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7BF15" w14:textId="2470F7BC" w:rsidR="004D0FAB" w:rsidRPr="00617C4B" w:rsidRDefault="004D0FAB" w:rsidP="00511911">
      <w:pPr>
        <w:pStyle w:val="Title"/>
        <w:spacing w:after="80"/>
        <w:jc w:val="center"/>
        <w:rPr>
          <w:sz w:val="72"/>
          <w:szCs w:val="72"/>
        </w:rPr>
      </w:pPr>
      <w:r>
        <w:rPr>
          <w:sz w:val="72"/>
          <w:szCs w:val="72"/>
        </w:rPr>
        <w:t>OpenGL</w:t>
      </w:r>
      <w:r w:rsidRPr="00617C4B">
        <w:rPr>
          <w:sz w:val="72"/>
          <w:szCs w:val="72"/>
        </w:rPr>
        <w:t xml:space="preserve"> </w:t>
      </w:r>
      <w:r>
        <w:rPr>
          <w:sz w:val="72"/>
          <w:szCs w:val="72"/>
        </w:rPr>
        <w:t>tutorial</w:t>
      </w:r>
    </w:p>
    <w:p w14:paraId="2500BDBB" w14:textId="2EAA4BB1" w:rsidR="004D0FAB" w:rsidRDefault="004D0FAB" w:rsidP="00511911">
      <w:pPr>
        <w:pStyle w:val="Subtitle"/>
        <w:jc w:val="center"/>
      </w:pPr>
      <w:r w:rsidRPr="00617C4B">
        <w:t>Konstantinos Lappas</w:t>
      </w:r>
    </w:p>
    <w:p w14:paraId="2D84C758" w14:textId="77777777" w:rsidR="004D0FAB" w:rsidRDefault="004D0FAB" w:rsidP="00511911">
      <w:pPr>
        <w:rPr>
          <w:rFonts w:asciiTheme="majorHAnsi" w:eastAsiaTheme="majorEastAsia" w:hAnsiTheme="majorHAnsi" w:cstheme="majorBidi"/>
          <w:color w:val="2F5496" w:themeColor="accent1" w:themeShade="BF"/>
          <w:sz w:val="32"/>
          <w:szCs w:val="32"/>
        </w:rPr>
      </w:pPr>
      <w:r>
        <w:br w:type="page"/>
      </w:r>
    </w:p>
    <w:p w14:paraId="337256FC" w14:textId="1099EDBE" w:rsidR="00294CDC" w:rsidRDefault="002E34CA" w:rsidP="00511911">
      <w:pPr>
        <w:pStyle w:val="Heading1"/>
        <w:spacing w:before="0" w:after="80"/>
      </w:pPr>
      <w:r>
        <w:lastRenderedPageBreak/>
        <w:t>OpenGL</w:t>
      </w:r>
    </w:p>
    <w:p w14:paraId="14D0186B" w14:textId="77777777" w:rsidR="004D0FAB" w:rsidRDefault="004D0FAB" w:rsidP="00511911"/>
    <w:p w14:paraId="284453D7" w14:textId="7C42414D" w:rsidR="00294CDC" w:rsidRDefault="00294CDC" w:rsidP="00511911">
      <w:r>
        <w:t xml:space="preserve">Computer graphics is an integral part of game programming. The visual content is the way the game communicates with the player. </w:t>
      </w:r>
    </w:p>
    <w:p w14:paraId="60513067" w14:textId="77777777" w:rsidR="00294CDC" w:rsidRDefault="00294CDC" w:rsidP="00511911">
      <w:r>
        <w:t>Specialized computer hardware, the graphics cards, is used to generate all the complex scenes we see in modern games. This hardware has evolved over the years from drawing simple content used in application user interface, to real powerhouses capable of drawing realistic images of complex battle scenes and other physical objects.</w:t>
      </w:r>
    </w:p>
    <w:p w14:paraId="25BABC55" w14:textId="77777777" w:rsidR="00294CDC" w:rsidRDefault="00294CDC" w:rsidP="00511911">
      <w:r>
        <w:t>Developers need a unified way to communicate with these graphics cards and use their power. Modern operating systems fulfill this through the use of device drivers. The provide the basic operations of text display and line drawing.</w:t>
      </w:r>
    </w:p>
    <w:p w14:paraId="07D7C55A" w14:textId="77777777" w:rsidR="00294CDC" w:rsidRDefault="00294CDC" w:rsidP="00511911">
      <w:r>
        <w:t>Our games though are far more demanding. Complex drawing such as textures, waves, reflections, light and so many other things that make our world so beautiful are required. The graphics cards can perform all these calculations but the effort to develop all the code required would make the development of new games almost impossible.</w:t>
      </w:r>
    </w:p>
    <w:p w14:paraId="7BBAB135" w14:textId="326177C8" w:rsidR="00294CDC" w:rsidRDefault="00294CDC" w:rsidP="00511911">
      <w:r>
        <w:t xml:space="preserve">The solution was given in 1992 with the introduction of OpenGL. The name stands for Open Graphics Library. This is a cross-language programming interface developed by Silicon Graphics. Their aim was to assist computer aided design software to access the hardware of their </w:t>
      </w:r>
      <w:r w:rsidR="009E4FF3">
        <w:t>high-performance</w:t>
      </w:r>
      <w:r>
        <w:t xml:space="preserve"> workstations. </w:t>
      </w:r>
    </w:p>
    <w:p w14:paraId="442D4234" w14:textId="10C92EBB" w:rsidR="00294CDC" w:rsidRDefault="00294CDC" w:rsidP="00511911">
      <w:r>
        <w:t xml:space="preserve">It offered a unified interface for </w:t>
      </w:r>
      <w:r w:rsidR="009E4FF3">
        <w:t>two- and three-dimensional</w:t>
      </w:r>
      <w:r>
        <w:t xml:space="preserve"> drawing and was adopted by all the key vendors of hardware and software. It was ported to all the operating systems and is supported by the device drivers of all the graphics cards in the market.</w:t>
      </w:r>
    </w:p>
    <w:p w14:paraId="175199CA" w14:textId="77777777" w:rsidR="00294CDC" w:rsidRDefault="00294CDC" w:rsidP="00511911">
      <w:r>
        <w:t>This success has led to a very robust and mature product upon which we can rely and build our games. Many books were written about it and the amount of documentation and examples we can find online makes learning how it works a lot simpler than it used to be.</w:t>
      </w:r>
    </w:p>
    <w:p w14:paraId="61FFA4A5" w14:textId="30858624" w:rsidR="00294CDC" w:rsidRPr="00294CDC" w:rsidRDefault="00294CDC" w:rsidP="00511911">
      <w:r>
        <w:t>In this part of the book, we will cover the basics of OpenGL and we will develop a small graphics engine that will allow us to create games using it. We will cover the most fundamental techniques and effects used in game programming.</w:t>
      </w:r>
    </w:p>
    <w:p w14:paraId="0AA9B171" w14:textId="2B08E20B" w:rsidR="002E34CA" w:rsidRDefault="002E34CA" w:rsidP="00511911"/>
    <w:p w14:paraId="3EAEE00B" w14:textId="77777777" w:rsidR="00CC7C15" w:rsidRDefault="00CC7C15" w:rsidP="00511911">
      <w:pPr>
        <w:rPr>
          <w:rFonts w:asciiTheme="majorHAnsi" w:eastAsiaTheme="majorEastAsia" w:hAnsiTheme="majorHAnsi" w:cstheme="majorBidi"/>
          <w:color w:val="2F5496" w:themeColor="accent1" w:themeShade="BF"/>
          <w:sz w:val="26"/>
          <w:szCs w:val="26"/>
        </w:rPr>
      </w:pPr>
      <w:r>
        <w:br w:type="page"/>
      </w:r>
    </w:p>
    <w:p w14:paraId="6FBE8557" w14:textId="62FB77D5" w:rsidR="00C15C25" w:rsidRDefault="004D0FAB" w:rsidP="00511911">
      <w:pPr>
        <w:pStyle w:val="Heading2"/>
        <w:spacing w:before="0" w:after="80"/>
      </w:pPr>
      <w:r>
        <w:lastRenderedPageBreak/>
        <w:t>Part</w:t>
      </w:r>
      <w:r w:rsidR="00C15C25">
        <w:t xml:space="preserve"> </w:t>
      </w:r>
      <w:r w:rsidR="00540178">
        <w:t>1</w:t>
      </w:r>
      <w:r w:rsidR="0099388B">
        <w:t xml:space="preserve">: </w:t>
      </w:r>
      <w:r w:rsidR="00C679FF">
        <w:t>Basic OpenGL</w:t>
      </w:r>
    </w:p>
    <w:p w14:paraId="5F5C4DDE" w14:textId="26669A32" w:rsidR="0099388B" w:rsidRDefault="0099388B" w:rsidP="00511911"/>
    <w:p w14:paraId="7F01B303" w14:textId="77777777" w:rsidR="002B2299" w:rsidRDefault="00417CA7" w:rsidP="00511911">
      <w:pPr>
        <w:pStyle w:val="Heading3"/>
        <w:spacing w:before="0" w:after="80"/>
      </w:pPr>
      <w:r>
        <w:t>The Windows’ window</w:t>
      </w:r>
    </w:p>
    <w:p w14:paraId="4A195FEB" w14:textId="25560187" w:rsidR="002B2FDC" w:rsidRDefault="00A637BF" w:rsidP="00511911">
      <w:r>
        <w:t xml:space="preserve">Before </w:t>
      </w:r>
      <w:r w:rsidR="00A16277">
        <w:t xml:space="preserve">we start building our </w:t>
      </w:r>
      <w:r w:rsidR="00953CBE">
        <w:t>game infrastructure</w:t>
      </w:r>
      <w:r w:rsidR="004F2CA8">
        <w:t>,</w:t>
      </w:r>
      <w:r w:rsidR="00953CBE">
        <w:t xml:space="preserve"> we should spend some time to see how </w:t>
      </w:r>
      <w:r w:rsidR="002A0ABE">
        <w:t xml:space="preserve">an interactive program is made and especially </w:t>
      </w:r>
      <w:r w:rsidR="00070BE5">
        <w:t>in</w:t>
      </w:r>
      <w:r w:rsidR="002A0ABE">
        <w:t xml:space="preserve"> Windows</w:t>
      </w:r>
      <w:r w:rsidR="00070BE5">
        <w:t xml:space="preserve">. </w:t>
      </w:r>
    </w:p>
    <w:p w14:paraId="08816679" w14:textId="6744D3FF" w:rsidR="00D731E5" w:rsidRDefault="00D731E5" w:rsidP="00511911"/>
    <w:p w14:paraId="5685C5A3" w14:textId="6F8557CE" w:rsidR="00D731E5" w:rsidRDefault="004F2CA8" w:rsidP="00511911">
      <w:pPr>
        <w:pStyle w:val="Heading4"/>
        <w:spacing w:before="0" w:after="80"/>
      </w:pPr>
      <w:r>
        <w:t>The program loop</w:t>
      </w:r>
    </w:p>
    <w:p w14:paraId="58B4C8ED" w14:textId="01A5337D" w:rsidR="00581E9B" w:rsidRDefault="00EB4532" w:rsidP="00511911">
      <w:r>
        <w:t>UI based programs</w:t>
      </w:r>
      <w:r w:rsidR="00D06035">
        <w:t xml:space="preserve"> </w:t>
      </w:r>
      <w:r w:rsidR="00082084">
        <w:t xml:space="preserve">run until the user quits. They constantly </w:t>
      </w:r>
      <w:r w:rsidR="005E23A3">
        <w:t xml:space="preserve">‘read’ the keyboard or any other input device </w:t>
      </w:r>
      <w:r w:rsidR="0062531A">
        <w:t>and alter their behavior and response accordingly.</w:t>
      </w:r>
      <w:r w:rsidR="003D2101">
        <w:t xml:space="preserve"> This is achieved with an endless loop</w:t>
      </w:r>
      <w:r w:rsidR="00E531A2">
        <w:t xml:space="preserve"> in which we</w:t>
      </w:r>
      <w:r w:rsidR="00AD2F74">
        <w:t xml:space="preserve"> </w:t>
      </w:r>
      <w:r w:rsidR="00860F0F">
        <w:t>‘read’ user input and respond</w:t>
      </w:r>
      <w:r w:rsidR="004B5DE7">
        <w:t xml:space="preserve"> as we can see in the code snippet:</w:t>
      </w:r>
    </w:p>
    <w:p w14:paraId="7B1950F6" w14:textId="3371C0B8" w:rsidR="000F5905" w:rsidRDefault="00BE4E79" w:rsidP="00511911">
      <w:r>
        <w:rPr>
          <w:noProof/>
        </w:rPr>
        <mc:AlternateContent>
          <mc:Choice Requires="wps">
            <w:drawing>
              <wp:inline distT="0" distB="0" distL="0" distR="0" wp14:anchorId="17488F15" wp14:editId="02A77EEF">
                <wp:extent cx="6629400" cy="1404620"/>
                <wp:effectExtent l="0" t="0" r="19050" b="177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FB19CEF" w14:textId="70AF5EA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main(){</w:t>
                            </w:r>
                          </w:p>
                          <w:p w14:paraId="4BDE4847"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initialize stuff</w:t>
                            </w:r>
                          </w:p>
                          <w:p w14:paraId="2987A243"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while</w:t>
                            </w:r>
                            <w:r w:rsidRPr="00511911">
                              <w:rPr>
                                <w:rFonts w:ascii="Consolas" w:hAnsi="Consolas" w:cs="Consolas"/>
                                <w:color w:val="000000"/>
                                <w:sz w:val="20"/>
                                <w:szCs w:val="20"/>
                              </w:rPr>
                              <w:t xml:space="preserve"> (1) {</w:t>
                            </w:r>
                          </w:p>
                          <w:p w14:paraId="5368AF58"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read user input</w:t>
                            </w:r>
                          </w:p>
                          <w:p w14:paraId="721B95FD"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break if user asks to</w:t>
                            </w:r>
                          </w:p>
                          <w:p w14:paraId="2755EEA4"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perform any other task</w:t>
                            </w:r>
                          </w:p>
                          <w:p w14:paraId="26B0DA6D"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69B8610F"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clean up stuff</w:t>
                            </w:r>
                          </w:p>
                          <w:p w14:paraId="2EE1C4A1" w14:textId="750C5AA1" w:rsidR="00046CFA" w:rsidRPr="00511911" w:rsidRDefault="00046CFA" w:rsidP="007704C5">
                            <w:pPr>
                              <w:spacing w:after="0"/>
                              <w:rPr>
                                <w:sz w:val="20"/>
                                <w:szCs w:val="20"/>
                              </w:rPr>
                            </w:pPr>
                            <w:r w:rsidRPr="0051191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type w14:anchorId="17488F15" id="_x0000_t202" coordsize="21600,21600" o:spt="202" path="m,l,21600r21600,l21600,xe">
                <v:stroke joinstyle="miter"/>
                <v:path gradientshapeok="t" o:connecttype="rect"/>
              </v:shapetype>
              <v:shape id="Text Box 2" o:spid="_x0000_s102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KO9DQIAAPc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" filled="f">
                <v:textbox style="mso-fit-shape-to-text:t">
                  <w:txbxContent>
                    <w:p w14:paraId="2FB19CEF" w14:textId="70AF5EA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main(){</w:t>
                      </w:r>
                    </w:p>
                    <w:p w14:paraId="4BDE4847"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initialize stuff</w:t>
                      </w:r>
                    </w:p>
                    <w:p w14:paraId="2987A243"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while</w:t>
                      </w:r>
                      <w:r w:rsidRPr="00511911">
                        <w:rPr>
                          <w:rFonts w:ascii="Consolas" w:hAnsi="Consolas" w:cs="Consolas"/>
                          <w:color w:val="000000"/>
                          <w:sz w:val="20"/>
                          <w:szCs w:val="20"/>
                        </w:rPr>
                        <w:t xml:space="preserve"> (1) {</w:t>
                      </w:r>
                    </w:p>
                    <w:p w14:paraId="5368AF58"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read user input</w:t>
                      </w:r>
                    </w:p>
                    <w:p w14:paraId="721B95FD"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break if user asks to</w:t>
                      </w:r>
                    </w:p>
                    <w:p w14:paraId="2755EEA4"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perform any other task</w:t>
                      </w:r>
                    </w:p>
                    <w:p w14:paraId="26B0DA6D"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69B8610F" w14:textId="77777777" w:rsidR="00046CFA" w:rsidRPr="00511911" w:rsidRDefault="00046CFA" w:rsidP="00BE4E79">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clean up stuff</w:t>
                      </w:r>
                    </w:p>
                    <w:p w14:paraId="2EE1C4A1" w14:textId="750C5AA1" w:rsidR="00046CFA" w:rsidRPr="00511911" w:rsidRDefault="00046CFA" w:rsidP="007704C5">
                      <w:pPr>
                        <w:spacing w:after="0"/>
                        <w:rPr>
                          <w:sz w:val="20"/>
                          <w:szCs w:val="20"/>
                        </w:rPr>
                      </w:pPr>
                      <w:r w:rsidRPr="00511911">
                        <w:rPr>
                          <w:rFonts w:ascii="Consolas" w:hAnsi="Consolas" w:cs="Consolas"/>
                          <w:color w:val="000000"/>
                          <w:sz w:val="20"/>
                          <w:szCs w:val="20"/>
                        </w:rPr>
                        <w:t>}</w:t>
                      </w:r>
                    </w:p>
                  </w:txbxContent>
                </v:textbox>
                <w10:anchorlock/>
              </v:shape>
            </w:pict>
          </mc:Fallback>
        </mc:AlternateContent>
      </w:r>
    </w:p>
    <w:p w14:paraId="2DFB24E5" w14:textId="1F328AF3" w:rsidR="00B32CE3" w:rsidRDefault="00B32CE3" w:rsidP="00511911"/>
    <w:p w14:paraId="71093F27" w14:textId="18BFF1C3" w:rsidR="00A34B3D" w:rsidRDefault="00C849AB" w:rsidP="00511911">
      <w:pPr>
        <w:pStyle w:val="Heading4"/>
        <w:spacing w:before="0" w:after="80"/>
      </w:pPr>
      <w:r>
        <w:t>Doing it all in Windows</w:t>
      </w:r>
    </w:p>
    <w:p w14:paraId="077292BA" w14:textId="5C196D5B" w:rsidR="002E14AC" w:rsidRDefault="002E14AC" w:rsidP="00511911">
      <w:r>
        <w:t xml:space="preserve">A windows native application </w:t>
      </w:r>
      <w:r w:rsidR="008B2648">
        <w:t xml:space="preserve">must have a function called </w:t>
      </w:r>
      <w:r w:rsidR="008B2648" w:rsidRPr="007E0789">
        <w:rPr>
          <w:i/>
          <w:iCs/>
        </w:rPr>
        <w:t>WinMain</w:t>
      </w:r>
      <w:r w:rsidR="008B2648">
        <w:t xml:space="preserve"> instead of a </w:t>
      </w:r>
      <w:r w:rsidR="008B2648" w:rsidRPr="007E0789">
        <w:rPr>
          <w:i/>
          <w:iCs/>
        </w:rPr>
        <w:t>main</w:t>
      </w:r>
      <w:r w:rsidR="008B2648">
        <w:t xml:space="preserve"> </w:t>
      </w:r>
      <w:r w:rsidR="007E0789">
        <w:t xml:space="preserve">function we have for </w:t>
      </w:r>
      <w:r w:rsidR="00D436E0">
        <w:t>console-based</w:t>
      </w:r>
      <w:r w:rsidR="007E0789">
        <w:t xml:space="preserve"> applications.</w:t>
      </w:r>
    </w:p>
    <w:p w14:paraId="5A9FFB23" w14:textId="3AD68344" w:rsidR="00C849AB" w:rsidRDefault="007067F0" w:rsidP="00511911">
      <w:r>
        <w:rPr>
          <w:noProof/>
        </w:rPr>
        <mc:AlternateContent>
          <mc:Choice Requires="wps">
            <w:drawing>
              <wp:inline distT="0" distB="0" distL="0" distR="0" wp14:anchorId="3954AF65" wp14:editId="6C29A65D">
                <wp:extent cx="6629400" cy="1404620"/>
                <wp:effectExtent l="0" t="0" r="19050" b="1079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07E1CA06" w14:textId="6C10A003" w:rsidR="00046CFA" w:rsidRPr="00511911" w:rsidRDefault="00046CFA" w:rsidP="00DF1EA1">
                            <w:pPr>
                              <w:spacing w:after="0"/>
                              <w:rPr>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6F008A"/>
                                <w:sz w:val="20"/>
                                <w:szCs w:val="20"/>
                              </w:rPr>
                              <w:t>WINAPI</w:t>
                            </w:r>
                            <w:r w:rsidRPr="00511911">
                              <w:rPr>
                                <w:rFonts w:ascii="Consolas" w:hAnsi="Consolas" w:cs="Consolas"/>
                                <w:color w:val="000000"/>
                                <w:sz w:val="20"/>
                                <w:szCs w:val="20"/>
                              </w:rPr>
                              <w:t xml:space="preserve"> WinMain(</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hPrevInstance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LPTSTR</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lpCmdLine</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954AF65" id="_x0000_s102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" filled="f">
                <v:textbox style="mso-fit-shape-to-text:t">
                  <w:txbxContent>
                    <w:p w14:paraId="07E1CA06" w14:textId="6C10A003" w:rsidR="00046CFA" w:rsidRPr="00511911" w:rsidRDefault="00046CFA" w:rsidP="00DF1EA1">
                      <w:pPr>
                        <w:spacing w:after="0"/>
                        <w:rPr>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6F008A"/>
                          <w:sz w:val="20"/>
                          <w:szCs w:val="20"/>
                        </w:rPr>
                        <w:t>WINAPI</w:t>
                      </w:r>
                      <w:r w:rsidRPr="00511911">
                        <w:rPr>
                          <w:rFonts w:ascii="Consolas" w:hAnsi="Consolas" w:cs="Consolas"/>
                          <w:color w:val="000000"/>
                          <w:sz w:val="20"/>
                          <w:szCs w:val="20"/>
                        </w:rPr>
                        <w:t xml:space="preserve"> WinMain(</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hPrevInstance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LPTSTR</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lpCmdLine</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p>
                  </w:txbxContent>
                </v:textbox>
                <w10:anchorlock/>
              </v:shape>
            </w:pict>
          </mc:Fallback>
        </mc:AlternateContent>
      </w:r>
    </w:p>
    <w:p w14:paraId="5276A3A4" w14:textId="5166BB4A" w:rsidR="00FF7156" w:rsidRDefault="00E46E76" w:rsidP="00511911">
      <w:r>
        <w:t xml:space="preserve">The first thing we encounter is the </w:t>
      </w:r>
      <w:r>
        <w:rPr>
          <w:i/>
          <w:iCs/>
        </w:rPr>
        <w:t>WINAPI</w:t>
      </w:r>
      <w:r>
        <w:t xml:space="preserve"> </w:t>
      </w:r>
      <w:r w:rsidR="000F7093">
        <w:t>before the function name. Th</w:t>
      </w:r>
      <w:r w:rsidR="00094CAA">
        <w:t>is</w:t>
      </w:r>
      <w:r w:rsidR="000F7093">
        <w:t xml:space="preserve"> is a Windows specific </w:t>
      </w:r>
      <w:r w:rsidR="00F671EC">
        <w:t>convention</w:t>
      </w:r>
      <w:r w:rsidR="00CA4273">
        <w:t>.</w:t>
      </w:r>
      <w:r w:rsidR="00F671EC">
        <w:t xml:space="preserve"> </w:t>
      </w:r>
      <w:r w:rsidR="00094CAA">
        <w:t>It</w:t>
      </w:r>
      <w:r w:rsidR="002045A1">
        <w:t xml:space="preserve"> has to do with the way arguments are passed on the stack and who is responsible </w:t>
      </w:r>
      <w:r w:rsidR="00410B9F">
        <w:t xml:space="preserve">for cleaning it up at the end. </w:t>
      </w:r>
    </w:p>
    <w:p w14:paraId="4EA99E2C" w14:textId="4DDB19C0" w:rsidR="00410B9F" w:rsidRDefault="008A39B0" w:rsidP="00511911">
      <w:r>
        <w:t>The parameters of the function are:</w:t>
      </w:r>
    </w:p>
    <w:p w14:paraId="6977B7BC" w14:textId="11B63F6C" w:rsidR="008A39B0" w:rsidRPr="0037624E" w:rsidRDefault="008A39B0" w:rsidP="00A9052F">
      <w:pPr>
        <w:pStyle w:val="ListParagraph"/>
        <w:numPr>
          <w:ilvl w:val="0"/>
          <w:numId w:val="1"/>
        </w:numPr>
        <w:rPr>
          <w:i/>
          <w:iCs/>
        </w:rPr>
      </w:pPr>
      <w:r w:rsidRPr="000A5BFE">
        <w:rPr>
          <w:i/>
          <w:iCs/>
        </w:rPr>
        <w:t>hInstance</w:t>
      </w:r>
      <w:r w:rsidR="00425CC5">
        <w:t xml:space="preserve"> is the handle of the current instance of the program. It is a value </w:t>
      </w:r>
      <w:r w:rsidR="00F047C6">
        <w:t xml:space="preserve">assigned by the operating system to identify the </w:t>
      </w:r>
      <w:r w:rsidR="0037624E">
        <w:t>program in memory.</w:t>
      </w:r>
    </w:p>
    <w:p w14:paraId="17ABDAC5" w14:textId="6CF67FAE" w:rsidR="0037624E" w:rsidRPr="00334669" w:rsidRDefault="0037624E" w:rsidP="00A9052F">
      <w:pPr>
        <w:pStyle w:val="ListParagraph"/>
        <w:numPr>
          <w:ilvl w:val="0"/>
          <w:numId w:val="1"/>
        </w:numPr>
        <w:rPr>
          <w:i/>
          <w:iCs/>
        </w:rPr>
      </w:pPr>
      <w:r>
        <w:rPr>
          <w:i/>
          <w:iCs/>
        </w:rPr>
        <w:t>hPrevInstance</w:t>
      </w:r>
      <w:r>
        <w:t xml:space="preserve"> is always NULL</w:t>
      </w:r>
      <w:r w:rsidR="00334669">
        <w:t>. It was used in 16-bit windows.</w:t>
      </w:r>
    </w:p>
    <w:p w14:paraId="478D17FE" w14:textId="04EA0806" w:rsidR="00334669" w:rsidRPr="00334669" w:rsidRDefault="00334669" w:rsidP="00A9052F">
      <w:pPr>
        <w:pStyle w:val="ListParagraph"/>
        <w:numPr>
          <w:ilvl w:val="0"/>
          <w:numId w:val="1"/>
        </w:numPr>
        <w:rPr>
          <w:i/>
          <w:iCs/>
        </w:rPr>
      </w:pPr>
      <w:r>
        <w:rPr>
          <w:i/>
          <w:iCs/>
        </w:rPr>
        <w:t>lpCmdLine</w:t>
      </w:r>
      <w:r>
        <w:t xml:space="preserve"> the command line of the program</w:t>
      </w:r>
    </w:p>
    <w:p w14:paraId="21427598" w14:textId="4EB61DEB" w:rsidR="00334669" w:rsidRPr="007E3781" w:rsidRDefault="000448E4" w:rsidP="00A9052F">
      <w:pPr>
        <w:pStyle w:val="ListParagraph"/>
        <w:numPr>
          <w:ilvl w:val="0"/>
          <w:numId w:val="1"/>
        </w:numPr>
        <w:rPr>
          <w:i/>
          <w:iCs/>
        </w:rPr>
      </w:pPr>
      <w:r>
        <w:rPr>
          <w:i/>
          <w:iCs/>
        </w:rPr>
        <w:t>nCmdShow</w:t>
      </w:r>
      <w:r>
        <w:t xml:space="preserve"> is a flag indicating how the main window will be </w:t>
      </w:r>
      <w:r w:rsidR="007E3781">
        <w:t>upon startup.</w:t>
      </w:r>
    </w:p>
    <w:p w14:paraId="3BA69ACF" w14:textId="7C9F3867" w:rsidR="007E3781" w:rsidRDefault="00EE0616" w:rsidP="00511911">
      <w:r>
        <w:t xml:space="preserve">Here is a sample </w:t>
      </w:r>
      <w:r>
        <w:rPr>
          <w:i/>
          <w:iCs/>
        </w:rPr>
        <w:t>WinMain</w:t>
      </w:r>
      <w:r>
        <w:t xml:space="preserve"> function:</w:t>
      </w:r>
    </w:p>
    <w:p w14:paraId="0343B6B1" w14:textId="3B8A097E" w:rsidR="00EE0616" w:rsidRDefault="00EE0616" w:rsidP="00511911">
      <w:r>
        <w:rPr>
          <w:noProof/>
        </w:rPr>
        <w:lastRenderedPageBreak/>
        <mc:AlternateContent>
          <mc:Choice Requires="wps">
            <w:drawing>
              <wp:inline distT="0" distB="0" distL="0" distR="0" wp14:anchorId="5EE08129" wp14:editId="5ED7BD33">
                <wp:extent cx="6629400" cy="3236181"/>
                <wp:effectExtent l="0" t="0" r="19050" b="2159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3236181"/>
                        </a:xfrm>
                        <a:prstGeom prst="rect">
                          <a:avLst/>
                        </a:prstGeom>
                        <a:noFill/>
                        <a:ln w="9525">
                          <a:solidFill>
                            <a:srgbClr val="000000"/>
                          </a:solidFill>
                          <a:miter lim="800000"/>
                          <a:headEnd/>
                          <a:tailEnd/>
                        </a:ln>
                      </wps:spPr>
                      <wps:txbx>
                        <w:txbxContent>
                          <w:p w14:paraId="7690A7B6" w14:textId="08366F73"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6F008A"/>
                                <w:sz w:val="20"/>
                                <w:szCs w:val="20"/>
                              </w:rPr>
                              <w:t>WINAPI</w:t>
                            </w:r>
                            <w:r w:rsidRPr="00511911">
                              <w:rPr>
                                <w:rFonts w:ascii="Consolas" w:hAnsi="Consolas" w:cs="Consolas"/>
                                <w:color w:val="000000"/>
                                <w:sz w:val="20"/>
                                <w:szCs w:val="20"/>
                              </w:rPr>
                              <w:t xml:space="preserve"> WinMain(</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hPrevInstance</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2B91AF"/>
                                <w:sz w:val="20"/>
                                <w:szCs w:val="20"/>
                              </w:rPr>
                              <w:t>LPTSTR</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lpCmdLine</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267EDFCA"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initialize_application(</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p>
                          <w:p w14:paraId="6C5C06CC"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p>
                          <w:p w14:paraId="217DA5B7"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load keyboard shortcuts</w:t>
                            </w:r>
                          </w:p>
                          <w:p w14:paraId="6198B76B" w14:textId="798EDE4C" w:rsidR="00046CFA" w:rsidRPr="00511911" w:rsidRDefault="00046CFA" w:rsidP="00915D9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HACCEL</w:t>
                            </w:r>
                            <w:r w:rsidRPr="00511911">
                              <w:rPr>
                                <w:rFonts w:ascii="Consolas" w:hAnsi="Consolas" w:cs="Consolas"/>
                                <w:color w:val="000000"/>
                                <w:sz w:val="20"/>
                                <w:szCs w:val="20"/>
                              </w:rPr>
                              <w:t xml:space="preserve"> hAccelTable = </w:t>
                            </w:r>
                            <w:r w:rsidR="00D436E0" w:rsidRPr="00511911">
                              <w:rPr>
                                <w:rFonts w:ascii="Consolas" w:hAnsi="Consolas" w:cs="Consolas"/>
                                <w:color w:val="6F008A"/>
                                <w:sz w:val="20"/>
                                <w:szCs w:val="20"/>
                              </w:rPr>
                              <w:t>LoadAccelerators</w:t>
                            </w:r>
                            <w:r w:rsidR="00D436E0"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6F008A"/>
                                <w:sz w:val="20"/>
                                <w:szCs w:val="20"/>
                              </w:rPr>
                              <w:t>MAKEINTRESOURCE</w:t>
                            </w:r>
                            <w:r w:rsidRPr="00511911">
                              <w:rPr>
                                <w:rFonts w:ascii="Consolas" w:hAnsi="Consolas" w:cs="Consolas"/>
                                <w:color w:val="000000"/>
                                <w:sz w:val="20"/>
                                <w:szCs w:val="20"/>
                              </w:rPr>
                              <w:t>(</w:t>
                            </w:r>
                            <w:r w:rsidRPr="00511911">
                              <w:rPr>
                                <w:rFonts w:ascii="Consolas" w:hAnsi="Consolas" w:cs="Consolas"/>
                                <w:color w:val="6F008A"/>
                                <w:sz w:val="20"/>
                                <w:szCs w:val="20"/>
                              </w:rPr>
                              <w:t>IDC_BASICWINDOW</w:t>
                            </w:r>
                            <w:r w:rsidRPr="00511911">
                              <w:rPr>
                                <w:rFonts w:ascii="Consolas" w:hAnsi="Consolas" w:cs="Consolas"/>
                                <w:color w:val="000000"/>
                                <w:sz w:val="20"/>
                                <w:szCs w:val="20"/>
                              </w:rPr>
                              <w:t>));</w:t>
                            </w:r>
                          </w:p>
                          <w:p w14:paraId="723F5F40" w14:textId="77777777" w:rsidR="00046CFA" w:rsidRPr="00511911" w:rsidRDefault="00046CFA" w:rsidP="003E179B">
                            <w:pPr>
                              <w:autoSpaceDE w:val="0"/>
                              <w:autoSpaceDN w:val="0"/>
                              <w:adjustRightInd w:val="0"/>
                              <w:spacing w:after="0" w:line="240" w:lineRule="auto"/>
                              <w:ind w:left="1440" w:firstLine="720"/>
                              <w:rPr>
                                <w:rFonts w:ascii="Consolas" w:hAnsi="Consolas" w:cs="Consolas"/>
                                <w:color w:val="000000"/>
                                <w:sz w:val="20"/>
                                <w:szCs w:val="20"/>
                              </w:rPr>
                            </w:pPr>
                          </w:p>
                          <w:p w14:paraId="12B94BD7" w14:textId="3B35BB50" w:rsidR="00046CFA" w:rsidRPr="00511911" w:rsidRDefault="00046CFA" w:rsidP="003E179B">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6F008A"/>
                                <w:sz w:val="20"/>
                                <w:szCs w:val="20"/>
                              </w:rPr>
                              <w:t xml:space="preserve">    </w:t>
                            </w:r>
                            <w:r w:rsidRPr="00511911">
                              <w:rPr>
                                <w:rFonts w:ascii="Consolas" w:hAnsi="Consolas" w:cs="Consolas"/>
                                <w:color w:val="008000"/>
                                <w:sz w:val="20"/>
                                <w:szCs w:val="20"/>
                              </w:rPr>
                              <w:t>// message (msg) variable encodes information about user interaction</w:t>
                            </w:r>
                          </w:p>
                          <w:p w14:paraId="175FB6FE" w14:textId="24285D25" w:rsidR="00046CFA" w:rsidRPr="00511911" w:rsidRDefault="00046CFA" w:rsidP="003E179B">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or other system wide event</w:t>
                            </w:r>
                          </w:p>
                          <w:p w14:paraId="1896C48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MSG</w:t>
                            </w:r>
                            <w:r w:rsidRPr="00511911">
                              <w:rPr>
                                <w:rFonts w:ascii="Consolas" w:hAnsi="Consolas" w:cs="Consolas"/>
                                <w:color w:val="000000"/>
                                <w:sz w:val="20"/>
                                <w:szCs w:val="20"/>
                              </w:rPr>
                              <w:t xml:space="preserve"> msg;</w:t>
                            </w:r>
                          </w:p>
                          <w:p w14:paraId="6AFD4554"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Main message loop:</w:t>
                            </w:r>
                          </w:p>
                          <w:p w14:paraId="66114F47" w14:textId="70204B39" w:rsidR="00046CFA" w:rsidRPr="00511911" w:rsidRDefault="00046CFA" w:rsidP="00B9255A">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xml:space="preserve">// waits for user interaction, decodes </w:t>
                            </w:r>
                            <w:r w:rsidR="00410829" w:rsidRPr="00511911">
                              <w:rPr>
                                <w:rFonts w:ascii="Consolas" w:hAnsi="Consolas" w:cs="Consolas"/>
                                <w:color w:val="008000"/>
                                <w:sz w:val="20"/>
                                <w:szCs w:val="20"/>
                              </w:rPr>
                              <w:t>it,</w:t>
                            </w:r>
                            <w:r w:rsidRPr="00511911">
                              <w:rPr>
                                <w:rFonts w:ascii="Consolas" w:hAnsi="Consolas" w:cs="Consolas"/>
                                <w:color w:val="008000"/>
                                <w:sz w:val="20"/>
                                <w:szCs w:val="20"/>
                              </w:rPr>
                              <w:t xml:space="preserve"> and passes the message (msg) </w:t>
                            </w:r>
                          </w:p>
                          <w:p w14:paraId="115997C3" w14:textId="36666E3F"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to WndProc below</w:t>
                            </w:r>
                          </w:p>
                          <w:p w14:paraId="1FC3B960" w14:textId="5D6E7EA8"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while</w:t>
                            </w:r>
                            <w:r w:rsidRPr="00511911">
                              <w:rPr>
                                <w:rFonts w:ascii="Consolas" w:hAnsi="Consolas" w:cs="Consolas"/>
                                <w:color w:val="000000"/>
                                <w:sz w:val="20"/>
                                <w:szCs w:val="20"/>
                              </w:rPr>
                              <w:t xml:space="preserve"> (</w:t>
                            </w:r>
                            <w:r w:rsidRPr="00511911">
                              <w:rPr>
                                <w:rFonts w:ascii="Consolas" w:hAnsi="Consolas" w:cs="Consolas"/>
                                <w:color w:val="6F008A"/>
                                <w:sz w:val="20"/>
                                <w:szCs w:val="20"/>
                              </w:rPr>
                              <w:t>GetMessage</w:t>
                            </w:r>
                            <w:r w:rsidRPr="00511911">
                              <w:rPr>
                                <w:rFonts w:ascii="Consolas" w:hAnsi="Consolas" w:cs="Consolas"/>
                                <w:color w:val="000000"/>
                                <w:sz w:val="20"/>
                                <w:szCs w:val="20"/>
                              </w:rPr>
                              <w:t xml:space="preserve">(&amp;msg, </w:t>
                            </w:r>
                            <w:r w:rsidRPr="00511911">
                              <w:rPr>
                                <w:rFonts w:ascii="Consolas" w:hAnsi="Consolas" w:cs="Consolas"/>
                                <w:color w:val="0000FF"/>
                                <w:sz w:val="20"/>
                                <w:szCs w:val="20"/>
                              </w:rPr>
                              <w:t>nullptr</w:t>
                            </w:r>
                            <w:r w:rsidRPr="00511911">
                              <w:rPr>
                                <w:rFonts w:ascii="Consolas" w:hAnsi="Consolas" w:cs="Consolas"/>
                                <w:color w:val="000000"/>
                                <w:sz w:val="20"/>
                                <w:szCs w:val="20"/>
                              </w:rPr>
                              <w:t>, 0, 0)) {</w:t>
                            </w:r>
                          </w:p>
                          <w:p w14:paraId="72C6B2B9" w14:textId="3EFC5BB5"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if</w:t>
                            </w:r>
                            <w:r w:rsidRPr="00511911">
                              <w:rPr>
                                <w:rFonts w:ascii="Consolas" w:hAnsi="Consolas" w:cs="Consolas"/>
                                <w:color w:val="000000"/>
                                <w:sz w:val="20"/>
                                <w:szCs w:val="20"/>
                              </w:rPr>
                              <w:t xml:space="preserve"> (!</w:t>
                            </w:r>
                            <w:r w:rsidRPr="00511911">
                              <w:rPr>
                                <w:rFonts w:ascii="Consolas" w:hAnsi="Consolas" w:cs="Consolas"/>
                                <w:color w:val="6F008A"/>
                                <w:sz w:val="20"/>
                                <w:szCs w:val="20"/>
                              </w:rPr>
                              <w:t>TranslateAccelerator</w:t>
                            </w:r>
                            <w:r w:rsidRPr="00511911">
                              <w:rPr>
                                <w:rFonts w:ascii="Consolas" w:hAnsi="Consolas" w:cs="Consolas"/>
                                <w:color w:val="000000"/>
                                <w:sz w:val="20"/>
                                <w:szCs w:val="20"/>
                              </w:rPr>
                              <w:t>(msg.hwnd, hAccelTable, &amp;msg)) {</w:t>
                            </w:r>
                          </w:p>
                          <w:p w14:paraId="31DA2863" w14:textId="264BFA4F"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let windows process the message</w:t>
                            </w:r>
                          </w:p>
                          <w:p w14:paraId="4BC35E04" w14:textId="5A1336CB"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TranslateMessage(&amp;msg);</w:t>
                            </w:r>
                          </w:p>
                          <w:p w14:paraId="2E29EB87" w14:textId="4AD5081E"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ask windows to pass the message to WndProc</w:t>
                            </w:r>
                          </w:p>
                          <w:p w14:paraId="20FA8E34" w14:textId="2602F239"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6F008A"/>
                                <w:sz w:val="20"/>
                                <w:szCs w:val="20"/>
                              </w:rPr>
                              <w:t>DispatchMessage</w:t>
                            </w:r>
                            <w:r w:rsidRPr="00511911">
                              <w:rPr>
                                <w:rFonts w:ascii="Consolas" w:hAnsi="Consolas" w:cs="Consolas"/>
                                <w:color w:val="000000"/>
                                <w:sz w:val="20"/>
                                <w:szCs w:val="20"/>
                              </w:rPr>
                              <w:t xml:space="preserve">(&amp;msg); </w:t>
                            </w:r>
                          </w:p>
                          <w:p w14:paraId="472E370F"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53030FF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787740E"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p>
                          <w:p w14:paraId="627C1F5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)msg.wParam;</w:t>
                            </w:r>
                          </w:p>
                          <w:p w14:paraId="216A0F76" w14:textId="2D938D1F" w:rsidR="00046CFA" w:rsidRPr="00511911" w:rsidRDefault="00046CFA" w:rsidP="00A263D1">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5EE08129" id="_x0000_s1028" type="#_x0000_t202" style="width:522pt;height:25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" filled="f">
                <v:textbox>
                  <w:txbxContent>
                    <w:p w14:paraId="7690A7B6" w14:textId="08366F73"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6F008A"/>
                          <w:sz w:val="20"/>
                          <w:szCs w:val="20"/>
                        </w:rPr>
                        <w:t>WINAPI</w:t>
                      </w:r>
                      <w:r w:rsidRPr="00511911">
                        <w:rPr>
                          <w:rFonts w:ascii="Consolas" w:hAnsi="Consolas" w:cs="Consolas"/>
                          <w:color w:val="000000"/>
                          <w:sz w:val="20"/>
                          <w:szCs w:val="20"/>
                        </w:rPr>
                        <w:t xml:space="preserve"> WinMain(</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2B91AF"/>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hPrevInstance</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2B91AF"/>
                          <w:sz w:val="20"/>
                          <w:szCs w:val="20"/>
                        </w:rPr>
                        <w:t>LPTSTR</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lpCmdLine</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267EDFCA"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initialize_application(</w:t>
                      </w:r>
                      <w:r w:rsidRPr="00511911">
                        <w:rPr>
                          <w:rFonts w:ascii="Consolas" w:hAnsi="Consolas" w:cs="Consolas"/>
                          <w:color w:val="808080"/>
                          <w:sz w:val="20"/>
                          <w:szCs w:val="20"/>
                        </w:rPr>
                        <w:t>hInstance</w:t>
                      </w:r>
                      <w:r w:rsidRPr="00511911">
                        <w:rPr>
                          <w:rFonts w:ascii="Consolas" w:hAnsi="Consolas" w:cs="Consolas"/>
                          <w:color w:val="000000"/>
                          <w:sz w:val="20"/>
                          <w:szCs w:val="20"/>
                        </w:rPr>
                        <w:t xml:space="preserve">, </w:t>
                      </w:r>
                      <w:r w:rsidRPr="00511911">
                        <w:rPr>
                          <w:rFonts w:ascii="Consolas" w:hAnsi="Consolas" w:cs="Consolas"/>
                          <w:color w:val="808080"/>
                          <w:sz w:val="20"/>
                          <w:szCs w:val="20"/>
                        </w:rPr>
                        <w:t>nCmdShow</w:t>
                      </w:r>
                      <w:r w:rsidRPr="00511911">
                        <w:rPr>
                          <w:rFonts w:ascii="Consolas" w:hAnsi="Consolas" w:cs="Consolas"/>
                          <w:color w:val="000000"/>
                          <w:sz w:val="20"/>
                          <w:szCs w:val="20"/>
                        </w:rPr>
                        <w:t>);</w:t>
                      </w:r>
                    </w:p>
                    <w:p w14:paraId="6C5C06CC"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p>
                    <w:p w14:paraId="217DA5B7"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load keyboard shortcuts</w:t>
                      </w:r>
                    </w:p>
                    <w:p w14:paraId="6198B76B" w14:textId="798EDE4C" w:rsidR="00046CFA" w:rsidRPr="00511911" w:rsidRDefault="00046CFA" w:rsidP="00915D9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HACCEL</w:t>
                      </w:r>
                      <w:r w:rsidRPr="00511911">
                        <w:rPr>
                          <w:rFonts w:ascii="Consolas" w:hAnsi="Consolas" w:cs="Consolas"/>
                          <w:color w:val="000000"/>
                          <w:sz w:val="20"/>
                          <w:szCs w:val="20"/>
                        </w:rPr>
                        <w:t xml:space="preserve"> hAccelTable = </w:t>
                      </w:r>
                      <w:r w:rsidR="00D436E0" w:rsidRPr="00511911">
                        <w:rPr>
                          <w:rFonts w:ascii="Consolas" w:hAnsi="Consolas" w:cs="Consolas"/>
                          <w:color w:val="6F008A"/>
                          <w:sz w:val="20"/>
                          <w:szCs w:val="20"/>
                        </w:rPr>
                        <w:t>LoadAccelerators</w:t>
                      </w:r>
                      <w:r w:rsidR="00D436E0" w:rsidRPr="00511911">
                        <w:rPr>
                          <w:rFonts w:ascii="Consolas" w:hAnsi="Consolas" w:cs="Consolas"/>
                          <w:color w:val="000000"/>
                          <w:sz w:val="20"/>
                          <w:szCs w:val="20"/>
                        </w:rPr>
                        <w:t xml:space="preserve"> (</w:t>
                      </w:r>
                      <w:r w:rsidRPr="00511911">
                        <w:rPr>
                          <w:rFonts w:ascii="Consolas" w:hAnsi="Consolas" w:cs="Consolas"/>
                          <w:color w:val="808080"/>
                          <w:sz w:val="20"/>
                          <w:szCs w:val="20"/>
                        </w:rPr>
                        <w:t>hInstance</w:t>
                      </w:r>
                      <w:r w:rsidRPr="00511911">
                        <w:rPr>
                          <w:rFonts w:ascii="Consolas" w:hAnsi="Consolas" w:cs="Consolas"/>
                          <w:color w:val="000000"/>
                          <w:sz w:val="20"/>
                          <w:szCs w:val="20"/>
                        </w:rPr>
                        <w:t>,</w:t>
                      </w:r>
                      <w:r w:rsidR="00915D92" w:rsidRPr="00511911">
                        <w:rPr>
                          <w:rFonts w:ascii="Consolas" w:hAnsi="Consolas" w:cs="Consolas"/>
                          <w:color w:val="000000"/>
                          <w:sz w:val="20"/>
                          <w:szCs w:val="20"/>
                        </w:rPr>
                        <w:t xml:space="preserve"> </w:t>
                      </w:r>
                      <w:r w:rsidRPr="00511911">
                        <w:rPr>
                          <w:rFonts w:ascii="Consolas" w:hAnsi="Consolas" w:cs="Consolas"/>
                          <w:color w:val="6F008A"/>
                          <w:sz w:val="20"/>
                          <w:szCs w:val="20"/>
                        </w:rPr>
                        <w:t>MAKEINTRESOURCE</w:t>
                      </w:r>
                      <w:r w:rsidRPr="00511911">
                        <w:rPr>
                          <w:rFonts w:ascii="Consolas" w:hAnsi="Consolas" w:cs="Consolas"/>
                          <w:color w:val="000000"/>
                          <w:sz w:val="20"/>
                          <w:szCs w:val="20"/>
                        </w:rPr>
                        <w:t>(</w:t>
                      </w:r>
                      <w:r w:rsidRPr="00511911">
                        <w:rPr>
                          <w:rFonts w:ascii="Consolas" w:hAnsi="Consolas" w:cs="Consolas"/>
                          <w:color w:val="6F008A"/>
                          <w:sz w:val="20"/>
                          <w:szCs w:val="20"/>
                        </w:rPr>
                        <w:t>IDC_BASICWINDOW</w:t>
                      </w:r>
                      <w:r w:rsidRPr="00511911">
                        <w:rPr>
                          <w:rFonts w:ascii="Consolas" w:hAnsi="Consolas" w:cs="Consolas"/>
                          <w:color w:val="000000"/>
                          <w:sz w:val="20"/>
                          <w:szCs w:val="20"/>
                        </w:rPr>
                        <w:t>));</w:t>
                      </w:r>
                    </w:p>
                    <w:p w14:paraId="723F5F40" w14:textId="77777777" w:rsidR="00046CFA" w:rsidRPr="00511911" w:rsidRDefault="00046CFA" w:rsidP="003E179B">
                      <w:pPr>
                        <w:autoSpaceDE w:val="0"/>
                        <w:autoSpaceDN w:val="0"/>
                        <w:adjustRightInd w:val="0"/>
                        <w:spacing w:after="0" w:line="240" w:lineRule="auto"/>
                        <w:ind w:left="1440" w:firstLine="720"/>
                        <w:rPr>
                          <w:rFonts w:ascii="Consolas" w:hAnsi="Consolas" w:cs="Consolas"/>
                          <w:color w:val="000000"/>
                          <w:sz w:val="20"/>
                          <w:szCs w:val="20"/>
                        </w:rPr>
                      </w:pPr>
                    </w:p>
                    <w:p w14:paraId="12B94BD7" w14:textId="3B35BB50" w:rsidR="00046CFA" w:rsidRPr="00511911" w:rsidRDefault="00046CFA" w:rsidP="003E179B">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6F008A"/>
                          <w:sz w:val="20"/>
                          <w:szCs w:val="20"/>
                        </w:rPr>
                        <w:t xml:space="preserve">    </w:t>
                      </w:r>
                      <w:r w:rsidRPr="00511911">
                        <w:rPr>
                          <w:rFonts w:ascii="Consolas" w:hAnsi="Consolas" w:cs="Consolas"/>
                          <w:color w:val="008000"/>
                          <w:sz w:val="20"/>
                          <w:szCs w:val="20"/>
                        </w:rPr>
                        <w:t>// message (msg) variable encodes information about user interaction</w:t>
                      </w:r>
                    </w:p>
                    <w:p w14:paraId="175FB6FE" w14:textId="24285D25" w:rsidR="00046CFA" w:rsidRPr="00511911" w:rsidRDefault="00046CFA" w:rsidP="003E179B">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or other system wide event</w:t>
                      </w:r>
                    </w:p>
                    <w:p w14:paraId="1896C48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MSG</w:t>
                      </w:r>
                      <w:r w:rsidRPr="00511911">
                        <w:rPr>
                          <w:rFonts w:ascii="Consolas" w:hAnsi="Consolas" w:cs="Consolas"/>
                          <w:color w:val="000000"/>
                          <w:sz w:val="20"/>
                          <w:szCs w:val="20"/>
                        </w:rPr>
                        <w:t xml:space="preserve"> msg;</w:t>
                      </w:r>
                    </w:p>
                    <w:p w14:paraId="6AFD4554"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Main message loop:</w:t>
                      </w:r>
                    </w:p>
                    <w:p w14:paraId="66114F47" w14:textId="70204B39" w:rsidR="00046CFA" w:rsidRPr="00511911" w:rsidRDefault="00046CFA" w:rsidP="00B9255A">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xml:space="preserve">// waits for user interaction, decodes </w:t>
                      </w:r>
                      <w:r w:rsidR="00410829" w:rsidRPr="00511911">
                        <w:rPr>
                          <w:rFonts w:ascii="Consolas" w:hAnsi="Consolas" w:cs="Consolas"/>
                          <w:color w:val="008000"/>
                          <w:sz w:val="20"/>
                          <w:szCs w:val="20"/>
                        </w:rPr>
                        <w:t>it,</w:t>
                      </w:r>
                      <w:r w:rsidRPr="00511911">
                        <w:rPr>
                          <w:rFonts w:ascii="Consolas" w:hAnsi="Consolas" w:cs="Consolas"/>
                          <w:color w:val="008000"/>
                          <w:sz w:val="20"/>
                          <w:szCs w:val="20"/>
                        </w:rPr>
                        <w:t xml:space="preserve"> and passes the message (msg) </w:t>
                      </w:r>
                    </w:p>
                    <w:p w14:paraId="115997C3" w14:textId="36666E3F"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to WndProc below</w:t>
                      </w:r>
                    </w:p>
                    <w:p w14:paraId="1FC3B960" w14:textId="5D6E7EA8"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while</w:t>
                      </w:r>
                      <w:r w:rsidRPr="00511911">
                        <w:rPr>
                          <w:rFonts w:ascii="Consolas" w:hAnsi="Consolas" w:cs="Consolas"/>
                          <w:color w:val="000000"/>
                          <w:sz w:val="20"/>
                          <w:szCs w:val="20"/>
                        </w:rPr>
                        <w:t xml:space="preserve"> (</w:t>
                      </w:r>
                      <w:r w:rsidRPr="00511911">
                        <w:rPr>
                          <w:rFonts w:ascii="Consolas" w:hAnsi="Consolas" w:cs="Consolas"/>
                          <w:color w:val="6F008A"/>
                          <w:sz w:val="20"/>
                          <w:szCs w:val="20"/>
                        </w:rPr>
                        <w:t>GetMessage</w:t>
                      </w:r>
                      <w:r w:rsidRPr="00511911">
                        <w:rPr>
                          <w:rFonts w:ascii="Consolas" w:hAnsi="Consolas" w:cs="Consolas"/>
                          <w:color w:val="000000"/>
                          <w:sz w:val="20"/>
                          <w:szCs w:val="20"/>
                        </w:rPr>
                        <w:t xml:space="preserve">(&amp;msg, </w:t>
                      </w:r>
                      <w:r w:rsidRPr="00511911">
                        <w:rPr>
                          <w:rFonts w:ascii="Consolas" w:hAnsi="Consolas" w:cs="Consolas"/>
                          <w:color w:val="0000FF"/>
                          <w:sz w:val="20"/>
                          <w:szCs w:val="20"/>
                        </w:rPr>
                        <w:t>nullptr</w:t>
                      </w:r>
                      <w:r w:rsidRPr="00511911">
                        <w:rPr>
                          <w:rFonts w:ascii="Consolas" w:hAnsi="Consolas" w:cs="Consolas"/>
                          <w:color w:val="000000"/>
                          <w:sz w:val="20"/>
                          <w:szCs w:val="20"/>
                        </w:rPr>
                        <w:t>, 0, 0)) {</w:t>
                      </w:r>
                    </w:p>
                    <w:p w14:paraId="72C6B2B9" w14:textId="3EFC5BB5"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if</w:t>
                      </w:r>
                      <w:r w:rsidRPr="00511911">
                        <w:rPr>
                          <w:rFonts w:ascii="Consolas" w:hAnsi="Consolas" w:cs="Consolas"/>
                          <w:color w:val="000000"/>
                          <w:sz w:val="20"/>
                          <w:szCs w:val="20"/>
                        </w:rPr>
                        <w:t xml:space="preserve"> (!</w:t>
                      </w:r>
                      <w:r w:rsidRPr="00511911">
                        <w:rPr>
                          <w:rFonts w:ascii="Consolas" w:hAnsi="Consolas" w:cs="Consolas"/>
                          <w:color w:val="6F008A"/>
                          <w:sz w:val="20"/>
                          <w:szCs w:val="20"/>
                        </w:rPr>
                        <w:t>TranslateAccelerator</w:t>
                      </w:r>
                      <w:r w:rsidRPr="00511911">
                        <w:rPr>
                          <w:rFonts w:ascii="Consolas" w:hAnsi="Consolas" w:cs="Consolas"/>
                          <w:color w:val="000000"/>
                          <w:sz w:val="20"/>
                          <w:szCs w:val="20"/>
                        </w:rPr>
                        <w:t>(msg.hwnd, hAccelTable, &amp;msg)) {</w:t>
                      </w:r>
                    </w:p>
                    <w:p w14:paraId="31DA2863" w14:textId="264BFA4F"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let windows process the message</w:t>
                      </w:r>
                    </w:p>
                    <w:p w14:paraId="4BC35E04" w14:textId="5A1336CB"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TranslateMessage(&amp;msg);</w:t>
                      </w:r>
                    </w:p>
                    <w:p w14:paraId="2E29EB87" w14:textId="4AD5081E"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ask windows to pass the message to WndProc</w:t>
                      </w:r>
                    </w:p>
                    <w:p w14:paraId="20FA8E34" w14:textId="2602F239"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6F008A"/>
                          <w:sz w:val="20"/>
                          <w:szCs w:val="20"/>
                        </w:rPr>
                        <w:t>DispatchMessage</w:t>
                      </w:r>
                      <w:r w:rsidRPr="00511911">
                        <w:rPr>
                          <w:rFonts w:ascii="Consolas" w:hAnsi="Consolas" w:cs="Consolas"/>
                          <w:color w:val="000000"/>
                          <w:sz w:val="20"/>
                          <w:szCs w:val="20"/>
                        </w:rPr>
                        <w:t xml:space="preserve">(&amp;msg); </w:t>
                      </w:r>
                    </w:p>
                    <w:p w14:paraId="472E370F"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53030FF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787740E"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p>
                    <w:p w14:paraId="627C1F51" w14:textId="77777777" w:rsidR="00046CFA" w:rsidRPr="00511911" w:rsidRDefault="00046CFA" w:rsidP="00B9255A">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)msg.wParam;</w:t>
                      </w:r>
                    </w:p>
                    <w:p w14:paraId="216A0F76" w14:textId="2D938D1F" w:rsidR="00046CFA" w:rsidRPr="00511911" w:rsidRDefault="00046CFA" w:rsidP="00A263D1">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txbxContent>
                </v:textbox>
                <w10:anchorlock/>
              </v:shape>
            </w:pict>
          </mc:Fallback>
        </mc:AlternateContent>
      </w:r>
    </w:p>
    <w:p w14:paraId="787A9CE5" w14:textId="77777777" w:rsidR="00671519" w:rsidRDefault="0009779B" w:rsidP="00511911">
      <w:r>
        <w:rPr>
          <w:i/>
          <w:iCs/>
        </w:rPr>
        <w:t>initialize_application</w:t>
      </w:r>
      <w:r w:rsidR="00A2363A">
        <w:t>:</w:t>
      </w:r>
      <w:r w:rsidR="00671519">
        <w:t xml:space="preserve"> Perform</w:t>
      </w:r>
      <w:r w:rsidR="00A1174D">
        <w:t xml:space="preserve"> some basic Windows initializations</w:t>
      </w:r>
      <w:r w:rsidR="00B57AEA">
        <w:t>.</w:t>
      </w:r>
    </w:p>
    <w:p w14:paraId="332EAA25" w14:textId="39BFBD21" w:rsidR="00AA07F7" w:rsidRDefault="00AD37ED" w:rsidP="00511911">
      <w:r w:rsidRPr="00AD37ED">
        <w:rPr>
          <w:i/>
          <w:iCs/>
        </w:rPr>
        <w:t>LoadAccelerators</w:t>
      </w:r>
      <w:r>
        <w:t>:</w:t>
      </w:r>
      <w:r w:rsidR="00B57AEA">
        <w:t xml:space="preserve"> </w:t>
      </w:r>
      <w:r>
        <w:t>L</w:t>
      </w:r>
      <w:r w:rsidR="00B57AEA">
        <w:t>oad any keyboard shortcuts we may need in our application</w:t>
      </w:r>
      <w:r>
        <w:t>.</w:t>
      </w:r>
    </w:p>
    <w:p w14:paraId="3DBA6647" w14:textId="0B27DF16" w:rsidR="00562584" w:rsidRDefault="00562584" w:rsidP="00511911">
      <w:r w:rsidRPr="00562584">
        <w:rPr>
          <w:i/>
          <w:iCs/>
        </w:rPr>
        <w:t>Main program loop</w:t>
      </w:r>
      <w:r>
        <w:t>:</w:t>
      </w:r>
    </w:p>
    <w:p w14:paraId="1BE7766D" w14:textId="2B2132A5" w:rsidR="00ED0565" w:rsidRDefault="00ED0565" w:rsidP="00511911">
      <w:r>
        <w:tab/>
      </w:r>
      <w:r w:rsidRPr="00ED0565">
        <w:rPr>
          <w:i/>
          <w:iCs/>
        </w:rPr>
        <w:t>GetMessage</w:t>
      </w:r>
      <w:r>
        <w:t>: wait for user interaction.</w:t>
      </w:r>
    </w:p>
    <w:p w14:paraId="5A7CD99D" w14:textId="692BD3D6" w:rsidR="007B6742" w:rsidRDefault="007B6742" w:rsidP="00511911">
      <w:r>
        <w:tab/>
      </w:r>
      <w:r w:rsidRPr="00F1146B">
        <w:rPr>
          <w:i/>
          <w:iCs/>
        </w:rPr>
        <w:t>Translate</w:t>
      </w:r>
      <w:r w:rsidR="00F1146B" w:rsidRPr="00F1146B">
        <w:rPr>
          <w:i/>
          <w:iCs/>
        </w:rPr>
        <w:t>Accelerator</w:t>
      </w:r>
      <w:r w:rsidR="00F1146B">
        <w:t>: check f</w:t>
      </w:r>
      <w:r w:rsidR="00105EE2">
        <w:t>o</w:t>
      </w:r>
      <w:r w:rsidR="00F1146B">
        <w:t>r specific keyboard input</w:t>
      </w:r>
      <w:r w:rsidR="00105EE2">
        <w:t>.</w:t>
      </w:r>
    </w:p>
    <w:p w14:paraId="6E919512" w14:textId="495ECCA8" w:rsidR="00CB4FA3" w:rsidRDefault="00CB4FA3" w:rsidP="00511911">
      <w:r>
        <w:tab/>
      </w:r>
      <w:r w:rsidRPr="00CB4FA3">
        <w:rPr>
          <w:i/>
          <w:iCs/>
        </w:rPr>
        <w:t>TranslateMessage</w:t>
      </w:r>
      <w:r>
        <w:t xml:space="preserve">: convert input to some meaningful </w:t>
      </w:r>
      <w:r w:rsidR="00105EE2">
        <w:t>stuff.</w:t>
      </w:r>
    </w:p>
    <w:p w14:paraId="041E066C" w14:textId="43F739E6" w:rsidR="00105EE2" w:rsidRPr="00562584" w:rsidRDefault="00105EE2" w:rsidP="00511911">
      <w:r>
        <w:tab/>
      </w:r>
      <w:r w:rsidRPr="00105EE2">
        <w:rPr>
          <w:i/>
          <w:iCs/>
        </w:rPr>
        <w:t>DispatchMessage</w:t>
      </w:r>
      <w:r>
        <w:t xml:space="preserve">: pass the input to our </w:t>
      </w:r>
      <w:r w:rsidR="000E758E">
        <w:t xml:space="preserve">message handling function, </w:t>
      </w:r>
      <w:r w:rsidR="000E758E" w:rsidRPr="003D7DBD">
        <w:rPr>
          <w:i/>
          <w:iCs/>
        </w:rPr>
        <w:t>WndProc</w:t>
      </w:r>
      <w:r w:rsidR="000E758E">
        <w:t xml:space="preserve"> we see here:</w:t>
      </w:r>
    </w:p>
    <w:p w14:paraId="1E142639" w14:textId="38591ED8" w:rsidR="006D3379" w:rsidRDefault="006D3379" w:rsidP="00511911">
      <w:r>
        <w:rPr>
          <w:noProof/>
        </w:rPr>
        <w:lastRenderedPageBreak/>
        <mc:AlternateContent>
          <mc:Choice Requires="wps">
            <w:drawing>
              <wp:inline distT="0" distB="0" distL="0" distR="0" wp14:anchorId="26A61A0D" wp14:editId="232BC5D4">
                <wp:extent cx="6629400" cy="4953662"/>
                <wp:effectExtent l="0" t="0" r="19050" b="1841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953662"/>
                        </a:xfrm>
                        <a:prstGeom prst="rect">
                          <a:avLst/>
                        </a:prstGeom>
                        <a:noFill/>
                        <a:ln w="9525">
                          <a:solidFill>
                            <a:srgbClr val="000000"/>
                          </a:solidFill>
                          <a:miter lim="800000"/>
                          <a:headEnd/>
                          <a:tailEnd/>
                        </a:ln>
                      </wps:spPr>
                      <wps:txbx>
                        <w:txbxContent>
                          <w:p w14:paraId="49FB8E00" w14:textId="2B342DBF"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the callback windows calls when needed via DispatchMessage</w:t>
                            </w:r>
                          </w:p>
                          <w:p w14:paraId="1A51BB28" w14:textId="290282BD"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2B91AF"/>
                                <w:sz w:val="20"/>
                                <w:szCs w:val="20"/>
                              </w:rPr>
                              <w:t>LRESULT</w:t>
                            </w:r>
                            <w:r w:rsidRPr="00511911">
                              <w:rPr>
                                <w:rFonts w:ascii="Consolas" w:hAnsi="Consolas" w:cs="Consolas"/>
                                <w:color w:val="000000"/>
                                <w:sz w:val="20"/>
                                <w:szCs w:val="20"/>
                              </w:rPr>
                              <w:t xml:space="preserve"> </w:t>
                            </w:r>
                            <w:r w:rsidRPr="00511911">
                              <w:rPr>
                                <w:rFonts w:ascii="Consolas" w:hAnsi="Consolas" w:cs="Consolas"/>
                                <w:color w:val="6F008A"/>
                                <w:sz w:val="20"/>
                                <w:szCs w:val="20"/>
                              </w:rPr>
                              <w:t>CALLBACK</w:t>
                            </w:r>
                            <w:r w:rsidRPr="00511911">
                              <w:rPr>
                                <w:rFonts w:ascii="Consolas" w:hAnsi="Consolas" w:cs="Consolas"/>
                                <w:color w:val="000000"/>
                                <w:sz w:val="20"/>
                                <w:szCs w:val="20"/>
                              </w:rPr>
                              <w:t xml:space="preserve"> WndProc(</w:t>
                            </w:r>
                            <w:r w:rsidRPr="00511911">
                              <w:rPr>
                                <w:rFonts w:ascii="Consolas" w:hAnsi="Consolas" w:cs="Consolas"/>
                                <w:color w:val="2B91AF"/>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2B91AF"/>
                                <w:sz w:val="20"/>
                                <w:szCs w:val="20"/>
                              </w:rPr>
                              <w:t>UINT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2B91AF"/>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2B91AF"/>
                                <w:sz w:val="20"/>
                                <w:szCs w:val="20"/>
                              </w:rPr>
                              <w:t>LPARAM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3DD4D785" w14:textId="58396A61"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switch</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w:t>
                            </w:r>
                          </w:p>
                          <w:p w14:paraId="295CDA2A" w14:textId="720F1AFA"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menu command</w:t>
                            </w:r>
                          </w:p>
                          <w:p w14:paraId="754DCC66" w14:textId="662F940E"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WM_COMMAND</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44A7530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wmId = </w:t>
                            </w:r>
                            <w:r w:rsidRPr="00511911">
                              <w:rPr>
                                <w:rFonts w:ascii="Consolas" w:hAnsi="Consolas" w:cs="Consolas"/>
                                <w:color w:val="6F008A"/>
                                <w:sz w:val="20"/>
                                <w:szCs w:val="20"/>
                              </w:rPr>
                              <w:t>LOWORD</w:t>
                            </w:r>
                            <w:r w:rsidRPr="00511911">
                              <w:rPr>
                                <w:rFonts w:ascii="Consolas" w:hAnsi="Consolas" w:cs="Consolas"/>
                                <w:color w:val="000000"/>
                                <w:sz w:val="20"/>
                                <w:szCs w:val="20"/>
                              </w:rPr>
                              <w:t>(</w:t>
                            </w:r>
                            <w:r w:rsidRPr="00511911">
                              <w:rPr>
                                <w:rFonts w:ascii="Consolas" w:hAnsi="Consolas" w:cs="Consolas"/>
                                <w:color w:val="808080"/>
                                <w:sz w:val="20"/>
                                <w:szCs w:val="20"/>
                              </w:rPr>
                              <w:t>wParam</w:t>
                            </w:r>
                            <w:r w:rsidRPr="00511911">
                              <w:rPr>
                                <w:rFonts w:ascii="Consolas" w:hAnsi="Consolas" w:cs="Consolas"/>
                                <w:color w:val="000000"/>
                                <w:sz w:val="20"/>
                                <w:szCs w:val="20"/>
                              </w:rPr>
                              <w:t>);</w:t>
                            </w:r>
                          </w:p>
                          <w:p w14:paraId="6229E613"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Parse the menu selections:</w:t>
                            </w:r>
                          </w:p>
                          <w:p w14:paraId="7C6C444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switch</w:t>
                            </w:r>
                            <w:r w:rsidRPr="00511911">
                              <w:rPr>
                                <w:rFonts w:ascii="Consolas" w:hAnsi="Consolas" w:cs="Consolas"/>
                                <w:color w:val="000000"/>
                                <w:sz w:val="20"/>
                                <w:szCs w:val="20"/>
                              </w:rPr>
                              <w:t xml:space="preserve"> (wmId)</w:t>
                            </w:r>
                          </w:p>
                          <w:p w14:paraId="6083A49E"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54F18FE" w14:textId="06BB7ADF"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exit menu command</w:t>
                            </w:r>
                          </w:p>
                          <w:p w14:paraId="367E88B6"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IDM_EXIT</w:t>
                            </w:r>
                            <w:r w:rsidRPr="00511911">
                              <w:rPr>
                                <w:rFonts w:ascii="Consolas" w:hAnsi="Consolas" w:cs="Consolas"/>
                                <w:color w:val="000000"/>
                                <w:sz w:val="20"/>
                                <w:szCs w:val="20"/>
                              </w:rPr>
                              <w:t>:</w:t>
                            </w:r>
                          </w:p>
                          <w:p w14:paraId="2F4F900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DestroyWindow(</w:t>
                            </w:r>
                            <w:r w:rsidRPr="00511911">
                              <w:rPr>
                                <w:rFonts w:ascii="Consolas" w:hAnsi="Consolas" w:cs="Consolas"/>
                                <w:color w:val="808080"/>
                                <w:sz w:val="20"/>
                                <w:szCs w:val="20"/>
                              </w:rPr>
                              <w:t>hWnd</w:t>
                            </w:r>
                            <w:r w:rsidRPr="00511911">
                              <w:rPr>
                                <w:rFonts w:ascii="Consolas" w:hAnsi="Consolas" w:cs="Consolas"/>
                                <w:color w:val="000000"/>
                                <w:sz w:val="20"/>
                                <w:szCs w:val="20"/>
                              </w:rPr>
                              <w:t>);</w:t>
                            </w:r>
                          </w:p>
                          <w:p w14:paraId="1A5605B6"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7125D96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default</w:t>
                            </w:r>
                            <w:r w:rsidRPr="00511911">
                              <w:rPr>
                                <w:rFonts w:ascii="Consolas" w:hAnsi="Consolas" w:cs="Consolas"/>
                                <w:color w:val="000000"/>
                                <w:sz w:val="20"/>
                                <w:szCs w:val="20"/>
                              </w:rPr>
                              <w:t>:</w:t>
                            </w:r>
                          </w:p>
                          <w:p w14:paraId="5413214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6F008A"/>
                                <w:sz w:val="20"/>
                                <w:szCs w:val="20"/>
                              </w:rPr>
                              <w:t>DefWindowProc</w:t>
                            </w:r>
                            <w:r w:rsidRPr="00511911">
                              <w:rPr>
                                <w:rFonts w:ascii="Consolas" w:hAnsi="Consolas" w:cs="Consolas"/>
                                <w:color w:val="000000"/>
                                <w:sz w:val="20"/>
                                <w:szCs w:val="20"/>
                              </w:rPr>
                              <w:t>(</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p>
                          <w:p w14:paraId="7CF0BC9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A7EF8B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418700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288DA2F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draw window contents</w:t>
                            </w:r>
                          </w:p>
                          <w:p w14:paraId="0447130F" w14:textId="1081DADC"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WM_PAINT</w:t>
                            </w:r>
                            <w:r w:rsidRPr="00511911">
                              <w:rPr>
                                <w:rFonts w:ascii="Consolas" w:hAnsi="Consolas" w:cs="Consolas"/>
                                <w:color w:val="000000"/>
                                <w:sz w:val="20"/>
                                <w:szCs w:val="20"/>
                              </w:rPr>
                              <w:t>: {</w:t>
                            </w:r>
                          </w:p>
                          <w:p w14:paraId="35B2D8B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PAINTSTRUCT</w:t>
                            </w:r>
                            <w:r w:rsidRPr="00511911">
                              <w:rPr>
                                <w:rFonts w:ascii="Consolas" w:hAnsi="Consolas" w:cs="Consolas"/>
                                <w:color w:val="000000"/>
                                <w:sz w:val="20"/>
                                <w:szCs w:val="20"/>
                              </w:rPr>
                              <w:t xml:space="preserve"> ps;</w:t>
                            </w:r>
                          </w:p>
                          <w:p w14:paraId="29312CD7"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HDC</w:t>
                            </w:r>
                            <w:r w:rsidRPr="00511911">
                              <w:rPr>
                                <w:rFonts w:ascii="Consolas" w:hAnsi="Consolas" w:cs="Consolas"/>
                                <w:color w:val="000000"/>
                                <w:sz w:val="20"/>
                                <w:szCs w:val="20"/>
                              </w:rPr>
                              <w:t xml:space="preserve"> hdc = BeginPaint(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5E9202B4"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TODO: Add any drawing code that uses hdc here...</w:t>
                            </w:r>
                          </w:p>
                          <w:p w14:paraId="227EA1F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EndPaint(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6F191E4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1AB92E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1E2FDE1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destroy the window, here we can do some cleanup</w:t>
                            </w:r>
                          </w:p>
                          <w:p w14:paraId="2D6721D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WM_DESTROY</w:t>
                            </w:r>
                            <w:r w:rsidRPr="00511911">
                              <w:rPr>
                                <w:rFonts w:ascii="Consolas" w:hAnsi="Consolas" w:cs="Consolas"/>
                                <w:color w:val="000000"/>
                                <w:sz w:val="20"/>
                                <w:szCs w:val="20"/>
                              </w:rPr>
                              <w:t>:</w:t>
                            </w:r>
                          </w:p>
                          <w:p w14:paraId="6889417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ok to exit</w:t>
                            </w:r>
                          </w:p>
                          <w:p w14:paraId="74A24E3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PostQuitMessage(0);</w:t>
                            </w:r>
                          </w:p>
                          <w:p w14:paraId="119EC2B0"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129F8A6B"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default</w:t>
                            </w:r>
                            <w:r w:rsidRPr="00511911">
                              <w:rPr>
                                <w:rFonts w:ascii="Consolas" w:hAnsi="Consolas" w:cs="Consolas"/>
                                <w:color w:val="000000"/>
                                <w:sz w:val="20"/>
                                <w:szCs w:val="20"/>
                              </w:rPr>
                              <w:t>:</w:t>
                            </w:r>
                          </w:p>
                          <w:p w14:paraId="0D8DF25B"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6F008A"/>
                                <w:sz w:val="20"/>
                                <w:szCs w:val="20"/>
                              </w:rPr>
                              <w:t>DefWindowProc</w:t>
                            </w:r>
                            <w:r w:rsidRPr="00511911">
                              <w:rPr>
                                <w:rFonts w:ascii="Consolas" w:hAnsi="Consolas" w:cs="Consolas"/>
                                <w:color w:val="000000"/>
                                <w:sz w:val="20"/>
                                <w:szCs w:val="20"/>
                              </w:rPr>
                              <w:t>(</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p>
                          <w:p w14:paraId="19974B7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5C37468F"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0;</w:t>
                            </w:r>
                          </w:p>
                          <w:p w14:paraId="4F9AC17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p w14:paraId="060B17A7" w14:textId="689159F0" w:rsidR="00046CFA" w:rsidRPr="00511911" w:rsidRDefault="00046CFA">
                            <w:pPr>
                              <w:rPr>
                                <w:sz w:val="20"/>
                                <w:szCs w:val="20"/>
                              </w:rPr>
                            </w:pPr>
                          </w:p>
                        </w:txbxContent>
                      </wps:txbx>
                      <wps:bodyPr rot="0" vert="horz" wrap="square" lIns="91440" tIns="45720" rIns="91440" bIns="45720" anchor="t" anchorCtr="0">
                        <a:noAutofit/>
                      </wps:bodyPr>
                    </wps:wsp>
                  </a:graphicData>
                </a:graphic>
              </wp:inline>
            </w:drawing>
          </mc:Choice>
          <mc:Fallback>
            <w:pict>
              <v:shape w14:anchorId="26A61A0D" id="_x0000_s1029" type="#_x0000_t202" style="width:522pt;height:3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" filled="f">
                <v:textbox>
                  <w:txbxContent>
                    <w:p w14:paraId="49FB8E00" w14:textId="2B342DBF"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the callback windows calls when needed via DispatchMessage</w:t>
                      </w:r>
                    </w:p>
                    <w:p w14:paraId="1A51BB28" w14:textId="290282BD"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2B91AF"/>
                          <w:sz w:val="20"/>
                          <w:szCs w:val="20"/>
                        </w:rPr>
                        <w:t>LRESULT</w:t>
                      </w:r>
                      <w:r w:rsidRPr="00511911">
                        <w:rPr>
                          <w:rFonts w:ascii="Consolas" w:hAnsi="Consolas" w:cs="Consolas"/>
                          <w:color w:val="000000"/>
                          <w:sz w:val="20"/>
                          <w:szCs w:val="20"/>
                        </w:rPr>
                        <w:t xml:space="preserve"> </w:t>
                      </w:r>
                      <w:r w:rsidRPr="00511911">
                        <w:rPr>
                          <w:rFonts w:ascii="Consolas" w:hAnsi="Consolas" w:cs="Consolas"/>
                          <w:color w:val="6F008A"/>
                          <w:sz w:val="20"/>
                          <w:szCs w:val="20"/>
                        </w:rPr>
                        <w:t>CALLBACK</w:t>
                      </w:r>
                      <w:r w:rsidRPr="00511911">
                        <w:rPr>
                          <w:rFonts w:ascii="Consolas" w:hAnsi="Consolas" w:cs="Consolas"/>
                          <w:color w:val="000000"/>
                          <w:sz w:val="20"/>
                          <w:szCs w:val="20"/>
                        </w:rPr>
                        <w:t xml:space="preserve"> WndProc(</w:t>
                      </w:r>
                      <w:r w:rsidRPr="00511911">
                        <w:rPr>
                          <w:rFonts w:ascii="Consolas" w:hAnsi="Consolas" w:cs="Consolas"/>
                          <w:color w:val="2B91AF"/>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2B91AF"/>
                          <w:sz w:val="20"/>
                          <w:szCs w:val="20"/>
                        </w:rPr>
                        <w:t>UINT</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2B91AF"/>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2B91AF"/>
                          <w:sz w:val="20"/>
                          <w:szCs w:val="20"/>
                        </w:rPr>
                        <w:t>LPARAM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3DD4D785" w14:textId="58396A61"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switch</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w:t>
                      </w:r>
                    </w:p>
                    <w:p w14:paraId="295CDA2A" w14:textId="720F1AFA"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menu command</w:t>
                      </w:r>
                    </w:p>
                    <w:p w14:paraId="754DCC66" w14:textId="662F940E"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WM_COMMAND</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44A7530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int</w:t>
                      </w:r>
                      <w:r w:rsidRPr="00511911">
                        <w:rPr>
                          <w:rFonts w:ascii="Consolas" w:hAnsi="Consolas" w:cs="Consolas"/>
                          <w:color w:val="000000"/>
                          <w:sz w:val="20"/>
                          <w:szCs w:val="20"/>
                        </w:rPr>
                        <w:t xml:space="preserve"> wmId = </w:t>
                      </w:r>
                      <w:r w:rsidRPr="00511911">
                        <w:rPr>
                          <w:rFonts w:ascii="Consolas" w:hAnsi="Consolas" w:cs="Consolas"/>
                          <w:color w:val="6F008A"/>
                          <w:sz w:val="20"/>
                          <w:szCs w:val="20"/>
                        </w:rPr>
                        <w:t>LOWORD</w:t>
                      </w:r>
                      <w:r w:rsidRPr="00511911">
                        <w:rPr>
                          <w:rFonts w:ascii="Consolas" w:hAnsi="Consolas" w:cs="Consolas"/>
                          <w:color w:val="000000"/>
                          <w:sz w:val="20"/>
                          <w:szCs w:val="20"/>
                        </w:rPr>
                        <w:t>(</w:t>
                      </w:r>
                      <w:r w:rsidRPr="00511911">
                        <w:rPr>
                          <w:rFonts w:ascii="Consolas" w:hAnsi="Consolas" w:cs="Consolas"/>
                          <w:color w:val="808080"/>
                          <w:sz w:val="20"/>
                          <w:szCs w:val="20"/>
                        </w:rPr>
                        <w:t>wParam</w:t>
                      </w:r>
                      <w:r w:rsidRPr="00511911">
                        <w:rPr>
                          <w:rFonts w:ascii="Consolas" w:hAnsi="Consolas" w:cs="Consolas"/>
                          <w:color w:val="000000"/>
                          <w:sz w:val="20"/>
                          <w:szCs w:val="20"/>
                        </w:rPr>
                        <w:t>);</w:t>
                      </w:r>
                    </w:p>
                    <w:p w14:paraId="6229E613"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Parse the menu selections:</w:t>
                      </w:r>
                    </w:p>
                    <w:p w14:paraId="7C6C444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switch</w:t>
                      </w:r>
                      <w:r w:rsidRPr="00511911">
                        <w:rPr>
                          <w:rFonts w:ascii="Consolas" w:hAnsi="Consolas" w:cs="Consolas"/>
                          <w:color w:val="000000"/>
                          <w:sz w:val="20"/>
                          <w:szCs w:val="20"/>
                        </w:rPr>
                        <w:t xml:space="preserve"> (wmId)</w:t>
                      </w:r>
                    </w:p>
                    <w:p w14:paraId="6083A49E"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54F18FE" w14:textId="06BB7ADF"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exit menu command</w:t>
                      </w:r>
                    </w:p>
                    <w:p w14:paraId="367E88B6"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IDM_EXIT</w:t>
                      </w:r>
                      <w:r w:rsidRPr="00511911">
                        <w:rPr>
                          <w:rFonts w:ascii="Consolas" w:hAnsi="Consolas" w:cs="Consolas"/>
                          <w:color w:val="000000"/>
                          <w:sz w:val="20"/>
                          <w:szCs w:val="20"/>
                        </w:rPr>
                        <w:t>:</w:t>
                      </w:r>
                    </w:p>
                    <w:p w14:paraId="2F4F900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DestroyWindow(</w:t>
                      </w:r>
                      <w:r w:rsidRPr="00511911">
                        <w:rPr>
                          <w:rFonts w:ascii="Consolas" w:hAnsi="Consolas" w:cs="Consolas"/>
                          <w:color w:val="808080"/>
                          <w:sz w:val="20"/>
                          <w:szCs w:val="20"/>
                        </w:rPr>
                        <w:t>hWnd</w:t>
                      </w:r>
                      <w:r w:rsidRPr="00511911">
                        <w:rPr>
                          <w:rFonts w:ascii="Consolas" w:hAnsi="Consolas" w:cs="Consolas"/>
                          <w:color w:val="000000"/>
                          <w:sz w:val="20"/>
                          <w:szCs w:val="20"/>
                        </w:rPr>
                        <w:t>);</w:t>
                      </w:r>
                    </w:p>
                    <w:p w14:paraId="1A5605B6"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7125D96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default</w:t>
                      </w:r>
                      <w:r w:rsidRPr="00511911">
                        <w:rPr>
                          <w:rFonts w:ascii="Consolas" w:hAnsi="Consolas" w:cs="Consolas"/>
                          <w:color w:val="000000"/>
                          <w:sz w:val="20"/>
                          <w:szCs w:val="20"/>
                        </w:rPr>
                        <w:t>:</w:t>
                      </w:r>
                    </w:p>
                    <w:p w14:paraId="5413214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6F008A"/>
                          <w:sz w:val="20"/>
                          <w:szCs w:val="20"/>
                        </w:rPr>
                        <w:t>DefWindowProc</w:t>
                      </w:r>
                      <w:r w:rsidRPr="00511911">
                        <w:rPr>
                          <w:rFonts w:ascii="Consolas" w:hAnsi="Consolas" w:cs="Consolas"/>
                          <w:color w:val="000000"/>
                          <w:sz w:val="20"/>
                          <w:szCs w:val="20"/>
                        </w:rPr>
                        <w:t>(</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p>
                    <w:p w14:paraId="7CF0BC9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A7EF8B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418700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288DA2F1"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draw window contents</w:t>
                      </w:r>
                    </w:p>
                    <w:p w14:paraId="0447130F" w14:textId="1081DADC"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WM_PAINT</w:t>
                      </w:r>
                      <w:r w:rsidRPr="00511911">
                        <w:rPr>
                          <w:rFonts w:ascii="Consolas" w:hAnsi="Consolas" w:cs="Consolas"/>
                          <w:color w:val="000000"/>
                          <w:sz w:val="20"/>
                          <w:szCs w:val="20"/>
                        </w:rPr>
                        <w:t>: {</w:t>
                      </w:r>
                    </w:p>
                    <w:p w14:paraId="35B2D8B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PAINTSTRUCT</w:t>
                      </w:r>
                      <w:r w:rsidRPr="00511911">
                        <w:rPr>
                          <w:rFonts w:ascii="Consolas" w:hAnsi="Consolas" w:cs="Consolas"/>
                          <w:color w:val="000000"/>
                          <w:sz w:val="20"/>
                          <w:szCs w:val="20"/>
                        </w:rPr>
                        <w:t xml:space="preserve"> ps;</w:t>
                      </w:r>
                    </w:p>
                    <w:p w14:paraId="29312CD7"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HDC</w:t>
                      </w:r>
                      <w:r w:rsidRPr="00511911">
                        <w:rPr>
                          <w:rFonts w:ascii="Consolas" w:hAnsi="Consolas" w:cs="Consolas"/>
                          <w:color w:val="000000"/>
                          <w:sz w:val="20"/>
                          <w:szCs w:val="20"/>
                        </w:rPr>
                        <w:t xml:space="preserve"> hdc = BeginPaint(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5E9202B4"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TODO: Add any drawing code that uses hdc here...</w:t>
                      </w:r>
                    </w:p>
                    <w:p w14:paraId="227EA1F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EndPaint(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6F191E48"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31AB92E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1E2FDE1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destroy the window, here we can do some cleanup</w:t>
                      </w:r>
                    </w:p>
                    <w:p w14:paraId="2D6721D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WM_DESTROY</w:t>
                      </w:r>
                      <w:r w:rsidRPr="00511911">
                        <w:rPr>
                          <w:rFonts w:ascii="Consolas" w:hAnsi="Consolas" w:cs="Consolas"/>
                          <w:color w:val="000000"/>
                          <w:sz w:val="20"/>
                          <w:szCs w:val="20"/>
                        </w:rPr>
                        <w:t>:</w:t>
                      </w:r>
                    </w:p>
                    <w:p w14:paraId="6889417D"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ok to exit</w:t>
                      </w:r>
                    </w:p>
                    <w:p w14:paraId="74A24E32"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PostQuitMessage(0);</w:t>
                      </w:r>
                    </w:p>
                    <w:p w14:paraId="119EC2B0"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break</w:t>
                      </w:r>
                      <w:r w:rsidRPr="00511911">
                        <w:rPr>
                          <w:rFonts w:ascii="Consolas" w:hAnsi="Consolas" w:cs="Consolas"/>
                          <w:color w:val="000000"/>
                          <w:sz w:val="20"/>
                          <w:szCs w:val="20"/>
                        </w:rPr>
                        <w:t>;</w:t>
                      </w:r>
                    </w:p>
                    <w:p w14:paraId="129F8A6B"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default</w:t>
                      </w:r>
                      <w:r w:rsidRPr="00511911">
                        <w:rPr>
                          <w:rFonts w:ascii="Consolas" w:hAnsi="Consolas" w:cs="Consolas"/>
                          <w:color w:val="000000"/>
                          <w:sz w:val="20"/>
                          <w:szCs w:val="20"/>
                        </w:rPr>
                        <w:t>:</w:t>
                      </w:r>
                    </w:p>
                    <w:p w14:paraId="0D8DF25B"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w:t>
                      </w:r>
                      <w:r w:rsidRPr="00511911">
                        <w:rPr>
                          <w:rFonts w:ascii="Consolas" w:hAnsi="Consolas" w:cs="Consolas"/>
                          <w:color w:val="6F008A"/>
                          <w:sz w:val="20"/>
                          <w:szCs w:val="20"/>
                        </w:rPr>
                        <w:t>DefWindowProc</w:t>
                      </w:r>
                      <w:r w:rsidRPr="00511911">
                        <w:rPr>
                          <w:rFonts w:ascii="Consolas" w:hAnsi="Consolas" w:cs="Consolas"/>
                          <w:color w:val="000000"/>
                          <w:sz w:val="20"/>
                          <w:szCs w:val="20"/>
                        </w:rPr>
                        <w:t>(</w:t>
                      </w:r>
                      <w:r w:rsidRPr="00511911">
                        <w:rPr>
                          <w:rFonts w:ascii="Consolas" w:hAnsi="Consolas" w:cs="Consolas"/>
                          <w:color w:val="808080"/>
                          <w:sz w:val="20"/>
                          <w:szCs w:val="20"/>
                        </w:rPr>
                        <w:t>hWnd</w:t>
                      </w:r>
                      <w:r w:rsidRPr="00511911">
                        <w:rPr>
                          <w:rFonts w:ascii="Consolas" w:hAnsi="Consolas" w:cs="Consolas"/>
                          <w:color w:val="000000"/>
                          <w:sz w:val="20"/>
                          <w:szCs w:val="20"/>
                        </w:rPr>
                        <w:t xml:space="preserve">, </w:t>
                      </w:r>
                      <w:r w:rsidRPr="00511911">
                        <w:rPr>
                          <w:rFonts w:ascii="Consolas" w:hAnsi="Consolas" w:cs="Consolas"/>
                          <w:color w:val="808080"/>
                          <w:sz w:val="20"/>
                          <w:szCs w:val="20"/>
                        </w:rPr>
                        <w:t>message</w:t>
                      </w:r>
                      <w:r w:rsidRPr="00511911">
                        <w:rPr>
                          <w:rFonts w:ascii="Consolas" w:hAnsi="Consolas" w:cs="Consolas"/>
                          <w:color w:val="000000"/>
                          <w:sz w:val="20"/>
                          <w:szCs w:val="20"/>
                        </w:rPr>
                        <w:t xml:space="preserve">, </w:t>
                      </w:r>
                      <w:r w:rsidRPr="00511911">
                        <w:rPr>
                          <w:rFonts w:ascii="Consolas" w:hAnsi="Consolas" w:cs="Consolas"/>
                          <w:color w:val="808080"/>
                          <w:sz w:val="20"/>
                          <w:szCs w:val="20"/>
                        </w:rPr>
                        <w:t>wParam</w:t>
                      </w:r>
                      <w:r w:rsidRPr="00511911">
                        <w:rPr>
                          <w:rFonts w:ascii="Consolas" w:hAnsi="Consolas" w:cs="Consolas"/>
                          <w:color w:val="000000"/>
                          <w:sz w:val="20"/>
                          <w:szCs w:val="20"/>
                        </w:rPr>
                        <w:t xml:space="preserve">, </w:t>
                      </w:r>
                      <w:r w:rsidRPr="00511911">
                        <w:rPr>
                          <w:rFonts w:ascii="Consolas" w:hAnsi="Consolas" w:cs="Consolas"/>
                          <w:color w:val="808080"/>
                          <w:sz w:val="20"/>
                          <w:szCs w:val="20"/>
                        </w:rPr>
                        <w:t>lParam</w:t>
                      </w:r>
                      <w:r w:rsidRPr="00511911">
                        <w:rPr>
                          <w:rFonts w:ascii="Consolas" w:hAnsi="Consolas" w:cs="Consolas"/>
                          <w:color w:val="000000"/>
                          <w:sz w:val="20"/>
                          <w:szCs w:val="20"/>
                        </w:rPr>
                        <w:t>);</w:t>
                      </w:r>
                    </w:p>
                    <w:p w14:paraId="19974B7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p>
                    <w:p w14:paraId="5C37468F"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00FF"/>
                          <w:sz w:val="20"/>
                          <w:szCs w:val="20"/>
                        </w:rPr>
                        <w:t>return</w:t>
                      </w:r>
                      <w:r w:rsidRPr="00511911">
                        <w:rPr>
                          <w:rFonts w:ascii="Consolas" w:hAnsi="Consolas" w:cs="Consolas"/>
                          <w:color w:val="000000"/>
                          <w:sz w:val="20"/>
                          <w:szCs w:val="20"/>
                        </w:rPr>
                        <w:t xml:space="preserve"> 0;</w:t>
                      </w:r>
                    </w:p>
                    <w:p w14:paraId="4F9AC17A" w14:textId="77777777" w:rsidR="00046CFA" w:rsidRPr="00511911" w:rsidRDefault="00046CFA" w:rsidP="00603312">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p w14:paraId="060B17A7" w14:textId="689159F0" w:rsidR="00046CFA" w:rsidRPr="00511911" w:rsidRDefault="00046CFA">
                      <w:pPr>
                        <w:rPr>
                          <w:sz w:val="20"/>
                          <w:szCs w:val="20"/>
                        </w:rPr>
                      </w:pPr>
                    </w:p>
                  </w:txbxContent>
                </v:textbox>
                <w10:anchorlock/>
              </v:shape>
            </w:pict>
          </mc:Fallback>
        </mc:AlternateContent>
      </w:r>
    </w:p>
    <w:p w14:paraId="4E011CCF" w14:textId="2921CE80" w:rsidR="00E81405" w:rsidRDefault="00A82186" w:rsidP="00511911">
      <w:r>
        <w:t>This function is our main dispatch mechanism</w:t>
      </w:r>
      <w:r w:rsidR="00217399">
        <w:t xml:space="preserve">. The system </w:t>
      </w:r>
      <w:r w:rsidR="00C37421">
        <w:t>calls it passing it these parameters:</w:t>
      </w:r>
    </w:p>
    <w:p w14:paraId="10FBBCC6" w14:textId="6C04226D" w:rsidR="00C37421" w:rsidRPr="00F974A2" w:rsidRDefault="00C37421" w:rsidP="00A9052F">
      <w:pPr>
        <w:pStyle w:val="ListParagraph"/>
        <w:numPr>
          <w:ilvl w:val="0"/>
          <w:numId w:val="2"/>
        </w:numPr>
        <w:rPr>
          <w:i/>
          <w:iCs/>
        </w:rPr>
      </w:pPr>
      <w:r w:rsidRPr="00C37421">
        <w:rPr>
          <w:i/>
          <w:iCs/>
        </w:rPr>
        <w:t>hWnd</w:t>
      </w:r>
      <w:r w:rsidR="00C50DAB">
        <w:t xml:space="preserve">: </w:t>
      </w:r>
      <w:r>
        <w:t xml:space="preserve">the handle of the main window. </w:t>
      </w:r>
      <w:r w:rsidR="00500CCD">
        <w:t xml:space="preserve">This is an id assigned by the system to our window upon </w:t>
      </w:r>
      <w:r w:rsidR="00D926FF">
        <w:t xml:space="preserve">its </w:t>
      </w:r>
      <w:r w:rsidR="00500CCD">
        <w:t>creation</w:t>
      </w:r>
      <w:r w:rsidR="00D926FF">
        <w:t xml:space="preserve"> in the </w:t>
      </w:r>
      <w:r w:rsidR="00D926FF" w:rsidRPr="00D926FF">
        <w:rPr>
          <w:i/>
          <w:iCs/>
        </w:rPr>
        <w:t>initialize_application</w:t>
      </w:r>
      <w:r w:rsidR="00D926FF">
        <w:softHyphen/>
        <w:t xml:space="preserve"> function.</w:t>
      </w:r>
    </w:p>
    <w:p w14:paraId="7498D94D" w14:textId="6440CB49" w:rsidR="00F974A2" w:rsidRPr="009E5475" w:rsidRDefault="00C50DAB" w:rsidP="00A9052F">
      <w:pPr>
        <w:pStyle w:val="ListParagraph"/>
        <w:numPr>
          <w:ilvl w:val="0"/>
          <w:numId w:val="2"/>
        </w:numPr>
        <w:rPr>
          <w:i/>
          <w:iCs/>
        </w:rPr>
      </w:pPr>
      <w:r>
        <w:rPr>
          <w:i/>
          <w:iCs/>
        </w:rPr>
        <w:t>M</w:t>
      </w:r>
      <w:r w:rsidR="00F974A2">
        <w:rPr>
          <w:i/>
          <w:iCs/>
        </w:rPr>
        <w:t>essage</w:t>
      </w:r>
      <w:r>
        <w:t xml:space="preserve">: </w:t>
      </w:r>
      <w:r w:rsidR="00F974A2">
        <w:t xml:space="preserve">is the identifier of the </w:t>
      </w:r>
      <w:r w:rsidR="009E5475">
        <w:t>event or message</w:t>
      </w:r>
    </w:p>
    <w:p w14:paraId="4825CFA4" w14:textId="37E20B20" w:rsidR="009E5475" w:rsidRPr="00127476" w:rsidRDefault="009E5475" w:rsidP="00A9052F">
      <w:pPr>
        <w:pStyle w:val="ListParagraph"/>
        <w:numPr>
          <w:ilvl w:val="0"/>
          <w:numId w:val="2"/>
        </w:numPr>
        <w:rPr>
          <w:i/>
          <w:iCs/>
        </w:rPr>
      </w:pPr>
      <w:r>
        <w:rPr>
          <w:i/>
          <w:iCs/>
        </w:rPr>
        <w:t>wParam, lParam</w:t>
      </w:r>
      <w:r w:rsidR="00C50DAB">
        <w:t xml:space="preserve">: </w:t>
      </w:r>
      <w:r w:rsidR="006D6B62">
        <w:t>are additional information holding the details of the message.</w:t>
      </w:r>
    </w:p>
    <w:p w14:paraId="3930D87C" w14:textId="66E72DE5" w:rsidR="00127476" w:rsidRDefault="00127476" w:rsidP="00511911">
      <w:r>
        <w:t xml:space="preserve">At this point </w:t>
      </w:r>
      <w:r w:rsidR="00D56D43">
        <w:t xml:space="preserve">I would like to point how the program terminates. Initially </w:t>
      </w:r>
      <w:r w:rsidR="00EA6A3D">
        <w:t xml:space="preserve">we respond to the message </w:t>
      </w:r>
      <w:r w:rsidR="00EA6A3D">
        <w:rPr>
          <w:i/>
          <w:iCs/>
        </w:rPr>
        <w:t>WM_COMMAND</w:t>
      </w:r>
      <w:r w:rsidR="00DD1491">
        <w:t xml:space="preserve">, which means that a menu </w:t>
      </w:r>
      <w:r w:rsidR="00EA6A3D">
        <w:t>command</w:t>
      </w:r>
      <w:r w:rsidR="00DD1491">
        <w:t xml:space="preserve"> was selected. </w:t>
      </w:r>
      <w:r w:rsidR="00546DD8">
        <w:t xml:space="preserve">In this case the </w:t>
      </w:r>
      <w:r w:rsidR="00546DD8">
        <w:rPr>
          <w:i/>
          <w:iCs/>
        </w:rPr>
        <w:t>wParam</w:t>
      </w:r>
      <w:r w:rsidR="00546DD8">
        <w:t xml:space="preserve"> </w:t>
      </w:r>
      <w:r w:rsidR="003119BE">
        <w:t xml:space="preserve">parameter holds </w:t>
      </w:r>
      <w:r w:rsidR="00CD70A2">
        <w:t>the menu command ID encoded in the low 16</w:t>
      </w:r>
      <w:r w:rsidR="0072614D">
        <w:t xml:space="preserve"> bits. </w:t>
      </w:r>
      <w:r w:rsidR="001248A6">
        <w:t xml:space="preserve">Using the </w:t>
      </w:r>
      <w:r w:rsidR="001248A6">
        <w:rPr>
          <w:i/>
          <w:iCs/>
        </w:rPr>
        <w:t>LOWORD</w:t>
      </w:r>
      <w:r w:rsidR="001248A6">
        <w:t xml:space="preserve"> C++ macro we isolate the </w:t>
      </w:r>
      <w:r w:rsidR="004B1A02">
        <w:t xml:space="preserve">low part of the variable and if the value is equal to </w:t>
      </w:r>
      <w:r w:rsidR="001D2511">
        <w:t xml:space="preserve">exit command </w:t>
      </w:r>
      <w:r w:rsidR="00B1043F">
        <w:t>ID,</w:t>
      </w:r>
      <w:r w:rsidR="001D2511">
        <w:t xml:space="preserve"> we call the </w:t>
      </w:r>
      <w:r w:rsidR="001D2511">
        <w:rPr>
          <w:i/>
          <w:iCs/>
        </w:rPr>
        <w:t>DestroyWindow</w:t>
      </w:r>
      <w:r w:rsidR="001D2511">
        <w:t xml:space="preserve"> </w:t>
      </w:r>
      <w:r w:rsidR="003F7956">
        <w:t xml:space="preserve">system function indicating we want to destroy the window and exit the application. </w:t>
      </w:r>
      <w:r w:rsidR="002B46B4">
        <w:t xml:space="preserve">As consequence </w:t>
      </w:r>
      <w:r w:rsidR="00DE736A">
        <w:t xml:space="preserve">the system calls </w:t>
      </w:r>
      <w:r w:rsidR="00DE736A">
        <w:rPr>
          <w:i/>
          <w:iCs/>
        </w:rPr>
        <w:t>WndProc</w:t>
      </w:r>
      <w:r w:rsidR="00374A8B">
        <w:t xml:space="preserve">, this time with the </w:t>
      </w:r>
      <w:r w:rsidR="00374A8B">
        <w:rPr>
          <w:i/>
          <w:iCs/>
        </w:rPr>
        <w:t>WM_DESTROY</w:t>
      </w:r>
      <w:r w:rsidR="00137085">
        <w:t xml:space="preserve">. Our response to that is a zero in </w:t>
      </w:r>
      <w:r w:rsidR="00983ABE">
        <w:t>our</w:t>
      </w:r>
      <w:r w:rsidR="00137085">
        <w:t xml:space="preserve"> </w:t>
      </w:r>
      <w:r w:rsidR="00983ABE" w:rsidRPr="00983ABE">
        <w:rPr>
          <w:i/>
          <w:iCs/>
        </w:rPr>
        <w:t>PostQuitMessage</w:t>
      </w:r>
      <w:r w:rsidR="00983ABE">
        <w:t xml:space="preserve"> call. This causes </w:t>
      </w:r>
      <w:r w:rsidR="00983ABE">
        <w:rPr>
          <w:i/>
          <w:iCs/>
        </w:rPr>
        <w:t>GetMessage</w:t>
      </w:r>
      <w:r w:rsidR="00983ABE">
        <w:t xml:space="preserve"> to return zero and break the main program loop.</w:t>
      </w:r>
    </w:p>
    <w:p w14:paraId="584BF9C2" w14:textId="77777777" w:rsidR="00943D2B" w:rsidRDefault="00943D2B" w:rsidP="00511911"/>
    <w:p w14:paraId="00BF7580" w14:textId="77777777" w:rsidR="007B313B" w:rsidRDefault="008D73E1" w:rsidP="00511911">
      <w:pPr>
        <w:pStyle w:val="Heading3"/>
        <w:spacing w:before="0" w:after="80"/>
      </w:pPr>
      <w:r>
        <w:t>Adding OpenGL</w:t>
      </w:r>
    </w:p>
    <w:p w14:paraId="4DD887ED" w14:textId="0CE5637A" w:rsidR="00B17706" w:rsidRDefault="00AE0401" w:rsidP="00511911">
      <w:r>
        <w:t xml:space="preserve">The next step is </w:t>
      </w:r>
      <w:r w:rsidR="00523BFD">
        <w:t xml:space="preserve"> </w:t>
      </w:r>
      <w:r>
        <w:t xml:space="preserve">to create </w:t>
      </w:r>
      <w:r w:rsidR="00F63BFF">
        <w:t xml:space="preserve">a window that connects with OpenGL to give us access to </w:t>
      </w:r>
      <w:r w:rsidR="0031387A">
        <w:t>the advanced drawing it provides.</w:t>
      </w:r>
    </w:p>
    <w:p w14:paraId="572606BA" w14:textId="68DCEB61" w:rsidR="000B62DD" w:rsidRDefault="000B62DD" w:rsidP="00511911"/>
    <w:p w14:paraId="7E3ED1F5" w14:textId="5976C797" w:rsidR="000B62DD" w:rsidRDefault="000B62DD" w:rsidP="00511911">
      <w:pPr>
        <w:pStyle w:val="Heading4"/>
        <w:spacing w:before="0" w:after="80"/>
      </w:pPr>
      <w:r>
        <w:t xml:space="preserve">Windows </w:t>
      </w:r>
      <w:r w:rsidR="00601FEF">
        <w:t>drawing basics</w:t>
      </w:r>
    </w:p>
    <w:p w14:paraId="3AB0D432" w14:textId="340C3E92" w:rsidR="00F86FDB" w:rsidRDefault="002D3CD4" w:rsidP="00511911">
      <w:r>
        <w:t>W</w:t>
      </w:r>
      <w:r w:rsidR="00F86FDB">
        <w:t>hen</w:t>
      </w:r>
      <w:r>
        <w:t>ever the system wants to update the contents of our window</w:t>
      </w:r>
      <w:r w:rsidR="000D3203">
        <w:t xml:space="preserve"> it sends a </w:t>
      </w:r>
      <w:r w:rsidR="000D3203" w:rsidRPr="000D3203">
        <w:rPr>
          <w:i/>
          <w:iCs/>
        </w:rPr>
        <w:t>WM_PAINT</w:t>
      </w:r>
      <w:r w:rsidR="000D3203">
        <w:t xml:space="preserve"> message to our </w:t>
      </w:r>
      <w:r w:rsidR="000D3203" w:rsidRPr="000D3203">
        <w:rPr>
          <w:i/>
          <w:iCs/>
        </w:rPr>
        <w:t>WndProc</w:t>
      </w:r>
      <w:r w:rsidR="000D3203">
        <w:t xml:space="preserve"> function.</w:t>
      </w:r>
    </w:p>
    <w:p w14:paraId="71DFD039" w14:textId="2579A1EB" w:rsidR="001E3301" w:rsidRDefault="00EB0CB1" w:rsidP="00511911">
      <w:r>
        <w:t xml:space="preserve">In order to understand </w:t>
      </w:r>
      <w:r w:rsidR="00B31594">
        <w:t xml:space="preserve">what we are doing we need to take a closer look at the </w:t>
      </w:r>
      <w:r w:rsidR="00EE5C3F">
        <w:t>way Windows han</w:t>
      </w:r>
      <w:r w:rsidR="00627A68">
        <w:t>dle drawing.</w:t>
      </w:r>
      <w:r w:rsidR="00BA32D9">
        <w:t xml:space="preserve"> </w:t>
      </w:r>
      <w:r w:rsidR="00C17657">
        <w:t xml:space="preserve">In the </w:t>
      </w:r>
      <w:r w:rsidR="00C17657">
        <w:rPr>
          <w:i/>
          <w:iCs/>
        </w:rPr>
        <w:t>WndProc</w:t>
      </w:r>
      <w:r w:rsidR="00E47581">
        <w:t xml:space="preserve"> </w:t>
      </w:r>
      <w:r w:rsidR="00E32FE1">
        <w:t xml:space="preserve">we </w:t>
      </w:r>
      <w:r w:rsidR="00D97A1E">
        <w:t>receive</w:t>
      </w:r>
      <w:r w:rsidR="00E32FE1">
        <w:t xml:space="preserve"> </w:t>
      </w:r>
      <w:r w:rsidR="009E7F61">
        <w:t xml:space="preserve">a message called </w:t>
      </w:r>
      <w:r w:rsidR="009E7F61">
        <w:rPr>
          <w:i/>
          <w:iCs/>
        </w:rPr>
        <w:t>WM_PAINT</w:t>
      </w:r>
      <w:r w:rsidR="009E7F61">
        <w:t>. This tells us that we must update the contents of the window</w:t>
      </w:r>
      <w:r w:rsidR="007438A7">
        <w:t xml:space="preserve">. In </w:t>
      </w:r>
      <w:r w:rsidR="007438A7">
        <w:lastRenderedPageBreak/>
        <w:t xml:space="preserve">our sample we do not do much. </w:t>
      </w:r>
      <w:r w:rsidR="00117839">
        <w:t>Th</w:t>
      </w:r>
      <w:r w:rsidR="00F165DC">
        <w:t xml:space="preserve">ere is one thing to notice </w:t>
      </w:r>
      <w:r w:rsidR="00C863CF">
        <w:t xml:space="preserve">here. The communication channel between our program and the Windows drawing </w:t>
      </w:r>
      <w:r w:rsidR="001E3301">
        <w:t>subsystem. Here is the code fragment for that message:</w:t>
      </w:r>
    </w:p>
    <w:p w14:paraId="00DE187F" w14:textId="49207283" w:rsidR="002A627C" w:rsidRDefault="002A627C" w:rsidP="00511911">
      <w:r>
        <w:rPr>
          <w:noProof/>
        </w:rPr>
        <mc:AlternateContent>
          <mc:Choice Requires="wps">
            <w:drawing>
              <wp:inline distT="0" distB="0" distL="0" distR="0" wp14:anchorId="7CD5D949" wp14:editId="5B454248">
                <wp:extent cx="6629400" cy="1622067"/>
                <wp:effectExtent l="0" t="0" r="19050" b="1651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622067"/>
                        </a:xfrm>
                        <a:prstGeom prst="rect">
                          <a:avLst/>
                        </a:prstGeom>
                        <a:noFill/>
                        <a:ln w="9525">
                          <a:solidFill>
                            <a:srgbClr val="000000"/>
                          </a:solidFill>
                          <a:miter lim="800000"/>
                          <a:headEnd/>
                          <a:tailEnd/>
                        </a:ln>
                      </wps:spPr>
                      <wps:txbx>
                        <w:txbxContent>
                          <w:p w14:paraId="31970D33" w14:textId="477BDA75"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WM_PAINT</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1951AB69" w14:textId="4D04C290" w:rsidR="00A05533" w:rsidRPr="00511911" w:rsidRDefault="00A05533"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details about the command are in this struct</w:t>
                            </w:r>
                          </w:p>
                          <w:p w14:paraId="0AE23426" w14:textId="6FC71642"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PAINTSTRUCT</w:t>
                            </w:r>
                            <w:r w:rsidRPr="00511911">
                              <w:rPr>
                                <w:rFonts w:ascii="Consolas" w:hAnsi="Consolas" w:cs="Consolas"/>
                                <w:color w:val="000000"/>
                                <w:sz w:val="20"/>
                                <w:szCs w:val="20"/>
                              </w:rPr>
                              <w:t xml:space="preserve"> ps;</w:t>
                            </w:r>
                          </w:p>
                          <w:p w14:paraId="48055E78" w14:textId="7317ED7A" w:rsidR="00483DFD" w:rsidRPr="00511911" w:rsidRDefault="00483DFD"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xml:space="preserve">// HDC in </w:t>
                            </w:r>
                            <w:r w:rsidR="007456E3" w:rsidRPr="00511911">
                              <w:rPr>
                                <w:rFonts w:ascii="Consolas" w:hAnsi="Consolas" w:cs="Consolas"/>
                                <w:color w:val="008000"/>
                                <w:sz w:val="20"/>
                                <w:szCs w:val="20"/>
                              </w:rPr>
                              <w:t>our</w:t>
                            </w:r>
                            <w:r w:rsidRPr="00511911">
                              <w:rPr>
                                <w:rFonts w:ascii="Consolas" w:hAnsi="Consolas" w:cs="Consolas"/>
                                <w:color w:val="008000"/>
                                <w:sz w:val="20"/>
                                <w:szCs w:val="20"/>
                              </w:rPr>
                              <w:t xml:space="preserve"> </w:t>
                            </w:r>
                            <w:r w:rsidR="007456E3" w:rsidRPr="00511911">
                              <w:rPr>
                                <w:rFonts w:ascii="Consolas" w:hAnsi="Consolas" w:cs="Consolas"/>
                                <w:color w:val="008000"/>
                                <w:sz w:val="20"/>
                                <w:szCs w:val="20"/>
                              </w:rPr>
                              <w:t>telephone line to the video driver</w:t>
                            </w:r>
                          </w:p>
                          <w:p w14:paraId="22F74862" w14:textId="42EC64F7"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HDC</w:t>
                            </w:r>
                            <w:r w:rsidRPr="00511911">
                              <w:rPr>
                                <w:rFonts w:ascii="Consolas" w:hAnsi="Consolas" w:cs="Consolas"/>
                                <w:color w:val="000000"/>
                                <w:sz w:val="20"/>
                                <w:szCs w:val="20"/>
                              </w:rPr>
                              <w:t xml:space="preserve"> hdc = BeginPaint(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03A0A262" w14:textId="2D029589" w:rsidR="00046CFA" w:rsidRPr="00511911" w:rsidRDefault="00046CFA" w:rsidP="002A627C">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TODO: Add any drawing code that uses hdc here...</w:t>
                            </w:r>
                          </w:p>
                          <w:p w14:paraId="0B12765F" w14:textId="44324047" w:rsidR="00A05533" w:rsidRPr="00511911" w:rsidRDefault="00A05533"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w:t>
                            </w:r>
                            <w:r w:rsidR="004232DD" w:rsidRPr="00511911">
                              <w:rPr>
                                <w:rFonts w:ascii="Consolas" w:hAnsi="Consolas" w:cs="Consolas"/>
                                <w:color w:val="008000"/>
                                <w:sz w:val="20"/>
                                <w:szCs w:val="20"/>
                              </w:rPr>
                              <w:t>EndPaint tells the system we are done</w:t>
                            </w:r>
                          </w:p>
                          <w:p w14:paraId="448247B8" w14:textId="5E5945BC"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EndPaint(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55062792" w14:textId="31EF1F94"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p w14:paraId="5366EFCF" w14:textId="7228CAF5" w:rsidR="00046CFA" w:rsidRPr="00511911" w:rsidRDefault="00046CFA" w:rsidP="000D2D07">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break</w:t>
                            </w:r>
                            <w:r w:rsidRPr="00511911">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7CD5D949" id="_x0000_s1030" type="#_x0000_t202" style="width:522pt;height:1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" filled="f">
                <v:textbox>
                  <w:txbxContent>
                    <w:p w14:paraId="31970D33" w14:textId="477BDA75"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case</w:t>
                      </w:r>
                      <w:r w:rsidRPr="00511911">
                        <w:rPr>
                          <w:rFonts w:ascii="Consolas" w:hAnsi="Consolas" w:cs="Consolas"/>
                          <w:color w:val="000000"/>
                          <w:sz w:val="20"/>
                          <w:szCs w:val="20"/>
                        </w:rPr>
                        <w:t xml:space="preserve"> </w:t>
                      </w:r>
                      <w:r w:rsidRPr="00511911">
                        <w:rPr>
                          <w:rFonts w:ascii="Consolas" w:hAnsi="Consolas" w:cs="Consolas"/>
                          <w:color w:val="6F008A"/>
                          <w:sz w:val="20"/>
                          <w:szCs w:val="20"/>
                        </w:rPr>
                        <w:t>WM_PAINT</w:t>
                      </w:r>
                      <w:r w:rsidRPr="00511911">
                        <w:rPr>
                          <w:rFonts w:ascii="Consolas" w:hAnsi="Consolas" w:cs="Consolas"/>
                          <w:color w:val="000000"/>
                          <w:sz w:val="20"/>
                          <w:szCs w:val="20"/>
                        </w:rPr>
                        <w:t>:</w:t>
                      </w:r>
                      <w:r w:rsidR="00A263D1" w:rsidRPr="00511911">
                        <w:rPr>
                          <w:rFonts w:ascii="Consolas" w:hAnsi="Consolas" w:cs="Consolas"/>
                          <w:color w:val="000000"/>
                          <w:sz w:val="20"/>
                          <w:szCs w:val="20"/>
                        </w:rPr>
                        <w:t xml:space="preserve"> </w:t>
                      </w:r>
                      <w:r w:rsidRPr="00511911">
                        <w:rPr>
                          <w:rFonts w:ascii="Consolas" w:hAnsi="Consolas" w:cs="Consolas"/>
                          <w:color w:val="000000"/>
                          <w:sz w:val="20"/>
                          <w:szCs w:val="20"/>
                        </w:rPr>
                        <w:t>{</w:t>
                      </w:r>
                    </w:p>
                    <w:p w14:paraId="1951AB69" w14:textId="4D04C290" w:rsidR="00A05533" w:rsidRPr="00511911" w:rsidRDefault="00A05533"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details about the command are in this struct</w:t>
                      </w:r>
                    </w:p>
                    <w:p w14:paraId="0AE23426" w14:textId="6FC71642"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PAINTSTRUCT</w:t>
                      </w:r>
                      <w:r w:rsidRPr="00511911">
                        <w:rPr>
                          <w:rFonts w:ascii="Consolas" w:hAnsi="Consolas" w:cs="Consolas"/>
                          <w:color w:val="000000"/>
                          <w:sz w:val="20"/>
                          <w:szCs w:val="20"/>
                        </w:rPr>
                        <w:t xml:space="preserve"> ps;</w:t>
                      </w:r>
                    </w:p>
                    <w:p w14:paraId="48055E78" w14:textId="7317ED7A" w:rsidR="00483DFD" w:rsidRPr="00511911" w:rsidRDefault="00483DFD"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xml:space="preserve">// HDC in </w:t>
                      </w:r>
                      <w:r w:rsidR="007456E3" w:rsidRPr="00511911">
                        <w:rPr>
                          <w:rFonts w:ascii="Consolas" w:hAnsi="Consolas" w:cs="Consolas"/>
                          <w:color w:val="008000"/>
                          <w:sz w:val="20"/>
                          <w:szCs w:val="20"/>
                        </w:rPr>
                        <w:t>our</w:t>
                      </w:r>
                      <w:r w:rsidRPr="00511911">
                        <w:rPr>
                          <w:rFonts w:ascii="Consolas" w:hAnsi="Consolas" w:cs="Consolas"/>
                          <w:color w:val="008000"/>
                          <w:sz w:val="20"/>
                          <w:szCs w:val="20"/>
                        </w:rPr>
                        <w:t xml:space="preserve"> </w:t>
                      </w:r>
                      <w:r w:rsidR="007456E3" w:rsidRPr="00511911">
                        <w:rPr>
                          <w:rFonts w:ascii="Consolas" w:hAnsi="Consolas" w:cs="Consolas"/>
                          <w:color w:val="008000"/>
                          <w:sz w:val="20"/>
                          <w:szCs w:val="20"/>
                        </w:rPr>
                        <w:t>telephone line to the video driver</w:t>
                      </w:r>
                    </w:p>
                    <w:p w14:paraId="22F74862" w14:textId="42EC64F7"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w:t>
                      </w:r>
                      <w:r w:rsidRPr="00511911">
                        <w:rPr>
                          <w:rFonts w:ascii="Consolas" w:hAnsi="Consolas" w:cs="Consolas"/>
                          <w:color w:val="2B91AF"/>
                          <w:sz w:val="20"/>
                          <w:szCs w:val="20"/>
                        </w:rPr>
                        <w:t>HDC</w:t>
                      </w:r>
                      <w:r w:rsidRPr="00511911">
                        <w:rPr>
                          <w:rFonts w:ascii="Consolas" w:hAnsi="Consolas" w:cs="Consolas"/>
                          <w:color w:val="000000"/>
                          <w:sz w:val="20"/>
                          <w:szCs w:val="20"/>
                        </w:rPr>
                        <w:t xml:space="preserve"> hdc = BeginPaint(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03A0A262" w14:textId="2D029589" w:rsidR="00046CFA" w:rsidRPr="00511911" w:rsidRDefault="00046CFA" w:rsidP="002A627C">
                      <w:pPr>
                        <w:autoSpaceDE w:val="0"/>
                        <w:autoSpaceDN w:val="0"/>
                        <w:adjustRightInd w:val="0"/>
                        <w:spacing w:after="0" w:line="240" w:lineRule="auto"/>
                        <w:rPr>
                          <w:rFonts w:ascii="Consolas" w:hAnsi="Consolas" w:cs="Consolas"/>
                          <w:color w:val="008000"/>
                          <w:sz w:val="20"/>
                          <w:szCs w:val="20"/>
                        </w:rPr>
                      </w:pPr>
                      <w:r w:rsidRPr="00511911">
                        <w:rPr>
                          <w:rFonts w:ascii="Consolas" w:hAnsi="Consolas" w:cs="Consolas"/>
                          <w:color w:val="000000"/>
                          <w:sz w:val="20"/>
                          <w:szCs w:val="20"/>
                        </w:rPr>
                        <w:t xml:space="preserve">    </w:t>
                      </w:r>
                      <w:r w:rsidRPr="00511911">
                        <w:rPr>
                          <w:rFonts w:ascii="Consolas" w:hAnsi="Consolas" w:cs="Consolas"/>
                          <w:color w:val="008000"/>
                          <w:sz w:val="20"/>
                          <w:szCs w:val="20"/>
                        </w:rPr>
                        <w:t>// TODO: Add any drawing code that uses hdc here...</w:t>
                      </w:r>
                    </w:p>
                    <w:p w14:paraId="0B12765F" w14:textId="44324047" w:rsidR="00A05533" w:rsidRPr="00511911" w:rsidRDefault="00A05533"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8000"/>
                          <w:sz w:val="20"/>
                          <w:szCs w:val="20"/>
                        </w:rPr>
                        <w:t xml:space="preserve">    // </w:t>
                      </w:r>
                      <w:r w:rsidR="004232DD" w:rsidRPr="00511911">
                        <w:rPr>
                          <w:rFonts w:ascii="Consolas" w:hAnsi="Consolas" w:cs="Consolas"/>
                          <w:color w:val="008000"/>
                          <w:sz w:val="20"/>
                          <w:szCs w:val="20"/>
                        </w:rPr>
                        <w:t>EndPaint tells the system we are done</w:t>
                      </w:r>
                    </w:p>
                    <w:p w14:paraId="448247B8" w14:textId="5E5945BC"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 xml:space="preserve">    EndPaint(</w:t>
                      </w:r>
                      <w:r w:rsidRPr="00511911">
                        <w:rPr>
                          <w:rFonts w:ascii="Consolas" w:hAnsi="Consolas" w:cs="Consolas"/>
                          <w:color w:val="808080"/>
                          <w:sz w:val="20"/>
                          <w:szCs w:val="20"/>
                        </w:rPr>
                        <w:t>hWnd</w:t>
                      </w:r>
                      <w:r w:rsidRPr="00511911">
                        <w:rPr>
                          <w:rFonts w:ascii="Consolas" w:hAnsi="Consolas" w:cs="Consolas"/>
                          <w:color w:val="000000"/>
                          <w:sz w:val="20"/>
                          <w:szCs w:val="20"/>
                        </w:rPr>
                        <w:t>, &amp;ps);</w:t>
                      </w:r>
                    </w:p>
                    <w:p w14:paraId="55062792" w14:textId="31EF1F94" w:rsidR="00046CFA" w:rsidRPr="00511911" w:rsidRDefault="00046CFA" w:rsidP="002A627C">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00"/>
                          <w:sz w:val="20"/>
                          <w:szCs w:val="20"/>
                        </w:rPr>
                        <w:t>}</w:t>
                      </w:r>
                    </w:p>
                    <w:p w14:paraId="5366EFCF" w14:textId="7228CAF5" w:rsidR="00046CFA" w:rsidRPr="00511911" w:rsidRDefault="00046CFA" w:rsidP="000D2D07">
                      <w:pPr>
                        <w:autoSpaceDE w:val="0"/>
                        <w:autoSpaceDN w:val="0"/>
                        <w:adjustRightInd w:val="0"/>
                        <w:spacing w:after="0" w:line="240" w:lineRule="auto"/>
                        <w:rPr>
                          <w:rFonts w:ascii="Consolas" w:hAnsi="Consolas" w:cs="Consolas"/>
                          <w:color w:val="000000"/>
                          <w:sz w:val="20"/>
                          <w:szCs w:val="20"/>
                        </w:rPr>
                      </w:pPr>
                      <w:r w:rsidRPr="00511911">
                        <w:rPr>
                          <w:rFonts w:ascii="Consolas" w:hAnsi="Consolas" w:cs="Consolas"/>
                          <w:color w:val="0000FF"/>
                          <w:sz w:val="20"/>
                          <w:szCs w:val="20"/>
                        </w:rPr>
                        <w:t>break</w:t>
                      </w:r>
                      <w:r w:rsidRPr="00511911">
                        <w:rPr>
                          <w:rFonts w:ascii="Consolas" w:hAnsi="Consolas" w:cs="Consolas"/>
                          <w:color w:val="000000"/>
                          <w:sz w:val="20"/>
                          <w:szCs w:val="20"/>
                        </w:rPr>
                        <w:t>;</w:t>
                      </w:r>
                    </w:p>
                  </w:txbxContent>
                </v:textbox>
                <w10:anchorlock/>
              </v:shape>
            </w:pict>
          </mc:Fallback>
        </mc:AlternateContent>
      </w:r>
    </w:p>
    <w:p w14:paraId="05D05743" w14:textId="2EBB162B" w:rsidR="001E3301" w:rsidRDefault="008E2120" w:rsidP="00511911">
      <w:r>
        <w:t xml:space="preserve">The communication channel is called </w:t>
      </w:r>
      <w:r>
        <w:rPr>
          <w:i/>
          <w:iCs/>
        </w:rPr>
        <w:t xml:space="preserve">device </w:t>
      </w:r>
      <w:r w:rsidR="00D436E0">
        <w:rPr>
          <w:i/>
          <w:iCs/>
        </w:rPr>
        <w:t>context,</w:t>
      </w:r>
      <w:r>
        <w:t xml:space="preserve"> and we obtain</w:t>
      </w:r>
      <w:r w:rsidR="00E27CAA">
        <w:t xml:space="preserve"> its ID. You can think of it as a canvas we can draw on</w:t>
      </w:r>
      <w:r w:rsidR="00500050">
        <w:t>, or as a communication line with the graphics driver.</w:t>
      </w:r>
      <w:r w:rsidR="00CB47D2">
        <w:t xml:space="preserve"> This channel </w:t>
      </w:r>
      <w:r w:rsidR="00D05F05">
        <w:t>is temporary</w:t>
      </w:r>
      <w:r w:rsidR="00247680">
        <w:t>,</w:t>
      </w:r>
      <w:r w:rsidR="00D05F05">
        <w:t xml:space="preserve"> and it is </w:t>
      </w:r>
      <w:r w:rsidR="00D85FFA">
        <w:t>released</w:t>
      </w:r>
      <w:r w:rsidR="00D05F05">
        <w:t xml:space="preserve"> </w:t>
      </w:r>
      <w:r w:rsidR="0008739F">
        <w:t xml:space="preserve">with the call to </w:t>
      </w:r>
      <w:r w:rsidR="0008739F">
        <w:rPr>
          <w:i/>
          <w:iCs/>
        </w:rPr>
        <w:t>EndPaint</w:t>
      </w:r>
      <w:r w:rsidR="0008739F">
        <w:t>.</w:t>
      </w:r>
    </w:p>
    <w:p w14:paraId="26424D95" w14:textId="77777777" w:rsidR="00601FEF" w:rsidRDefault="00601FEF" w:rsidP="00511911"/>
    <w:p w14:paraId="1F46ED00" w14:textId="0AD54AC9" w:rsidR="00601FEF" w:rsidRDefault="00D11D76" w:rsidP="00511911">
      <w:pPr>
        <w:pStyle w:val="Heading4"/>
        <w:spacing w:before="0" w:after="80"/>
      </w:pPr>
      <w:r>
        <w:t>Initializing OpenGL window</w:t>
      </w:r>
    </w:p>
    <w:p w14:paraId="170E50DE" w14:textId="6B5D9FF8" w:rsidR="00247680" w:rsidRDefault="005A47A0" w:rsidP="00511911">
      <w:r>
        <w:t xml:space="preserve">When we need to use </w:t>
      </w:r>
      <w:r w:rsidR="00104F27">
        <w:t>OpenGL,</w:t>
      </w:r>
      <w:r>
        <w:t xml:space="preserve"> </w:t>
      </w:r>
      <w:r w:rsidR="00BA5583">
        <w:t xml:space="preserve">we create our window with a special parameter. </w:t>
      </w:r>
      <w:r w:rsidR="00104F27">
        <w:t xml:space="preserve">We </w:t>
      </w:r>
      <w:r w:rsidR="00D436E0">
        <w:t>added</w:t>
      </w:r>
      <w:r w:rsidR="00104F27">
        <w:t xml:space="preserve"> the </w:t>
      </w:r>
      <w:r w:rsidR="00BA7E0F">
        <w:rPr>
          <w:i/>
          <w:iCs/>
        </w:rPr>
        <w:t>CS_OWNDC</w:t>
      </w:r>
      <w:r w:rsidR="00BA7E0F">
        <w:t xml:space="preserve"> style to our windows class description. This tells </w:t>
      </w:r>
      <w:r w:rsidR="00B54E21">
        <w:t xml:space="preserve">Windows that we want to maintain a </w:t>
      </w:r>
      <w:r w:rsidR="0052071A">
        <w:t>permanent channel</w:t>
      </w:r>
      <w:r w:rsidR="00D253B9">
        <w:t xml:space="preserve"> of communication with video driver</w:t>
      </w:r>
      <w:r w:rsidR="0052071A">
        <w:t xml:space="preserve">. This is a requirement because we will not use the </w:t>
      </w:r>
      <w:r w:rsidR="007D5FE1">
        <w:t>default windows drawing mechanism but instead</w:t>
      </w:r>
      <w:r w:rsidR="00E34271">
        <w:t>,</w:t>
      </w:r>
      <w:r w:rsidR="007D5FE1">
        <w:t xml:space="preserve"> we will </w:t>
      </w:r>
      <w:r w:rsidR="006F1D1A">
        <w:t xml:space="preserve">repaint the screen whenever we </w:t>
      </w:r>
      <w:r w:rsidR="00A63376">
        <w:t>want.</w:t>
      </w:r>
    </w:p>
    <w:p w14:paraId="27A1E2DC" w14:textId="281701AE" w:rsidR="00922794" w:rsidRDefault="00D85FFA" w:rsidP="00511911">
      <w:r>
        <w:t>We</w:t>
      </w:r>
      <w:r w:rsidR="00E34271">
        <w:t xml:space="preserve"> will use OpenGL </w:t>
      </w:r>
      <w:r w:rsidR="00246AAB" w:rsidRPr="00246AAB">
        <w:rPr>
          <w:i/>
          <w:iCs/>
        </w:rPr>
        <w:t>double buffering</w:t>
      </w:r>
      <w:r w:rsidR="00246AAB">
        <w:t xml:space="preserve"> to have smooth drawing. </w:t>
      </w:r>
      <w:r w:rsidR="00622DA8">
        <w:t xml:space="preserve">This is like having two drawing surfaces. </w:t>
      </w:r>
      <w:r w:rsidR="00052D98">
        <w:t xml:space="preserve">We are shown one </w:t>
      </w:r>
      <w:r w:rsidR="00D436E0">
        <w:t>surface,</w:t>
      </w:r>
      <w:r w:rsidR="00052D98">
        <w:t xml:space="preserve"> and </w:t>
      </w:r>
      <w:r w:rsidR="002E587A">
        <w:t xml:space="preserve">we hide the second. All drawing is taking place </w:t>
      </w:r>
      <w:r w:rsidR="00D436E0">
        <w:t>on</w:t>
      </w:r>
      <w:r w:rsidR="002E587A">
        <w:t xml:space="preserve"> the hidden surface </w:t>
      </w:r>
      <w:r w:rsidR="008C230A">
        <w:t xml:space="preserve">and when we are done, we swap them. This </w:t>
      </w:r>
      <w:r w:rsidR="00E9641A">
        <w:t xml:space="preserve">presents the scene to the viewer all at once </w:t>
      </w:r>
      <w:r w:rsidR="00B5710D">
        <w:t>without the drama of rendering object by object</w:t>
      </w:r>
      <w:r w:rsidR="00227271">
        <w:t>, especially when we have animation.</w:t>
      </w:r>
      <w:r w:rsidR="00922794">
        <w:t xml:space="preserve"> The sample that </w:t>
      </w:r>
      <w:r w:rsidR="00817AAE">
        <w:t xml:space="preserve">draws with OpenGL is </w:t>
      </w:r>
      <w:r w:rsidR="007C4CAC">
        <w:rPr>
          <w:b/>
          <w:bCs/>
          <w:i/>
          <w:iCs/>
        </w:rPr>
        <w:t>basic_opengl</w:t>
      </w:r>
      <w:r w:rsidR="00817AAE">
        <w:t xml:space="preserve">. </w:t>
      </w:r>
    </w:p>
    <w:p w14:paraId="7C810658" w14:textId="5D0424BE" w:rsidR="0023342D" w:rsidRDefault="00801467" w:rsidP="00511911">
      <w:r>
        <w:t xml:space="preserve">The biggest change we need to </w:t>
      </w:r>
      <w:r w:rsidR="00D436E0">
        <w:t>make</w:t>
      </w:r>
      <w:r>
        <w:t xml:space="preserve"> is the </w:t>
      </w:r>
      <w:r w:rsidR="00D37B0A">
        <w:t>creation of the window that does all the drawing. In our case this is the main window of the application.</w:t>
      </w:r>
      <w:r w:rsidR="0057262C">
        <w:t xml:space="preserve"> </w:t>
      </w:r>
      <w:r w:rsidR="00505710">
        <w:t xml:space="preserve">We </w:t>
      </w:r>
      <w:r w:rsidR="00D3764E">
        <w:t xml:space="preserve">create </w:t>
      </w:r>
      <w:r w:rsidR="006245C6">
        <w:t xml:space="preserve">our main window and then we </w:t>
      </w:r>
      <w:r w:rsidR="009A2509">
        <w:t>perform</w:t>
      </w:r>
      <w:r w:rsidR="006245C6">
        <w:t xml:space="preserve"> a series of OpenGL initializations</w:t>
      </w:r>
      <w:r w:rsidR="002A400D">
        <w:t xml:space="preserve"> and connections with our window.</w:t>
      </w:r>
      <w:r w:rsidR="00010604">
        <w:t xml:space="preserve"> So, let us try to </w:t>
      </w:r>
      <w:r w:rsidR="00F97879">
        <w:t>put things in order and explain what we are doing.</w:t>
      </w:r>
    </w:p>
    <w:p w14:paraId="38C6BC1C" w14:textId="29A76097" w:rsidR="00C56564" w:rsidRDefault="00B3178D" w:rsidP="00511911">
      <w:r>
        <w:t>First</w:t>
      </w:r>
      <w:r w:rsidR="004C74E4">
        <w:t>,</w:t>
      </w:r>
      <w:r>
        <w:t xml:space="preserve"> we create the </w:t>
      </w:r>
      <w:r w:rsidR="00D436E0">
        <w:t>window like</w:t>
      </w:r>
      <w:r w:rsidR="00D511F2">
        <w:t xml:space="preserve"> we do in any Windows application</w:t>
      </w:r>
      <w:r w:rsidR="002D7D4E">
        <w:t xml:space="preserve"> by calling the </w:t>
      </w:r>
      <w:r w:rsidR="002D7D4E">
        <w:rPr>
          <w:i/>
          <w:iCs/>
        </w:rPr>
        <w:t>Create</w:t>
      </w:r>
      <w:r w:rsidR="004C74E4">
        <w:rPr>
          <w:i/>
          <w:iCs/>
        </w:rPr>
        <w:t>Window</w:t>
      </w:r>
      <w:r w:rsidR="00110DA9">
        <w:t xml:space="preserve">. No surprises so far. </w:t>
      </w:r>
      <w:r w:rsidR="00005BE2">
        <w:t xml:space="preserve">The next thing we do </w:t>
      </w:r>
      <w:r w:rsidR="009F5532">
        <w:t xml:space="preserve">is request the communication channel with the drawing mechanism we talked about before. </w:t>
      </w:r>
      <w:r w:rsidR="00201402">
        <w:t xml:space="preserve">For this we call the </w:t>
      </w:r>
      <w:r w:rsidR="00201402">
        <w:rPr>
          <w:i/>
          <w:iCs/>
        </w:rPr>
        <w:t>GetDC</w:t>
      </w:r>
      <w:r w:rsidR="00201402">
        <w:t xml:space="preserve"> system function which returns us </w:t>
      </w:r>
      <w:r w:rsidR="00F40C4A">
        <w:t>its</w:t>
      </w:r>
      <w:r w:rsidR="00201402">
        <w:t xml:space="preserve"> </w:t>
      </w:r>
      <w:r w:rsidR="00F40C4A">
        <w:t>ID.</w:t>
      </w:r>
      <w:r w:rsidR="00A4761C">
        <w:t xml:space="preserve"> Needless to say that whenever we fail</w:t>
      </w:r>
      <w:r w:rsidR="001711B6">
        <w:t>,</w:t>
      </w:r>
      <w:r w:rsidR="00A4761C">
        <w:t xml:space="preserve"> we abort the whole operation.</w:t>
      </w:r>
    </w:p>
    <w:p w14:paraId="29BF6337" w14:textId="4BE8AD6E" w:rsidR="003C05B5" w:rsidRDefault="0021626B" w:rsidP="00511911">
      <w:r>
        <w:t xml:space="preserve">Next, </w:t>
      </w:r>
      <w:r w:rsidR="00F122D3">
        <w:t xml:space="preserve">we initialize a </w:t>
      </w:r>
      <w:r w:rsidR="00D625B0" w:rsidRPr="00D625B0">
        <w:rPr>
          <w:i/>
          <w:iCs/>
        </w:rPr>
        <w:t>PIXELFORMATDESCRIPTOR</w:t>
      </w:r>
      <w:r w:rsidR="00D625B0">
        <w:t xml:space="preserve"> variable. This is a struct</w:t>
      </w:r>
      <w:r w:rsidR="00893657">
        <w:t xml:space="preserve"> describing the </w:t>
      </w:r>
      <w:r w:rsidR="00094439">
        <w:t>structure of our desired OpenGL drawing surface.</w:t>
      </w:r>
      <w:r w:rsidR="00E05172">
        <w:t xml:space="preserve"> We use this description </w:t>
      </w:r>
      <w:r w:rsidR="00032958">
        <w:t xml:space="preserve">to see if the drawing channel we got before </w:t>
      </w:r>
      <w:r w:rsidR="00956477">
        <w:t>is compatible with what we want.</w:t>
      </w:r>
      <w:r w:rsidR="00716AB5">
        <w:t xml:space="preserve"> This is </w:t>
      </w:r>
      <w:r w:rsidR="00587B7C">
        <w:t xml:space="preserve">done by calling </w:t>
      </w:r>
      <w:r w:rsidR="00587B7C" w:rsidRPr="00587B7C">
        <w:rPr>
          <w:i/>
          <w:iCs/>
        </w:rPr>
        <w:t>ChoosePixelFormat</w:t>
      </w:r>
      <w:r w:rsidR="00841FAF">
        <w:t>. If the display is compatible</w:t>
      </w:r>
      <w:r w:rsidR="00672E67">
        <w:t>,</w:t>
      </w:r>
      <w:r w:rsidR="00841FAF">
        <w:t xml:space="preserve"> we are given </w:t>
      </w:r>
      <w:r w:rsidR="001B3208">
        <w:t xml:space="preserve">a non-zero value, which is an index in the </w:t>
      </w:r>
      <w:r w:rsidR="00BC7522">
        <w:t>array of display modes supported.</w:t>
      </w:r>
    </w:p>
    <w:p w14:paraId="0819413E" w14:textId="3C3C523E" w:rsidR="00672E67" w:rsidRDefault="00CA606C" w:rsidP="00511911">
      <w:r>
        <w:t xml:space="preserve">We then pass this index </w:t>
      </w:r>
      <w:r w:rsidR="00174DD5">
        <w:t xml:space="preserve">to the </w:t>
      </w:r>
      <w:r w:rsidR="00174DD5" w:rsidRPr="00174DD5">
        <w:rPr>
          <w:i/>
          <w:iCs/>
        </w:rPr>
        <w:t>SetPixelFormat</w:t>
      </w:r>
      <w:r w:rsidR="00174DD5">
        <w:t xml:space="preserve">, which </w:t>
      </w:r>
      <w:r w:rsidR="00E52C71">
        <w:t>performs the appropriate setup in the display driver for OpenGL to function.</w:t>
      </w:r>
      <w:r w:rsidR="008B7D7F">
        <w:t xml:space="preserve"> If this is </w:t>
      </w:r>
      <w:r w:rsidR="00026FD3">
        <w:t>successful,</w:t>
      </w:r>
      <w:r w:rsidR="008B7D7F">
        <w:t xml:space="preserve"> </w:t>
      </w:r>
      <w:r w:rsidR="00FD0BF4">
        <w:t xml:space="preserve">we create a new channel to use </w:t>
      </w:r>
      <w:r w:rsidR="001770BE">
        <w:t>for OpenGL drawing based on the system channel we obtained earlier</w:t>
      </w:r>
      <w:r w:rsidR="009B0AC3">
        <w:t xml:space="preserve">, calling </w:t>
      </w:r>
      <w:r w:rsidR="00131B83">
        <w:t xml:space="preserve">the </w:t>
      </w:r>
      <w:r w:rsidR="00131B83" w:rsidRPr="00131B83">
        <w:rPr>
          <w:i/>
          <w:iCs/>
        </w:rPr>
        <w:t>wglCreateContext</w:t>
      </w:r>
      <w:r w:rsidR="00131B83">
        <w:t xml:space="preserve"> function. </w:t>
      </w:r>
    </w:p>
    <w:p w14:paraId="3A7D37D8" w14:textId="33A2AA3B" w:rsidR="007562E7" w:rsidRDefault="007562E7" w:rsidP="00511911">
      <w:r>
        <w:t xml:space="preserve">The last step is to enable this </w:t>
      </w:r>
      <w:r w:rsidR="00A3692C">
        <w:t xml:space="preserve">drawing channel by making it the </w:t>
      </w:r>
      <w:r w:rsidR="00A3692C">
        <w:rPr>
          <w:i/>
          <w:iCs/>
        </w:rPr>
        <w:t>current</w:t>
      </w:r>
      <w:r w:rsidR="00A3692C">
        <w:t xml:space="preserve"> OpenGL drawing channel.</w:t>
      </w:r>
      <w:r w:rsidR="00DB5800">
        <w:t xml:space="preserve"> We do this by calling the </w:t>
      </w:r>
      <w:r w:rsidR="00DB5800" w:rsidRPr="00DB5800">
        <w:rPr>
          <w:i/>
          <w:iCs/>
        </w:rPr>
        <w:t>wglMakeCurrent</w:t>
      </w:r>
      <w:r w:rsidR="00BA7852">
        <w:t xml:space="preserve"> function.</w:t>
      </w:r>
      <w:r w:rsidR="00ED6A43">
        <w:t xml:space="preserve"> If it </w:t>
      </w:r>
      <w:r w:rsidR="00026FD3">
        <w:t>succeeds,</w:t>
      </w:r>
      <w:r w:rsidR="00ED6A43">
        <w:t xml:space="preserve"> we </w:t>
      </w:r>
      <w:r w:rsidR="00A709C7" w:rsidRPr="00A709C7">
        <w:rPr>
          <w:i/>
          <w:iCs/>
        </w:rPr>
        <w:t>ShowWindow</w:t>
      </w:r>
      <w:r w:rsidR="00A709C7">
        <w:t xml:space="preserve"> as</w:t>
      </w:r>
      <w:r w:rsidR="00F72D1B">
        <w:t xml:space="preserve"> we would do in a</w:t>
      </w:r>
      <w:r w:rsidR="002E3895">
        <w:t>ny other application.</w:t>
      </w:r>
    </w:p>
    <w:p w14:paraId="02696F88" w14:textId="21E85C92" w:rsidR="00D11D76" w:rsidRDefault="00D11D76" w:rsidP="00511911"/>
    <w:p w14:paraId="6A340E4D" w14:textId="5D60AD6F" w:rsidR="00D11D76" w:rsidRDefault="00D11D76" w:rsidP="00511911">
      <w:pPr>
        <w:pStyle w:val="Heading4"/>
        <w:spacing w:before="0" w:after="80"/>
      </w:pPr>
      <w:r>
        <w:t>Terminating OpenGL window</w:t>
      </w:r>
    </w:p>
    <w:p w14:paraId="60EA59E2" w14:textId="36581D09" w:rsidR="008A38A9" w:rsidRPr="009A7786" w:rsidRDefault="008A38A9" w:rsidP="00511911">
      <w:r>
        <w:t xml:space="preserve">All these device contexts we </w:t>
      </w:r>
      <w:r w:rsidR="009521FE">
        <w:t xml:space="preserve">used to </w:t>
      </w:r>
      <w:r w:rsidR="003733D7">
        <w:t xml:space="preserve">do our </w:t>
      </w:r>
      <w:r w:rsidR="00D85FFA">
        <w:t>job</w:t>
      </w:r>
      <w:r w:rsidR="009521FE">
        <w:t xml:space="preserve"> are valuable system resources and we should </w:t>
      </w:r>
      <w:r w:rsidR="0042086B">
        <w:t>release them when we no longer need them</w:t>
      </w:r>
      <w:r w:rsidR="00E27ECF">
        <w:t xml:space="preserve">. </w:t>
      </w:r>
      <w:r w:rsidR="00B7041B">
        <w:t xml:space="preserve">So, upon program exit </w:t>
      </w:r>
      <w:r w:rsidR="001763D1">
        <w:t xml:space="preserve">we call our function </w:t>
      </w:r>
      <w:r w:rsidR="001763D1">
        <w:rPr>
          <w:i/>
          <w:iCs/>
        </w:rPr>
        <w:t>destroy_GL_window</w:t>
      </w:r>
      <w:r w:rsidR="009A7786">
        <w:t xml:space="preserve"> instead of calling </w:t>
      </w:r>
      <w:r w:rsidR="009A7786">
        <w:rPr>
          <w:i/>
          <w:iCs/>
        </w:rPr>
        <w:t>DestroyWindow</w:t>
      </w:r>
      <w:r w:rsidR="009A7786">
        <w:t xml:space="preserve"> directly.</w:t>
      </w:r>
      <w:r w:rsidR="008120DA">
        <w:t xml:space="preserve"> This function releases the device contexts </w:t>
      </w:r>
      <w:r w:rsidR="00910C7B">
        <w:t xml:space="preserve">we created </w:t>
      </w:r>
      <w:r w:rsidR="00B9687B">
        <w:t>an</w:t>
      </w:r>
      <w:r w:rsidR="0055581F">
        <w:t>d then destroys the window.</w:t>
      </w:r>
    </w:p>
    <w:p w14:paraId="1D5B9D76" w14:textId="77777777" w:rsidR="005A7B76" w:rsidRDefault="005A7B76" w:rsidP="00511911"/>
    <w:p w14:paraId="635BA23A" w14:textId="2DDCB0C6" w:rsidR="00C0675D" w:rsidRDefault="007141A7" w:rsidP="00511911">
      <w:pPr>
        <w:pStyle w:val="Heading3"/>
        <w:spacing w:before="0" w:after="80"/>
      </w:pPr>
      <w:r>
        <w:t>Modifying the program loop</w:t>
      </w:r>
    </w:p>
    <w:p w14:paraId="58FB40DC" w14:textId="4CE164C7" w:rsidR="00B06457" w:rsidRDefault="00B06457" w:rsidP="00511911">
      <w:r>
        <w:t xml:space="preserve">Now we will modify the main loop of our program </w:t>
      </w:r>
      <w:r w:rsidR="005A7905">
        <w:t>to accommodate for OpenGL drawing.</w:t>
      </w:r>
    </w:p>
    <w:p w14:paraId="35E8FAEB" w14:textId="5F2251A2" w:rsidR="00F413C5" w:rsidRDefault="0034664F" w:rsidP="00511911">
      <w:r>
        <w:lastRenderedPageBreak/>
        <w:t xml:space="preserve">First we will stop using </w:t>
      </w:r>
      <w:r>
        <w:rPr>
          <w:i/>
          <w:iCs/>
        </w:rPr>
        <w:t>GetMessage</w:t>
      </w:r>
      <w:r>
        <w:t xml:space="preserve"> and use </w:t>
      </w:r>
      <w:r>
        <w:rPr>
          <w:i/>
          <w:iCs/>
        </w:rPr>
        <w:t>PeekMessage</w:t>
      </w:r>
      <w:r>
        <w:t xml:space="preserve"> instead. </w:t>
      </w:r>
      <w:r w:rsidR="00896406">
        <w:t xml:space="preserve">This function check the message queue and if a message is pending </w:t>
      </w:r>
      <w:r w:rsidR="00DD2329">
        <w:t xml:space="preserve">it behaves like old one. If no message is pending it returns </w:t>
      </w:r>
      <w:r w:rsidR="00980E4C">
        <w:t>allowing us to perform any tasks we want.</w:t>
      </w:r>
      <w:r w:rsidR="00D32702">
        <w:t xml:space="preserve"> </w:t>
      </w:r>
      <w:r w:rsidR="00AF73F8">
        <w:t xml:space="preserve">Here is how our program loop </w:t>
      </w:r>
      <w:r w:rsidR="00E967FB">
        <w:t>looks like:</w:t>
      </w:r>
    </w:p>
    <w:p w14:paraId="2A741815" w14:textId="4C50ADEC" w:rsidR="00E967FB" w:rsidRDefault="00E967FB" w:rsidP="00511911">
      <w:r>
        <w:rPr>
          <w:noProof/>
        </w:rPr>
        <mc:AlternateContent>
          <mc:Choice Requires="wps">
            <w:drawing>
              <wp:inline distT="0" distB="0" distL="0" distR="0" wp14:anchorId="7C7BF412" wp14:editId="4BF1E52E">
                <wp:extent cx="6629400" cy="1404620"/>
                <wp:effectExtent l="0" t="0" r="19050" b="1968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432E851"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bool</w:t>
                            </w:r>
                            <w:r w:rsidRPr="00B60C96">
                              <w:rPr>
                                <w:rFonts w:ascii="Consolas" w:hAnsi="Consolas" w:cs="Consolas"/>
                                <w:color w:val="000000"/>
                                <w:sz w:val="20"/>
                                <w:szCs w:val="20"/>
                              </w:rPr>
                              <w:t xml:space="preserve"> bLooping = </w:t>
                            </w:r>
                            <w:r w:rsidRPr="00B60C96">
                              <w:rPr>
                                <w:rFonts w:ascii="Consolas" w:hAnsi="Consolas" w:cs="Consolas"/>
                                <w:color w:val="0000FF"/>
                                <w:sz w:val="20"/>
                                <w:szCs w:val="20"/>
                              </w:rPr>
                              <w:t>true</w:t>
                            </w:r>
                            <w:r w:rsidRPr="00B60C96">
                              <w:rPr>
                                <w:rFonts w:ascii="Consolas" w:hAnsi="Consolas" w:cs="Consolas"/>
                                <w:color w:val="000000"/>
                                <w:sz w:val="20"/>
                                <w:szCs w:val="20"/>
                              </w:rPr>
                              <w:t>;</w:t>
                            </w:r>
                          </w:p>
                          <w:p w14:paraId="40075DB1"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2B91AF"/>
                                <w:sz w:val="20"/>
                                <w:szCs w:val="20"/>
                              </w:rPr>
                              <w:t>MSG</w:t>
                            </w:r>
                            <w:r w:rsidRPr="00B60C96">
                              <w:rPr>
                                <w:rFonts w:ascii="Consolas" w:hAnsi="Consolas" w:cs="Consolas"/>
                                <w:color w:val="000000"/>
                                <w:sz w:val="20"/>
                                <w:szCs w:val="20"/>
                              </w:rPr>
                              <w:t xml:space="preserve"> msg;</w:t>
                            </w:r>
                          </w:p>
                          <w:p w14:paraId="6913FB9E" w14:textId="12B635CE"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while</w:t>
                            </w:r>
                            <w:r w:rsidRPr="00B60C96">
                              <w:rPr>
                                <w:rFonts w:ascii="Consolas" w:hAnsi="Consolas" w:cs="Consolas"/>
                                <w:color w:val="000000"/>
                                <w:sz w:val="20"/>
                                <w:szCs w:val="20"/>
                              </w:rPr>
                              <w:t xml:space="preserve"> (bLooping)</w:t>
                            </w:r>
                            <w:r w:rsidR="0063277D"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3EA8D81B" w14:textId="0B4569F5"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check for windows messages and process them</w:t>
                            </w:r>
                          </w:p>
                          <w:p w14:paraId="73ACA258" w14:textId="7133278B"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w:t>
                            </w:r>
                            <w:r w:rsidRPr="00B60C96">
                              <w:rPr>
                                <w:rFonts w:ascii="Consolas" w:hAnsi="Consolas" w:cs="Consolas"/>
                                <w:color w:val="6F008A"/>
                                <w:sz w:val="20"/>
                                <w:szCs w:val="20"/>
                              </w:rPr>
                              <w:t>PeekMessage</w:t>
                            </w:r>
                            <w:r w:rsidRPr="00B60C96">
                              <w:rPr>
                                <w:rFonts w:ascii="Consolas" w:hAnsi="Consolas" w:cs="Consolas"/>
                                <w:color w:val="000000"/>
                                <w:sz w:val="20"/>
                                <w:szCs w:val="20"/>
                              </w:rPr>
                              <w:t xml:space="preserve">(&amp;msg, </w:t>
                            </w:r>
                            <w:r w:rsidRPr="00B60C96">
                              <w:rPr>
                                <w:rFonts w:ascii="Consolas" w:hAnsi="Consolas" w:cs="Consolas"/>
                                <w:color w:val="6F008A"/>
                                <w:sz w:val="20"/>
                                <w:szCs w:val="20"/>
                              </w:rPr>
                              <w:t>NULL</w:t>
                            </w:r>
                            <w:r w:rsidRPr="00B60C96">
                              <w:rPr>
                                <w:rFonts w:ascii="Consolas" w:hAnsi="Consolas" w:cs="Consolas"/>
                                <w:color w:val="000000"/>
                                <w:sz w:val="20"/>
                                <w:szCs w:val="20"/>
                              </w:rPr>
                              <w:t xml:space="preserve">, 0, 0, </w:t>
                            </w:r>
                            <w:r w:rsidRPr="00B60C96">
                              <w:rPr>
                                <w:rFonts w:ascii="Consolas" w:hAnsi="Consolas" w:cs="Consolas"/>
                                <w:color w:val="6F008A"/>
                                <w:sz w:val="20"/>
                                <w:szCs w:val="20"/>
                              </w:rPr>
                              <w:t>PM_REMOVE</w:t>
                            </w:r>
                            <w:r w:rsidRPr="00B60C96">
                              <w:rPr>
                                <w:rFonts w:ascii="Consolas" w:hAnsi="Consolas" w:cs="Consolas"/>
                                <w:color w:val="000000"/>
                                <w:sz w:val="20"/>
                                <w:szCs w:val="20"/>
                              </w:rPr>
                              <w:t>) != 0)</w:t>
                            </w:r>
                            <w:r w:rsidR="0063277D"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036B45D5" w14:textId="0706A6E8"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destroy window was invoked (escape or Alt-F4)</w:t>
                            </w:r>
                          </w:p>
                          <w:p w14:paraId="40DD0E84" w14:textId="2577B12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(msg.message == </w:t>
                            </w:r>
                            <w:r w:rsidRPr="00B60C96">
                              <w:rPr>
                                <w:rFonts w:ascii="Consolas" w:hAnsi="Consolas" w:cs="Consolas"/>
                                <w:color w:val="6F008A"/>
                                <w:sz w:val="20"/>
                                <w:szCs w:val="20"/>
                              </w:rPr>
                              <w:t>WM_QUIT</w:t>
                            </w:r>
                            <w:r w:rsidRPr="00B60C96">
                              <w:rPr>
                                <w:rFonts w:ascii="Consolas" w:hAnsi="Consolas" w:cs="Consolas"/>
                                <w:color w:val="000000"/>
                                <w:sz w:val="20"/>
                                <w:szCs w:val="20"/>
                              </w:rPr>
                              <w:t xml:space="preserve">)  </w:t>
                            </w:r>
                          </w:p>
                          <w:p w14:paraId="7B82C43A"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bLooping = </w:t>
                            </w:r>
                            <w:r w:rsidRPr="00B60C96">
                              <w:rPr>
                                <w:rFonts w:ascii="Consolas" w:hAnsi="Consolas" w:cs="Consolas"/>
                                <w:color w:val="0000FF"/>
                                <w:sz w:val="20"/>
                                <w:szCs w:val="20"/>
                              </w:rPr>
                              <w:t>false</w:t>
                            </w:r>
                            <w:r w:rsidRPr="00B60C96">
                              <w:rPr>
                                <w:rFonts w:ascii="Consolas" w:hAnsi="Consolas" w:cs="Consolas"/>
                                <w:color w:val="000000"/>
                                <w:sz w:val="20"/>
                                <w:szCs w:val="20"/>
                              </w:rPr>
                              <w:t>;</w:t>
                            </w:r>
                          </w:p>
                          <w:p w14:paraId="62AEE2F3"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p>
                          <w:p w14:paraId="6A45641C"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TranslateMessage(&amp;msg);</w:t>
                            </w:r>
                          </w:p>
                          <w:p w14:paraId="031E6C3A"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6F008A"/>
                                <w:sz w:val="20"/>
                                <w:szCs w:val="20"/>
                              </w:rPr>
                              <w:t>DispatchMessage</w:t>
                            </w:r>
                            <w:r w:rsidRPr="00B60C96">
                              <w:rPr>
                                <w:rFonts w:ascii="Consolas" w:hAnsi="Consolas" w:cs="Consolas"/>
                                <w:color w:val="000000"/>
                                <w:sz w:val="20"/>
                                <w:szCs w:val="20"/>
                              </w:rPr>
                              <w:t>(&amp;msg);</w:t>
                            </w:r>
                          </w:p>
                          <w:p w14:paraId="412AAFAF"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00D79BB8" w14:textId="49513853"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else</w:t>
                            </w:r>
                            <w:r w:rsidRPr="00B60C96">
                              <w:rPr>
                                <w:rFonts w:ascii="Consolas" w:hAnsi="Consolas" w:cs="Consolas"/>
                                <w:color w:val="000000"/>
                                <w:sz w:val="20"/>
                                <w:szCs w:val="20"/>
                              </w:rPr>
                              <w:t xml:space="preserve"> </w:t>
                            </w:r>
                            <w:r w:rsidR="00084A31" w:rsidRPr="00B60C96">
                              <w:rPr>
                                <w:rFonts w:ascii="Consolas" w:hAnsi="Consolas" w:cs="Consolas"/>
                                <w:color w:val="000000"/>
                                <w:sz w:val="20"/>
                                <w:szCs w:val="20"/>
                              </w:rPr>
                              <w:t>{</w:t>
                            </w:r>
                            <w:r w:rsidRPr="00B60C96">
                              <w:rPr>
                                <w:rFonts w:ascii="Consolas" w:hAnsi="Consolas" w:cs="Consolas"/>
                                <w:color w:val="000000"/>
                                <w:sz w:val="20"/>
                                <w:szCs w:val="20"/>
                              </w:rPr>
                              <w:t xml:space="preserve"> </w:t>
                            </w:r>
                            <w:r w:rsidRPr="00B60C96">
                              <w:rPr>
                                <w:rFonts w:ascii="Consolas" w:hAnsi="Consolas" w:cs="Consolas"/>
                                <w:color w:val="008000"/>
                                <w:sz w:val="20"/>
                                <w:szCs w:val="20"/>
                              </w:rPr>
                              <w:t>// no messages, just loop for next frame</w:t>
                            </w:r>
                          </w:p>
                          <w:p w14:paraId="6A7D7F97" w14:textId="464EBB7A"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(g_window.isMinimized)</w:t>
                            </w:r>
                            <w:r w:rsidR="0063277D" w:rsidRPr="00B60C96">
                              <w:rPr>
                                <w:rFonts w:ascii="Consolas" w:hAnsi="Consolas" w:cs="Consolas"/>
                                <w:color w:val="000000"/>
                                <w:sz w:val="20"/>
                                <w:szCs w:val="20"/>
                              </w:rPr>
                              <w:t xml:space="preserve"> { </w:t>
                            </w:r>
                            <w:r w:rsidRPr="00B60C96">
                              <w:rPr>
                                <w:rFonts w:ascii="Consolas" w:hAnsi="Consolas" w:cs="Consolas"/>
                                <w:color w:val="008000"/>
                                <w:sz w:val="20"/>
                                <w:szCs w:val="20"/>
                              </w:rPr>
                              <w:t>// if window is minimized</w:t>
                            </w:r>
                          </w:p>
                          <w:p w14:paraId="137F132E" w14:textId="2364D915"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yield back to system, do not waste processing power</w:t>
                            </w:r>
                          </w:p>
                          <w:p w14:paraId="40166B6E" w14:textId="370E8588"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WaitMessage();</w:t>
                            </w:r>
                            <w:r w:rsidRPr="00B60C96">
                              <w:rPr>
                                <w:rFonts w:ascii="Consolas" w:hAnsi="Consolas" w:cs="Consolas"/>
                                <w:color w:val="000000"/>
                                <w:sz w:val="20"/>
                                <w:szCs w:val="20"/>
                              </w:rPr>
                              <w:tab/>
                            </w:r>
                            <w:r w:rsidRPr="00B60C96">
                              <w:rPr>
                                <w:rFonts w:ascii="Consolas" w:hAnsi="Consolas" w:cs="Consolas"/>
                                <w:color w:val="000000"/>
                                <w:sz w:val="20"/>
                                <w:szCs w:val="20"/>
                              </w:rPr>
                              <w:tab/>
                            </w:r>
                          </w:p>
                          <w:p w14:paraId="3724279D"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71C78E12" w14:textId="077E954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else</w:t>
                            </w:r>
                            <w:r w:rsidRPr="00B60C96">
                              <w:rPr>
                                <w:rFonts w:ascii="Consolas" w:hAnsi="Consolas" w:cs="Consolas"/>
                                <w:color w:val="000000"/>
                                <w:sz w:val="20"/>
                                <w:szCs w:val="20"/>
                              </w:rPr>
                              <w:t xml:space="preserve"> {</w:t>
                            </w:r>
                          </w:p>
                          <w:p w14:paraId="0FA247EC" w14:textId="3CE6F19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here we do our own processing and drawing</w:t>
                            </w:r>
                          </w:p>
                          <w:p w14:paraId="28D521FC"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138583E9"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4826FF9E" w14:textId="52E8CBD3"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C7BF412" id="_x0000_s1031"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IAEQIAAP4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T8WUsEOWqoXkiwRAmQ9IDok0H+IuzgcxYcf/zKFBxZj5aEn09L4ro3nQolm9JIYbXkfo6&#10;IqwkqIoHzqbtLiTHJ9Lujoaz10m2l07OLZPJkprnBxFdfH1OWS/Pdvs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ySUyABEC&#10;AAD+AwAADgAAAAAAAAAAAAAAAAAuAgAAZHJzL2Uyb0RvYy54bWxQSwECLQAUAAYACAAAACEA01UM&#10;2tsAAAAGAQAADwAAAAAAAAAAAAAAAABrBAAAZHJzL2Rvd25yZXYueG1sUEsFBgAAAAAEAAQA8wAA&#10;AHMFAAAAAA==&#10;" filled="f">
                <v:textbox style="mso-fit-shape-to-text:t">
                  <w:txbxContent>
                    <w:p w14:paraId="5432E851"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bool</w:t>
                      </w:r>
                      <w:r w:rsidRPr="00B60C96">
                        <w:rPr>
                          <w:rFonts w:ascii="Consolas" w:hAnsi="Consolas" w:cs="Consolas"/>
                          <w:color w:val="000000"/>
                          <w:sz w:val="20"/>
                          <w:szCs w:val="20"/>
                        </w:rPr>
                        <w:t xml:space="preserve"> bLooping = </w:t>
                      </w:r>
                      <w:r w:rsidRPr="00B60C96">
                        <w:rPr>
                          <w:rFonts w:ascii="Consolas" w:hAnsi="Consolas" w:cs="Consolas"/>
                          <w:color w:val="0000FF"/>
                          <w:sz w:val="20"/>
                          <w:szCs w:val="20"/>
                        </w:rPr>
                        <w:t>true</w:t>
                      </w:r>
                      <w:r w:rsidRPr="00B60C96">
                        <w:rPr>
                          <w:rFonts w:ascii="Consolas" w:hAnsi="Consolas" w:cs="Consolas"/>
                          <w:color w:val="000000"/>
                          <w:sz w:val="20"/>
                          <w:szCs w:val="20"/>
                        </w:rPr>
                        <w:t>;</w:t>
                      </w:r>
                    </w:p>
                    <w:p w14:paraId="40075DB1"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2B91AF"/>
                          <w:sz w:val="20"/>
                          <w:szCs w:val="20"/>
                        </w:rPr>
                        <w:t>MSG</w:t>
                      </w:r>
                      <w:r w:rsidRPr="00B60C96">
                        <w:rPr>
                          <w:rFonts w:ascii="Consolas" w:hAnsi="Consolas" w:cs="Consolas"/>
                          <w:color w:val="000000"/>
                          <w:sz w:val="20"/>
                          <w:szCs w:val="20"/>
                        </w:rPr>
                        <w:t xml:space="preserve"> msg;</w:t>
                      </w:r>
                    </w:p>
                    <w:p w14:paraId="6913FB9E" w14:textId="12B635CE"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while</w:t>
                      </w:r>
                      <w:r w:rsidRPr="00B60C96">
                        <w:rPr>
                          <w:rFonts w:ascii="Consolas" w:hAnsi="Consolas" w:cs="Consolas"/>
                          <w:color w:val="000000"/>
                          <w:sz w:val="20"/>
                          <w:szCs w:val="20"/>
                        </w:rPr>
                        <w:t xml:space="preserve"> (bLooping)</w:t>
                      </w:r>
                      <w:r w:rsidR="0063277D"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3EA8D81B" w14:textId="0B4569F5"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check for windows messages and process them</w:t>
                      </w:r>
                    </w:p>
                    <w:p w14:paraId="73ACA258" w14:textId="7133278B"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w:t>
                      </w:r>
                      <w:r w:rsidRPr="00B60C96">
                        <w:rPr>
                          <w:rFonts w:ascii="Consolas" w:hAnsi="Consolas" w:cs="Consolas"/>
                          <w:color w:val="6F008A"/>
                          <w:sz w:val="20"/>
                          <w:szCs w:val="20"/>
                        </w:rPr>
                        <w:t>PeekMessage</w:t>
                      </w:r>
                      <w:r w:rsidRPr="00B60C96">
                        <w:rPr>
                          <w:rFonts w:ascii="Consolas" w:hAnsi="Consolas" w:cs="Consolas"/>
                          <w:color w:val="000000"/>
                          <w:sz w:val="20"/>
                          <w:szCs w:val="20"/>
                        </w:rPr>
                        <w:t xml:space="preserve">(&amp;msg, </w:t>
                      </w:r>
                      <w:r w:rsidRPr="00B60C96">
                        <w:rPr>
                          <w:rFonts w:ascii="Consolas" w:hAnsi="Consolas" w:cs="Consolas"/>
                          <w:color w:val="6F008A"/>
                          <w:sz w:val="20"/>
                          <w:szCs w:val="20"/>
                        </w:rPr>
                        <w:t>NULL</w:t>
                      </w:r>
                      <w:r w:rsidRPr="00B60C96">
                        <w:rPr>
                          <w:rFonts w:ascii="Consolas" w:hAnsi="Consolas" w:cs="Consolas"/>
                          <w:color w:val="000000"/>
                          <w:sz w:val="20"/>
                          <w:szCs w:val="20"/>
                        </w:rPr>
                        <w:t xml:space="preserve">, 0, 0, </w:t>
                      </w:r>
                      <w:r w:rsidRPr="00B60C96">
                        <w:rPr>
                          <w:rFonts w:ascii="Consolas" w:hAnsi="Consolas" w:cs="Consolas"/>
                          <w:color w:val="6F008A"/>
                          <w:sz w:val="20"/>
                          <w:szCs w:val="20"/>
                        </w:rPr>
                        <w:t>PM_REMOVE</w:t>
                      </w:r>
                      <w:r w:rsidRPr="00B60C96">
                        <w:rPr>
                          <w:rFonts w:ascii="Consolas" w:hAnsi="Consolas" w:cs="Consolas"/>
                          <w:color w:val="000000"/>
                          <w:sz w:val="20"/>
                          <w:szCs w:val="20"/>
                        </w:rPr>
                        <w:t>) != 0)</w:t>
                      </w:r>
                      <w:r w:rsidR="0063277D"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036B45D5" w14:textId="0706A6E8"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destroy window was invoked (escape or Alt-F4)</w:t>
                      </w:r>
                    </w:p>
                    <w:p w14:paraId="40DD0E84" w14:textId="2577B12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(msg.message == </w:t>
                      </w:r>
                      <w:r w:rsidRPr="00B60C96">
                        <w:rPr>
                          <w:rFonts w:ascii="Consolas" w:hAnsi="Consolas" w:cs="Consolas"/>
                          <w:color w:val="6F008A"/>
                          <w:sz w:val="20"/>
                          <w:szCs w:val="20"/>
                        </w:rPr>
                        <w:t>WM_QUIT</w:t>
                      </w:r>
                      <w:r w:rsidRPr="00B60C96">
                        <w:rPr>
                          <w:rFonts w:ascii="Consolas" w:hAnsi="Consolas" w:cs="Consolas"/>
                          <w:color w:val="000000"/>
                          <w:sz w:val="20"/>
                          <w:szCs w:val="20"/>
                        </w:rPr>
                        <w:t xml:space="preserve">)  </w:t>
                      </w:r>
                    </w:p>
                    <w:p w14:paraId="7B82C43A"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bLooping = </w:t>
                      </w:r>
                      <w:r w:rsidRPr="00B60C96">
                        <w:rPr>
                          <w:rFonts w:ascii="Consolas" w:hAnsi="Consolas" w:cs="Consolas"/>
                          <w:color w:val="0000FF"/>
                          <w:sz w:val="20"/>
                          <w:szCs w:val="20"/>
                        </w:rPr>
                        <w:t>false</w:t>
                      </w:r>
                      <w:r w:rsidRPr="00B60C96">
                        <w:rPr>
                          <w:rFonts w:ascii="Consolas" w:hAnsi="Consolas" w:cs="Consolas"/>
                          <w:color w:val="000000"/>
                          <w:sz w:val="20"/>
                          <w:szCs w:val="20"/>
                        </w:rPr>
                        <w:t>;</w:t>
                      </w:r>
                    </w:p>
                    <w:p w14:paraId="62AEE2F3"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p>
                    <w:p w14:paraId="6A45641C"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TranslateMessage(&amp;msg);</w:t>
                      </w:r>
                    </w:p>
                    <w:p w14:paraId="031E6C3A"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6F008A"/>
                          <w:sz w:val="20"/>
                          <w:szCs w:val="20"/>
                        </w:rPr>
                        <w:t>DispatchMessage</w:t>
                      </w:r>
                      <w:r w:rsidRPr="00B60C96">
                        <w:rPr>
                          <w:rFonts w:ascii="Consolas" w:hAnsi="Consolas" w:cs="Consolas"/>
                          <w:color w:val="000000"/>
                          <w:sz w:val="20"/>
                          <w:szCs w:val="20"/>
                        </w:rPr>
                        <w:t>(&amp;msg);</w:t>
                      </w:r>
                    </w:p>
                    <w:p w14:paraId="412AAFAF"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00D79BB8" w14:textId="49513853"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else</w:t>
                      </w:r>
                      <w:r w:rsidRPr="00B60C96">
                        <w:rPr>
                          <w:rFonts w:ascii="Consolas" w:hAnsi="Consolas" w:cs="Consolas"/>
                          <w:color w:val="000000"/>
                          <w:sz w:val="20"/>
                          <w:szCs w:val="20"/>
                        </w:rPr>
                        <w:t xml:space="preserve"> </w:t>
                      </w:r>
                      <w:r w:rsidR="00084A31" w:rsidRPr="00B60C96">
                        <w:rPr>
                          <w:rFonts w:ascii="Consolas" w:hAnsi="Consolas" w:cs="Consolas"/>
                          <w:color w:val="000000"/>
                          <w:sz w:val="20"/>
                          <w:szCs w:val="20"/>
                        </w:rPr>
                        <w:t>{</w:t>
                      </w:r>
                      <w:r w:rsidRPr="00B60C96">
                        <w:rPr>
                          <w:rFonts w:ascii="Consolas" w:hAnsi="Consolas" w:cs="Consolas"/>
                          <w:color w:val="000000"/>
                          <w:sz w:val="20"/>
                          <w:szCs w:val="20"/>
                        </w:rPr>
                        <w:t xml:space="preserve"> </w:t>
                      </w:r>
                      <w:r w:rsidRPr="00B60C96">
                        <w:rPr>
                          <w:rFonts w:ascii="Consolas" w:hAnsi="Consolas" w:cs="Consolas"/>
                          <w:color w:val="008000"/>
                          <w:sz w:val="20"/>
                          <w:szCs w:val="20"/>
                        </w:rPr>
                        <w:t>// no messages, just loop for next frame</w:t>
                      </w:r>
                    </w:p>
                    <w:p w14:paraId="6A7D7F97" w14:textId="464EBB7A"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if</w:t>
                      </w:r>
                      <w:r w:rsidRPr="00B60C96">
                        <w:rPr>
                          <w:rFonts w:ascii="Consolas" w:hAnsi="Consolas" w:cs="Consolas"/>
                          <w:color w:val="000000"/>
                          <w:sz w:val="20"/>
                          <w:szCs w:val="20"/>
                        </w:rPr>
                        <w:t xml:space="preserve"> (g_window.isMinimized)</w:t>
                      </w:r>
                      <w:r w:rsidR="0063277D" w:rsidRPr="00B60C96">
                        <w:rPr>
                          <w:rFonts w:ascii="Consolas" w:hAnsi="Consolas" w:cs="Consolas"/>
                          <w:color w:val="000000"/>
                          <w:sz w:val="20"/>
                          <w:szCs w:val="20"/>
                        </w:rPr>
                        <w:t xml:space="preserve"> { </w:t>
                      </w:r>
                      <w:r w:rsidRPr="00B60C96">
                        <w:rPr>
                          <w:rFonts w:ascii="Consolas" w:hAnsi="Consolas" w:cs="Consolas"/>
                          <w:color w:val="008000"/>
                          <w:sz w:val="20"/>
                          <w:szCs w:val="20"/>
                        </w:rPr>
                        <w:t>// if window is minimized</w:t>
                      </w:r>
                    </w:p>
                    <w:p w14:paraId="137F132E" w14:textId="2364D915"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yield back to system, do not waste processing power</w:t>
                      </w:r>
                    </w:p>
                    <w:p w14:paraId="40166B6E" w14:textId="370E8588"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WaitMessage();</w:t>
                      </w:r>
                      <w:r w:rsidRPr="00B60C96">
                        <w:rPr>
                          <w:rFonts w:ascii="Consolas" w:hAnsi="Consolas" w:cs="Consolas"/>
                          <w:color w:val="000000"/>
                          <w:sz w:val="20"/>
                          <w:szCs w:val="20"/>
                        </w:rPr>
                        <w:tab/>
                      </w:r>
                      <w:r w:rsidRPr="00B60C96">
                        <w:rPr>
                          <w:rFonts w:ascii="Consolas" w:hAnsi="Consolas" w:cs="Consolas"/>
                          <w:color w:val="000000"/>
                          <w:sz w:val="20"/>
                          <w:szCs w:val="20"/>
                        </w:rPr>
                        <w:tab/>
                      </w:r>
                    </w:p>
                    <w:p w14:paraId="3724279D"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71C78E12" w14:textId="077E954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00FF"/>
                          <w:sz w:val="20"/>
                          <w:szCs w:val="20"/>
                        </w:rPr>
                        <w:t>else</w:t>
                      </w:r>
                      <w:r w:rsidRPr="00B60C96">
                        <w:rPr>
                          <w:rFonts w:ascii="Consolas" w:hAnsi="Consolas" w:cs="Consolas"/>
                          <w:color w:val="000000"/>
                          <w:sz w:val="20"/>
                          <w:szCs w:val="20"/>
                        </w:rPr>
                        <w:t xml:space="preserve"> {</w:t>
                      </w:r>
                    </w:p>
                    <w:p w14:paraId="0FA247EC" w14:textId="3CE6F196"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here we do our own processing and drawing</w:t>
                      </w:r>
                    </w:p>
                    <w:p w14:paraId="28D521FC"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138583E9" w14:textId="77777777"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4826FF9E" w14:textId="52E8CBD3" w:rsidR="00046CFA" w:rsidRPr="00B60C96" w:rsidRDefault="00046CFA" w:rsidP="00967458">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w:t>
                      </w:r>
                    </w:p>
                  </w:txbxContent>
                </v:textbox>
                <w10:anchorlock/>
              </v:shape>
            </w:pict>
          </mc:Fallback>
        </mc:AlternateContent>
      </w:r>
    </w:p>
    <w:p w14:paraId="7A89BB83" w14:textId="05B14378" w:rsidR="001960F4" w:rsidRDefault="001960F4" w:rsidP="00511911">
      <w:r>
        <w:t xml:space="preserve">When our program window is </w:t>
      </w:r>
      <w:r w:rsidR="005C30CA">
        <w:t>not minimized we get on with our processing, otherwise we just pass control to the operating system wi</w:t>
      </w:r>
      <w:r w:rsidR="00900BB9">
        <w:t>thout wasting any system resources and slowing down other programs.</w:t>
      </w:r>
    </w:p>
    <w:p w14:paraId="79F2E4AD" w14:textId="77777777" w:rsidR="00741EC3" w:rsidRDefault="00741EC3" w:rsidP="00511911"/>
    <w:p w14:paraId="55EB57CF" w14:textId="117F0CC5" w:rsidR="00E05671" w:rsidRDefault="002538B9" w:rsidP="00511911">
      <w:pPr>
        <w:pStyle w:val="Heading3"/>
        <w:spacing w:before="0" w:after="80"/>
      </w:pPr>
      <w:r>
        <w:t>Drawing in OpenGL</w:t>
      </w:r>
    </w:p>
    <w:p w14:paraId="24B45C80" w14:textId="29B38805" w:rsidR="002538B9" w:rsidRDefault="00181DBC" w:rsidP="00511911">
      <w:r>
        <w:t>When we created the main window of our game</w:t>
      </w:r>
      <w:r w:rsidR="001A784F">
        <w:t>,</w:t>
      </w:r>
      <w:r>
        <w:t xml:space="preserve"> </w:t>
      </w:r>
      <w:r w:rsidR="00BE3501">
        <w:t xml:space="preserve">we </w:t>
      </w:r>
      <w:r w:rsidR="000A787D">
        <w:t xml:space="preserve">used a </w:t>
      </w:r>
      <w:r w:rsidR="000A787D" w:rsidRPr="000A787D">
        <w:rPr>
          <w:i/>
          <w:iCs/>
        </w:rPr>
        <w:t>PIXELFORMATDESCRIPTOR</w:t>
      </w:r>
      <w:r w:rsidR="000A787D">
        <w:t xml:space="preserve"> structure. </w:t>
      </w:r>
      <w:r w:rsidR="0081130F">
        <w:t xml:space="preserve">We used the value </w:t>
      </w:r>
      <w:r w:rsidR="0081130F" w:rsidRPr="0081130F">
        <w:rPr>
          <w:i/>
          <w:iCs/>
        </w:rPr>
        <w:t>PFD_DOUBLEBUFFER</w:t>
      </w:r>
      <w:r w:rsidR="0081130F">
        <w:t xml:space="preserve"> to initialize </w:t>
      </w:r>
      <w:r w:rsidR="005040A1">
        <w:t>it. This means that we have two drawing surfaces</w:t>
      </w:r>
      <w:r w:rsidR="00C04959">
        <w:t xml:space="preserve"> for smooth drawing.</w:t>
      </w:r>
    </w:p>
    <w:p w14:paraId="77D8A6B2" w14:textId="43F3D271" w:rsidR="00766239" w:rsidRDefault="0090149E" w:rsidP="00511911">
      <w:r>
        <w:t>From our main loop</w:t>
      </w:r>
      <w:r w:rsidR="004355DD">
        <w:t>,</w:t>
      </w:r>
      <w:r>
        <w:t xml:space="preserve"> first we call our </w:t>
      </w:r>
      <w:r w:rsidR="008510E6">
        <w:t xml:space="preserve">function that does the dirty work of drawing everything, and then we call the </w:t>
      </w:r>
      <w:r w:rsidR="008510E6">
        <w:rPr>
          <w:i/>
          <w:iCs/>
        </w:rPr>
        <w:t>SwapBuffers</w:t>
      </w:r>
      <w:r w:rsidR="008510E6">
        <w:t xml:space="preserve"> </w:t>
      </w:r>
      <w:r w:rsidR="003D7287">
        <w:t xml:space="preserve">function to that </w:t>
      </w:r>
      <w:r w:rsidR="001D4D1A">
        <w:t>displays the contents of the hidden drawing surface</w:t>
      </w:r>
      <w:r w:rsidR="004355DD">
        <w:t>.</w:t>
      </w:r>
    </w:p>
    <w:p w14:paraId="40CB0AB4" w14:textId="1FDB52D6" w:rsidR="00766239" w:rsidRDefault="00766239" w:rsidP="00511911">
      <w:r>
        <w:rPr>
          <w:noProof/>
        </w:rPr>
        <mc:AlternateContent>
          <mc:Choice Requires="wps">
            <w:drawing>
              <wp:inline distT="0" distB="0" distL="0" distR="0" wp14:anchorId="7C65555E" wp14:editId="3D92C46E">
                <wp:extent cx="6629400" cy="1404620"/>
                <wp:effectExtent l="0" t="0" r="19050" b="120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CF45492" w14:textId="4FCCA125"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8000"/>
                                <w:sz w:val="20"/>
                                <w:szCs w:val="20"/>
                              </w:rPr>
                              <w:t>// render scene</w:t>
                            </w:r>
                          </w:p>
                          <w:p w14:paraId="345D3823" w14:textId="77777777"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frame_render();</w:t>
                            </w:r>
                          </w:p>
                          <w:p w14:paraId="773F5B0C" w14:textId="77777777"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8000"/>
                                <w:sz w:val="20"/>
                                <w:szCs w:val="20"/>
                              </w:rPr>
                              <w:t>// Swap Buffers (Double Buffering)</w:t>
                            </w:r>
                          </w:p>
                          <w:p w14:paraId="0CABFCC9" w14:textId="14B3A876"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SwapBuffers(g_window.hDC);</w:t>
                            </w:r>
                          </w:p>
                        </w:txbxContent>
                      </wps:txbx>
                      <wps:bodyPr rot="0" vert="horz" wrap="square" lIns="91440" tIns="45720" rIns="91440" bIns="45720" anchor="t" anchorCtr="0">
                        <a:spAutoFit/>
                      </wps:bodyPr>
                    </wps:wsp>
                  </a:graphicData>
                </a:graphic>
              </wp:inline>
            </w:drawing>
          </mc:Choice>
          <mc:Fallback>
            <w:pict>
              <v:shape w14:anchorId="7C65555E" id="_x0000_s103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QIAAP4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XGOBKFcNzRMJhjAZkh4QbTrAX5wNZMaK+59HgYoz89GS6Ot5UUT3pkOxfEsKMbyO1NcR&#10;YSVBVTxwNm13ITk+kXZ3NJy9TrK9dHJumUyW1Dw/iOji63PKenm2298A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vvwwREC&#10;AAD+AwAADgAAAAAAAAAAAAAAAAAuAgAAZHJzL2Uyb0RvYy54bWxQSwECLQAUAAYACAAAACEA01UM&#10;2tsAAAAGAQAADwAAAAAAAAAAAAAAAABrBAAAZHJzL2Rvd25yZXYueG1sUEsFBgAAAAAEAAQA8wAA&#10;AHMFAAAAAA==&#10;" filled="f">
                <v:textbox style="mso-fit-shape-to-text:t">
                  <w:txbxContent>
                    <w:p w14:paraId="2CF45492" w14:textId="4FCCA125"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8000"/>
                          <w:sz w:val="20"/>
                          <w:szCs w:val="20"/>
                        </w:rPr>
                        <w:t>// render scene</w:t>
                      </w:r>
                    </w:p>
                    <w:p w14:paraId="345D3823" w14:textId="77777777"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frame_render();</w:t>
                      </w:r>
                    </w:p>
                    <w:p w14:paraId="773F5B0C" w14:textId="77777777"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8000"/>
                          <w:sz w:val="20"/>
                          <w:szCs w:val="20"/>
                        </w:rPr>
                        <w:t>// Swap Buffers (Double Buffering)</w:t>
                      </w:r>
                    </w:p>
                    <w:p w14:paraId="0CABFCC9" w14:textId="14B3A876" w:rsidR="00046CFA" w:rsidRPr="00B60C96" w:rsidRDefault="00046CFA" w:rsidP="0076623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SwapBuffers(g_window.hDC);</w:t>
                      </w:r>
                    </w:p>
                  </w:txbxContent>
                </v:textbox>
                <w10:anchorlock/>
              </v:shape>
            </w:pict>
          </mc:Fallback>
        </mc:AlternateContent>
      </w:r>
    </w:p>
    <w:p w14:paraId="52FB3362" w14:textId="1934AB59" w:rsidR="00C66DDA" w:rsidRDefault="00DD75E3" w:rsidP="00511911">
      <w:r>
        <w:t xml:space="preserve">Let us </w:t>
      </w:r>
      <w:r w:rsidR="00D85FFA">
        <w:t>look</w:t>
      </w:r>
      <w:r w:rsidR="00CC1924">
        <w:t xml:space="preserve"> at the </w:t>
      </w:r>
      <w:r w:rsidR="00CC1924">
        <w:rPr>
          <w:i/>
          <w:iCs/>
        </w:rPr>
        <w:t>frame_render</w:t>
      </w:r>
      <w:r w:rsidR="00CC1924">
        <w:t xml:space="preserve"> function and </w:t>
      </w:r>
      <w:r w:rsidR="004D4F3B">
        <w:t>look</w:t>
      </w:r>
      <w:r w:rsidR="00115F8F">
        <w:t xml:space="preserve"> at our first </w:t>
      </w:r>
      <w:r w:rsidR="002160E6">
        <w:t>scene.</w:t>
      </w:r>
    </w:p>
    <w:p w14:paraId="36281BBA" w14:textId="0C975C9C" w:rsidR="00C66DDA" w:rsidRDefault="00094304" w:rsidP="00511911">
      <w:r>
        <w:rPr>
          <w:noProof/>
        </w:rPr>
        <w:lastRenderedPageBreak/>
        <mc:AlternateContent>
          <mc:Choice Requires="wps">
            <w:drawing>
              <wp:inline distT="0" distB="0" distL="0" distR="0" wp14:anchorId="2A50347B" wp14:editId="28271C38">
                <wp:extent cx="6629400" cy="7418567"/>
                <wp:effectExtent l="0" t="0" r="19050" b="1143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7418567"/>
                        </a:xfrm>
                        <a:prstGeom prst="rect">
                          <a:avLst/>
                        </a:prstGeom>
                        <a:noFill/>
                        <a:ln w="9525">
                          <a:solidFill>
                            <a:srgbClr val="000000"/>
                          </a:solidFill>
                          <a:miter lim="800000"/>
                          <a:headEnd/>
                          <a:tailEnd/>
                        </a:ln>
                      </wps:spPr>
                      <wps:txbx>
                        <w:txbxContent>
                          <w:p w14:paraId="07B1AD5B" w14:textId="5E533A0F"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void</w:t>
                            </w:r>
                            <w:r w:rsidRPr="00B60C96">
                              <w:rPr>
                                <w:rFonts w:ascii="Consolas" w:hAnsi="Consolas" w:cs="Consolas"/>
                                <w:color w:val="000000"/>
                                <w:sz w:val="20"/>
                                <w:szCs w:val="20"/>
                              </w:rPr>
                              <w:t xml:space="preserve"> frame_render()</w:t>
                            </w:r>
                            <w:r w:rsidR="00084A31"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356EE8F8" w14:textId="25CD0AD5" w:rsidR="00046CFA" w:rsidRPr="00B60C96" w:rsidRDefault="00046CFA" w:rsidP="00A67EA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first step: set up our camera</w:t>
                            </w:r>
                          </w:p>
                          <w:p w14:paraId="46541E9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black background</w:t>
                            </w:r>
                          </w:p>
                          <w:p w14:paraId="2426C9AC"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glClearColor(0.0f, .0f, 0.0f, 1.f);</w:t>
                            </w:r>
                          </w:p>
                          <w:p w14:paraId="7F13892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clear screen and depth buffer</w:t>
                            </w:r>
                          </w:p>
                          <w:p w14:paraId="2B816374"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glClear(</w:t>
                            </w:r>
                            <w:r w:rsidRPr="00B60C96">
                              <w:rPr>
                                <w:rFonts w:ascii="Consolas" w:hAnsi="Consolas" w:cs="Consolas"/>
                                <w:color w:val="6F008A"/>
                                <w:sz w:val="20"/>
                                <w:szCs w:val="20"/>
                              </w:rPr>
                              <w:t>GL_COLOR_BUFFER_BIT</w:t>
                            </w:r>
                            <w:r w:rsidRPr="00B60C96">
                              <w:rPr>
                                <w:rFonts w:ascii="Consolas" w:hAnsi="Consolas" w:cs="Consolas"/>
                                <w:color w:val="000000"/>
                                <w:sz w:val="20"/>
                                <w:szCs w:val="20"/>
                              </w:rPr>
                              <w:t xml:space="preserve"> | </w:t>
                            </w:r>
                            <w:r w:rsidRPr="00B60C96">
                              <w:rPr>
                                <w:rFonts w:ascii="Consolas" w:hAnsi="Consolas" w:cs="Consolas"/>
                                <w:color w:val="6F008A"/>
                                <w:sz w:val="20"/>
                                <w:szCs w:val="20"/>
                              </w:rPr>
                              <w:t>GL_DEPTH_BUFFER_BIT</w:t>
                            </w:r>
                            <w:r w:rsidRPr="00B60C96">
                              <w:rPr>
                                <w:rFonts w:ascii="Consolas" w:hAnsi="Consolas" w:cs="Consolas"/>
                                <w:color w:val="000000"/>
                                <w:sz w:val="20"/>
                                <w:szCs w:val="20"/>
                              </w:rPr>
                              <w:t>);</w:t>
                            </w:r>
                          </w:p>
                          <w:p w14:paraId="1DD11B4E"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03132D81"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viewport to the whole window</w:t>
                            </w:r>
                          </w:p>
                          <w:p w14:paraId="11C5528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glViewport(0, 0, (</w:t>
                            </w:r>
                            <w:r w:rsidRPr="00B60C96">
                              <w:rPr>
                                <w:rFonts w:ascii="Consolas" w:hAnsi="Consolas" w:cs="Consolas"/>
                                <w:color w:val="2B91AF"/>
                                <w:sz w:val="20"/>
                                <w:szCs w:val="20"/>
                              </w:rPr>
                              <w:t>GLsizei</w:t>
                            </w:r>
                            <w:r w:rsidRPr="00B60C96">
                              <w:rPr>
                                <w:rFonts w:ascii="Consolas" w:hAnsi="Consolas" w:cs="Consolas"/>
                                <w:color w:val="000000"/>
                                <w:sz w:val="20"/>
                                <w:szCs w:val="20"/>
                              </w:rPr>
                              <w:t>)(g_window.vwidth), (</w:t>
                            </w:r>
                            <w:r w:rsidRPr="00B60C96">
                              <w:rPr>
                                <w:rFonts w:ascii="Consolas" w:hAnsi="Consolas" w:cs="Consolas"/>
                                <w:color w:val="2B91AF"/>
                                <w:sz w:val="20"/>
                                <w:szCs w:val="20"/>
                              </w:rPr>
                              <w:t>GLsizei</w:t>
                            </w:r>
                            <w:r w:rsidRPr="00B60C96">
                              <w:rPr>
                                <w:rFonts w:ascii="Consolas" w:hAnsi="Consolas" w:cs="Consolas"/>
                                <w:color w:val="000000"/>
                                <w:sz w:val="20"/>
                                <w:szCs w:val="20"/>
                              </w:rPr>
                              <w:t>)(g_window.vheight));</w:t>
                            </w:r>
                          </w:p>
                          <w:p w14:paraId="59FAF1E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select the projection matrix</w:t>
                            </w:r>
                          </w:p>
                          <w:p w14:paraId="0B1E65D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glMatrixMode(</w:t>
                            </w:r>
                            <w:r w:rsidRPr="00B60C96">
                              <w:rPr>
                                <w:rFonts w:ascii="Consolas" w:hAnsi="Consolas" w:cs="Consolas"/>
                                <w:color w:val="6F008A"/>
                                <w:sz w:val="20"/>
                                <w:szCs w:val="20"/>
                              </w:rPr>
                              <w:t>GL_PROJECTION</w:t>
                            </w:r>
                            <w:r w:rsidRPr="00B60C96">
                              <w:rPr>
                                <w:rFonts w:ascii="Consolas" w:hAnsi="Consolas" w:cs="Consolas"/>
                                <w:color w:val="000000"/>
                                <w:sz w:val="20"/>
                                <w:szCs w:val="20"/>
                              </w:rPr>
                              <w:t>);</w:t>
                            </w:r>
                          </w:p>
                          <w:p w14:paraId="28358A7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reset the projection matrix</w:t>
                            </w:r>
                          </w:p>
                          <w:p w14:paraId="290D3119"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glLoadIdentity();</w:t>
                            </w:r>
                          </w:p>
                          <w:p w14:paraId="7A21655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viewing angle to 45 degrees</w:t>
                            </w:r>
                          </w:p>
                          <w:p w14:paraId="6E38E17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aspect ratio of the window</w:t>
                            </w:r>
                          </w:p>
                          <w:p w14:paraId="172D8033" w14:textId="3725DF04"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and draw everything between 1 and 1000 units from the viewer</w:t>
                            </w:r>
                          </w:p>
                          <w:p w14:paraId="479BD767" w14:textId="67005155"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gluPerspective(45.0f, (</w:t>
                            </w:r>
                            <w:r w:rsidRPr="00B60C96">
                              <w:rPr>
                                <w:rFonts w:ascii="Consolas" w:hAnsi="Consolas" w:cs="Consolas"/>
                                <w:color w:val="0000FF"/>
                                <w:sz w:val="20"/>
                                <w:szCs w:val="20"/>
                              </w:rPr>
                              <w:t>float</w:t>
                            </w:r>
                            <w:r w:rsidRPr="00B60C96">
                              <w:rPr>
                                <w:rFonts w:ascii="Consolas" w:hAnsi="Consolas" w:cs="Consolas"/>
                                <w:color w:val="000000"/>
                                <w:sz w:val="20"/>
                                <w:szCs w:val="20"/>
                              </w:rPr>
                              <w:t>)(g_window.vwidth) / (</w:t>
                            </w:r>
                            <w:r w:rsidRPr="00B60C96">
                              <w:rPr>
                                <w:rFonts w:ascii="Consolas" w:hAnsi="Consolas" w:cs="Consolas"/>
                                <w:color w:val="0000FF"/>
                                <w:sz w:val="20"/>
                                <w:szCs w:val="20"/>
                              </w:rPr>
                              <w:t>float</w:t>
                            </w:r>
                            <w:r w:rsidRPr="00B60C96">
                              <w:rPr>
                                <w:rFonts w:ascii="Consolas" w:hAnsi="Consolas" w:cs="Consolas"/>
                                <w:color w:val="000000"/>
                                <w:sz w:val="20"/>
                                <w:szCs w:val="20"/>
                              </w:rPr>
                              <w:t>)(g_window.vheight), 1.0f, 1000.0f);</w:t>
                            </w:r>
                          </w:p>
                          <w:p w14:paraId="40A3711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59359388" w14:textId="780D729C"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second step: the world we want to picture</w:t>
                            </w:r>
                          </w:p>
                          <w:p w14:paraId="7769B9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select the modelview matrix</w:t>
                            </w:r>
                          </w:p>
                          <w:p w14:paraId="2E11539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glMatrixMode(</w:t>
                            </w:r>
                            <w:r w:rsidRPr="00B60C96">
                              <w:rPr>
                                <w:rFonts w:ascii="Consolas" w:hAnsi="Consolas" w:cs="Consolas"/>
                                <w:color w:val="6F008A"/>
                                <w:sz w:val="20"/>
                                <w:szCs w:val="20"/>
                              </w:rPr>
                              <w:t>GL_MODELVIEW</w:t>
                            </w:r>
                            <w:r w:rsidRPr="00B60C96">
                              <w:rPr>
                                <w:rFonts w:ascii="Consolas" w:hAnsi="Consolas" w:cs="Consolas"/>
                                <w:color w:val="000000"/>
                                <w:sz w:val="20"/>
                                <w:szCs w:val="20"/>
                              </w:rPr>
                              <w:t>);</w:t>
                            </w:r>
                          </w:p>
                          <w:p w14:paraId="69BF92C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reset the modelview matrix</w:t>
                            </w:r>
                          </w:p>
                          <w:p w14:paraId="756DCEF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glLoadIdentity();</w:t>
                            </w:r>
                          </w:p>
                          <w:p w14:paraId="10AA36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6D0C96F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move 6.0 units apart</w:t>
                            </w:r>
                          </w:p>
                          <w:p w14:paraId="1707B89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glTranslatef(0.f, 0.0f, -6.0f);</w:t>
                            </w:r>
                          </w:p>
                          <w:p w14:paraId="1E41BA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5AAF945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drawing using triangles</w:t>
                            </w:r>
                          </w:p>
                          <w:p w14:paraId="1CD9AC7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glBegin(</w:t>
                            </w:r>
                            <w:r w:rsidRPr="00B60C96">
                              <w:rPr>
                                <w:rFonts w:ascii="Consolas" w:hAnsi="Consolas" w:cs="Consolas"/>
                                <w:color w:val="6F008A"/>
                                <w:sz w:val="20"/>
                                <w:szCs w:val="20"/>
                              </w:rPr>
                              <w:t>GL_TRIANGLES</w:t>
                            </w:r>
                            <w:r w:rsidRPr="00B60C96">
                              <w:rPr>
                                <w:rFonts w:ascii="Consolas" w:hAnsi="Consolas" w:cs="Consolas"/>
                                <w:color w:val="000000"/>
                                <w:sz w:val="20"/>
                                <w:szCs w:val="20"/>
                              </w:rPr>
                              <w:t>);</w:t>
                            </w:r>
                          </w:p>
                          <w:p w14:paraId="65B9035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05C181A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red</w:t>
                            </w:r>
                          </w:p>
                          <w:p w14:paraId="6B98098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glColor3f(1.0f, 0.0f, 0.0f);</w:t>
                            </w:r>
                          </w:p>
                          <w:p w14:paraId="42B392A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top vertex</w:t>
                            </w:r>
                          </w:p>
                          <w:p w14:paraId="7E0D290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glVertex3f(0.0f, 1.0f, 0.0f);</w:t>
                            </w:r>
                          </w:p>
                          <w:p w14:paraId="59EC5CD1"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5BB1A54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green</w:t>
                            </w:r>
                          </w:p>
                          <w:p w14:paraId="491D7499"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glColor3f(0.0f, 1.0f, 0.0f);</w:t>
                            </w:r>
                          </w:p>
                          <w:p w14:paraId="0A0EDE1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bottom left vertex</w:t>
                            </w:r>
                          </w:p>
                          <w:p w14:paraId="776AB6EC"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glVertex3f(-1.0f, -1.0f, 0.0f);</w:t>
                            </w:r>
                          </w:p>
                          <w:p w14:paraId="53F8802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7F5870B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blue</w:t>
                            </w:r>
                          </w:p>
                          <w:p w14:paraId="7EE8160E"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glColor3f(0.0f, 0.0f, 1.0f);</w:t>
                            </w:r>
                          </w:p>
                          <w:p w14:paraId="28A31CA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bottom right vertex</w:t>
                            </w:r>
                          </w:p>
                          <w:p w14:paraId="14903A5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glVertex3f(1.0f, -1.0f, 0.0f);</w:t>
                            </w:r>
                          </w:p>
                          <w:p w14:paraId="7C1A1FF8"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1149788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finished drawing the triangle</w:t>
                            </w:r>
                          </w:p>
                          <w:p w14:paraId="4AA1FAF5"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glEnd();</w:t>
                            </w:r>
                          </w:p>
                          <w:p w14:paraId="227784EA" w14:textId="41688C5F" w:rsidR="00046CFA" w:rsidRPr="00B60C96" w:rsidRDefault="00046CFA" w:rsidP="006D5346">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2A50347B" id="_x0000_s1033" type="#_x0000_t202" style="width:522pt;height:58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" filled="f">
                <v:textbox>
                  <w:txbxContent>
                    <w:p w14:paraId="07B1AD5B" w14:textId="5E533A0F"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FF"/>
                          <w:sz w:val="20"/>
                          <w:szCs w:val="20"/>
                        </w:rPr>
                        <w:t>void</w:t>
                      </w:r>
                      <w:r w:rsidRPr="00B60C96">
                        <w:rPr>
                          <w:rFonts w:ascii="Consolas" w:hAnsi="Consolas" w:cs="Consolas"/>
                          <w:color w:val="000000"/>
                          <w:sz w:val="20"/>
                          <w:szCs w:val="20"/>
                        </w:rPr>
                        <w:t xml:space="preserve"> frame_render()</w:t>
                      </w:r>
                      <w:r w:rsidR="00084A31" w:rsidRPr="00B60C96">
                        <w:rPr>
                          <w:rFonts w:ascii="Consolas" w:hAnsi="Consolas" w:cs="Consolas"/>
                          <w:color w:val="000000"/>
                          <w:sz w:val="20"/>
                          <w:szCs w:val="20"/>
                        </w:rPr>
                        <w:t xml:space="preserve"> </w:t>
                      </w:r>
                      <w:r w:rsidRPr="00B60C96">
                        <w:rPr>
                          <w:rFonts w:ascii="Consolas" w:hAnsi="Consolas" w:cs="Consolas"/>
                          <w:color w:val="000000"/>
                          <w:sz w:val="20"/>
                          <w:szCs w:val="20"/>
                        </w:rPr>
                        <w:t>{</w:t>
                      </w:r>
                    </w:p>
                    <w:p w14:paraId="356EE8F8" w14:textId="25CD0AD5" w:rsidR="00046CFA" w:rsidRPr="00B60C96" w:rsidRDefault="00046CFA" w:rsidP="00A67EA9">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first step: set up our camera</w:t>
                      </w:r>
                    </w:p>
                    <w:p w14:paraId="46541E9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black background</w:t>
                      </w:r>
                    </w:p>
                    <w:p w14:paraId="2426C9AC"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glClearColor(0.0f, .0f, 0.0f, 1.f);</w:t>
                      </w:r>
                    </w:p>
                    <w:p w14:paraId="7F13892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clear screen and depth buffer</w:t>
                      </w:r>
                    </w:p>
                    <w:p w14:paraId="2B816374"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glClear(</w:t>
                      </w:r>
                      <w:r w:rsidRPr="00B60C96">
                        <w:rPr>
                          <w:rFonts w:ascii="Consolas" w:hAnsi="Consolas" w:cs="Consolas"/>
                          <w:color w:val="6F008A"/>
                          <w:sz w:val="20"/>
                          <w:szCs w:val="20"/>
                        </w:rPr>
                        <w:t>GL_COLOR_BUFFER_BIT</w:t>
                      </w:r>
                      <w:r w:rsidRPr="00B60C96">
                        <w:rPr>
                          <w:rFonts w:ascii="Consolas" w:hAnsi="Consolas" w:cs="Consolas"/>
                          <w:color w:val="000000"/>
                          <w:sz w:val="20"/>
                          <w:szCs w:val="20"/>
                        </w:rPr>
                        <w:t xml:space="preserve"> | </w:t>
                      </w:r>
                      <w:r w:rsidRPr="00B60C96">
                        <w:rPr>
                          <w:rFonts w:ascii="Consolas" w:hAnsi="Consolas" w:cs="Consolas"/>
                          <w:color w:val="6F008A"/>
                          <w:sz w:val="20"/>
                          <w:szCs w:val="20"/>
                        </w:rPr>
                        <w:t>GL_DEPTH_BUFFER_BIT</w:t>
                      </w:r>
                      <w:r w:rsidRPr="00B60C96">
                        <w:rPr>
                          <w:rFonts w:ascii="Consolas" w:hAnsi="Consolas" w:cs="Consolas"/>
                          <w:color w:val="000000"/>
                          <w:sz w:val="20"/>
                          <w:szCs w:val="20"/>
                        </w:rPr>
                        <w:t>);</w:t>
                      </w:r>
                    </w:p>
                    <w:p w14:paraId="1DD11B4E"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03132D81"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viewport to the whole window</w:t>
                      </w:r>
                    </w:p>
                    <w:p w14:paraId="11C5528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glViewport(0, 0, (</w:t>
                      </w:r>
                      <w:r w:rsidRPr="00B60C96">
                        <w:rPr>
                          <w:rFonts w:ascii="Consolas" w:hAnsi="Consolas" w:cs="Consolas"/>
                          <w:color w:val="2B91AF"/>
                          <w:sz w:val="20"/>
                          <w:szCs w:val="20"/>
                        </w:rPr>
                        <w:t>GLsizei</w:t>
                      </w:r>
                      <w:r w:rsidRPr="00B60C96">
                        <w:rPr>
                          <w:rFonts w:ascii="Consolas" w:hAnsi="Consolas" w:cs="Consolas"/>
                          <w:color w:val="000000"/>
                          <w:sz w:val="20"/>
                          <w:szCs w:val="20"/>
                        </w:rPr>
                        <w:t>)(g_window.vwidth), (</w:t>
                      </w:r>
                      <w:r w:rsidRPr="00B60C96">
                        <w:rPr>
                          <w:rFonts w:ascii="Consolas" w:hAnsi="Consolas" w:cs="Consolas"/>
                          <w:color w:val="2B91AF"/>
                          <w:sz w:val="20"/>
                          <w:szCs w:val="20"/>
                        </w:rPr>
                        <w:t>GLsizei</w:t>
                      </w:r>
                      <w:r w:rsidRPr="00B60C96">
                        <w:rPr>
                          <w:rFonts w:ascii="Consolas" w:hAnsi="Consolas" w:cs="Consolas"/>
                          <w:color w:val="000000"/>
                          <w:sz w:val="20"/>
                          <w:szCs w:val="20"/>
                        </w:rPr>
                        <w:t>)(g_window.vheight));</w:t>
                      </w:r>
                    </w:p>
                    <w:p w14:paraId="59FAF1E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select the projection matrix</w:t>
                      </w:r>
                    </w:p>
                    <w:p w14:paraId="0B1E65D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glMatrixMode(</w:t>
                      </w:r>
                      <w:r w:rsidRPr="00B60C96">
                        <w:rPr>
                          <w:rFonts w:ascii="Consolas" w:hAnsi="Consolas" w:cs="Consolas"/>
                          <w:color w:val="6F008A"/>
                          <w:sz w:val="20"/>
                          <w:szCs w:val="20"/>
                        </w:rPr>
                        <w:t>GL_PROJECTION</w:t>
                      </w:r>
                      <w:r w:rsidRPr="00B60C96">
                        <w:rPr>
                          <w:rFonts w:ascii="Consolas" w:hAnsi="Consolas" w:cs="Consolas"/>
                          <w:color w:val="000000"/>
                          <w:sz w:val="20"/>
                          <w:szCs w:val="20"/>
                        </w:rPr>
                        <w:t>);</w:t>
                      </w:r>
                    </w:p>
                    <w:p w14:paraId="28358A7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reset the projection matrix</w:t>
                      </w:r>
                    </w:p>
                    <w:p w14:paraId="290D3119"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glLoadIdentity();</w:t>
                      </w:r>
                    </w:p>
                    <w:p w14:paraId="7A21655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viewing angle to 45 degrees</w:t>
                      </w:r>
                    </w:p>
                    <w:p w14:paraId="6E38E17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aspect ratio of the window</w:t>
                      </w:r>
                    </w:p>
                    <w:p w14:paraId="172D8033" w14:textId="3725DF04"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and draw everything between 1 and 1000 units from the viewer</w:t>
                      </w:r>
                    </w:p>
                    <w:p w14:paraId="479BD767" w14:textId="67005155"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gluPerspective(45.0f, (</w:t>
                      </w:r>
                      <w:r w:rsidRPr="00B60C96">
                        <w:rPr>
                          <w:rFonts w:ascii="Consolas" w:hAnsi="Consolas" w:cs="Consolas"/>
                          <w:color w:val="0000FF"/>
                          <w:sz w:val="20"/>
                          <w:szCs w:val="20"/>
                        </w:rPr>
                        <w:t>float</w:t>
                      </w:r>
                      <w:r w:rsidRPr="00B60C96">
                        <w:rPr>
                          <w:rFonts w:ascii="Consolas" w:hAnsi="Consolas" w:cs="Consolas"/>
                          <w:color w:val="000000"/>
                          <w:sz w:val="20"/>
                          <w:szCs w:val="20"/>
                        </w:rPr>
                        <w:t>)(g_window.vwidth) / (</w:t>
                      </w:r>
                      <w:r w:rsidRPr="00B60C96">
                        <w:rPr>
                          <w:rFonts w:ascii="Consolas" w:hAnsi="Consolas" w:cs="Consolas"/>
                          <w:color w:val="0000FF"/>
                          <w:sz w:val="20"/>
                          <w:szCs w:val="20"/>
                        </w:rPr>
                        <w:t>float</w:t>
                      </w:r>
                      <w:r w:rsidRPr="00B60C96">
                        <w:rPr>
                          <w:rFonts w:ascii="Consolas" w:hAnsi="Consolas" w:cs="Consolas"/>
                          <w:color w:val="000000"/>
                          <w:sz w:val="20"/>
                          <w:szCs w:val="20"/>
                        </w:rPr>
                        <w:t>)(g_window.vheight), 1.0f, 1000.0f);</w:t>
                      </w:r>
                    </w:p>
                    <w:p w14:paraId="40A3711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59359388" w14:textId="780D729C"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second step: the world we want to picture</w:t>
                      </w:r>
                    </w:p>
                    <w:p w14:paraId="7769B9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select the modelview matrix</w:t>
                      </w:r>
                    </w:p>
                    <w:p w14:paraId="2E11539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glMatrixMode(</w:t>
                      </w:r>
                      <w:r w:rsidRPr="00B60C96">
                        <w:rPr>
                          <w:rFonts w:ascii="Consolas" w:hAnsi="Consolas" w:cs="Consolas"/>
                          <w:color w:val="6F008A"/>
                          <w:sz w:val="20"/>
                          <w:szCs w:val="20"/>
                        </w:rPr>
                        <w:t>GL_MODELVIEW</w:t>
                      </w:r>
                      <w:r w:rsidRPr="00B60C96">
                        <w:rPr>
                          <w:rFonts w:ascii="Consolas" w:hAnsi="Consolas" w:cs="Consolas"/>
                          <w:color w:val="000000"/>
                          <w:sz w:val="20"/>
                          <w:szCs w:val="20"/>
                        </w:rPr>
                        <w:t>);</w:t>
                      </w:r>
                    </w:p>
                    <w:p w14:paraId="69BF92C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reset the modelview matrix</w:t>
                      </w:r>
                    </w:p>
                    <w:p w14:paraId="756DCEF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glLoadIdentity();</w:t>
                      </w:r>
                    </w:p>
                    <w:p w14:paraId="10AA36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6D0C96F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move 6.0 units apart</w:t>
                      </w:r>
                    </w:p>
                    <w:p w14:paraId="1707B89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glTranslatef(0.f, 0.0f, -6.0f);</w:t>
                      </w:r>
                    </w:p>
                    <w:p w14:paraId="1E41BAF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5AAF945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drawing using triangles</w:t>
                      </w:r>
                    </w:p>
                    <w:p w14:paraId="1CD9AC7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glBegin(</w:t>
                      </w:r>
                      <w:r w:rsidRPr="00B60C96">
                        <w:rPr>
                          <w:rFonts w:ascii="Consolas" w:hAnsi="Consolas" w:cs="Consolas"/>
                          <w:color w:val="6F008A"/>
                          <w:sz w:val="20"/>
                          <w:szCs w:val="20"/>
                        </w:rPr>
                        <w:t>GL_TRIANGLES</w:t>
                      </w:r>
                      <w:r w:rsidRPr="00B60C96">
                        <w:rPr>
                          <w:rFonts w:ascii="Consolas" w:hAnsi="Consolas" w:cs="Consolas"/>
                          <w:color w:val="000000"/>
                          <w:sz w:val="20"/>
                          <w:szCs w:val="20"/>
                        </w:rPr>
                        <w:t>);</w:t>
                      </w:r>
                    </w:p>
                    <w:p w14:paraId="65B90353"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05C181A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red</w:t>
                      </w:r>
                    </w:p>
                    <w:p w14:paraId="6B98098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glColor3f(1.0f, 0.0f, 0.0f);</w:t>
                      </w:r>
                    </w:p>
                    <w:p w14:paraId="42B392A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top vertex</w:t>
                      </w:r>
                    </w:p>
                    <w:p w14:paraId="7E0D290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glVertex3f(0.0f, 1.0f, 0.0f);</w:t>
                      </w:r>
                    </w:p>
                    <w:p w14:paraId="59EC5CD1"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p>
                    <w:p w14:paraId="5BB1A54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green</w:t>
                      </w:r>
                    </w:p>
                    <w:p w14:paraId="491D7499"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glColor3f(0.0f, 1.0f, 0.0f);</w:t>
                      </w:r>
                    </w:p>
                    <w:p w14:paraId="0A0EDE16"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bottom left vertex</w:t>
                      </w:r>
                    </w:p>
                    <w:p w14:paraId="776AB6EC"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glVertex3f(-1.0f, -1.0f, 0.0f);</w:t>
                      </w:r>
                    </w:p>
                    <w:p w14:paraId="53F8802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7F5870B0"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set the color to blue</w:t>
                      </w:r>
                    </w:p>
                    <w:p w14:paraId="7EE8160E"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glColor3f(0.0f, 0.0f, 1.0f);</w:t>
                      </w:r>
                    </w:p>
                    <w:p w14:paraId="28A31CAF"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bottom right vertex</w:t>
                      </w:r>
                    </w:p>
                    <w:p w14:paraId="14903A52"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glVertex3f(1.0f, -1.0f, 0.0f);</w:t>
                      </w:r>
                    </w:p>
                    <w:p w14:paraId="7C1A1FF8"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p>
                    <w:p w14:paraId="1149788A"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w:t>
                      </w:r>
                      <w:r w:rsidRPr="00B60C96">
                        <w:rPr>
                          <w:rFonts w:ascii="Consolas" w:hAnsi="Consolas" w:cs="Consolas"/>
                          <w:color w:val="008000"/>
                          <w:sz w:val="20"/>
                          <w:szCs w:val="20"/>
                        </w:rPr>
                        <w:t>// finished drawing the triangle</w:t>
                      </w:r>
                    </w:p>
                    <w:p w14:paraId="4AA1FAF5" w14:textId="77777777" w:rsidR="00046CFA" w:rsidRPr="00B60C96" w:rsidRDefault="00046CFA" w:rsidP="00094304">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 xml:space="preserve">    glEnd();</w:t>
                      </w:r>
                    </w:p>
                    <w:p w14:paraId="227784EA" w14:textId="41688C5F" w:rsidR="00046CFA" w:rsidRPr="00B60C96" w:rsidRDefault="00046CFA" w:rsidP="006D5346">
                      <w:pPr>
                        <w:autoSpaceDE w:val="0"/>
                        <w:autoSpaceDN w:val="0"/>
                        <w:adjustRightInd w:val="0"/>
                        <w:spacing w:after="0" w:line="240" w:lineRule="auto"/>
                        <w:rPr>
                          <w:rFonts w:ascii="Consolas" w:hAnsi="Consolas" w:cs="Consolas"/>
                          <w:color w:val="000000"/>
                          <w:sz w:val="20"/>
                          <w:szCs w:val="20"/>
                        </w:rPr>
                      </w:pPr>
                      <w:r w:rsidRPr="00B60C96">
                        <w:rPr>
                          <w:rFonts w:ascii="Consolas" w:hAnsi="Consolas" w:cs="Consolas"/>
                          <w:color w:val="000000"/>
                          <w:sz w:val="20"/>
                          <w:szCs w:val="20"/>
                        </w:rPr>
                        <w:t>}</w:t>
                      </w:r>
                    </w:p>
                  </w:txbxContent>
                </v:textbox>
                <w10:anchorlock/>
              </v:shape>
            </w:pict>
          </mc:Fallback>
        </mc:AlternateContent>
      </w:r>
    </w:p>
    <w:p w14:paraId="2813E484" w14:textId="1C5141E1" w:rsidR="00B938E3" w:rsidRDefault="00715EC5" w:rsidP="00511911">
      <w:r>
        <w:rPr>
          <w:noProof/>
        </w:rPr>
        <w:drawing>
          <wp:anchor distT="0" distB="0" distL="114300" distR="114300" simplePos="0" relativeHeight="251658240" behindDoc="0" locked="0" layoutInCell="1" allowOverlap="1" wp14:anchorId="3805A2DE" wp14:editId="45FDB4B5">
            <wp:simplePos x="0" y="0"/>
            <wp:positionH relativeFrom="column">
              <wp:posOffset>4971415</wp:posOffset>
            </wp:positionH>
            <wp:positionV relativeFrom="paragraph">
              <wp:posOffset>380061</wp:posOffset>
            </wp:positionV>
            <wp:extent cx="1657985" cy="1590675"/>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657985" cy="1590675"/>
                    </a:xfrm>
                    <a:prstGeom prst="rect">
                      <a:avLst/>
                    </a:prstGeom>
                  </pic:spPr>
                </pic:pic>
              </a:graphicData>
            </a:graphic>
            <wp14:sizeRelH relativeFrom="margin">
              <wp14:pctWidth>0</wp14:pctWidth>
            </wp14:sizeRelH>
          </wp:anchor>
        </w:drawing>
      </w:r>
      <w:r w:rsidR="0054555F">
        <w:t xml:space="preserve">This function is </w:t>
      </w:r>
      <w:r w:rsidR="004A5297">
        <w:t>made up of two distinct parts. The camera that takes a picture</w:t>
      </w:r>
      <w:r w:rsidR="002A6D74">
        <w:t xml:space="preserve">, and the world we want to take a picture of. </w:t>
      </w:r>
    </w:p>
    <w:p w14:paraId="2EF81BAD" w14:textId="1E6325F3" w:rsidR="00CE4699" w:rsidRDefault="00715EC5" w:rsidP="00511911">
      <w:pPr>
        <w:rPr>
          <w:rFonts w:eastAsiaTheme="minorEastAsia"/>
        </w:rPr>
      </w:pPr>
      <w:r>
        <w:rPr>
          <w:noProof/>
        </w:rPr>
        <mc:AlternateContent>
          <mc:Choice Requires="wps">
            <w:drawing>
              <wp:anchor distT="0" distB="0" distL="114300" distR="114300" simplePos="0" relativeHeight="251660288" behindDoc="0" locked="0" layoutInCell="1" allowOverlap="1" wp14:anchorId="656840BF" wp14:editId="7DDE850D">
                <wp:simplePos x="0" y="0"/>
                <wp:positionH relativeFrom="column">
                  <wp:posOffset>4890328</wp:posOffset>
                </wp:positionH>
                <wp:positionV relativeFrom="paragraph">
                  <wp:posOffset>1697134</wp:posOffset>
                </wp:positionV>
                <wp:extent cx="16643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7C0F365" w14:textId="24D0903A" w:rsidR="00046CFA" w:rsidRPr="00793BB3" w:rsidRDefault="00046CFA" w:rsidP="00591027">
                            <w:pPr>
                              <w:pStyle w:val="Caption"/>
                              <w:spacing w:after="40"/>
                              <w:rPr>
                                <w:noProof/>
                              </w:rPr>
                            </w:pPr>
                            <w:r>
                              <w:t xml:space="preserve">Figure </w:t>
                            </w:r>
                            <w:fldSimple w:instr=" SEQ Figure \* ARABIC ">
                              <w:r w:rsidR="00B31F5F">
                                <w:rPr>
                                  <w:noProof/>
                                </w:rPr>
                                <w:t>1</w:t>
                              </w:r>
                            </w:fldSimple>
                            <w:r>
                              <w:t xml:space="preserve">: The view </w:t>
                            </w:r>
                            <w:r w:rsidR="00D436E0">
                              <w:t>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840BF" id="Text Box 12" o:spid="_x0000_s1034" type="#_x0000_t202" style="position:absolute;margin-left:385.05pt;margin-top:133.65pt;width:1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85GQIAAD8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" stroked="f">
                <v:textbox style="mso-fit-shape-to-text:t" inset="0,0,0,0">
                  <w:txbxContent>
                    <w:p w14:paraId="77C0F365" w14:textId="24D0903A" w:rsidR="00046CFA" w:rsidRPr="00793BB3" w:rsidRDefault="00046CFA" w:rsidP="00591027">
                      <w:pPr>
                        <w:pStyle w:val="Caption"/>
                        <w:spacing w:after="40"/>
                        <w:rPr>
                          <w:noProof/>
                        </w:rPr>
                      </w:pPr>
                      <w:r>
                        <w:t xml:space="preserve">Figure </w:t>
                      </w:r>
                      <w:fldSimple w:instr=" SEQ Figure \* ARABIC ">
                        <w:r w:rsidR="00B31F5F">
                          <w:rPr>
                            <w:noProof/>
                          </w:rPr>
                          <w:t>1</w:t>
                        </w:r>
                      </w:fldSimple>
                      <w:r>
                        <w:t xml:space="preserve">: The view </w:t>
                      </w:r>
                      <w:r w:rsidR="00D436E0">
                        <w:t>perspective.</w:t>
                      </w:r>
                    </w:p>
                  </w:txbxContent>
                </v:textbox>
                <w10:wrap type="square"/>
              </v:shape>
            </w:pict>
          </mc:Fallback>
        </mc:AlternateContent>
      </w:r>
      <w:r w:rsidR="00E92916">
        <w:t xml:space="preserve">The sensor </w:t>
      </w:r>
      <w:r w:rsidR="00580C12">
        <w:t xml:space="preserve">of our camera </w:t>
      </w:r>
      <w:r w:rsidR="00E92916">
        <w:t>is our window</w:t>
      </w:r>
      <w:r w:rsidR="00580C12">
        <w:t>.</w:t>
      </w:r>
      <w:r w:rsidR="00E92916">
        <w:t xml:space="preserve"> </w:t>
      </w:r>
      <w:r w:rsidR="00CE4699">
        <w:t>In the beginning we clear the camera sensor</w:t>
      </w:r>
      <w:r w:rsidR="005D5522">
        <w:t xml:space="preserve">. OpenGL will automatically remove </w:t>
      </w:r>
      <w:r w:rsidR="004B6AD6">
        <w:t>hidden surfaces and objects.</w:t>
      </w:r>
      <w:r w:rsidR="007B198E">
        <w:t xml:space="preserve"> </w:t>
      </w:r>
      <w:r w:rsidR="00F83FE1">
        <w:t>Then we define the portion of the sensor we want to use</w:t>
      </w:r>
      <w:r w:rsidR="00E92916">
        <w:t xml:space="preserve">. </w:t>
      </w:r>
      <w:r w:rsidR="000F0EC8">
        <w:t xml:space="preserve">Our camera is more capable </w:t>
      </w:r>
      <w:r w:rsidR="00D436E0">
        <w:t>than</w:t>
      </w:r>
      <w:r w:rsidR="000F0EC8">
        <w:t xml:space="preserve"> any ordinary camera. </w:t>
      </w:r>
      <w:r w:rsidR="006847CD">
        <w:t xml:space="preserve">The next step is to </w:t>
      </w:r>
      <w:r w:rsidR="00D436E0">
        <w:t>set up</w:t>
      </w:r>
      <w:r w:rsidR="006847CD">
        <w:t xml:space="preserve"> our lens</w:t>
      </w:r>
      <w:r w:rsidR="00B06868">
        <w:t xml:space="preserve">. </w:t>
      </w:r>
      <w:r w:rsidR="00785798">
        <w:t xml:space="preserve">For our sample we have a lens with a viewing angle of </w:t>
      </w:r>
      <m:oMath>
        <m:r>
          <w:rPr>
            <w:rFonts w:ascii="Cambria Math" w:hAnsi="Cambria Math"/>
          </w:rPr>
          <m:t>45°</m:t>
        </m:r>
      </m:oMath>
      <w:r w:rsidR="00957A99">
        <w:rPr>
          <w:rFonts w:eastAsiaTheme="minorEastAsia"/>
        </w:rPr>
        <w:t>, set the aspect ratio of the sensor</w:t>
      </w:r>
      <w:r w:rsidR="00441CF0">
        <w:rPr>
          <w:rFonts w:eastAsiaTheme="minorEastAsia"/>
        </w:rPr>
        <w:t xml:space="preserve"> and tell it to capture anything from one unit to one th</w:t>
      </w:r>
      <w:r w:rsidR="00F05F95">
        <w:rPr>
          <w:rFonts w:eastAsiaTheme="minorEastAsia"/>
        </w:rPr>
        <w:t>o</w:t>
      </w:r>
      <w:r w:rsidR="00441CF0">
        <w:rPr>
          <w:rFonts w:eastAsiaTheme="minorEastAsia"/>
        </w:rPr>
        <w:t xml:space="preserve">usand units from </w:t>
      </w:r>
      <w:r w:rsidR="00F05F95">
        <w:rPr>
          <w:rFonts w:eastAsiaTheme="minorEastAsia"/>
        </w:rPr>
        <w:t>our location.</w:t>
      </w:r>
      <w:r w:rsidR="00241140">
        <w:rPr>
          <w:rFonts w:eastAsiaTheme="minorEastAsia"/>
        </w:rPr>
        <w:t xml:space="preserve"> </w:t>
      </w:r>
      <w:r w:rsidR="00E91CC2">
        <w:rPr>
          <w:rFonts w:eastAsiaTheme="minorEastAsia"/>
        </w:rPr>
        <w:t xml:space="preserve">Note here </w:t>
      </w:r>
      <w:r w:rsidR="00851ADB">
        <w:rPr>
          <w:rFonts w:eastAsiaTheme="minorEastAsia"/>
        </w:rPr>
        <w:t xml:space="preserve">that </w:t>
      </w:r>
      <w:r w:rsidR="00D348DE">
        <w:rPr>
          <w:rFonts w:eastAsiaTheme="minorEastAsia"/>
        </w:rPr>
        <w:t xml:space="preserve">we are specifying </w:t>
      </w:r>
      <w:r w:rsidR="00851ADB">
        <w:rPr>
          <w:rFonts w:eastAsiaTheme="minorEastAsia"/>
        </w:rPr>
        <w:t xml:space="preserve">the </w:t>
      </w:r>
      <w:r w:rsidR="00851ADB" w:rsidRPr="00851ADB">
        <w:rPr>
          <w:rFonts w:eastAsiaTheme="minorEastAsia"/>
          <w:i/>
          <w:iCs/>
        </w:rPr>
        <w:t>nearest</w:t>
      </w:r>
      <w:r w:rsidR="00851ADB">
        <w:rPr>
          <w:rFonts w:eastAsiaTheme="minorEastAsia"/>
        </w:rPr>
        <w:t xml:space="preserve"> and </w:t>
      </w:r>
      <w:r w:rsidR="00851ADB" w:rsidRPr="00851ADB">
        <w:rPr>
          <w:rFonts w:eastAsiaTheme="minorEastAsia"/>
          <w:i/>
          <w:iCs/>
        </w:rPr>
        <w:t>furthe</w:t>
      </w:r>
      <w:r w:rsidR="00851ADB">
        <w:rPr>
          <w:rFonts w:eastAsiaTheme="minorEastAsia"/>
          <w:i/>
          <w:iCs/>
        </w:rPr>
        <w:t>st</w:t>
      </w:r>
      <w:r w:rsidR="00D348DE">
        <w:rPr>
          <w:rFonts w:eastAsiaTheme="minorEastAsia"/>
        </w:rPr>
        <w:t xml:space="preserve"> </w:t>
      </w:r>
      <w:r w:rsidR="00EB2A1A">
        <w:rPr>
          <w:rFonts w:eastAsiaTheme="minorEastAsia"/>
        </w:rPr>
        <w:t>distances, so they are positive.</w:t>
      </w:r>
      <w:r w:rsidR="00851ADB">
        <w:rPr>
          <w:rFonts w:eastAsiaTheme="minorEastAsia"/>
        </w:rPr>
        <w:t xml:space="preserve"> </w:t>
      </w:r>
      <w:r w:rsidR="00F10471" w:rsidRPr="00851ADB">
        <w:rPr>
          <w:rFonts w:eastAsiaTheme="minorEastAsia"/>
        </w:rPr>
        <w:t>The</w:t>
      </w:r>
      <w:r w:rsidR="00F10471">
        <w:rPr>
          <w:rFonts w:eastAsiaTheme="minorEastAsia"/>
        </w:rPr>
        <w:t xml:space="preserve"> default position of the camera is at the position </w:t>
      </w:r>
      <m:oMath>
        <m:r>
          <w:rPr>
            <w:rFonts w:ascii="Cambria Math" w:eastAsiaTheme="minorEastAsia" w:hAnsi="Cambria Math"/>
          </w:rPr>
          <m:t>v(0,0,0)</m:t>
        </m:r>
      </m:oMath>
      <w:r w:rsidR="00C70C5A">
        <w:rPr>
          <w:rFonts w:eastAsiaTheme="minorEastAsia"/>
        </w:rPr>
        <w:t xml:space="preserve">, </w:t>
      </w:r>
      <w:r w:rsidR="00331BC8">
        <w:rPr>
          <w:rFonts w:eastAsiaTheme="minorEastAsia"/>
        </w:rPr>
        <w:t xml:space="preserve">with the up direction being at the </w:t>
      </w:r>
      <m:oMath>
        <m:r>
          <w:rPr>
            <w:rFonts w:ascii="Cambria Math" w:eastAsiaTheme="minorEastAsia" w:hAnsi="Cambria Math"/>
          </w:rPr>
          <m:t>z-axis</m:t>
        </m:r>
      </m:oMath>
      <w:r w:rsidR="00331BC8">
        <w:rPr>
          <w:rFonts w:eastAsiaTheme="minorEastAsia"/>
        </w:rPr>
        <w:t xml:space="preserve">, and </w:t>
      </w:r>
      <w:r w:rsidR="00994F2B">
        <w:rPr>
          <w:rFonts w:eastAsiaTheme="minorEastAsia"/>
        </w:rPr>
        <w:t xml:space="preserve">looking towards the negative </w:t>
      </w:r>
      <m:oMath>
        <m:r>
          <w:rPr>
            <w:rFonts w:ascii="Cambria Math" w:eastAsiaTheme="minorEastAsia" w:hAnsi="Cambria Math"/>
          </w:rPr>
          <m:t>z-axis</m:t>
        </m:r>
      </m:oMath>
      <w:r w:rsidR="00994F2B">
        <w:rPr>
          <w:rFonts w:eastAsiaTheme="minorEastAsia"/>
        </w:rPr>
        <w:t>.</w:t>
      </w:r>
    </w:p>
    <w:p w14:paraId="6C87E97F" w14:textId="7B9F03D6" w:rsidR="0075614D" w:rsidRDefault="00177BE7" w:rsidP="00511911">
      <w:pPr>
        <w:rPr>
          <w:rFonts w:eastAsiaTheme="minorEastAsia"/>
        </w:rPr>
      </w:pPr>
      <w:r>
        <w:rPr>
          <w:rFonts w:eastAsiaTheme="minorEastAsia"/>
        </w:rPr>
        <w:lastRenderedPageBreak/>
        <w:t xml:space="preserve">When we are done with the camera, we start describing our objects. </w:t>
      </w:r>
      <w:r w:rsidR="00DC4FB3">
        <w:rPr>
          <w:rFonts w:eastAsiaTheme="minorEastAsia"/>
        </w:rPr>
        <w:t xml:space="preserve">OpenGL automatically calculates the transformations and draws everything, taking care of </w:t>
      </w:r>
      <w:r w:rsidR="002145FF">
        <w:rPr>
          <w:rFonts w:eastAsiaTheme="minorEastAsia"/>
        </w:rPr>
        <w:t>hidden surface removal.</w:t>
      </w:r>
    </w:p>
    <w:p w14:paraId="24D1FCC4" w14:textId="3BAA5D2E" w:rsidR="00324C51" w:rsidRDefault="00324C51" w:rsidP="00511911">
      <w:pPr>
        <w:rPr>
          <w:rFonts w:eastAsiaTheme="minorEastAsia"/>
        </w:rPr>
      </w:pPr>
      <w:r>
        <w:rPr>
          <w:rFonts w:eastAsiaTheme="minorEastAsia"/>
        </w:rPr>
        <w:t xml:space="preserve">In this sample we draw a simple triangle six </w:t>
      </w:r>
      <w:r w:rsidR="00B94193">
        <w:rPr>
          <w:rFonts w:eastAsiaTheme="minorEastAsia"/>
        </w:rPr>
        <w:t xml:space="preserve">units towards the negative of the </w:t>
      </w:r>
      <m:oMath>
        <m:r>
          <w:rPr>
            <w:rFonts w:ascii="Cambria Math" w:eastAsiaTheme="minorEastAsia" w:hAnsi="Cambria Math"/>
          </w:rPr>
          <m:t>z-axis</m:t>
        </m:r>
      </m:oMath>
      <w:r w:rsidR="00E1057C">
        <w:rPr>
          <w:rFonts w:eastAsiaTheme="minorEastAsia"/>
        </w:rPr>
        <w:t>.</w:t>
      </w:r>
    </w:p>
    <w:p w14:paraId="11C5830F" w14:textId="614185A7" w:rsidR="003D408D" w:rsidRDefault="003D408D" w:rsidP="00511911">
      <w:pPr>
        <w:rPr>
          <w:rFonts w:eastAsiaTheme="minorEastAsia"/>
        </w:rPr>
      </w:pPr>
    </w:p>
    <w:p w14:paraId="29B14225" w14:textId="3F090686" w:rsidR="003D408D" w:rsidRDefault="003D408D" w:rsidP="00511911">
      <w:pPr>
        <w:pStyle w:val="Heading3"/>
        <w:spacing w:before="0" w:after="80"/>
        <w:rPr>
          <w:rFonts w:eastAsiaTheme="minorEastAsia"/>
        </w:rPr>
      </w:pPr>
      <w:r>
        <w:rPr>
          <w:rFonts w:eastAsiaTheme="minorEastAsia"/>
        </w:rPr>
        <w:t>OpenGL and the tra</w:t>
      </w:r>
      <w:r w:rsidR="00F17775">
        <w:rPr>
          <w:rFonts w:eastAsiaTheme="minorEastAsia"/>
        </w:rPr>
        <w:t>nsformation matrix</w:t>
      </w:r>
    </w:p>
    <w:p w14:paraId="584C1267" w14:textId="7113ABBD" w:rsidR="00F17775" w:rsidRDefault="000443EE" w:rsidP="00511911">
      <w:r>
        <w:t>In the second part of this book</w:t>
      </w:r>
      <w:r w:rsidR="00303958">
        <w:t>,</w:t>
      </w:r>
      <w:r>
        <w:t xml:space="preserve"> we were introduced to matrices and how we can use them to </w:t>
      </w:r>
      <w:r w:rsidR="00303958">
        <w:t xml:space="preserve">perform transformations and projections. OpenGL </w:t>
      </w:r>
      <w:r w:rsidR="00D679FD">
        <w:t xml:space="preserve">uses matrices as well. Here we are going to take a closer look at how </w:t>
      </w:r>
      <w:r w:rsidR="001255FC">
        <w:t xml:space="preserve">it uses them to perform all </w:t>
      </w:r>
      <w:r w:rsidR="00D436E0">
        <w:t>its</w:t>
      </w:r>
      <w:r w:rsidR="001255FC">
        <w:t xml:space="preserve"> calculations.</w:t>
      </w:r>
    </w:p>
    <w:p w14:paraId="75DCB6EA" w14:textId="11C2C5E1" w:rsidR="001255FC" w:rsidRDefault="00DF1E21" w:rsidP="00511911">
      <w:r>
        <w:t xml:space="preserve">In OpenGL there is one active matrix </w:t>
      </w:r>
      <w:r w:rsidR="00E433DA">
        <w:t xml:space="preserve">for the camera settings, identified </w:t>
      </w:r>
      <w:r w:rsidR="00BC1469">
        <w:t>as</w:t>
      </w:r>
      <w:r w:rsidR="00E433DA">
        <w:t xml:space="preserve"> </w:t>
      </w:r>
      <w:r w:rsidR="00E433DA" w:rsidRPr="00E433DA">
        <w:rPr>
          <w:i/>
          <w:iCs/>
        </w:rPr>
        <w:t>GL_PROJECTION</w:t>
      </w:r>
      <w:r w:rsidR="00E433DA">
        <w:t xml:space="preserve"> </w:t>
      </w:r>
      <w:r w:rsidR="00BC1469">
        <w:t>,</w:t>
      </w:r>
      <w:r w:rsidR="00E94110">
        <w:t xml:space="preserve"> </w:t>
      </w:r>
      <w:r w:rsidR="00E433DA">
        <w:t xml:space="preserve">one for the </w:t>
      </w:r>
      <w:r w:rsidR="00F40053">
        <w:t xml:space="preserve">model world </w:t>
      </w:r>
      <w:r w:rsidR="00E94110">
        <w:t xml:space="preserve">identified as </w:t>
      </w:r>
      <w:r w:rsidR="00E94110" w:rsidRPr="00E94110">
        <w:rPr>
          <w:i/>
          <w:iCs/>
        </w:rPr>
        <w:t>GL_MODELVIEW</w:t>
      </w:r>
      <w:r w:rsidR="00F81298">
        <w:t xml:space="preserve">, and some more that we will see </w:t>
      </w:r>
      <w:r w:rsidR="00FB0B9F">
        <w:t>in time</w:t>
      </w:r>
      <w:r w:rsidR="00D60713">
        <w:t xml:space="preserve">. </w:t>
      </w:r>
      <w:r w:rsidR="00C8080B">
        <w:t xml:space="preserve">We select them calling </w:t>
      </w:r>
      <w:r w:rsidR="00C8080B" w:rsidRPr="00C8080B">
        <w:rPr>
          <w:i/>
          <w:iCs/>
        </w:rPr>
        <w:t>glMatrixMode</w:t>
      </w:r>
      <w:r w:rsidR="00C8080B">
        <w:t>,</w:t>
      </w:r>
      <w:r w:rsidR="00340EFF">
        <w:t xml:space="preserve"> with the appropriate </w:t>
      </w:r>
      <w:r w:rsidR="00EF3D95">
        <w:t xml:space="preserve">matrix ID. These matrices are </w:t>
      </w:r>
      <w:r w:rsidR="003A7166">
        <w:t xml:space="preserve">initialized to the identity matrix when we call </w:t>
      </w:r>
      <w:r w:rsidR="00FE2EFE" w:rsidRPr="00FE2EFE">
        <w:rPr>
          <w:i/>
          <w:iCs/>
        </w:rPr>
        <w:t>glLoadIdentity</w:t>
      </w:r>
      <w:r w:rsidR="00FE2EFE">
        <w:t xml:space="preserve">. </w:t>
      </w:r>
      <w:r w:rsidR="004D11E0">
        <w:t>From that point on every change is accumulated</w:t>
      </w:r>
      <w:r w:rsidR="0073566A">
        <w:t xml:space="preserve">, so every time we are left with the latest </w:t>
      </w:r>
      <w:r w:rsidR="003623E0">
        <w:t>version of the matrix.</w:t>
      </w:r>
    </w:p>
    <w:p w14:paraId="782DFAA3" w14:textId="1A863B4C" w:rsidR="00401E32" w:rsidRDefault="00BD712C" w:rsidP="00511911">
      <w:r>
        <w:t xml:space="preserve">In our sample we start with the </w:t>
      </w:r>
      <w:r w:rsidRPr="00BD712C">
        <w:rPr>
          <w:i/>
          <w:iCs/>
        </w:rPr>
        <w:t>camera</w:t>
      </w:r>
      <w:r>
        <w:t xml:space="preserve"> matrix, or </w:t>
      </w:r>
      <w:r>
        <w:rPr>
          <w:i/>
          <w:iCs/>
        </w:rPr>
        <w:t>projection</w:t>
      </w:r>
      <w:r>
        <w:t xml:space="preserve"> matrix as it is </w:t>
      </w:r>
      <w:r w:rsidR="00D85FFA">
        <w:t>called</w:t>
      </w:r>
      <w:r w:rsidR="001314A6">
        <w:t xml:space="preserve">. We set it to identity matrix and then we call </w:t>
      </w:r>
      <w:r w:rsidR="00996F55">
        <w:rPr>
          <w:i/>
          <w:iCs/>
        </w:rPr>
        <w:t>gluPerspective</w:t>
      </w:r>
      <w:r w:rsidR="00996F55">
        <w:t xml:space="preserve">, to set it </w:t>
      </w:r>
      <w:r w:rsidR="0022360C">
        <w:t xml:space="preserve">appropriately </w:t>
      </w:r>
      <w:r w:rsidR="00D85FFA">
        <w:t>to</w:t>
      </w:r>
      <w:r w:rsidR="0022360C">
        <w:t xml:space="preserve"> behave like the camera we have in mind. </w:t>
      </w:r>
    </w:p>
    <w:p w14:paraId="3014E6C5" w14:textId="1FFAB6AC" w:rsidR="00A24E52" w:rsidRDefault="00736457" w:rsidP="00511911">
      <w:r>
        <w:t xml:space="preserve">A similar operation is performed for the </w:t>
      </w:r>
      <w:r>
        <w:rPr>
          <w:i/>
          <w:iCs/>
        </w:rPr>
        <w:t>world</w:t>
      </w:r>
      <w:r>
        <w:t xml:space="preserve">, or </w:t>
      </w:r>
      <w:r>
        <w:rPr>
          <w:i/>
          <w:iCs/>
        </w:rPr>
        <w:t>modelview</w:t>
      </w:r>
      <w:r>
        <w:t xml:space="preserve"> </w:t>
      </w:r>
      <w:r w:rsidR="00671E53">
        <w:t>matrix. First</w:t>
      </w:r>
      <w:r w:rsidR="00C86908">
        <w:t>,</w:t>
      </w:r>
      <w:r w:rsidR="00671E53">
        <w:t xml:space="preserve"> we set it to identity matrix and then we </w:t>
      </w:r>
      <w:r w:rsidR="008D6326">
        <w:t xml:space="preserve">modify it to move all the objects 6 units apart </w:t>
      </w:r>
      <w:r w:rsidR="003C57EF">
        <w:t xml:space="preserve">from the viewer with the </w:t>
      </w:r>
      <w:r w:rsidR="003C57EF">
        <w:rPr>
          <w:i/>
          <w:iCs/>
        </w:rPr>
        <w:t>glTranslatef</w:t>
      </w:r>
      <w:r w:rsidR="003C57EF" w:rsidRPr="00CB037F">
        <w:t xml:space="preserve"> </w:t>
      </w:r>
      <w:r w:rsidR="00CB037F" w:rsidRPr="00CB037F">
        <w:t>function</w:t>
      </w:r>
      <w:r w:rsidR="00CB037F">
        <w:t xml:space="preserve">. </w:t>
      </w:r>
      <w:r w:rsidR="00C86908">
        <w:t xml:space="preserve">This tells OpenGL where the objects are and then we draw them using </w:t>
      </w:r>
      <w:r w:rsidR="007E04C4">
        <w:t>coordinates local to them.</w:t>
      </w:r>
      <w:r w:rsidR="00C779A7">
        <w:t xml:space="preserve"> </w:t>
      </w:r>
      <w:r w:rsidR="00986008">
        <w:t xml:space="preserve">This allows us to draw </w:t>
      </w:r>
      <w:r w:rsidR="002E673D">
        <w:t>similar objects</w:t>
      </w:r>
      <w:r w:rsidR="00607882">
        <w:t>, say box</w:t>
      </w:r>
      <w:r w:rsidR="002E673D">
        <w:t>es</w:t>
      </w:r>
      <w:r w:rsidR="00607882">
        <w:t>, in many locations in a scene</w:t>
      </w:r>
      <w:r w:rsidR="003D3E3A">
        <w:t>, saving us a lot of memory and processing time.</w:t>
      </w:r>
    </w:p>
    <w:p w14:paraId="703EB09C" w14:textId="300A3F7E" w:rsidR="00F94A35" w:rsidRDefault="00F94A35" w:rsidP="00511911"/>
    <w:p w14:paraId="14329121" w14:textId="59EB51FF" w:rsidR="00F94A35" w:rsidRDefault="00F94A35" w:rsidP="00511911">
      <w:pPr>
        <w:pStyle w:val="Heading3"/>
        <w:spacing w:before="0" w:after="80"/>
      </w:pPr>
      <w:r>
        <w:t>Keeping track of time</w:t>
      </w:r>
    </w:p>
    <w:p w14:paraId="33A2A2DC" w14:textId="7D944276" w:rsidR="00D05172" w:rsidRDefault="00D05172" w:rsidP="00511911">
      <w:r>
        <w:t xml:space="preserve">Our perception of the world and events has to do with time. Everything happens at some speed and that is what we need. A car covers some distance at a specific time interval while a </w:t>
      </w:r>
      <w:r w:rsidR="00D436E0">
        <w:t>free-falling</w:t>
      </w:r>
      <w:r>
        <w:t xml:space="preserve"> object accelerates at a standard rate. Another thing is the processing speed of different computer systems. In the old days it used to be impossible to play some games on fast computers because they ran like hell. Game programmers were relying on the processing power of the system to keep track of elapsed time and so when you got a faster computer it was impossible to run the game.</w:t>
      </w:r>
    </w:p>
    <w:p w14:paraId="41E3CC3A" w14:textId="50D9CF88" w:rsidR="00D05172" w:rsidRDefault="00D05172" w:rsidP="00511911">
      <w:r>
        <w:t xml:space="preserve">This make clear that what we need to make our games realistic is to know how much time has elapsed since the last time we updated our virtual world and advance everything accordingly. Assume that we have a car that moves at 72 kph. That converts to 20 meters per second. </w:t>
      </w:r>
      <w:r w:rsidR="009E4FF3">
        <w:t>So,</w:t>
      </w:r>
      <w:r>
        <w:t xml:space="preserve"> if our game runs at 100 frames per second we should advance our car 20 cm per frame.</w:t>
      </w:r>
    </w:p>
    <w:p w14:paraId="33B59AEC" w14:textId="7983DC45" w:rsidR="00D05172" w:rsidRPr="00D05172" w:rsidRDefault="00D05172" w:rsidP="00511911">
      <w:r>
        <w:t xml:space="preserve">What we </w:t>
      </w:r>
      <w:r w:rsidR="00D85FFA">
        <w:t>need</w:t>
      </w:r>
      <w:r>
        <w:t xml:space="preserve"> is a precision </w:t>
      </w:r>
      <w:r w:rsidR="00DE5E2C">
        <w:t>stopwatch</w:t>
      </w:r>
      <w:r>
        <w:t>. We will start it before we enter the main loop and query the elapsed time on every iteration. Then we will be able to calculate all the changes in our virtual world based on real time. This will make our game behave in the same way regardless of the processing power of the computer it runs on.</w:t>
      </w:r>
    </w:p>
    <w:p w14:paraId="509A3107" w14:textId="4D7C5E4A" w:rsidR="003725DE" w:rsidRDefault="00066EE7" w:rsidP="00511911">
      <w:r>
        <w:t xml:space="preserve">All </w:t>
      </w:r>
      <w:r w:rsidR="00177AEF">
        <w:t xml:space="preserve">operating systems provide a </w:t>
      </w:r>
      <w:r w:rsidR="00D436E0">
        <w:t>high-definition</w:t>
      </w:r>
      <w:r w:rsidR="00177AEF">
        <w:t xml:space="preserve"> timer. </w:t>
      </w:r>
      <w:r w:rsidR="00AF22D7">
        <w:t xml:space="preserve">These timers have a precision </w:t>
      </w:r>
      <w:r w:rsidR="00AA6BB5">
        <w:t xml:space="preserve">of fractions of a millisecond. This precision is more than adequate for the purposes of a </w:t>
      </w:r>
      <w:r w:rsidR="00272DA1">
        <w:t>video game.</w:t>
      </w:r>
    </w:p>
    <w:p w14:paraId="3D087FF5" w14:textId="5CAF327A" w:rsidR="006D3D62" w:rsidRDefault="006D3D62" w:rsidP="00511911">
      <w:r>
        <w:t xml:space="preserve">In </w:t>
      </w:r>
      <w:r>
        <w:rPr>
          <w:i/>
          <w:iCs/>
        </w:rPr>
        <w:t xml:space="preserve">Windows </w:t>
      </w:r>
      <w:r>
        <w:t xml:space="preserve">we can use </w:t>
      </w:r>
      <w:r w:rsidR="005E58ED">
        <w:t xml:space="preserve">the </w:t>
      </w:r>
      <w:r w:rsidR="005E58ED" w:rsidRPr="005E58ED">
        <w:rPr>
          <w:i/>
          <w:iCs/>
        </w:rPr>
        <w:t>QueryPerformanceCounter</w:t>
      </w:r>
      <w:r w:rsidR="00187536">
        <w:t xml:space="preserve"> to get the </w:t>
      </w:r>
      <w:r w:rsidR="00D93E2C">
        <w:t xml:space="preserve">current time. </w:t>
      </w:r>
      <w:r w:rsidR="00283F51">
        <w:t xml:space="preserve">Keeping track of elapsed time </w:t>
      </w:r>
      <w:r w:rsidR="00B26904">
        <w:t xml:space="preserve">is </w:t>
      </w:r>
      <w:r w:rsidR="00C23726">
        <w:t>done like this:</w:t>
      </w:r>
    </w:p>
    <w:p w14:paraId="48305B72" w14:textId="00E23944" w:rsidR="00C23726" w:rsidRDefault="00717B12" w:rsidP="00511911">
      <w:r>
        <w:rPr>
          <w:noProof/>
        </w:rPr>
        <mc:AlternateContent>
          <mc:Choice Requires="wps">
            <w:drawing>
              <wp:inline distT="0" distB="0" distL="0" distR="0" wp14:anchorId="3AD68E9C" wp14:editId="3FE911BB">
                <wp:extent cx="6629400" cy="1404620"/>
                <wp:effectExtent l="0" t="0" r="19050" b="2667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6D10ED53" w14:textId="5A1E1792"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double</w:t>
                            </w:r>
                            <w:r w:rsidRPr="00715EC5">
                              <w:rPr>
                                <w:rFonts w:ascii="Consolas" w:hAnsi="Consolas" w:cs="Consolas"/>
                                <w:color w:val="000000"/>
                                <w:sz w:val="20"/>
                                <w:szCs w:val="20"/>
                              </w:rPr>
                              <w:t xml:space="preserve"> </w:t>
                            </w:r>
                            <w:r w:rsidRPr="00715EC5">
                              <w:rPr>
                                <w:rFonts w:ascii="Consolas" w:hAnsi="Consolas" w:cs="Consolas"/>
                                <w:color w:val="2B91AF"/>
                                <w:sz w:val="20"/>
                                <w:szCs w:val="20"/>
                              </w:rPr>
                              <w:t>cg_timer</w:t>
                            </w:r>
                            <w:r w:rsidRPr="00715EC5">
                              <w:rPr>
                                <w:rFonts w:ascii="Consolas" w:hAnsi="Consolas" w:cs="Consolas"/>
                                <w:color w:val="000000"/>
                                <w:sz w:val="20"/>
                                <w:szCs w:val="20"/>
                              </w:rPr>
                              <w:t>::get_elapsed_time()</w:t>
                            </w:r>
                            <w:r w:rsidR="00084A31" w:rsidRPr="00715EC5">
                              <w:rPr>
                                <w:rFonts w:ascii="Consolas" w:hAnsi="Consolas" w:cs="Consolas"/>
                                <w:color w:val="000000"/>
                                <w:sz w:val="20"/>
                                <w:szCs w:val="20"/>
                              </w:rPr>
                              <w:t xml:space="preserve"> </w:t>
                            </w:r>
                            <w:r w:rsidRPr="00715EC5">
                              <w:rPr>
                                <w:rFonts w:ascii="Consolas" w:hAnsi="Consolas" w:cs="Consolas"/>
                                <w:color w:val="000000"/>
                                <w:sz w:val="20"/>
                                <w:szCs w:val="20"/>
                              </w:rPr>
                              <w:t>{</w:t>
                            </w:r>
                          </w:p>
                          <w:p w14:paraId="3D6D6DA2"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2B91AF"/>
                                <w:sz w:val="20"/>
                                <w:szCs w:val="20"/>
                              </w:rPr>
                              <w:t>LARGE_INTEGER</w:t>
                            </w:r>
                            <w:r w:rsidRPr="00715EC5">
                              <w:rPr>
                                <w:rFonts w:ascii="Consolas" w:hAnsi="Consolas" w:cs="Consolas"/>
                                <w:color w:val="000000"/>
                                <w:sz w:val="20"/>
                                <w:szCs w:val="20"/>
                              </w:rPr>
                              <w:t xml:space="preserve"> qwTime;</w:t>
                            </w:r>
                          </w:p>
                          <w:p w14:paraId="2A13A9A8"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get current time</w:t>
                            </w:r>
                          </w:p>
                          <w:p w14:paraId="4F6068A6"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QueryPerformanceCounter(&amp;qwTime);</w:t>
                            </w:r>
                          </w:p>
                          <w:p w14:paraId="409B813F"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calculate elapsed time since last call</w:t>
                            </w:r>
                          </w:p>
                          <w:p w14:paraId="5878C2E9" w14:textId="77777777" w:rsidR="00215C0E"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double</w:t>
                            </w:r>
                            <w:r w:rsidRPr="00715EC5">
                              <w:rPr>
                                <w:rFonts w:ascii="Consolas" w:hAnsi="Consolas" w:cs="Consolas"/>
                                <w:color w:val="000000"/>
                                <w:sz w:val="20"/>
                                <w:szCs w:val="20"/>
                              </w:rPr>
                              <w:t xml:space="preserve"> fElapsedTime = (</w:t>
                            </w:r>
                            <w:r w:rsidRPr="00715EC5">
                              <w:rPr>
                                <w:rFonts w:ascii="Consolas" w:hAnsi="Consolas" w:cs="Consolas"/>
                                <w:color w:val="0000FF"/>
                                <w:sz w:val="20"/>
                                <w:szCs w:val="20"/>
                              </w:rPr>
                              <w:t>double</w:t>
                            </w:r>
                            <w:r w:rsidRPr="00715EC5">
                              <w:rPr>
                                <w:rFonts w:ascii="Consolas" w:hAnsi="Consolas" w:cs="Consolas"/>
                                <w:color w:val="000000"/>
                                <w:sz w:val="20"/>
                                <w:szCs w:val="20"/>
                              </w:rPr>
                              <w:t>)(qwTime.QuadPart - m_llLastElapsedTime) /</w:t>
                            </w:r>
                          </w:p>
                          <w:p w14:paraId="28BA18AB" w14:textId="673C918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00215C0E" w:rsidRPr="00715EC5">
                              <w:rPr>
                                <w:rFonts w:ascii="Consolas" w:hAnsi="Consolas" w:cs="Consolas"/>
                                <w:color w:val="000000"/>
                                <w:sz w:val="20"/>
                                <w:szCs w:val="20"/>
                              </w:rPr>
                              <w:t xml:space="preserve">                         </w:t>
                            </w:r>
                            <w:r w:rsidRPr="00715EC5">
                              <w:rPr>
                                <w:rFonts w:ascii="Consolas" w:hAnsi="Consolas" w:cs="Consolas"/>
                                <w:color w:val="000000"/>
                                <w:sz w:val="20"/>
                                <w:szCs w:val="20"/>
                              </w:rPr>
                              <w:t>(</w:t>
                            </w:r>
                            <w:r w:rsidRPr="00715EC5">
                              <w:rPr>
                                <w:rFonts w:ascii="Consolas" w:hAnsi="Consolas" w:cs="Consolas"/>
                                <w:color w:val="0000FF"/>
                                <w:sz w:val="20"/>
                                <w:szCs w:val="20"/>
                              </w:rPr>
                              <w:t>double</w:t>
                            </w:r>
                            <w:r w:rsidRPr="00715EC5">
                              <w:rPr>
                                <w:rFonts w:ascii="Consolas" w:hAnsi="Consolas" w:cs="Consolas"/>
                                <w:color w:val="000000"/>
                                <w:sz w:val="20"/>
                                <w:szCs w:val="20"/>
                              </w:rPr>
                              <w:t>)m_llQPFTicksPerSec;</w:t>
                            </w:r>
                          </w:p>
                          <w:p w14:paraId="0651163E"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remember this call, the variable is a member of the class</w:t>
                            </w:r>
                          </w:p>
                          <w:p w14:paraId="6FCEEBE3"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m_llLastElapsedTime = qwTime.QuadPart;</w:t>
                            </w:r>
                          </w:p>
                          <w:p w14:paraId="703C5979"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return elapsed time</w:t>
                            </w:r>
                          </w:p>
                          <w:p w14:paraId="56417A75"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return</w:t>
                            </w:r>
                            <w:r w:rsidRPr="00715EC5">
                              <w:rPr>
                                <w:rFonts w:ascii="Consolas" w:hAnsi="Consolas" w:cs="Consolas"/>
                                <w:color w:val="000000"/>
                                <w:sz w:val="20"/>
                                <w:szCs w:val="20"/>
                              </w:rPr>
                              <w:t xml:space="preserve"> fElapsedTime;</w:t>
                            </w:r>
                          </w:p>
                          <w:p w14:paraId="3999F9EC" w14:textId="17D7C2AD" w:rsidR="00046CFA" w:rsidRPr="00715EC5" w:rsidRDefault="00046CFA" w:rsidP="008F2667">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AD68E9C" id="_x0000_s103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uxEQIAAP4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jcQCUa4amicSDGEyJD0g2nSAvzgbyIwV9z+PAhVn5qMl0dfzoojuTYdi+ZYUYngdqa8j&#10;wkqCqnjgbNruQnJ8Iu3uaDh7nWR76eTcMpksqXl+ENHF1+eU9fJst78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l1HbsREC&#10;AAD+AwAADgAAAAAAAAAAAAAAAAAuAgAAZHJzL2Uyb0RvYy54bWxQSwECLQAUAAYACAAAACEA01UM&#10;2tsAAAAGAQAADwAAAAAAAAAAAAAAAABrBAAAZHJzL2Rvd25yZXYueG1sUEsFBgAAAAAEAAQA8wAA&#10;AHMFAAAAAA==&#10;" filled="f">
                <v:textbox style="mso-fit-shape-to-text:t">
                  <w:txbxContent>
                    <w:p w14:paraId="6D10ED53" w14:textId="5A1E1792"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double</w:t>
                      </w:r>
                      <w:r w:rsidRPr="00715EC5">
                        <w:rPr>
                          <w:rFonts w:ascii="Consolas" w:hAnsi="Consolas" w:cs="Consolas"/>
                          <w:color w:val="000000"/>
                          <w:sz w:val="20"/>
                          <w:szCs w:val="20"/>
                        </w:rPr>
                        <w:t xml:space="preserve"> </w:t>
                      </w:r>
                      <w:r w:rsidRPr="00715EC5">
                        <w:rPr>
                          <w:rFonts w:ascii="Consolas" w:hAnsi="Consolas" w:cs="Consolas"/>
                          <w:color w:val="2B91AF"/>
                          <w:sz w:val="20"/>
                          <w:szCs w:val="20"/>
                        </w:rPr>
                        <w:t>cg_timer</w:t>
                      </w:r>
                      <w:r w:rsidRPr="00715EC5">
                        <w:rPr>
                          <w:rFonts w:ascii="Consolas" w:hAnsi="Consolas" w:cs="Consolas"/>
                          <w:color w:val="000000"/>
                          <w:sz w:val="20"/>
                          <w:szCs w:val="20"/>
                        </w:rPr>
                        <w:t>::get_elapsed_time()</w:t>
                      </w:r>
                      <w:r w:rsidR="00084A31" w:rsidRPr="00715EC5">
                        <w:rPr>
                          <w:rFonts w:ascii="Consolas" w:hAnsi="Consolas" w:cs="Consolas"/>
                          <w:color w:val="000000"/>
                          <w:sz w:val="20"/>
                          <w:szCs w:val="20"/>
                        </w:rPr>
                        <w:t xml:space="preserve"> </w:t>
                      </w:r>
                      <w:r w:rsidRPr="00715EC5">
                        <w:rPr>
                          <w:rFonts w:ascii="Consolas" w:hAnsi="Consolas" w:cs="Consolas"/>
                          <w:color w:val="000000"/>
                          <w:sz w:val="20"/>
                          <w:szCs w:val="20"/>
                        </w:rPr>
                        <w:t>{</w:t>
                      </w:r>
                    </w:p>
                    <w:p w14:paraId="3D6D6DA2"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2B91AF"/>
                          <w:sz w:val="20"/>
                          <w:szCs w:val="20"/>
                        </w:rPr>
                        <w:t>LARGE_INTEGER</w:t>
                      </w:r>
                      <w:r w:rsidRPr="00715EC5">
                        <w:rPr>
                          <w:rFonts w:ascii="Consolas" w:hAnsi="Consolas" w:cs="Consolas"/>
                          <w:color w:val="000000"/>
                          <w:sz w:val="20"/>
                          <w:szCs w:val="20"/>
                        </w:rPr>
                        <w:t xml:space="preserve"> qwTime;</w:t>
                      </w:r>
                    </w:p>
                    <w:p w14:paraId="2A13A9A8"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get current time</w:t>
                      </w:r>
                    </w:p>
                    <w:p w14:paraId="4F6068A6"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QueryPerformanceCounter(&amp;qwTime);</w:t>
                      </w:r>
                    </w:p>
                    <w:p w14:paraId="409B813F"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calculate elapsed time since last call</w:t>
                      </w:r>
                    </w:p>
                    <w:p w14:paraId="5878C2E9" w14:textId="77777777" w:rsidR="00215C0E"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double</w:t>
                      </w:r>
                      <w:r w:rsidRPr="00715EC5">
                        <w:rPr>
                          <w:rFonts w:ascii="Consolas" w:hAnsi="Consolas" w:cs="Consolas"/>
                          <w:color w:val="000000"/>
                          <w:sz w:val="20"/>
                          <w:szCs w:val="20"/>
                        </w:rPr>
                        <w:t xml:space="preserve"> fElapsedTime = (</w:t>
                      </w:r>
                      <w:r w:rsidRPr="00715EC5">
                        <w:rPr>
                          <w:rFonts w:ascii="Consolas" w:hAnsi="Consolas" w:cs="Consolas"/>
                          <w:color w:val="0000FF"/>
                          <w:sz w:val="20"/>
                          <w:szCs w:val="20"/>
                        </w:rPr>
                        <w:t>double</w:t>
                      </w:r>
                      <w:r w:rsidRPr="00715EC5">
                        <w:rPr>
                          <w:rFonts w:ascii="Consolas" w:hAnsi="Consolas" w:cs="Consolas"/>
                          <w:color w:val="000000"/>
                          <w:sz w:val="20"/>
                          <w:szCs w:val="20"/>
                        </w:rPr>
                        <w:t>)(qwTime.QuadPart - m_llLastElapsedTime) /</w:t>
                      </w:r>
                    </w:p>
                    <w:p w14:paraId="28BA18AB" w14:textId="673C918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00215C0E" w:rsidRPr="00715EC5">
                        <w:rPr>
                          <w:rFonts w:ascii="Consolas" w:hAnsi="Consolas" w:cs="Consolas"/>
                          <w:color w:val="000000"/>
                          <w:sz w:val="20"/>
                          <w:szCs w:val="20"/>
                        </w:rPr>
                        <w:t xml:space="preserve">                         </w:t>
                      </w:r>
                      <w:r w:rsidRPr="00715EC5">
                        <w:rPr>
                          <w:rFonts w:ascii="Consolas" w:hAnsi="Consolas" w:cs="Consolas"/>
                          <w:color w:val="000000"/>
                          <w:sz w:val="20"/>
                          <w:szCs w:val="20"/>
                        </w:rPr>
                        <w:t>(</w:t>
                      </w:r>
                      <w:r w:rsidRPr="00715EC5">
                        <w:rPr>
                          <w:rFonts w:ascii="Consolas" w:hAnsi="Consolas" w:cs="Consolas"/>
                          <w:color w:val="0000FF"/>
                          <w:sz w:val="20"/>
                          <w:szCs w:val="20"/>
                        </w:rPr>
                        <w:t>double</w:t>
                      </w:r>
                      <w:r w:rsidRPr="00715EC5">
                        <w:rPr>
                          <w:rFonts w:ascii="Consolas" w:hAnsi="Consolas" w:cs="Consolas"/>
                          <w:color w:val="000000"/>
                          <w:sz w:val="20"/>
                          <w:szCs w:val="20"/>
                        </w:rPr>
                        <w:t>)m_llQPFTicksPerSec;</w:t>
                      </w:r>
                    </w:p>
                    <w:p w14:paraId="0651163E"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remember this call, the variable is a member of the class</w:t>
                      </w:r>
                    </w:p>
                    <w:p w14:paraId="6FCEEBE3"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m_llLastElapsedTime = qwTime.QuadPart;</w:t>
                      </w:r>
                    </w:p>
                    <w:p w14:paraId="703C5979"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8000"/>
                          <w:sz w:val="20"/>
                          <w:szCs w:val="20"/>
                        </w:rPr>
                        <w:t>// return elapsed time</w:t>
                      </w:r>
                    </w:p>
                    <w:p w14:paraId="56417A75" w14:textId="77777777" w:rsidR="00046CFA" w:rsidRPr="00715EC5" w:rsidRDefault="00046CFA" w:rsidP="00717B12">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return</w:t>
                      </w:r>
                      <w:r w:rsidRPr="00715EC5">
                        <w:rPr>
                          <w:rFonts w:ascii="Consolas" w:hAnsi="Consolas" w:cs="Consolas"/>
                          <w:color w:val="000000"/>
                          <w:sz w:val="20"/>
                          <w:szCs w:val="20"/>
                        </w:rPr>
                        <w:t xml:space="preserve"> fElapsedTime;</w:t>
                      </w:r>
                    </w:p>
                    <w:p w14:paraId="3999F9EC" w14:textId="17D7C2AD" w:rsidR="00046CFA" w:rsidRPr="00715EC5" w:rsidRDefault="00046CFA" w:rsidP="008F2667">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txbxContent>
                </v:textbox>
                <w10:anchorlock/>
              </v:shape>
            </w:pict>
          </mc:Fallback>
        </mc:AlternateContent>
      </w:r>
    </w:p>
    <w:p w14:paraId="668E63DF" w14:textId="5D33BB95" w:rsidR="008D08FC" w:rsidRDefault="008D08FC" w:rsidP="00511911">
      <w:r>
        <w:lastRenderedPageBreak/>
        <w:t xml:space="preserve">In our program we initialize </w:t>
      </w:r>
      <w:r w:rsidR="00C57705">
        <w:t>and start the timer before we enter the main loop.</w:t>
      </w:r>
      <w:r w:rsidR="00D653DA">
        <w:t xml:space="preserve"> </w:t>
      </w:r>
      <w:r w:rsidR="004E2114">
        <w:t xml:space="preserve">In every iteration we just query the elapsed time </w:t>
      </w:r>
      <w:r w:rsidR="00846B26">
        <w:t xml:space="preserve">which we can use in our calculations. </w:t>
      </w:r>
      <w:r w:rsidR="00DF3654">
        <w:t xml:space="preserve">Our first attempt to do some time tracking is </w:t>
      </w:r>
      <w:r w:rsidR="00C92484">
        <w:t>counting the frames per secon</w:t>
      </w:r>
      <w:r w:rsidR="00DA5F9A">
        <w:t>d</w:t>
      </w:r>
      <w:r w:rsidR="00F97CB1">
        <w:t xml:space="preserve"> our game runs:</w:t>
      </w:r>
    </w:p>
    <w:p w14:paraId="71A5BCD8" w14:textId="2744A524" w:rsidR="00836FFE" w:rsidRDefault="00F97CB1" w:rsidP="00511911">
      <w:r>
        <w:rPr>
          <w:noProof/>
        </w:rPr>
        <mc:AlternateContent>
          <mc:Choice Requires="wps">
            <w:drawing>
              <wp:inline distT="0" distB="0" distL="0" distR="0" wp14:anchorId="0F800AAE" wp14:editId="7A36F5AD">
                <wp:extent cx="6629400" cy="1404620"/>
                <wp:effectExtent l="0" t="0" r="19050" b="254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AC6EF5C"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frame counting mechanism</w:t>
                            </w:r>
                          </w:p>
                          <w:p w14:paraId="3CD9A82A"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the higher the frame rate the faster the system</w:t>
                            </w:r>
                          </w:p>
                          <w:p w14:paraId="051523F6"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if frame rate drops below 30 we are in deep trouble</w:t>
                            </w:r>
                          </w:p>
                          <w:p w14:paraId="17113989"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we should either optimize the program or buy a new computer</w:t>
                            </w:r>
                          </w:p>
                          <w:p w14:paraId="0AD8F3D8" w14:textId="0BB120BF"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static</w:t>
                            </w:r>
                            <w:r w:rsidRPr="00715EC5">
                              <w:rPr>
                                <w:rFonts w:ascii="Consolas" w:hAnsi="Consolas" w:cs="Consolas"/>
                                <w:color w:val="000000"/>
                                <w:sz w:val="20"/>
                                <w:szCs w:val="20"/>
                              </w:rPr>
                              <w:t xml:space="preserve"> </w:t>
                            </w:r>
                            <w:r w:rsidRPr="00715EC5">
                              <w:rPr>
                                <w:rFonts w:ascii="Consolas" w:hAnsi="Consolas" w:cs="Consolas"/>
                                <w:color w:val="0000FF"/>
                                <w:sz w:val="20"/>
                                <w:szCs w:val="20"/>
                              </w:rPr>
                              <w:t>int</w:t>
                            </w:r>
                            <w:r w:rsidRPr="00715EC5">
                              <w:rPr>
                                <w:rFonts w:ascii="Consolas" w:hAnsi="Consolas" w:cs="Consolas"/>
                                <w:color w:val="000000"/>
                                <w:sz w:val="20"/>
                                <w:szCs w:val="20"/>
                              </w:rPr>
                              <w:t xml:space="preserve"> m_nFrames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frame Counter</w:t>
                            </w:r>
                          </w:p>
                          <w:p w14:paraId="400F6C5A" w14:textId="3151EDDF"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static</w:t>
                            </w:r>
                            <w:r w:rsidRPr="00715EC5">
                              <w:rPr>
                                <w:rFonts w:ascii="Consolas" w:hAnsi="Consolas" w:cs="Consolas"/>
                                <w:color w:val="000000"/>
                                <w:sz w:val="20"/>
                                <w:szCs w:val="20"/>
                              </w:rPr>
                              <w:t xml:space="preserve"> </w:t>
                            </w:r>
                            <w:r w:rsidRPr="00715EC5">
                              <w:rPr>
                                <w:rFonts w:ascii="Consolas" w:hAnsi="Consolas" w:cs="Consolas"/>
                                <w:color w:val="0000FF"/>
                                <w:sz w:val="20"/>
                                <w:szCs w:val="20"/>
                              </w:rPr>
                              <w:t>float</w:t>
                            </w:r>
                            <w:r w:rsidRPr="00715EC5">
                              <w:rPr>
                                <w:rFonts w:ascii="Consolas" w:hAnsi="Consolas" w:cs="Consolas"/>
                                <w:color w:val="000000"/>
                                <w:sz w:val="20"/>
                                <w:szCs w:val="20"/>
                              </w:rPr>
                              <w:t xml:space="preserve"> tot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time counter</w:t>
                            </w:r>
                          </w:p>
                          <w:p w14:paraId="2ABC8C18" w14:textId="4149F113"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tot += fElapsed;</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increment counters</w:t>
                            </w:r>
                          </w:p>
                          <w:p w14:paraId="1E572E9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m_nFrames++;</w:t>
                            </w:r>
                          </w:p>
                          <w:p w14:paraId="11A22CD9" w14:textId="7F597655"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if</w:t>
                            </w:r>
                            <w:r w:rsidRPr="00715EC5">
                              <w:rPr>
                                <w:rFonts w:ascii="Consolas" w:hAnsi="Consolas" w:cs="Consolas"/>
                                <w:color w:val="000000"/>
                                <w:sz w:val="20"/>
                                <w:szCs w:val="20"/>
                              </w:rPr>
                              <w:t xml:space="preserve"> (tot &gt;= 1.f)</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one second reached</w:t>
                            </w:r>
                          </w:p>
                          <w:p w14:paraId="159F2ED7"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p w14:paraId="16D4B5D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char</w:t>
                            </w:r>
                            <w:r w:rsidRPr="00715EC5">
                              <w:rPr>
                                <w:rFonts w:ascii="Consolas" w:hAnsi="Consolas" w:cs="Consolas"/>
                                <w:color w:val="000000"/>
                                <w:sz w:val="20"/>
                                <w:szCs w:val="20"/>
                              </w:rPr>
                              <w:t xml:space="preserve"> txt[200];</w:t>
                            </w:r>
                          </w:p>
                          <w:p w14:paraId="794FBFE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sprintf_s(txt, </w:t>
                            </w:r>
                            <w:r w:rsidRPr="00715EC5">
                              <w:rPr>
                                <w:rFonts w:ascii="Consolas" w:hAnsi="Consolas" w:cs="Consolas"/>
                                <w:color w:val="A31515"/>
                                <w:sz w:val="20"/>
                                <w:szCs w:val="20"/>
                              </w:rPr>
                              <w:t>"GusOnGames, fps:%d"</w:t>
                            </w:r>
                            <w:r w:rsidRPr="00715EC5">
                              <w:rPr>
                                <w:rFonts w:ascii="Consolas" w:hAnsi="Consolas" w:cs="Consolas"/>
                                <w:color w:val="000000"/>
                                <w:sz w:val="20"/>
                                <w:szCs w:val="20"/>
                              </w:rPr>
                              <w:t>, m_nFrames);</w:t>
                            </w:r>
                          </w:p>
                          <w:p w14:paraId="03811A58"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6F008A"/>
                                <w:sz w:val="20"/>
                                <w:szCs w:val="20"/>
                              </w:rPr>
                              <w:t>SetWindowText</w:t>
                            </w:r>
                            <w:r w:rsidRPr="00715EC5">
                              <w:rPr>
                                <w:rFonts w:ascii="Consolas" w:hAnsi="Consolas" w:cs="Consolas"/>
                                <w:color w:val="000000"/>
                                <w:sz w:val="20"/>
                                <w:szCs w:val="20"/>
                              </w:rPr>
                              <w:t>(g_window.hWnd, txt);</w:t>
                            </w:r>
                          </w:p>
                          <w:p w14:paraId="0ADC6256" w14:textId="55696DB1"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tot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reset counters</w:t>
                            </w:r>
                          </w:p>
                          <w:p w14:paraId="43B531D8"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m_nFrames = 0;</w:t>
                            </w:r>
                          </w:p>
                          <w:p w14:paraId="12432C30" w14:textId="6447BB73"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F800AAE" id="_x0000_s103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NEQ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9BKzqFcNzRMphjA5kl4QbTrAX5wN5MaK+59HgYoz89GS6ut5UUT7pkOxfEsSMbyO1NcR&#10;YSVBVTxwNm13IVk+sXZ3NJ29Trq9dHLumVyW5Dy/iGjj63PKenm3298A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tkf6TREC&#10;AAD/AwAADgAAAAAAAAAAAAAAAAAuAgAAZHJzL2Uyb0RvYy54bWxQSwECLQAUAAYACAAAACEA01UM&#10;2tsAAAAGAQAADwAAAAAAAAAAAAAAAABrBAAAZHJzL2Rvd25yZXYueG1sUEsFBgAAAAAEAAQA8wAA&#10;AHMFAAAAAA==&#10;" filled="f">
                <v:textbox style="mso-fit-shape-to-text:t">
                  <w:txbxContent>
                    <w:p w14:paraId="7AC6EF5C"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frame counting mechanism</w:t>
                      </w:r>
                    </w:p>
                    <w:p w14:paraId="3CD9A82A"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the higher the frame rate the faster the system</w:t>
                      </w:r>
                    </w:p>
                    <w:p w14:paraId="051523F6"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if frame rate drops below 30 we are in deep trouble</w:t>
                      </w:r>
                    </w:p>
                    <w:p w14:paraId="17113989"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8000"/>
                          <w:sz w:val="20"/>
                          <w:szCs w:val="20"/>
                        </w:rPr>
                        <w:t>// we should either optimize the program or buy a new computer</w:t>
                      </w:r>
                    </w:p>
                    <w:p w14:paraId="0AD8F3D8" w14:textId="0BB120BF"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static</w:t>
                      </w:r>
                      <w:r w:rsidRPr="00715EC5">
                        <w:rPr>
                          <w:rFonts w:ascii="Consolas" w:hAnsi="Consolas" w:cs="Consolas"/>
                          <w:color w:val="000000"/>
                          <w:sz w:val="20"/>
                          <w:szCs w:val="20"/>
                        </w:rPr>
                        <w:t xml:space="preserve"> </w:t>
                      </w:r>
                      <w:r w:rsidRPr="00715EC5">
                        <w:rPr>
                          <w:rFonts w:ascii="Consolas" w:hAnsi="Consolas" w:cs="Consolas"/>
                          <w:color w:val="0000FF"/>
                          <w:sz w:val="20"/>
                          <w:szCs w:val="20"/>
                        </w:rPr>
                        <w:t>int</w:t>
                      </w:r>
                      <w:r w:rsidRPr="00715EC5">
                        <w:rPr>
                          <w:rFonts w:ascii="Consolas" w:hAnsi="Consolas" w:cs="Consolas"/>
                          <w:color w:val="000000"/>
                          <w:sz w:val="20"/>
                          <w:szCs w:val="20"/>
                        </w:rPr>
                        <w:t xml:space="preserve"> m_nFrames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frame Counter</w:t>
                      </w:r>
                    </w:p>
                    <w:p w14:paraId="400F6C5A" w14:textId="3151EDDF"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static</w:t>
                      </w:r>
                      <w:r w:rsidRPr="00715EC5">
                        <w:rPr>
                          <w:rFonts w:ascii="Consolas" w:hAnsi="Consolas" w:cs="Consolas"/>
                          <w:color w:val="000000"/>
                          <w:sz w:val="20"/>
                          <w:szCs w:val="20"/>
                        </w:rPr>
                        <w:t xml:space="preserve"> </w:t>
                      </w:r>
                      <w:r w:rsidRPr="00715EC5">
                        <w:rPr>
                          <w:rFonts w:ascii="Consolas" w:hAnsi="Consolas" w:cs="Consolas"/>
                          <w:color w:val="0000FF"/>
                          <w:sz w:val="20"/>
                          <w:szCs w:val="20"/>
                        </w:rPr>
                        <w:t>float</w:t>
                      </w:r>
                      <w:r w:rsidRPr="00715EC5">
                        <w:rPr>
                          <w:rFonts w:ascii="Consolas" w:hAnsi="Consolas" w:cs="Consolas"/>
                          <w:color w:val="000000"/>
                          <w:sz w:val="20"/>
                          <w:szCs w:val="20"/>
                        </w:rPr>
                        <w:t xml:space="preserve"> tot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time counter</w:t>
                      </w:r>
                    </w:p>
                    <w:p w14:paraId="2ABC8C18" w14:textId="4149F113"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tot += fElapsed;</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increment counters</w:t>
                      </w:r>
                    </w:p>
                    <w:p w14:paraId="1E572E9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m_nFrames++;</w:t>
                      </w:r>
                    </w:p>
                    <w:p w14:paraId="11A22CD9" w14:textId="7F597655"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FF"/>
                          <w:sz w:val="20"/>
                          <w:szCs w:val="20"/>
                        </w:rPr>
                        <w:t>if</w:t>
                      </w:r>
                      <w:r w:rsidRPr="00715EC5">
                        <w:rPr>
                          <w:rFonts w:ascii="Consolas" w:hAnsi="Consolas" w:cs="Consolas"/>
                          <w:color w:val="000000"/>
                          <w:sz w:val="20"/>
                          <w:szCs w:val="20"/>
                        </w:rPr>
                        <w:t xml:space="preserve"> (tot &gt;= 1.f)</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one second reached</w:t>
                      </w:r>
                    </w:p>
                    <w:p w14:paraId="159F2ED7"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p w14:paraId="16D4B5D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0000FF"/>
                          <w:sz w:val="20"/>
                          <w:szCs w:val="20"/>
                        </w:rPr>
                        <w:t>char</w:t>
                      </w:r>
                      <w:r w:rsidRPr="00715EC5">
                        <w:rPr>
                          <w:rFonts w:ascii="Consolas" w:hAnsi="Consolas" w:cs="Consolas"/>
                          <w:color w:val="000000"/>
                          <w:sz w:val="20"/>
                          <w:szCs w:val="20"/>
                        </w:rPr>
                        <w:t xml:space="preserve"> txt[200];</w:t>
                      </w:r>
                    </w:p>
                    <w:p w14:paraId="794FBFE1"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sprintf_s(txt, </w:t>
                      </w:r>
                      <w:r w:rsidRPr="00715EC5">
                        <w:rPr>
                          <w:rFonts w:ascii="Consolas" w:hAnsi="Consolas" w:cs="Consolas"/>
                          <w:color w:val="A31515"/>
                          <w:sz w:val="20"/>
                          <w:szCs w:val="20"/>
                        </w:rPr>
                        <w:t>"GusOnGames, fps:%d"</w:t>
                      </w:r>
                      <w:r w:rsidRPr="00715EC5">
                        <w:rPr>
                          <w:rFonts w:ascii="Consolas" w:hAnsi="Consolas" w:cs="Consolas"/>
                          <w:color w:val="000000"/>
                          <w:sz w:val="20"/>
                          <w:szCs w:val="20"/>
                        </w:rPr>
                        <w:t>, m_nFrames);</w:t>
                      </w:r>
                    </w:p>
                    <w:p w14:paraId="03811A58"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w:t>
                      </w:r>
                      <w:r w:rsidRPr="00715EC5">
                        <w:rPr>
                          <w:rFonts w:ascii="Consolas" w:hAnsi="Consolas" w:cs="Consolas"/>
                          <w:color w:val="6F008A"/>
                          <w:sz w:val="20"/>
                          <w:szCs w:val="20"/>
                        </w:rPr>
                        <w:t>SetWindowText</w:t>
                      </w:r>
                      <w:r w:rsidRPr="00715EC5">
                        <w:rPr>
                          <w:rFonts w:ascii="Consolas" w:hAnsi="Consolas" w:cs="Consolas"/>
                          <w:color w:val="000000"/>
                          <w:sz w:val="20"/>
                          <w:szCs w:val="20"/>
                        </w:rPr>
                        <w:t>(g_window.hWnd, txt);</w:t>
                      </w:r>
                    </w:p>
                    <w:p w14:paraId="0ADC6256" w14:textId="55696DB1"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tot = 0;</w:t>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0000"/>
                          <w:sz w:val="20"/>
                          <w:szCs w:val="20"/>
                        </w:rPr>
                        <w:tab/>
                      </w:r>
                      <w:r w:rsidRPr="00715EC5">
                        <w:rPr>
                          <w:rFonts w:ascii="Consolas" w:hAnsi="Consolas" w:cs="Consolas"/>
                          <w:color w:val="008000"/>
                          <w:sz w:val="20"/>
                          <w:szCs w:val="20"/>
                        </w:rPr>
                        <w:t>// reset counters</w:t>
                      </w:r>
                    </w:p>
                    <w:p w14:paraId="43B531D8" w14:textId="77777777"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 xml:space="preserve">    m_nFrames = 0;</w:t>
                      </w:r>
                    </w:p>
                    <w:p w14:paraId="12432C30" w14:textId="6447BB73" w:rsidR="00046CFA" w:rsidRPr="00715EC5" w:rsidRDefault="00046CFA" w:rsidP="00C57223">
                      <w:pPr>
                        <w:autoSpaceDE w:val="0"/>
                        <w:autoSpaceDN w:val="0"/>
                        <w:adjustRightInd w:val="0"/>
                        <w:spacing w:after="0" w:line="240" w:lineRule="auto"/>
                        <w:rPr>
                          <w:rFonts w:ascii="Consolas" w:hAnsi="Consolas" w:cs="Consolas"/>
                          <w:color w:val="000000"/>
                          <w:sz w:val="20"/>
                          <w:szCs w:val="20"/>
                        </w:rPr>
                      </w:pPr>
                      <w:r w:rsidRPr="00715EC5">
                        <w:rPr>
                          <w:rFonts w:ascii="Consolas" w:hAnsi="Consolas" w:cs="Consolas"/>
                          <w:color w:val="000000"/>
                          <w:sz w:val="20"/>
                          <w:szCs w:val="20"/>
                        </w:rPr>
                        <w:t>}</w:t>
                      </w:r>
                    </w:p>
                  </w:txbxContent>
                </v:textbox>
                <w10:anchorlock/>
              </v:shape>
            </w:pict>
          </mc:Fallback>
        </mc:AlternateContent>
      </w:r>
    </w:p>
    <w:p w14:paraId="669974F4" w14:textId="406283CC" w:rsidR="00A6153C" w:rsidRDefault="00A6153C" w:rsidP="00511911"/>
    <w:p w14:paraId="2C7594B1" w14:textId="11EC10C3" w:rsidR="003725DE" w:rsidRDefault="00143E5F" w:rsidP="00511911">
      <w:pPr>
        <w:pStyle w:val="Heading3"/>
        <w:spacing w:before="0" w:after="80"/>
      </w:pPr>
      <w:r>
        <w:t>Summary</w:t>
      </w:r>
    </w:p>
    <w:p w14:paraId="65DE17B7" w14:textId="27F42E3E" w:rsidR="00143E5F" w:rsidRDefault="004E2D53" w:rsidP="00511911">
      <w:r>
        <w:t xml:space="preserve">This was a simple introduction to OpenGL. We have managed to create </w:t>
      </w:r>
      <w:r w:rsidR="00894D23">
        <w:t xml:space="preserve">a solid foundation upon which we will build a </w:t>
      </w:r>
      <w:r w:rsidR="004111E6">
        <w:t xml:space="preserve">more sophisticated graphics engine for our games. In this </w:t>
      </w:r>
      <w:r w:rsidR="004D0FAB">
        <w:t>part</w:t>
      </w:r>
      <w:r w:rsidR="004111E6">
        <w:t xml:space="preserve"> we have seen:</w:t>
      </w:r>
    </w:p>
    <w:p w14:paraId="7C94D7B5" w14:textId="765CDDC0" w:rsidR="004111E6" w:rsidRDefault="00C87935" w:rsidP="00A9052F">
      <w:pPr>
        <w:pStyle w:val="ListParagraph"/>
        <w:numPr>
          <w:ilvl w:val="0"/>
          <w:numId w:val="3"/>
        </w:numPr>
      </w:pPr>
      <w:r>
        <w:t>H</w:t>
      </w:r>
      <w:r w:rsidR="004111E6">
        <w:t xml:space="preserve">ow to create a </w:t>
      </w:r>
      <w:r>
        <w:t>window for our game</w:t>
      </w:r>
    </w:p>
    <w:p w14:paraId="645C6BEA" w14:textId="22733395" w:rsidR="00C87935" w:rsidRDefault="00C87935" w:rsidP="00A9052F">
      <w:pPr>
        <w:pStyle w:val="ListParagraph"/>
        <w:numPr>
          <w:ilvl w:val="0"/>
          <w:numId w:val="3"/>
        </w:numPr>
      </w:pPr>
      <w:r>
        <w:t>How to initialize and terminate OpenGL</w:t>
      </w:r>
    </w:p>
    <w:p w14:paraId="388EAAB4" w14:textId="504A8DBC" w:rsidR="00C87935" w:rsidRDefault="00AC5AE9" w:rsidP="00A9052F">
      <w:pPr>
        <w:pStyle w:val="ListParagraph"/>
        <w:numPr>
          <w:ilvl w:val="0"/>
          <w:numId w:val="3"/>
        </w:numPr>
      </w:pPr>
      <w:r>
        <w:t>The basics about drawing with OpenGL</w:t>
      </w:r>
    </w:p>
    <w:p w14:paraId="572C47C0" w14:textId="1FB9F37B" w:rsidR="00AC5AE9" w:rsidRDefault="00AC5AE9" w:rsidP="00A9052F">
      <w:pPr>
        <w:pStyle w:val="ListParagraph"/>
        <w:numPr>
          <w:ilvl w:val="0"/>
          <w:numId w:val="3"/>
        </w:numPr>
      </w:pPr>
      <w:r>
        <w:t xml:space="preserve">A simple introduction </w:t>
      </w:r>
      <w:r w:rsidR="00E963AD">
        <w:t>to transformations and their accumulation</w:t>
      </w:r>
    </w:p>
    <w:p w14:paraId="3BBE773F" w14:textId="29AD9D6C" w:rsidR="007B728B" w:rsidRDefault="007B728B" w:rsidP="00511911">
      <w:r>
        <w:t xml:space="preserve">In the next </w:t>
      </w:r>
      <w:r w:rsidR="004D0FAB">
        <w:t>part</w:t>
      </w:r>
      <w:r>
        <w:t xml:space="preserve"> we will dive deeper </w:t>
      </w:r>
      <w:r w:rsidR="00D436E0">
        <w:t>into</w:t>
      </w:r>
      <w:r>
        <w:t xml:space="preserve"> the </w:t>
      </w:r>
      <w:r w:rsidR="00FF2775">
        <w:t>transformations and how they are processed.</w:t>
      </w:r>
    </w:p>
    <w:p w14:paraId="7449031A" w14:textId="3008F468" w:rsidR="00FF2775" w:rsidRDefault="00FF2775" w:rsidP="00511911">
      <w:r>
        <w:br w:type="page"/>
      </w:r>
    </w:p>
    <w:p w14:paraId="62950C47" w14:textId="33B0315E" w:rsidR="00FF2775" w:rsidRDefault="004D0FAB" w:rsidP="00511911">
      <w:pPr>
        <w:pStyle w:val="Heading2"/>
        <w:spacing w:before="0" w:after="80"/>
      </w:pPr>
      <w:r>
        <w:lastRenderedPageBreak/>
        <w:t>Part</w:t>
      </w:r>
      <w:r w:rsidR="00B77610">
        <w:t xml:space="preserve"> </w:t>
      </w:r>
      <w:r w:rsidR="00540178">
        <w:t>2</w:t>
      </w:r>
      <w:r w:rsidR="00B77610">
        <w:t>: The pipeline</w:t>
      </w:r>
    </w:p>
    <w:p w14:paraId="26446E55" w14:textId="200C8174" w:rsidR="00C12645" w:rsidRDefault="00C12645" w:rsidP="00511911"/>
    <w:p w14:paraId="1ACEFCE2" w14:textId="06301D71" w:rsidR="006B0706" w:rsidRDefault="007A7BB3" w:rsidP="00511911">
      <w:r w:rsidRPr="007A7BB3">
        <w:t xml:space="preserve">Modern graphics hardware is </w:t>
      </w:r>
      <w:r w:rsidR="00D05CA0" w:rsidRPr="007A7BB3">
        <w:t>immensely powerful</w:t>
      </w:r>
      <w:r w:rsidRPr="007A7BB3">
        <w:t xml:space="preserve"> and massively parallel. This means that they can perform too many operations per unit of time. All this results in spectacular images in real time. Our games and </w:t>
      </w:r>
      <w:r w:rsidR="00FF615A" w:rsidRPr="007A7BB3">
        <w:t>animations</w:t>
      </w:r>
      <w:r w:rsidRPr="007A7BB3">
        <w:t xml:space="preserve"> can use all this power and give </w:t>
      </w:r>
      <w:r w:rsidR="00D436E0" w:rsidRPr="007A7BB3">
        <w:t>users</w:t>
      </w:r>
      <w:r w:rsidRPr="007A7BB3">
        <w:t xml:space="preserve"> a memorable experience.</w:t>
      </w:r>
    </w:p>
    <w:p w14:paraId="2ACD0417" w14:textId="02671B12" w:rsidR="00B77A8A" w:rsidRDefault="00315D5E" w:rsidP="00511911">
      <w:r>
        <w:t>By o</w:t>
      </w:r>
      <w:r w:rsidR="002569FD">
        <w:t xml:space="preserve">rganizing our data and the order </w:t>
      </w:r>
      <w:r w:rsidR="00C277C0">
        <w:t xml:space="preserve">of </w:t>
      </w:r>
      <w:r w:rsidR="002569FD">
        <w:t xml:space="preserve">operations </w:t>
      </w:r>
      <w:r w:rsidR="00C277C0">
        <w:t>we can take advantage of the available hardware</w:t>
      </w:r>
      <w:r w:rsidR="002566DF">
        <w:t xml:space="preserve"> and maximize its efficiency. </w:t>
      </w:r>
      <w:r w:rsidR="00A94B3A">
        <w:t xml:space="preserve">We can </w:t>
      </w:r>
      <w:r w:rsidR="00D436E0">
        <w:t>break,</w:t>
      </w:r>
      <w:r w:rsidR="00A94B3A">
        <w:t xml:space="preserve"> </w:t>
      </w:r>
      <w:r w:rsidR="00CA2E19">
        <w:t xml:space="preserve">for instance, the job into distinct stages, and </w:t>
      </w:r>
      <w:r w:rsidR="00F6322D">
        <w:t xml:space="preserve">then execute </w:t>
      </w:r>
      <w:r w:rsidR="00AF56B3">
        <w:t>the operations in each one in parallel.</w:t>
      </w:r>
    </w:p>
    <w:p w14:paraId="0E6B300D" w14:textId="509D5229" w:rsidR="00EF15B3" w:rsidRDefault="005B71ED" w:rsidP="00511911">
      <w:r>
        <w:t xml:space="preserve">This serialization of stages is </w:t>
      </w:r>
      <w:r w:rsidR="002B0278">
        <w:t xml:space="preserve">what OpenGL does to </w:t>
      </w:r>
      <w:r w:rsidR="003F6E84">
        <w:t xml:space="preserve">generate the images we see. </w:t>
      </w:r>
      <w:r w:rsidR="002E3464">
        <w:t xml:space="preserve">For </w:t>
      </w:r>
      <w:r w:rsidR="00043329">
        <w:t xml:space="preserve">added convenience most of these stages are programmable. We can write </w:t>
      </w:r>
      <w:r w:rsidR="00971F77">
        <w:t xml:space="preserve">our own code that will run </w:t>
      </w:r>
      <w:r w:rsidR="00184B69">
        <w:t>on the GPU</w:t>
      </w:r>
      <w:r w:rsidR="00326AC0">
        <w:t xml:space="preserve"> for maximum efficiency and</w:t>
      </w:r>
      <w:r w:rsidR="00B54FC7">
        <w:t xml:space="preserve"> have complete control over </w:t>
      </w:r>
      <w:r w:rsidR="00D85FFA">
        <w:t>the result</w:t>
      </w:r>
      <w:r w:rsidR="00802BF8">
        <w:t>.</w:t>
      </w:r>
    </w:p>
    <w:p w14:paraId="4CBAE274" w14:textId="388E6292" w:rsidR="00AC0C66" w:rsidRDefault="00AC0C66" w:rsidP="00511911"/>
    <w:p w14:paraId="49683A21" w14:textId="40BBBC3C" w:rsidR="00AC0C66" w:rsidRDefault="0083519D" w:rsidP="00511911">
      <w:pPr>
        <w:pStyle w:val="Heading3"/>
        <w:spacing w:before="0" w:after="80"/>
      </w:pPr>
      <w:r>
        <w:t>Walk the pipeline</w:t>
      </w:r>
    </w:p>
    <w:p w14:paraId="64ECC221" w14:textId="3380FA59" w:rsidR="000A47DA" w:rsidRDefault="000A47DA" w:rsidP="00511911">
      <w:r>
        <w:t xml:space="preserve">There are </w:t>
      </w:r>
      <w:r w:rsidR="002B1B19">
        <w:t xml:space="preserve">certain steps in the process of generating OpenGL </w:t>
      </w:r>
      <w:r w:rsidR="00547793">
        <w:t xml:space="preserve">output. </w:t>
      </w:r>
      <w:r w:rsidR="00A15F8F">
        <w:t xml:space="preserve">We have access </w:t>
      </w:r>
      <w:r w:rsidR="00E55720">
        <w:t xml:space="preserve">to </w:t>
      </w:r>
      <w:r w:rsidR="00D4717C">
        <w:t xml:space="preserve">a </w:t>
      </w:r>
      <w:r w:rsidR="00E55720">
        <w:t>number of them</w:t>
      </w:r>
      <w:r w:rsidR="000A7A99">
        <w:t xml:space="preserve">. Our main tool is the </w:t>
      </w:r>
      <w:r w:rsidR="000A7A99" w:rsidRPr="000A7A99">
        <w:rPr>
          <w:i/>
          <w:iCs/>
        </w:rPr>
        <w:t>GL Shading Language</w:t>
      </w:r>
      <w:r w:rsidR="000A7A99">
        <w:t xml:space="preserve">, or </w:t>
      </w:r>
      <w:r w:rsidR="000A7A99">
        <w:rPr>
          <w:i/>
          <w:iCs/>
        </w:rPr>
        <w:t>GLSL</w:t>
      </w:r>
      <w:r w:rsidR="000A7A99">
        <w:t xml:space="preserve"> for short</w:t>
      </w:r>
      <w:r w:rsidR="00F53C16">
        <w:t xml:space="preserve">. </w:t>
      </w:r>
      <w:r w:rsidR="00D4717C">
        <w:t xml:space="preserve">Some are </w:t>
      </w:r>
      <w:r w:rsidR="00EE435A">
        <w:t xml:space="preserve">fixed processes </w:t>
      </w:r>
      <w:r w:rsidR="00D436E0">
        <w:t>carried</w:t>
      </w:r>
      <w:r w:rsidR="00EE435A">
        <w:t xml:space="preserve"> by the system</w:t>
      </w:r>
      <w:r w:rsidR="00302B76">
        <w:t xml:space="preserve">. Here is a brief description of the </w:t>
      </w:r>
      <w:r w:rsidR="001B2390">
        <w:t>OpenGL pipeline:</w:t>
      </w:r>
    </w:p>
    <w:p w14:paraId="7BE0A3D1" w14:textId="6927C1EB" w:rsidR="001B2390" w:rsidRDefault="001B2390" w:rsidP="00A9052F">
      <w:pPr>
        <w:pStyle w:val="ListParagraph"/>
        <w:numPr>
          <w:ilvl w:val="0"/>
          <w:numId w:val="4"/>
        </w:numPr>
      </w:pPr>
      <w:r>
        <w:rPr>
          <w:i/>
          <w:iCs/>
        </w:rPr>
        <w:t>Vertex Specification</w:t>
      </w:r>
      <w:r>
        <w:t>:</w:t>
      </w:r>
      <w:r w:rsidR="006313E5">
        <w:t xml:space="preserve"> The first thing we </w:t>
      </w:r>
      <w:r w:rsidR="00D85FFA">
        <w:t>must</w:t>
      </w:r>
      <w:r w:rsidR="006313E5">
        <w:t xml:space="preserve"> do when we program in OpenGL, is to collect our data. An object on the screen is made up of certain attributes. These are the vertices, a.k.a. the points, the </w:t>
      </w:r>
      <w:r w:rsidR="00410829">
        <w:t>edges,</w:t>
      </w:r>
      <w:r w:rsidR="006313E5">
        <w:t xml:space="preserve"> and the faces they define, the colors and the textures</w:t>
      </w:r>
      <w:r w:rsidR="00873C14">
        <w:t>, or any other attributes we may need.</w:t>
      </w:r>
    </w:p>
    <w:p w14:paraId="7D46420F" w14:textId="3A5761DE" w:rsidR="006313E5" w:rsidRPr="00226C01" w:rsidRDefault="006313E5" w:rsidP="00A9052F">
      <w:pPr>
        <w:pStyle w:val="ListParagraph"/>
        <w:numPr>
          <w:ilvl w:val="0"/>
          <w:numId w:val="4"/>
        </w:numPr>
        <w:rPr>
          <w:i/>
          <w:iCs/>
        </w:rPr>
      </w:pPr>
      <w:r w:rsidRPr="00FB0DB0">
        <w:rPr>
          <w:i/>
          <w:iCs/>
        </w:rPr>
        <w:t>Vertex Shader</w:t>
      </w:r>
      <w:r w:rsidR="00FB0DB0">
        <w:t xml:space="preserve">: </w:t>
      </w:r>
      <w:r w:rsidR="007E5315">
        <w:t xml:space="preserve">The first actual calculation is the Vertex Shader. The information we collected in the previous step </w:t>
      </w:r>
      <w:r w:rsidR="002B2C79">
        <w:t>passes through this.</w:t>
      </w:r>
      <w:r w:rsidR="00436371">
        <w:t xml:space="preserve"> The objective of this step is to calculate </w:t>
      </w:r>
      <w:r w:rsidR="00BA3645">
        <w:t xml:space="preserve">the final position of every vertex in the </w:t>
      </w:r>
      <w:r w:rsidR="00A161D8">
        <w:t>scene.</w:t>
      </w:r>
      <w:r w:rsidR="004824F1">
        <w:t xml:space="preserve"> This is a good place to put </w:t>
      </w:r>
      <w:r w:rsidR="00226C01">
        <w:t xml:space="preserve">our 3D calculations, since </w:t>
      </w:r>
      <w:r w:rsidR="004D4F3B">
        <w:t>the GPU will execute them</w:t>
      </w:r>
      <w:r w:rsidR="00226C01">
        <w:t>.</w:t>
      </w:r>
    </w:p>
    <w:p w14:paraId="0984720D" w14:textId="7BC23263" w:rsidR="00226C01" w:rsidRPr="004D2845" w:rsidRDefault="00F86A42" w:rsidP="00A9052F">
      <w:pPr>
        <w:pStyle w:val="ListParagraph"/>
        <w:numPr>
          <w:ilvl w:val="0"/>
          <w:numId w:val="4"/>
        </w:numPr>
        <w:rPr>
          <w:i/>
          <w:iCs/>
        </w:rPr>
      </w:pPr>
      <w:r>
        <w:rPr>
          <w:i/>
          <w:iCs/>
        </w:rPr>
        <w:t>Tessellation</w:t>
      </w:r>
      <w:r w:rsidRPr="00F86A42">
        <w:t>:</w:t>
      </w:r>
      <w:r w:rsidR="00F609F0">
        <w:t xml:space="preserve"> </w:t>
      </w:r>
      <w:r w:rsidR="005658BE">
        <w:t xml:space="preserve">in this step the primitives are divided into </w:t>
      </w:r>
      <w:r w:rsidR="004D2845">
        <w:t xml:space="preserve">a smoother mesh of triangles. </w:t>
      </w:r>
      <w:r w:rsidR="00F609F0">
        <w:t xml:space="preserve">This step is optional. </w:t>
      </w:r>
    </w:p>
    <w:p w14:paraId="6414082F" w14:textId="5999CB20" w:rsidR="004D2845" w:rsidRPr="009C7EEB" w:rsidRDefault="004D2845" w:rsidP="00A9052F">
      <w:pPr>
        <w:pStyle w:val="ListParagraph"/>
        <w:numPr>
          <w:ilvl w:val="0"/>
          <w:numId w:val="4"/>
        </w:numPr>
        <w:rPr>
          <w:i/>
          <w:iCs/>
        </w:rPr>
      </w:pPr>
      <w:r>
        <w:rPr>
          <w:i/>
          <w:iCs/>
        </w:rPr>
        <w:t>Geometry Shader</w:t>
      </w:r>
      <w:r w:rsidR="00781CBF" w:rsidRPr="00781CBF">
        <w:t>:</w:t>
      </w:r>
      <w:r w:rsidR="00781CBF">
        <w:t xml:space="preserve"> </w:t>
      </w:r>
      <w:r w:rsidR="001F28D8">
        <w:t xml:space="preserve">In this step we can further manipulate our primitives. </w:t>
      </w:r>
      <w:r w:rsidR="009002A6">
        <w:t xml:space="preserve">We can break them into smaller ones, </w:t>
      </w:r>
      <w:r w:rsidR="000D7C1C">
        <w:t xml:space="preserve">organize them differently </w:t>
      </w:r>
      <w:r w:rsidR="006A0425">
        <w:t>i.e.,</w:t>
      </w:r>
      <w:r w:rsidR="000D7C1C">
        <w:t xml:space="preserve"> convert points to triangles</w:t>
      </w:r>
      <w:r w:rsidR="008520F0">
        <w:t xml:space="preserve">, </w:t>
      </w:r>
      <w:r w:rsidR="00100056">
        <w:t xml:space="preserve">or even remove some of </w:t>
      </w:r>
      <w:r w:rsidR="008520F0">
        <w:t>them</w:t>
      </w:r>
      <w:r w:rsidR="00100056">
        <w:t xml:space="preserve">. </w:t>
      </w:r>
      <w:r w:rsidR="006A0425">
        <w:t>This step is also optional.</w:t>
      </w:r>
    </w:p>
    <w:p w14:paraId="7C1262F6" w14:textId="57D6A672" w:rsidR="009C7EEB" w:rsidRPr="000F3E51" w:rsidRDefault="009C7EEB" w:rsidP="00A9052F">
      <w:pPr>
        <w:pStyle w:val="ListParagraph"/>
        <w:numPr>
          <w:ilvl w:val="0"/>
          <w:numId w:val="4"/>
        </w:numPr>
        <w:rPr>
          <w:i/>
          <w:iCs/>
        </w:rPr>
      </w:pPr>
      <w:r>
        <w:rPr>
          <w:i/>
          <w:iCs/>
        </w:rPr>
        <w:t>Vertex Post Processing</w:t>
      </w:r>
      <w:r w:rsidRPr="009C7EEB">
        <w:t>:</w:t>
      </w:r>
      <w:r>
        <w:t xml:space="preserve"> </w:t>
      </w:r>
      <w:r w:rsidR="006748BE">
        <w:t xml:space="preserve">In this stage, OpenGL decides </w:t>
      </w:r>
      <w:r w:rsidR="00FC42E1">
        <w:t xml:space="preserve">what is </w:t>
      </w:r>
      <w:r w:rsidR="00862088">
        <w:t xml:space="preserve">in our field of view and what is not. </w:t>
      </w:r>
      <w:r w:rsidR="00E14421">
        <w:t xml:space="preserve">This process is called </w:t>
      </w:r>
      <w:r w:rsidR="00E14421">
        <w:rPr>
          <w:i/>
          <w:iCs/>
        </w:rPr>
        <w:t>clipping</w:t>
      </w:r>
      <w:r w:rsidR="00A4737E">
        <w:t xml:space="preserve">. </w:t>
      </w:r>
      <w:r w:rsidR="00F22AFC">
        <w:t xml:space="preserve">There is no way we can </w:t>
      </w:r>
      <w:r w:rsidR="00452749">
        <w:t>intervene in this stage.</w:t>
      </w:r>
    </w:p>
    <w:p w14:paraId="60BC353C" w14:textId="4B17DAE2" w:rsidR="000F3E51" w:rsidRPr="00A20802" w:rsidRDefault="000F3E51" w:rsidP="00A9052F">
      <w:pPr>
        <w:pStyle w:val="ListParagraph"/>
        <w:numPr>
          <w:ilvl w:val="0"/>
          <w:numId w:val="4"/>
        </w:numPr>
        <w:rPr>
          <w:i/>
          <w:iCs/>
        </w:rPr>
      </w:pPr>
      <w:r>
        <w:rPr>
          <w:i/>
          <w:iCs/>
        </w:rPr>
        <w:t>Primitive Assembly</w:t>
      </w:r>
      <w:r w:rsidRPr="000F3E51">
        <w:t>:</w:t>
      </w:r>
      <w:r>
        <w:t xml:space="preserve"> </w:t>
      </w:r>
      <w:r w:rsidR="008C09BC">
        <w:t xml:space="preserve">This stage collects the vertex data </w:t>
      </w:r>
      <w:r w:rsidR="008B76CD">
        <w:t>into a</w:t>
      </w:r>
      <w:r w:rsidR="00F70CA2">
        <w:t>n</w:t>
      </w:r>
      <w:r w:rsidR="008B76CD">
        <w:t xml:space="preserve"> </w:t>
      </w:r>
      <w:r w:rsidR="00F70CA2">
        <w:t xml:space="preserve">ordered </w:t>
      </w:r>
      <w:r w:rsidR="00A76E0A">
        <w:t xml:space="preserve">sequence of simple primitives. </w:t>
      </w:r>
      <w:r w:rsidR="00A20802">
        <w:t>It is also an internal stage we cannot modify.</w:t>
      </w:r>
    </w:p>
    <w:p w14:paraId="6D34E8E4" w14:textId="4A108318" w:rsidR="00A20802" w:rsidRPr="00BC2165" w:rsidRDefault="008A086A" w:rsidP="00A9052F">
      <w:pPr>
        <w:pStyle w:val="ListParagraph"/>
        <w:numPr>
          <w:ilvl w:val="0"/>
          <w:numId w:val="4"/>
        </w:numPr>
        <w:rPr>
          <w:i/>
          <w:iCs/>
        </w:rPr>
      </w:pPr>
      <w:r>
        <w:rPr>
          <w:i/>
          <w:iCs/>
        </w:rPr>
        <w:t>Rasterization</w:t>
      </w:r>
      <w:r w:rsidR="00D50916" w:rsidRPr="00D50916">
        <w:t>:</w:t>
      </w:r>
      <w:r w:rsidR="00D50916">
        <w:t xml:space="preserve"> This stage creates fragments</w:t>
      </w:r>
      <w:r w:rsidR="00BC2165">
        <w:t xml:space="preserve">. It is </w:t>
      </w:r>
      <w:r w:rsidR="00D05CA0">
        <w:t>a particularly important</w:t>
      </w:r>
      <w:r w:rsidR="00BC2165">
        <w:t xml:space="preserve"> step of the pipeline.</w:t>
      </w:r>
    </w:p>
    <w:p w14:paraId="3D2165C7" w14:textId="4A8DAD7C" w:rsidR="00BC2165" w:rsidRPr="00A02641" w:rsidRDefault="00BC2165" w:rsidP="00A9052F">
      <w:pPr>
        <w:pStyle w:val="ListParagraph"/>
        <w:numPr>
          <w:ilvl w:val="0"/>
          <w:numId w:val="4"/>
        </w:numPr>
        <w:rPr>
          <w:i/>
          <w:iCs/>
        </w:rPr>
      </w:pPr>
      <w:r>
        <w:rPr>
          <w:i/>
          <w:iCs/>
        </w:rPr>
        <w:t>Fragment Shader</w:t>
      </w:r>
      <w:r w:rsidRPr="00BC2165">
        <w:t>:</w:t>
      </w:r>
      <w:r>
        <w:t xml:space="preserve"> </w:t>
      </w:r>
      <w:r w:rsidR="0040235B">
        <w:t xml:space="preserve">This </w:t>
      </w:r>
      <w:r w:rsidR="000F442A">
        <w:t xml:space="preserve">stage calculates </w:t>
      </w:r>
      <w:r w:rsidR="00E642F2">
        <w:t xml:space="preserve">the color of each fragment calculated by the previous step. </w:t>
      </w:r>
      <w:r w:rsidR="00C52DD0">
        <w:t xml:space="preserve">We can write code </w:t>
      </w:r>
      <w:r w:rsidR="00B67CE3">
        <w:t>in GLSL and manipulate what the user sees</w:t>
      </w:r>
      <w:r w:rsidR="000A4718">
        <w:t>.</w:t>
      </w:r>
      <w:r w:rsidR="00B67CE3">
        <w:t xml:space="preserve"> </w:t>
      </w:r>
      <w:r w:rsidR="000A4718">
        <w:t>I</w:t>
      </w:r>
      <w:r w:rsidR="00B67CE3">
        <w:t>t is option</w:t>
      </w:r>
      <w:r w:rsidR="000A4718">
        <w:t>al to do so</w:t>
      </w:r>
      <w:r w:rsidR="005263E9">
        <w:t xml:space="preserve">, but </w:t>
      </w:r>
      <w:r w:rsidR="00D4263A">
        <w:t>taking in mind the advantages it gives us</w:t>
      </w:r>
      <w:r w:rsidR="000F0026">
        <w:t xml:space="preserve">, it is clear that </w:t>
      </w:r>
      <w:r w:rsidR="009C596D">
        <w:t xml:space="preserve">this is a very good </w:t>
      </w:r>
      <w:r w:rsidR="000D5D2E">
        <w:t>point to add our code.</w:t>
      </w:r>
    </w:p>
    <w:p w14:paraId="3845396D" w14:textId="754B2967" w:rsidR="00A02641" w:rsidRPr="0083519D" w:rsidRDefault="00A02641" w:rsidP="00A9052F">
      <w:pPr>
        <w:pStyle w:val="ListParagraph"/>
        <w:numPr>
          <w:ilvl w:val="0"/>
          <w:numId w:val="4"/>
        </w:numPr>
        <w:rPr>
          <w:i/>
          <w:iCs/>
        </w:rPr>
      </w:pPr>
      <w:r>
        <w:rPr>
          <w:i/>
          <w:iCs/>
        </w:rPr>
        <w:t>Per</w:t>
      </w:r>
      <w:r w:rsidRPr="00A02641">
        <w:rPr>
          <w:i/>
          <w:iCs/>
        </w:rPr>
        <w:t>-Sample Operations</w:t>
      </w:r>
      <w:r>
        <w:t xml:space="preserve">: </w:t>
      </w:r>
      <w:r w:rsidR="00B52ACE">
        <w:t xml:space="preserve">This is the </w:t>
      </w:r>
      <w:r w:rsidR="00D05CA0">
        <w:t>last step</w:t>
      </w:r>
      <w:r w:rsidR="00B52ACE">
        <w:t xml:space="preserve"> of the pipeline. </w:t>
      </w:r>
      <w:r w:rsidR="000B5542">
        <w:t xml:space="preserve">In this stage the engine performs some final </w:t>
      </w:r>
      <w:r w:rsidR="00BE3716">
        <w:t xml:space="preserve">tests like </w:t>
      </w:r>
      <w:r w:rsidR="00BA0804">
        <w:rPr>
          <w:i/>
          <w:iCs/>
        </w:rPr>
        <w:t>Stencil Test, Depth Test</w:t>
      </w:r>
      <w:r w:rsidR="00DC0242">
        <w:t xml:space="preserve"> or </w:t>
      </w:r>
      <w:r w:rsidR="00DC0242">
        <w:rPr>
          <w:i/>
          <w:iCs/>
        </w:rPr>
        <w:t>Scissor Test</w:t>
      </w:r>
      <w:r w:rsidR="00DC0242">
        <w:t>.</w:t>
      </w:r>
    </w:p>
    <w:p w14:paraId="236CC7F0" w14:textId="6D7B9530" w:rsidR="0083519D" w:rsidRDefault="0083519D" w:rsidP="00511911"/>
    <w:p w14:paraId="39174574" w14:textId="60113428" w:rsidR="00487CAB" w:rsidRDefault="007069DB" w:rsidP="00511911">
      <w:pPr>
        <w:pStyle w:val="Heading3"/>
        <w:spacing w:before="0" w:after="80"/>
      </w:pPr>
      <w:r>
        <w:t>One step at a time</w:t>
      </w:r>
    </w:p>
    <w:p w14:paraId="0F0ABF98" w14:textId="57759FD6" w:rsidR="00065439" w:rsidRDefault="00F930E2" w:rsidP="00511911">
      <w:r>
        <w:t xml:space="preserve">In the previous </w:t>
      </w:r>
      <w:r w:rsidR="004D0FAB">
        <w:t>part</w:t>
      </w:r>
      <w:r>
        <w:t xml:space="preserve"> we saw a sample program that was throwing </w:t>
      </w:r>
      <w:r w:rsidR="00800800">
        <w:t xml:space="preserve">some drawing commands to OpenGL. It was a very straight forward </w:t>
      </w:r>
      <w:r w:rsidR="00DF64AB">
        <w:t>and simple solution. On the other hand</w:t>
      </w:r>
      <w:r w:rsidR="009871AB">
        <w:t>,</w:t>
      </w:r>
      <w:r w:rsidR="00DF64AB">
        <w:t xml:space="preserve"> looking at </w:t>
      </w:r>
      <w:r w:rsidR="0070752B">
        <w:t>the description of the pipeline</w:t>
      </w:r>
      <w:r w:rsidR="00CF10A2">
        <w:t xml:space="preserve"> is quite intimidating. </w:t>
      </w:r>
      <w:r w:rsidR="009871AB">
        <w:t xml:space="preserve">It </w:t>
      </w:r>
      <w:r w:rsidR="00D85FFA">
        <w:t>is</w:t>
      </w:r>
      <w:r w:rsidR="009871AB">
        <w:t xml:space="preserve"> a lot of work that </w:t>
      </w:r>
      <w:r w:rsidR="004D4F3B">
        <w:t>must</w:t>
      </w:r>
      <w:r w:rsidR="009871AB">
        <w:t xml:space="preserve"> be done </w:t>
      </w:r>
      <w:r w:rsidR="004D4F3B">
        <w:t>to</w:t>
      </w:r>
      <w:r w:rsidR="00B469B1">
        <w:t xml:space="preserve"> draw a simple triangle on the screen.</w:t>
      </w:r>
    </w:p>
    <w:p w14:paraId="7C145DDB" w14:textId="6943E9FD" w:rsidR="00587BA1" w:rsidRDefault="0098307D" w:rsidP="00511911">
      <w:r>
        <w:t xml:space="preserve">This is </w:t>
      </w:r>
      <w:r w:rsidR="00D85FFA">
        <w:t>true</w:t>
      </w:r>
      <w:r w:rsidR="002204AA">
        <w:t xml:space="preserve">, but the benefits are quite significant. Keeping </w:t>
      </w:r>
      <w:r w:rsidR="00086FE2">
        <w:t xml:space="preserve">our renderings organized in the </w:t>
      </w:r>
      <w:r w:rsidR="00A04475">
        <w:t xml:space="preserve">way directed by the </w:t>
      </w:r>
      <w:r w:rsidR="00C3637F">
        <w:t xml:space="preserve">pipeline results in a much faster program in general. </w:t>
      </w:r>
      <w:r w:rsidR="00587BA1">
        <w:t>The</w:t>
      </w:r>
      <w:r w:rsidR="00F102F9">
        <w:t xml:space="preserve"> draw data are stored in the video memory for faster access and the GPU performs </w:t>
      </w:r>
      <w:r w:rsidR="00C22C0E">
        <w:t>most of the calculations in parallel.</w:t>
      </w:r>
    </w:p>
    <w:p w14:paraId="6D46C0A0" w14:textId="77777777" w:rsidR="00CD7401" w:rsidRDefault="00CD7401" w:rsidP="00511911"/>
    <w:p w14:paraId="006A0612" w14:textId="0E3D3D8D" w:rsidR="00CD7401" w:rsidRPr="00594593" w:rsidRDefault="00CD7401" w:rsidP="00511911">
      <w:pPr>
        <w:pStyle w:val="Heading3"/>
        <w:spacing w:before="0" w:after="80"/>
      </w:pPr>
      <w:r>
        <w:t>Vertex Specification</w:t>
      </w:r>
    </w:p>
    <w:p w14:paraId="38F48819" w14:textId="4CCA2A21" w:rsidR="00CD7401" w:rsidRDefault="00CD7401" w:rsidP="00511911">
      <w:r>
        <w:t>As we said before our first step is the vertex specification. By this we mean that we pass our geometry information to OpenGL to store it in the graphics memory.</w:t>
      </w:r>
    </w:p>
    <w:p w14:paraId="7AE69474" w14:textId="42E860FC" w:rsidR="00CD7401" w:rsidRDefault="00CD7401" w:rsidP="00511911">
      <w:pPr>
        <w:pStyle w:val="Heading3"/>
        <w:spacing w:before="0" w:after="80"/>
      </w:pPr>
      <w:r>
        <w:lastRenderedPageBreak/>
        <w:t>Vertex Buffer Objects</w:t>
      </w:r>
    </w:p>
    <w:p w14:paraId="7ADA27EA" w14:textId="5DA0FA77" w:rsidR="00CD7401" w:rsidRDefault="00CD7401" w:rsidP="00511911">
      <w:r>
        <w:rPr>
          <w:b/>
          <w:bCs/>
        </w:rPr>
        <w:t>VBO</w:t>
      </w:r>
      <w:r>
        <w:t xml:space="preserve"> stands for </w:t>
      </w:r>
      <w:r>
        <w:rPr>
          <w:b/>
          <w:bCs/>
        </w:rPr>
        <w:t>Vertex Buffer Object</w:t>
      </w:r>
      <w:r>
        <w:t>. This is simply an array of data. The magic with VBOs is that they exist in the graphics card memory and are instantly accessible by the GPU during calculations, freeing the CPU and the system bus.</w:t>
      </w:r>
    </w:p>
    <w:p w14:paraId="1E3A2CED" w14:textId="77777777" w:rsidR="00CD7401" w:rsidRDefault="00CD7401" w:rsidP="00511911">
      <w:r>
        <w:t>In order to draw in OpenGL, we must submit a stream of data (usually the vertex coordinates) and then tell OpenGL how to interpret them.</w:t>
      </w:r>
    </w:p>
    <w:p w14:paraId="38DA4FBF" w14:textId="0933BDBD" w:rsidR="00CD7401" w:rsidRDefault="00CD7401" w:rsidP="00511911">
      <w:r>
        <w:t>These steps are usually performed when we create an object such as a cube. After we have created the geometry vertices</w:t>
      </w:r>
      <w:r w:rsidR="00197C79">
        <w:t>,</w:t>
      </w:r>
      <w:r>
        <w:t xml:space="preserve"> we ask OpenGL to allocate enough space in the graphics memory and then we store our data in that memory. </w:t>
      </w:r>
    </w:p>
    <w:p w14:paraId="2A322F73" w14:textId="4FF0BB4D" w:rsidR="00CD7401" w:rsidRDefault="00CD7401" w:rsidP="00511911">
      <w:r>
        <w:rPr>
          <w:noProof/>
        </w:rPr>
        <mc:AlternateContent>
          <mc:Choice Requires="wps">
            <w:drawing>
              <wp:anchor distT="45720" distB="45720" distL="114300" distR="114300" simplePos="0" relativeHeight="251694080" behindDoc="0" locked="0" layoutInCell="1" allowOverlap="1" wp14:anchorId="1554E174" wp14:editId="032A9C4E">
                <wp:simplePos x="0" y="0"/>
                <wp:positionH relativeFrom="margin">
                  <wp:posOffset>3810</wp:posOffset>
                </wp:positionH>
                <wp:positionV relativeFrom="paragraph">
                  <wp:posOffset>688975</wp:posOffset>
                </wp:positionV>
                <wp:extent cx="6629400" cy="4609465"/>
                <wp:effectExtent l="0" t="0" r="19050" b="1968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609465"/>
                        </a:xfrm>
                        <a:prstGeom prst="rect">
                          <a:avLst/>
                        </a:prstGeom>
                        <a:noFill/>
                        <a:ln w="9525">
                          <a:solidFill>
                            <a:srgbClr val="000000"/>
                          </a:solidFill>
                          <a:miter lim="800000"/>
                          <a:headEnd/>
                          <a:tailEnd/>
                        </a:ln>
                      </wps:spPr>
                      <wps:txbx>
                        <w:txbxContent>
                          <w:p w14:paraId="64223EF2"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FF"/>
                                <w:sz w:val="20"/>
                                <w:szCs w:val="20"/>
                              </w:rPr>
                              <w:t>GLuint</w:t>
                            </w:r>
                            <w:r w:rsidRPr="00715EC5">
                              <w:rPr>
                                <w:rFonts w:ascii="Consolas" w:hAnsi="Consolas" w:cs="Cascadia Mono"/>
                                <w:color w:val="000000"/>
                                <w:sz w:val="20"/>
                                <w:szCs w:val="20"/>
                              </w:rPr>
                              <w:t xml:space="preserve"> create_vbo(std::</w:t>
                            </w:r>
                            <w:r w:rsidRPr="00715EC5">
                              <w:rPr>
                                <w:rFonts w:ascii="Consolas" w:hAnsi="Consolas" w:cs="Cascadia Mono"/>
                                <w:color w:val="2B91AF"/>
                                <w:sz w:val="20"/>
                                <w:szCs w:val="20"/>
                              </w:rPr>
                              <w:t>vector</w:t>
                            </w:r>
                            <w:r w:rsidRPr="00715EC5">
                              <w:rPr>
                                <w:rFonts w:ascii="Consolas" w:hAnsi="Consolas" w:cs="Cascadia Mono"/>
                                <w:color w:val="000000"/>
                                <w:sz w:val="20"/>
                                <w:szCs w:val="20"/>
                              </w:rPr>
                              <w:t>&lt;</w:t>
                            </w:r>
                            <w:r w:rsidRPr="00715EC5">
                              <w:rPr>
                                <w:rFonts w:ascii="Consolas" w:hAnsi="Consolas" w:cs="Cascadia Mono"/>
                                <w:color w:val="0000FF"/>
                                <w:sz w:val="20"/>
                                <w:szCs w:val="20"/>
                              </w:rPr>
                              <w:t>float</w:t>
                            </w:r>
                            <w:r w:rsidRPr="00715EC5">
                              <w:rPr>
                                <w:rFonts w:ascii="Consolas" w:hAnsi="Consolas" w:cs="Cascadia Mono"/>
                                <w:color w:val="000000"/>
                                <w:sz w:val="20"/>
                                <w:szCs w:val="20"/>
                              </w:rPr>
                              <w:t xml:space="preserve">&gt;&amp; </w:t>
                            </w:r>
                            <w:r w:rsidRPr="00715EC5">
                              <w:rPr>
                                <w:rFonts w:ascii="Consolas" w:hAnsi="Consolas" w:cs="Cascadia Mono"/>
                                <w:color w:val="808080"/>
                                <w:sz w:val="20"/>
                                <w:szCs w:val="20"/>
                              </w:rPr>
                              <w:t>vertices</w:t>
                            </w:r>
                            <w:r w:rsidRPr="00715EC5">
                              <w:rPr>
                                <w:rFonts w:ascii="Consolas" w:hAnsi="Consolas" w:cs="Cascadia Mono"/>
                                <w:color w:val="000000"/>
                                <w:sz w:val="20"/>
                                <w:szCs w:val="20"/>
                              </w:rPr>
                              <w:t>, std::</w:t>
                            </w:r>
                            <w:r w:rsidRPr="00715EC5">
                              <w:rPr>
                                <w:rFonts w:ascii="Consolas" w:hAnsi="Consolas" w:cs="Cascadia Mono"/>
                                <w:color w:val="2B91AF"/>
                                <w:sz w:val="20"/>
                                <w:szCs w:val="20"/>
                              </w:rPr>
                              <w:t>vector</w:t>
                            </w:r>
                            <w:r w:rsidRPr="00715EC5">
                              <w:rPr>
                                <w:rFonts w:ascii="Consolas" w:hAnsi="Consolas" w:cs="Cascadia Mono"/>
                                <w:color w:val="000000"/>
                                <w:sz w:val="20"/>
                                <w:szCs w:val="20"/>
                              </w:rPr>
                              <w:t>&lt;</w:t>
                            </w:r>
                            <w:r w:rsidRPr="00715EC5">
                              <w:rPr>
                                <w:rFonts w:ascii="Consolas" w:hAnsi="Consolas" w:cs="Cascadia Mono"/>
                                <w:color w:val="0000FF"/>
                                <w:sz w:val="20"/>
                                <w:szCs w:val="20"/>
                              </w:rPr>
                              <w:t>unsigned</w:t>
                            </w:r>
                            <w:r w:rsidRPr="00715EC5">
                              <w:rPr>
                                <w:rFonts w:ascii="Consolas" w:hAnsi="Consolas" w:cs="Cascadia Mono"/>
                                <w:color w:val="000000"/>
                                <w:sz w:val="20"/>
                                <w:szCs w:val="20"/>
                              </w:rPr>
                              <w:t xml:space="preserve"> </w:t>
                            </w:r>
                            <w:r w:rsidRPr="00715EC5">
                              <w:rPr>
                                <w:rFonts w:ascii="Consolas" w:hAnsi="Consolas" w:cs="Cascadia Mono"/>
                                <w:color w:val="0000FF"/>
                                <w:sz w:val="20"/>
                                <w:szCs w:val="20"/>
                              </w:rPr>
                              <w:t>short</w:t>
                            </w:r>
                            <w:r w:rsidRPr="00715EC5">
                              <w:rPr>
                                <w:rFonts w:ascii="Consolas" w:hAnsi="Consolas" w:cs="Cascadia Mono"/>
                                <w:color w:val="000000"/>
                                <w:sz w:val="20"/>
                                <w:szCs w:val="20"/>
                              </w:rPr>
                              <w:t xml:space="preserve">&gt;&amp; </w:t>
                            </w:r>
                            <w:r w:rsidRPr="00715EC5">
                              <w:rPr>
                                <w:rFonts w:ascii="Consolas" w:hAnsi="Consolas" w:cs="Cascadia Mono"/>
                                <w:color w:val="808080"/>
                                <w:sz w:val="20"/>
                                <w:szCs w:val="20"/>
                              </w:rPr>
                              <w:t>indices</w:t>
                            </w:r>
                            <w:r w:rsidRPr="00715EC5">
                              <w:rPr>
                                <w:rFonts w:ascii="Consolas" w:hAnsi="Consolas" w:cs="Cascadia Mono"/>
                                <w:color w:val="000000"/>
                                <w:sz w:val="20"/>
                                <w:szCs w:val="20"/>
                              </w:rPr>
                              <w:t>) {</w:t>
                            </w:r>
                          </w:p>
                          <w:p w14:paraId="10D5A422"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the identifier of the buffer we will create</w:t>
                            </w:r>
                          </w:p>
                          <w:p w14:paraId="6F065423"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vao;</w:t>
                            </w:r>
                          </w:p>
                          <w:p w14:paraId="60D6ADD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26D8C78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generate the buffer</w:t>
                            </w:r>
                          </w:p>
                          <w:p w14:paraId="656B9AD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glGenVertexArrays</w:t>
                            </w:r>
                            <w:r w:rsidRPr="00715EC5">
                              <w:rPr>
                                <w:rFonts w:ascii="Consolas" w:hAnsi="Consolas" w:cs="Cascadia Mono"/>
                                <w:color w:val="000000"/>
                                <w:sz w:val="20"/>
                                <w:szCs w:val="20"/>
                              </w:rPr>
                              <w:t>(1, &amp;vao);</w:t>
                            </w:r>
                          </w:p>
                          <w:p w14:paraId="6C206CFE"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and make it current so that any subsequent calls will operate on it</w:t>
                            </w:r>
                          </w:p>
                          <w:p w14:paraId="3302374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glBindVertexArray</w:t>
                            </w:r>
                            <w:r w:rsidRPr="00715EC5">
                              <w:rPr>
                                <w:rFonts w:ascii="Consolas" w:hAnsi="Consolas" w:cs="Cascadia Mono"/>
                                <w:color w:val="000000"/>
                                <w:sz w:val="20"/>
                                <w:szCs w:val="20"/>
                              </w:rPr>
                              <w:t>(vao);</w:t>
                            </w:r>
                          </w:p>
                          <w:p w14:paraId="770F3A97"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1E479B9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we start with the vertex coordinates</w:t>
                            </w:r>
                          </w:p>
                          <w:p w14:paraId="3C2960C0"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position_buffer;</w:t>
                            </w:r>
                          </w:p>
                          <w:p w14:paraId="1A717E9E"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generate buffer</w:t>
                            </w:r>
                          </w:p>
                          <w:p w14:paraId="0F13373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glGenBuffers</w:t>
                            </w:r>
                            <w:r w:rsidRPr="00715EC5">
                              <w:rPr>
                                <w:rFonts w:ascii="Consolas" w:hAnsi="Consolas" w:cs="Cascadia Mono"/>
                                <w:color w:val="000000"/>
                                <w:sz w:val="20"/>
                                <w:szCs w:val="20"/>
                              </w:rPr>
                              <w:t>(1, &amp;position_buffer);</w:t>
                            </w:r>
                          </w:p>
                          <w:p w14:paraId="6F39D4D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make it current</w:t>
                            </w:r>
                          </w:p>
                          <w:p w14:paraId="18A79EEB"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glBindBuffer</w:t>
                            </w:r>
                            <w:r w:rsidRPr="00715EC5">
                              <w:rPr>
                                <w:rFonts w:ascii="Consolas" w:hAnsi="Consolas" w:cs="Cascadia Mono"/>
                                <w:color w:val="000000"/>
                                <w:sz w:val="20"/>
                                <w:szCs w:val="20"/>
                              </w:rPr>
                              <w:t>(</w:t>
                            </w:r>
                            <w:r w:rsidRPr="00715EC5">
                              <w:rPr>
                                <w:rFonts w:ascii="Consolas" w:hAnsi="Consolas" w:cs="Cascadia Mono"/>
                                <w:color w:val="6F008A"/>
                                <w:sz w:val="20"/>
                                <w:szCs w:val="20"/>
                              </w:rPr>
                              <w:t>GL_ARRAY_BUFFER</w:t>
                            </w:r>
                            <w:r w:rsidRPr="00715EC5">
                              <w:rPr>
                                <w:rFonts w:ascii="Consolas" w:hAnsi="Consolas" w:cs="Cascadia Mono"/>
                                <w:color w:val="000000"/>
                                <w:sz w:val="20"/>
                                <w:szCs w:val="20"/>
                              </w:rPr>
                              <w:t>, position_buffer);</w:t>
                            </w:r>
                          </w:p>
                          <w:p w14:paraId="71884A40"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copy the data into it</w:t>
                            </w:r>
                          </w:p>
                          <w:p w14:paraId="77BB583C" w14:textId="77777777" w:rsidR="00BC2B2B"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glBufferData</w:t>
                            </w:r>
                            <w:r w:rsidRPr="00715EC5">
                              <w:rPr>
                                <w:rFonts w:ascii="Consolas" w:hAnsi="Consolas" w:cs="Cascadia Mono"/>
                                <w:color w:val="000000"/>
                                <w:sz w:val="20"/>
                                <w:szCs w:val="20"/>
                              </w:rPr>
                              <w:t>(</w:t>
                            </w:r>
                            <w:r w:rsidRPr="00715EC5">
                              <w:rPr>
                                <w:rFonts w:ascii="Consolas" w:hAnsi="Consolas" w:cs="Cascadia Mono"/>
                                <w:color w:val="6F008A"/>
                                <w:sz w:val="20"/>
                                <w:szCs w:val="20"/>
                              </w:rPr>
                              <w:t>GL_ARRAY_BUFFER</w:t>
                            </w:r>
                            <w:r w:rsidRPr="00715EC5">
                              <w:rPr>
                                <w:rFonts w:ascii="Consolas" w:hAnsi="Consolas" w:cs="Cascadia Mono"/>
                                <w:color w:val="000000"/>
                                <w:sz w:val="20"/>
                                <w:szCs w:val="20"/>
                              </w:rPr>
                              <w:t xml:space="preserve">, </w:t>
                            </w:r>
                            <w:r w:rsidRPr="00715EC5">
                              <w:rPr>
                                <w:rFonts w:ascii="Consolas" w:hAnsi="Consolas" w:cs="Cascadia Mono"/>
                                <w:color w:val="808080"/>
                                <w:sz w:val="20"/>
                                <w:szCs w:val="20"/>
                              </w:rPr>
                              <w:t>vertices</w:t>
                            </w:r>
                            <w:r w:rsidRPr="00715EC5">
                              <w:rPr>
                                <w:rFonts w:ascii="Consolas" w:hAnsi="Consolas" w:cs="Cascadia Mono"/>
                                <w:color w:val="000000"/>
                                <w:sz w:val="20"/>
                                <w:szCs w:val="20"/>
                              </w:rPr>
                              <w:t xml:space="preserve">.size() * </w:t>
                            </w:r>
                            <w:r w:rsidRPr="00715EC5">
                              <w:rPr>
                                <w:rFonts w:ascii="Consolas" w:hAnsi="Consolas" w:cs="Cascadia Mono"/>
                                <w:color w:val="0000FF"/>
                                <w:sz w:val="20"/>
                                <w:szCs w:val="20"/>
                              </w:rPr>
                              <w:t>sizeof</w:t>
                            </w:r>
                            <w:r w:rsidRPr="00715EC5">
                              <w:rPr>
                                <w:rFonts w:ascii="Consolas" w:hAnsi="Consolas" w:cs="Cascadia Mono"/>
                                <w:color w:val="000000"/>
                                <w:sz w:val="20"/>
                                <w:szCs w:val="20"/>
                              </w:rPr>
                              <w:t>(</w:t>
                            </w:r>
                            <w:r w:rsidRPr="00715EC5">
                              <w:rPr>
                                <w:rFonts w:ascii="Consolas" w:hAnsi="Consolas" w:cs="Cascadia Mono"/>
                                <w:color w:val="0000FF"/>
                                <w:sz w:val="20"/>
                                <w:szCs w:val="20"/>
                              </w:rPr>
                              <w:t>float</w:t>
                            </w:r>
                            <w:r w:rsidRPr="00715EC5">
                              <w:rPr>
                                <w:rFonts w:ascii="Consolas" w:hAnsi="Consolas" w:cs="Cascadia Mono"/>
                                <w:color w:val="000000"/>
                                <w:sz w:val="20"/>
                                <w:szCs w:val="20"/>
                              </w:rPr>
                              <w:t>), &amp;</w:t>
                            </w:r>
                            <w:r w:rsidRPr="00715EC5">
                              <w:rPr>
                                <w:rFonts w:ascii="Consolas" w:hAnsi="Consolas" w:cs="Cascadia Mono"/>
                                <w:color w:val="808080"/>
                                <w:sz w:val="20"/>
                                <w:szCs w:val="20"/>
                              </w:rPr>
                              <w:t>vertices</w:t>
                            </w:r>
                            <w:r w:rsidRPr="00715EC5">
                              <w:rPr>
                                <w:rFonts w:ascii="Consolas" w:hAnsi="Consolas" w:cs="Cascadia Mono"/>
                                <w:color w:val="008080"/>
                                <w:sz w:val="20"/>
                                <w:szCs w:val="20"/>
                              </w:rPr>
                              <w:t>[</w:t>
                            </w:r>
                            <w:r w:rsidRPr="00715EC5">
                              <w:rPr>
                                <w:rFonts w:ascii="Consolas" w:hAnsi="Consolas" w:cs="Cascadia Mono"/>
                                <w:color w:val="000000"/>
                                <w:sz w:val="20"/>
                                <w:szCs w:val="20"/>
                              </w:rPr>
                              <w:t>0</w:t>
                            </w:r>
                            <w:r w:rsidRPr="00715EC5">
                              <w:rPr>
                                <w:rFonts w:ascii="Consolas" w:hAnsi="Consolas" w:cs="Cascadia Mono"/>
                                <w:color w:val="008080"/>
                                <w:sz w:val="20"/>
                                <w:szCs w:val="20"/>
                              </w:rPr>
                              <w:t>]</w:t>
                            </w:r>
                            <w:r w:rsidRPr="00715EC5">
                              <w:rPr>
                                <w:rFonts w:ascii="Consolas" w:hAnsi="Consolas" w:cs="Cascadia Mono"/>
                                <w:color w:val="000000"/>
                                <w:sz w:val="20"/>
                                <w:szCs w:val="20"/>
                              </w:rPr>
                              <w:t>,</w:t>
                            </w:r>
                          </w:p>
                          <w:p w14:paraId="149571E3" w14:textId="642F06D7" w:rsidR="00CD7401" w:rsidRPr="00715EC5" w:rsidRDefault="00BC2B2B" w:rsidP="00CD7401">
                            <w:pPr>
                              <w:autoSpaceDE w:val="0"/>
                              <w:autoSpaceDN w:val="0"/>
                              <w:adjustRightInd w:val="0"/>
                              <w:spacing w:after="0" w:line="240" w:lineRule="auto"/>
                              <w:rPr>
                                <w:rFonts w:ascii="Consolas" w:hAnsi="Consolas" w:cs="Cascadia Mono"/>
                                <w:color w:val="000000"/>
                                <w:sz w:val="20"/>
                                <w:szCs w:val="20"/>
                              </w:rPr>
                            </w:pPr>
                            <w:r>
                              <w:rPr>
                                <w:rFonts w:ascii="Consolas" w:hAnsi="Consolas" w:cs="Cascadia Mono"/>
                                <w:color w:val="6F008A"/>
                                <w:sz w:val="20"/>
                                <w:szCs w:val="20"/>
                              </w:rPr>
                              <w:t xml:space="preserve">                 </w:t>
                            </w:r>
                            <w:r w:rsidR="00CD7401" w:rsidRPr="00715EC5">
                              <w:rPr>
                                <w:rFonts w:ascii="Consolas" w:hAnsi="Consolas" w:cs="Cascadia Mono"/>
                                <w:color w:val="6F008A"/>
                                <w:sz w:val="20"/>
                                <w:szCs w:val="20"/>
                              </w:rPr>
                              <w:t>GL_STATIC_DRAW</w:t>
                            </w:r>
                            <w:r w:rsidR="00CD7401" w:rsidRPr="00715EC5">
                              <w:rPr>
                                <w:rFonts w:ascii="Consolas" w:hAnsi="Consolas" w:cs="Cascadia Mono"/>
                                <w:color w:val="000000"/>
                                <w:sz w:val="20"/>
                                <w:szCs w:val="20"/>
                              </w:rPr>
                              <w:t>);</w:t>
                            </w:r>
                          </w:p>
                          <w:p w14:paraId="443ED60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set the data organization parameters</w:t>
                            </w:r>
                          </w:p>
                          <w:p w14:paraId="39A585BD"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glVertexAttribPointer</w:t>
                            </w:r>
                            <w:r w:rsidRPr="00715EC5">
                              <w:rPr>
                                <w:rFonts w:ascii="Consolas" w:hAnsi="Consolas" w:cs="Cascadia Mono"/>
                                <w:color w:val="000000"/>
                                <w:sz w:val="20"/>
                                <w:szCs w:val="20"/>
                              </w:rPr>
                              <w:t xml:space="preserve">(0, 3, </w:t>
                            </w:r>
                            <w:r w:rsidRPr="00715EC5">
                              <w:rPr>
                                <w:rFonts w:ascii="Consolas" w:hAnsi="Consolas" w:cs="Cascadia Mono"/>
                                <w:color w:val="6F008A"/>
                                <w:sz w:val="20"/>
                                <w:szCs w:val="20"/>
                              </w:rPr>
                              <w:t>GL_FLOAT</w:t>
                            </w: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GL_FALSE</w:t>
                            </w:r>
                            <w:r w:rsidRPr="00715EC5">
                              <w:rPr>
                                <w:rFonts w:ascii="Consolas" w:hAnsi="Consolas" w:cs="Cascadia Mono"/>
                                <w:color w:val="000000"/>
                                <w:sz w:val="20"/>
                                <w:szCs w:val="20"/>
                              </w:rPr>
                              <w:t>, 0, (</w:t>
                            </w:r>
                            <w:r w:rsidRPr="00715EC5">
                              <w:rPr>
                                <w:rFonts w:ascii="Consolas" w:hAnsi="Consolas" w:cs="Cascadia Mono"/>
                                <w:color w:val="0000FF"/>
                                <w:sz w:val="20"/>
                                <w:szCs w:val="20"/>
                              </w:rPr>
                              <w:t>void</w:t>
                            </w:r>
                            <w:r w:rsidRPr="00715EC5">
                              <w:rPr>
                                <w:rFonts w:ascii="Consolas" w:hAnsi="Consolas" w:cs="Cascadia Mono"/>
                                <w:color w:val="000000"/>
                                <w:sz w:val="20"/>
                                <w:szCs w:val="20"/>
                              </w:rPr>
                              <w:t>*)0);</w:t>
                            </w:r>
                          </w:p>
                          <w:p w14:paraId="1E086A2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enable the position data at 'location=0' (see shader!)</w:t>
                            </w:r>
                          </w:p>
                          <w:p w14:paraId="43DDCA8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glEnableVertexAttribArray</w:t>
                            </w:r>
                            <w:r w:rsidRPr="00715EC5">
                              <w:rPr>
                                <w:rFonts w:ascii="Consolas" w:hAnsi="Consolas" w:cs="Cascadia Mono"/>
                                <w:color w:val="000000"/>
                                <w:sz w:val="20"/>
                                <w:szCs w:val="20"/>
                              </w:rPr>
                              <w:t>(0);</w:t>
                            </w:r>
                          </w:p>
                          <w:p w14:paraId="2EAFDE9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2BFADAC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now set the index buffer</w:t>
                            </w:r>
                          </w:p>
                          <w:p w14:paraId="51A836FF"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index_buffer;</w:t>
                            </w:r>
                          </w:p>
                          <w:p w14:paraId="3D52B6A5"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glGenBuffers</w:t>
                            </w:r>
                            <w:r w:rsidRPr="00715EC5">
                              <w:rPr>
                                <w:rFonts w:ascii="Consolas" w:hAnsi="Consolas" w:cs="Cascadia Mono"/>
                                <w:color w:val="000000"/>
                                <w:sz w:val="20"/>
                                <w:szCs w:val="20"/>
                              </w:rPr>
                              <w:t>(1, &amp;index_buffer);</w:t>
                            </w:r>
                          </w:p>
                          <w:p w14:paraId="2935A1E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glBindBuffer</w:t>
                            </w:r>
                            <w:r w:rsidRPr="00715EC5">
                              <w:rPr>
                                <w:rFonts w:ascii="Consolas" w:hAnsi="Consolas" w:cs="Cascadia Mono"/>
                                <w:color w:val="000000"/>
                                <w:sz w:val="20"/>
                                <w:szCs w:val="20"/>
                              </w:rPr>
                              <w:t>(</w:t>
                            </w:r>
                            <w:r w:rsidRPr="00715EC5">
                              <w:rPr>
                                <w:rFonts w:ascii="Consolas" w:hAnsi="Consolas" w:cs="Cascadia Mono"/>
                                <w:color w:val="6F008A"/>
                                <w:sz w:val="20"/>
                                <w:szCs w:val="20"/>
                              </w:rPr>
                              <w:t>GL_ELEMENT_ARRAY_BUFFER</w:t>
                            </w:r>
                            <w:r w:rsidRPr="00715EC5">
                              <w:rPr>
                                <w:rFonts w:ascii="Consolas" w:hAnsi="Consolas" w:cs="Cascadia Mono"/>
                                <w:color w:val="000000"/>
                                <w:sz w:val="20"/>
                                <w:szCs w:val="20"/>
                              </w:rPr>
                              <w:t>, index_buffer);</w:t>
                            </w:r>
                          </w:p>
                          <w:p w14:paraId="05E8B328" w14:textId="77777777" w:rsidR="00BC2B2B"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glBufferData</w:t>
                            </w:r>
                            <w:r w:rsidRPr="00715EC5">
                              <w:rPr>
                                <w:rFonts w:ascii="Consolas" w:hAnsi="Consolas" w:cs="Cascadia Mono"/>
                                <w:color w:val="000000"/>
                                <w:sz w:val="20"/>
                                <w:szCs w:val="20"/>
                              </w:rPr>
                              <w:t>(</w:t>
                            </w:r>
                            <w:r w:rsidRPr="00715EC5">
                              <w:rPr>
                                <w:rFonts w:ascii="Consolas" w:hAnsi="Consolas" w:cs="Cascadia Mono"/>
                                <w:color w:val="6F008A"/>
                                <w:sz w:val="20"/>
                                <w:szCs w:val="20"/>
                              </w:rPr>
                              <w:t>GL_ELEMENT_ARRAY_BUFFER</w:t>
                            </w:r>
                            <w:r w:rsidRPr="00715EC5">
                              <w:rPr>
                                <w:rFonts w:ascii="Consolas" w:hAnsi="Consolas" w:cs="Cascadia Mono"/>
                                <w:color w:val="000000"/>
                                <w:sz w:val="20"/>
                                <w:szCs w:val="20"/>
                              </w:rPr>
                              <w:t xml:space="preserve">, </w:t>
                            </w:r>
                            <w:r w:rsidRPr="00715EC5">
                              <w:rPr>
                                <w:rFonts w:ascii="Consolas" w:hAnsi="Consolas" w:cs="Cascadia Mono"/>
                                <w:color w:val="808080"/>
                                <w:sz w:val="20"/>
                                <w:szCs w:val="20"/>
                              </w:rPr>
                              <w:t>indices</w:t>
                            </w:r>
                            <w:r w:rsidRPr="00715EC5">
                              <w:rPr>
                                <w:rFonts w:ascii="Consolas" w:hAnsi="Consolas" w:cs="Cascadia Mono"/>
                                <w:color w:val="000000"/>
                                <w:sz w:val="20"/>
                                <w:szCs w:val="20"/>
                              </w:rPr>
                              <w:t xml:space="preserve">.size() * </w:t>
                            </w:r>
                            <w:r w:rsidRPr="00715EC5">
                              <w:rPr>
                                <w:rFonts w:ascii="Consolas" w:hAnsi="Consolas" w:cs="Cascadia Mono"/>
                                <w:color w:val="0000FF"/>
                                <w:sz w:val="20"/>
                                <w:szCs w:val="20"/>
                              </w:rPr>
                              <w:t>sizeof</w:t>
                            </w:r>
                            <w:r w:rsidRPr="00715EC5">
                              <w:rPr>
                                <w:rFonts w:ascii="Consolas" w:hAnsi="Consolas" w:cs="Cascadia Mono"/>
                                <w:color w:val="000000"/>
                                <w:sz w:val="20"/>
                                <w:szCs w:val="20"/>
                              </w:rPr>
                              <w:t>(</w:t>
                            </w:r>
                            <w:r w:rsidRPr="00715EC5">
                              <w:rPr>
                                <w:rFonts w:ascii="Consolas" w:hAnsi="Consolas" w:cs="Cascadia Mono"/>
                                <w:color w:val="0000FF"/>
                                <w:sz w:val="20"/>
                                <w:szCs w:val="20"/>
                              </w:rPr>
                              <w:t>unsigned</w:t>
                            </w:r>
                            <w:r w:rsidRPr="00715EC5">
                              <w:rPr>
                                <w:rFonts w:ascii="Consolas" w:hAnsi="Consolas" w:cs="Cascadia Mono"/>
                                <w:color w:val="000000"/>
                                <w:sz w:val="20"/>
                                <w:szCs w:val="20"/>
                              </w:rPr>
                              <w:t xml:space="preserve"> </w:t>
                            </w:r>
                            <w:r w:rsidRPr="00715EC5">
                              <w:rPr>
                                <w:rFonts w:ascii="Consolas" w:hAnsi="Consolas" w:cs="Cascadia Mono"/>
                                <w:color w:val="0000FF"/>
                                <w:sz w:val="20"/>
                                <w:szCs w:val="20"/>
                              </w:rPr>
                              <w:t>short</w:t>
                            </w:r>
                            <w:r w:rsidRPr="00715EC5">
                              <w:rPr>
                                <w:rFonts w:ascii="Consolas" w:hAnsi="Consolas" w:cs="Cascadia Mono"/>
                                <w:color w:val="000000"/>
                                <w:sz w:val="20"/>
                                <w:szCs w:val="20"/>
                              </w:rPr>
                              <w:t xml:space="preserve">), </w:t>
                            </w:r>
                          </w:p>
                          <w:p w14:paraId="0990B2C0" w14:textId="67CE5B43" w:rsidR="00CD7401" w:rsidRPr="00715EC5" w:rsidRDefault="00BC2B2B" w:rsidP="00CD7401">
                            <w:pPr>
                              <w:autoSpaceDE w:val="0"/>
                              <w:autoSpaceDN w:val="0"/>
                              <w:adjustRightInd w:val="0"/>
                              <w:spacing w:after="0" w:line="240" w:lineRule="auto"/>
                              <w:rPr>
                                <w:rFonts w:ascii="Consolas" w:hAnsi="Consolas" w:cs="Cascadia Mono"/>
                                <w:color w:val="000000"/>
                                <w:sz w:val="20"/>
                                <w:szCs w:val="20"/>
                              </w:rPr>
                            </w:pPr>
                            <w:r>
                              <w:rPr>
                                <w:rFonts w:ascii="Consolas" w:hAnsi="Consolas" w:cs="Cascadia Mono"/>
                                <w:color w:val="000000"/>
                                <w:sz w:val="20"/>
                                <w:szCs w:val="20"/>
                              </w:rPr>
                              <w:t xml:space="preserve">                 </w:t>
                            </w:r>
                            <w:r w:rsidR="00CD7401" w:rsidRPr="00715EC5">
                              <w:rPr>
                                <w:rFonts w:ascii="Consolas" w:hAnsi="Consolas" w:cs="Cascadia Mono"/>
                                <w:color w:val="000000"/>
                                <w:sz w:val="20"/>
                                <w:szCs w:val="20"/>
                              </w:rPr>
                              <w:t>&amp;</w:t>
                            </w:r>
                            <w:r w:rsidR="00CD7401" w:rsidRPr="00715EC5">
                              <w:rPr>
                                <w:rFonts w:ascii="Consolas" w:hAnsi="Consolas" w:cs="Cascadia Mono"/>
                                <w:color w:val="808080"/>
                                <w:sz w:val="20"/>
                                <w:szCs w:val="20"/>
                              </w:rPr>
                              <w:t>indices</w:t>
                            </w:r>
                            <w:r w:rsidR="00CD7401" w:rsidRPr="00715EC5">
                              <w:rPr>
                                <w:rFonts w:ascii="Consolas" w:hAnsi="Consolas" w:cs="Cascadia Mono"/>
                                <w:color w:val="008080"/>
                                <w:sz w:val="20"/>
                                <w:szCs w:val="20"/>
                              </w:rPr>
                              <w:t>[</w:t>
                            </w:r>
                            <w:r w:rsidR="00CD7401" w:rsidRPr="00715EC5">
                              <w:rPr>
                                <w:rFonts w:ascii="Consolas" w:hAnsi="Consolas" w:cs="Cascadia Mono"/>
                                <w:color w:val="000000"/>
                                <w:sz w:val="20"/>
                                <w:szCs w:val="20"/>
                              </w:rPr>
                              <w:t>0</w:t>
                            </w:r>
                            <w:r w:rsidR="00CD7401" w:rsidRPr="00715EC5">
                              <w:rPr>
                                <w:rFonts w:ascii="Consolas" w:hAnsi="Consolas" w:cs="Cascadia Mono"/>
                                <w:color w:val="008080"/>
                                <w:sz w:val="20"/>
                                <w:szCs w:val="20"/>
                              </w:rPr>
                              <w:t>]</w:t>
                            </w:r>
                            <w:r w:rsidR="00CD7401" w:rsidRPr="00715EC5">
                              <w:rPr>
                                <w:rFonts w:ascii="Consolas" w:hAnsi="Consolas" w:cs="Cascadia Mono"/>
                                <w:color w:val="000000"/>
                                <w:sz w:val="20"/>
                                <w:szCs w:val="20"/>
                              </w:rPr>
                              <w:t xml:space="preserve">, </w:t>
                            </w:r>
                            <w:r w:rsidR="00CD7401" w:rsidRPr="00715EC5">
                              <w:rPr>
                                <w:rFonts w:ascii="Consolas" w:hAnsi="Consolas" w:cs="Cascadia Mono"/>
                                <w:color w:val="6F008A"/>
                                <w:sz w:val="20"/>
                                <w:szCs w:val="20"/>
                              </w:rPr>
                              <w:t>GL_STATIC_DRAW</w:t>
                            </w:r>
                            <w:r w:rsidR="00CD7401" w:rsidRPr="00715EC5">
                              <w:rPr>
                                <w:rFonts w:ascii="Consolas" w:hAnsi="Consolas" w:cs="Cascadia Mono"/>
                                <w:color w:val="000000"/>
                                <w:sz w:val="20"/>
                                <w:szCs w:val="20"/>
                              </w:rPr>
                              <w:t>);</w:t>
                            </w:r>
                          </w:p>
                          <w:p w14:paraId="0F261A1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glBindVertexArray</w:t>
                            </w:r>
                            <w:r w:rsidRPr="00715EC5">
                              <w:rPr>
                                <w:rFonts w:ascii="Consolas" w:hAnsi="Consolas" w:cs="Cascadia Mono"/>
                                <w:color w:val="000000"/>
                                <w:sz w:val="20"/>
                                <w:szCs w:val="20"/>
                              </w:rPr>
                              <w:t>(0);</w:t>
                            </w:r>
                          </w:p>
                          <w:p w14:paraId="43C38985"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3F7F90C1"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return the generated buffer ID</w:t>
                            </w:r>
                          </w:p>
                          <w:p w14:paraId="1BE102FF" w14:textId="77777777" w:rsidR="00CD7401" w:rsidRPr="00D018C0"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D018C0">
                              <w:rPr>
                                <w:rFonts w:ascii="Consolas" w:hAnsi="Consolas" w:cs="Cascadia Mono"/>
                                <w:color w:val="0000FF"/>
                                <w:sz w:val="20"/>
                                <w:szCs w:val="20"/>
                              </w:rPr>
                              <w:t>return</w:t>
                            </w:r>
                            <w:r w:rsidRPr="00D018C0">
                              <w:rPr>
                                <w:rFonts w:ascii="Consolas" w:hAnsi="Consolas" w:cs="Cascadia Mono"/>
                                <w:color w:val="000000"/>
                                <w:sz w:val="20"/>
                                <w:szCs w:val="20"/>
                              </w:rPr>
                              <w:t xml:space="preserve"> vao;</w:t>
                            </w:r>
                          </w:p>
                          <w:p w14:paraId="223CC40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lang w:val="el-GR"/>
                              </w:rPr>
                            </w:pPr>
                            <w:r w:rsidRPr="00715EC5">
                              <w:rPr>
                                <w:rFonts w:ascii="Consolas" w:hAnsi="Consolas" w:cs="Cascadia Mono"/>
                                <w:color w:val="000000"/>
                                <w:sz w:val="20"/>
                                <w:szCs w:val="20"/>
                                <w:lang w:val="el-GR"/>
                              </w:rPr>
                              <w:t>}</w:t>
                            </w:r>
                          </w:p>
                          <w:p w14:paraId="1039471E" w14:textId="77777777" w:rsidR="00CD7401" w:rsidRPr="00715EC5" w:rsidRDefault="00CD7401" w:rsidP="00CD740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4E174" id="_x0000_s1037" type="#_x0000_t202" style="position:absolute;margin-left:.3pt;margin-top:54.25pt;width:522pt;height:362.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" filled="f">
                <v:textbox>
                  <w:txbxContent>
                    <w:p w14:paraId="64223EF2"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FF"/>
                          <w:sz w:val="20"/>
                          <w:szCs w:val="20"/>
                        </w:rPr>
                        <w:t>GLuint</w:t>
                      </w:r>
                      <w:r w:rsidRPr="00715EC5">
                        <w:rPr>
                          <w:rFonts w:ascii="Consolas" w:hAnsi="Consolas" w:cs="Cascadia Mono"/>
                          <w:color w:val="000000"/>
                          <w:sz w:val="20"/>
                          <w:szCs w:val="20"/>
                        </w:rPr>
                        <w:t xml:space="preserve"> create_vbo(std::</w:t>
                      </w:r>
                      <w:r w:rsidRPr="00715EC5">
                        <w:rPr>
                          <w:rFonts w:ascii="Consolas" w:hAnsi="Consolas" w:cs="Cascadia Mono"/>
                          <w:color w:val="2B91AF"/>
                          <w:sz w:val="20"/>
                          <w:szCs w:val="20"/>
                        </w:rPr>
                        <w:t>vector</w:t>
                      </w:r>
                      <w:r w:rsidRPr="00715EC5">
                        <w:rPr>
                          <w:rFonts w:ascii="Consolas" w:hAnsi="Consolas" w:cs="Cascadia Mono"/>
                          <w:color w:val="000000"/>
                          <w:sz w:val="20"/>
                          <w:szCs w:val="20"/>
                        </w:rPr>
                        <w:t>&lt;</w:t>
                      </w:r>
                      <w:r w:rsidRPr="00715EC5">
                        <w:rPr>
                          <w:rFonts w:ascii="Consolas" w:hAnsi="Consolas" w:cs="Cascadia Mono"/>
                          <w:color w:val="0000FF"/>
                          <w:sz w:val="20"/>
                          <w:szCs w:val="20"/>
                        </w:rPr>
                        <w:t>float</w:t>
                      </w:r>
                      <w:r w:rsidRPr="00715EC5">
                        <w:rPr>
                          <w:rFonts w:ascii="Consolas" w:hAnsi="Consolas" w:cs="Cascadia Mono"/>
                          <w:color w:val="000000"/>
                          <w:sz w:val="20"/>
                          <w:szCs w:val="20"/>
                        </w:rPr>
                        <w:t xml:space="preserve">&gt;&amp; </w:t>
                      </w:r>
                      <w:r w:rsidRPr="00715EC5">
                        <w:rPr>
                          <w:rFonts w:ascii="Consolas" w:hAnsi="Consolas" w:cs="Cascadia Mono"/>
                          <w:color w:val="808080"/>
                          <w:sz w:val="20"/>
                          <w:szCs w:val="20"/>
                        </w:rPr>
                        <w:t>vertices</w:t>
                      </w:r>
                      <w:r w:rsidRPr="00715EC5">
                        <w:rPr>
                          <w:rFonts w:ascii="Consolas" w:hAnsi="Consolas" w:cs="Cascadia Mono"/>
                          <w:color w:val="000000"/>
                          <w:sz w:val="20"/>
                          <w:szCs w:val="20"/>
                        </w:rPr>
                        <w:t>, std::</w:t>
                      </w:r>
                      <w:r w:rsidRPr="00715EC5">
                        <w:rPr>
                          <w:rFonts w:ascii="Consolas" w:hAnsi="Consolas" w:cs="Cascadia Mono"/>
                          <w:color w:val="2B91AF"/>
                          <w:sz w:val="20"/>
                          <w:szCs w:val="20"/>
                        </w:rPr>
                        <w:t>vector</w:t>
                      </w:r>
                      <w:r w:rsidRPr="00715EC5">
                        <w:rPr>
                          <w:rFonts w:ascii="Consolas" w:hAnsi="Consolas" w:cs="Cascadia Mono"/>
                          <w:color w:val="000000"/>
                          <w:sz w:val="20"/>
                          <w:szCs w:val="20"/>
                        </w:rPr>
                        <w:t>&lt;</w:t>
                      </w:r>
                      <w:r w:rsidRPr="00715EC5">
                        <w:rPr>
                          <w:rFonts w:ascii="Consolas" w:hAnsi="Consolas" w:cs="Cascadia Mono"/>
                          <w:color w:val="0000FF"/>
                          <w:sz w:val="20"/>
                          <w:szCs w:val="20"/>
                        </w:rPr>
                        <w:t>unsigned</w:t>
                      </w:r>
                      <w:r w:rsidRPr="00715EC5">
                        <w:rPr>
                          <w:rFonts w:ascii="Consolas" w:hAnsi="Consolas" w:cs="Cascadia Mono"/>
                          <w:color w:val="000000"/>
                          <w:sz w:val="20"/>
                          <w:szCs w:val="20"/>
                        </w:rPr>
                        <w:t xml:space="preserve"> </w:t>
                      </w:r>
                      <w:r w:rsidRPr="00715EC5">
                        <w:rPr>
                          <w:rFonts w:ascii="Consolas" w:hAnsi="Consolas" w:cs="Cascadia Mono"/>
                          <w:color w:val="0000FF"/>
                          <w:sz w:val="20"/>
                          <w:szCs w:val="20"/>
                        </w:rPr>
                        <w:t>short</w:t>
                      </w:r>
                      <w:r w:rsidRPr="00715EC5">
                        <w:rPr>
                          <w:rFonts w:ascii="Consolas" w:hAnsi="Consolas" w:cs="Cascadia Mono"/>
                          <w:color w:val="000000"/>
                          <w:sz w:val="20"/>
                          <w:szCs w:val="20"/>
                        </w:rPr>
                        <w:t xml:space="preserve">&gt;&amp; </w:t>
                      </w:r>
                      <w:r w:rsidRPr="00715EC5">
                        <w:rPr>
                          <w:rFonts w:ascii="Consolas" w:hAnsi="Consolas" w:cs="Cascadia Mono"/>
                          <w:color w:val="808080"/>
                          <w:sz w:val="20"/>
                          <w:szCs w:val="20"/>
                        </w:rPr>
                        <w:t>indices</w:t>
                      </w:r>
                      <w:r w:rsidRPr="00715EC5">
                        <w:rPr>
                          <w:rFonts w:ascii="Consolas" w:hAnsi="Consolas" w:cs="Cascadia Mono"/>
                          <w:color w:val="000000"/>
                          <w:sz w:val="20"/>
                          <w:szCs w:val="20"/>
                        </w:rPr>
                        <w:t>) {</w:t>
                      </w:r>
                    </w:p>
                    <w:p w14:paraId="10D5A422"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the identifier of the buffer we will create</w:t>
                      </w:r>
                    </w:p>
                    <w:p w14:paraId="6F065423"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vao;</w:t>
                      </w:r>
                    </w:p>
                    <w:p w14:paraId="60D6ADD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26D8C78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generate the buffer</w:t>
                      </w:r>
                    </w:p>
                    <w:p w14:paraId="656B9AD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glGenVertexArrays</w:t>
                      </w:r>
                      <w:r w:rsidRPr="00715EC5">
                        <w:rPr>
                          <w:rFonts w:ascii="Consolas" w:hAnsi="Consolas" w:cs="Cascadia Mono"/>
                          <w:color w:val="000000"/>
                          <w:sz w:val="20"/>
                          <w:szCs w:val="20"/>
                        </w:rPr>
                        <w:t>(1, &amp;vao);</w:t>
                      </w:r>
                    </w:p>
                    <w:p w14:paraId="6C206CFE"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and make it current so that any subsequent calls will operate on it</w:t>
                      </w:r>
                    </w:p>
                    <w:p w14:paraId="3302374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glBindVertexArray</w:t>
                      </w:r>
                      <w:r w:rsidRPr="00715EC5">
                        <w:rPr>
                          <w:rFonts w:ascii="Consolas" w:hAnsi="Consolas" w:cs="Cascadia Mono"/>
                          <w:color w:val="000000"/>
                          <w:sz w:val="20"/>
                          <w:szCs w:val="20"/>
                        </w:rPr>
                        <w:t>(vao);</w:t>
                      </w:r>
                    </w:p>
                    <w:p w14:paraId="770F3A97"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1E479B9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we start with the vertex coordinates</w:t>
                      </w:r>
                    </w:p>
                    <w:p w14:paraId="3C2960C0"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position_buffer;</w:t>
                      </w:r>
                    </w:p>
                    <w:p w14:paraId="1A717E9E"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generate buffer</w:t>
                      </w:r>
                    </w:p>
                    <w:p w14:paraId="0F13373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glGenBuffers</w:t>
                      </w:r>
                      <w:r w:rsidRPr="00715EC5">
                        <w:rPr>
                          <w:rFonts w:ascii="Consolas" w:hAnsi="Consolas" w:cs="Cascadia Mono"/>
                          <w:color w:val="000000"/>
                          <w:sz w:val="20"/>
                          <w:szCs w:val="20"/>
                        </w:rPr>
                        <w:t>(1, &amp;position_buffer);</w:t>
                      </w:r>
                    </w:p>
                    <w:p w14:paraId="6F39D4D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make it current</w:t>
                      </w:r>
                    </w:p>
                    <w:p w14:paraId="18A79EEB"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glBindBuffer</w:t>
                      </w:r>
                      <w:r w:rsidRPr="00715EC5">
                        <w:rPr>
                          <w:rFonts w:ascii="Consolas" w:hAnsi="Consolas" w:cs="Cascadia Mono"/>
                          <w:color w:val="000000"/>
                          <w:sz w:val="20"/>
                          <w:szCs w:val="20"/>
                        </w:rPr>
                        <w:t>(</w:t>
                      </w:r>
                      <w:r w:rsidRPr="00715EC5">
                        <w:rPr>
                          <w:rFonts w:ascii="Consolas" w:hAnsi="Consolas" w:cs="Cascadia Mono"/>
                          <w:color w:val="6F008A"/>
                          <w:sz w:val="20"/>
                          <w:szCs w:val="20"/>
                        </w:rPr>
                        <w:t>GL_ARRAY_BUFFER</w:t>
                      </w:r>
                      <w:r w:rsidRPr="00715EC5">
                        <w:rPr>
                          <w:rFonts w:ascii="Consolas" w:hAnsi="Consolas" w:cs="Cascadia Mono"/>
                          <w:color w:val="000000"/>
                          <w:sz w:val="20"/>
                          <w:szCs w:val="20"/>
                        </w:rPr>
                        <w:t>, position_buffer);</w:t>
                      </w:r>
                    </w:p>
                    <w:p w14:paraId="71884A40"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copy the data into it</w:t>
                      </w:r>
                    </w:p>
                    <w:p w14:paraId="77BB583C" w14:textId="77777777" w:rsidR="00BC2B2B"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glBufferData</w:t>
                      </w:r>
                      <w:r w:rsidRPr="00715EC5">
                        <w:rPr>
                          <w:rFonts w:ascii="Consolas" w:hAnsi="Consolas" w:cs="Cascadia Mono"/>
                          <w:color w:val="000000"/>
                          <w:sz w:val="20"/>
                          <w:szCs w:val="20"/>
                        </w:rPr>
                        <w:t>(</w:t>
                      </w:r>
                      <w:r w:rsidRPr="00715EC5">
                        <w:rPr>
                          <w:rFonts w:ascii="Consolas" w:hAnsi="Consolas" w:cs="Cascadia Mono"/>
                          <w:color w:val="6F008A"/>
                          <w:sz w:val="20"/>
                          <w:szCs w:val="20"/>
                        </w:rPr>
                        <w:t>GL_ARRAY_BUFFER</w:t>
                      </w:r>
                      <w:r w:rsidRPr="00715EC5">
                        <w:rPr>
                          <w:rFonts w:ascii="Consolas" w:hAnsi="Consolas" w:cs="Cascadia Mono"/>
                          <w:color w:val="000000"/>
                          <w:sz w:val="20"/>
                          <w:szCs w:val="20"/>
                        </w:rPr>
                        <w:t xml:space="preserve">, </w:t>
                      </w:r>
                      <w:r w:rsidRPr="00715EC5">
                        <w:rPr>
                          <w:rFonts w:ascii="Consolas" w:hAnsi="Consolas" w:cs="Cascadia Mono"/>
                          <w:color w:val="808080"/>
                          <w:sz w:val="20"/>
                          <w:szCs w:val="20"/>
                        </w:rPr>
                        <w:t>vertices</w:t>
                      </w:r>
                      <w:r w:rsidRPr="00715EC5">
                        <w:rPr>
                          <w:rFonts w:ascii="Consolas" w:hAnsi="Consolas" w:cs="Cascadia Mono"/>
                          <w:color w:val="000000"/>
                          <w:sz w:val="20"/>
                          <w:szCs w:val="20"/>
                        </w:rPr>
                        <w:t xml:space="preserve">.size() * </w:t>
                      </w:r>
                      <w:r w:rsidRPr="00715EC5">
                        <w:rPr>
                          <w:rFonts w:ascii="Consolas" w:hAnsi="Consolas" w:cs="Cascadia Mono"/>
                          <w:color w:val="0000FF"/>
                          <w:sz w:val="20"/>
                          <w:szCs w:val="20"/>
                        </w:rPr>
                        <w:t>sizeof</w:t>
                      </w:r>
                      <w:r w:rsidRPr="00715EC5">
                        <w:rPr>
                          <w:rFonts w:ascii="Consolas" w:hAnsi="Consolas" w:cs="Cascadia Mono"/>
                          <w:color w:val="000000"/>
                          <w:sz w:val="20"/>
                          <w:szCs w:val="20"/>
                        </w:rPr>
                        <w:t>(</w:t>
                      </w:r>
                      <w:r w:rsidRPr="00715EC5">
                        <w:rPr>
                          <w:rFonts w:ascii="Consolas" w:hAnsi="Consolas" w:cs="Cascadia Mono"/>
                          <w:color w:val="0000FF"/>
                          <w:sz w:val="20"/>
                          <w:szCs w:val="20"/>
                        </w:rPr>
                        <w:t>float</w:t>
                      </w:r>
                      <w:r w:rsidRPr="00715EC5">
                        <w:rPr>
                          <w:rFonts w:ascii="Consolas" w:hAnsi="Consolas" w:cs="Cascadia Mono"/>
                          <w:color w:val="000000"/>
                          <w:sz w:val="20"/>
                          <w:szCs w:val="20"/>
                        </w:rPr>
                        <w:t>), &amp;</w:t>
                      </w:r>
                      <w:r w:rsidRPr="00715EC5">
                        <w:rPr>
                          <w:rFonts w:ascii="Consolas" w:hAnsi="Consolas" w:cs="Cascadia Mono"/>
                          <w:color w:val="808080"/>
                          <w:sz w:val="20"/>
                          <w:szCs w:val="20"/>
                        </w:rPr>
                        <w:t>vertices</w:t>
                      </w:r>
                      <w:r w:rsidRPr="00715EC5">
                        <w:rPr>
                          <w:rFonts w:ascii="Consolas" w:hAnsi="Consolas" w:cs="Cascadia Mono"/>
                          <w:color w:val="008080"/>
                          <w:sz w:val="20"/>
                          <w:szCs w:val="20"/>
                        </w:rPr>
                        <w:t>[</w:t>
                      </w:r>
                      <w:r w:rsidRPr="00715EC5">
                        <w:rPr>
                          <w:rFonts w:ascii="Consolas" w:hAnsi="Consolas" w:cs="Cascadia Mono"/>
                          <w:color w:val="000000"/>
                          <w:sz w:val="20"/>
                          <w:szCs w:val="20"/>
                        </w:rPr>
                        <w:t>0</w:t>
                      </w:r>
                      <w:r w:rsidRPr="00715EC5">
                        <w:rPr>
                          <w:rFonts w:ascii="Consolas" w:hAnsi="Consolas" w:cs="Cascadia Mono"/>
                          <w:color w:val="008080"/>
                          <w:sz w:val="20"/>
                          <w:szCs w:val="20"/>
                        </w:rPr>
                        <w:t>]</w:t>
                      </w:r>
                      <w:r w:rsidRPr="00715EC5">
                        <w:rPr>
                          <w:rFonts w:ascii="Consolas" w:hAnsi="Consolas" w:cs="Cascadia Mono"/>
                          <w:color w:val="000000"/>
                          <w:sz w:val="20"/>
                          <w:szCs w:val="20"/>
                        </w:rPr>
                        <w:t>,</w:t>
                      </w:r>
                    </w:p>
                    <w:p w14:paraId="149571E3" w14:textId="642F06D7" w:rsidR="00CD7401" w:rsidRPr="00715EC5" w:rsidRDefault="00BC2B2B" w:rsidP="00CD7401">
                      <w:pPr>
                        <w:autoSpaceDE w:val="0"/>
                        <w:autoSpaceDN w:val="0"/>
                        <w:adjustRightInd w:val="0"/>
                        <w:spacing w:after="0" w:line="240" w:lineRule="auto"/>
                        <w:rPr>
                          <w:rFonts w:ascii="Consolas" w:hAnsi="Consolas" w:cs="Cascadia Mono"/>
                          <w:color w:val="000000"/>
                          <w:sz w:val="20"/>
                          <w:szCs w:val="20"/>
                        </w:rPr>
                      </w:pPr>
                      <w:r>
                        <w:rPr>
                          <w:rFonts w:ascii="Consolas" w:hAnsi="Consolas" w:cs="Cascadia Mono"/>
                          <w:color w:val="6F008A"/>
                          <w:sz w:val="20"/>
                          <w:szCs w:val="20"/>
                        </w:rPr>
                        <w:t xml:space="preserve">                 </w:t>
                      </w:r>
                      <w:r w:rsidR="00CD7401" w:rsidRPr="00715EC5">
                        <w:rPr>
                          <w:rFonts w:ascii="Consolas" w:hAnsi="Consolas" w:cs="Cascadia Mono"/>
                          <w:color w:val="6F008A"/>
                          <w:sz w:val="20"/>
                          <w:szCs w:val="20"/>
                        </w:rPr>
                        <w:t>GL_STATIC_DRAW</w:t>
                      </w:r>
                      <w:r w:rsidR="00CD7401" w:rsidRPr="00715EC5">
                        <w:rPr>
                          <w:rFonts w:ascii="Consolas" w:hAnsi="Consolas" w:cs="Cascadia Mono"/>
                          <w:color w:val="000000"/>
                          <w:sz w:val="20"/>
                          <w:szCs w:val="20"/>
                        </w:rPr>
                        <w:t>);</w:t>
                      </w:r>
                    </w:p>
                    <w:p w14:paraId="443ED60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set the data organization parameters</w:t>
                      </w:r>
                    </w:p>
                    <w:p w14:paraId="39A585BD"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glVertexAttribPointer</w:t>
                      </w:r>
                      <w:r w:rsidRPr="00715EC5">
                        <w:rPr>
                          <w:rFonts w:ascii="Consolas" w:hAnsi="Consolas" w:cs="Cascadia Mono"/>
                          <w:color w:val="000000"/>
                          <w:sz w:val="20"/>
                          <w:szCs w:val="20"/>
                        </w:rPr>
                        <w:t xml:space="preserve">(0, 3, </w:t>
                      </w:r>
                      <w:r w:rsidRPr="00715EC5">
                        <w:rPr>
                          <w:rFonts w:ascii="Consolas" w:hAnsi="Consolas" w:cs="Cascadia Mono"/>
                          <w:color w:val="6F008A"/>
                          <w:sz w:val="20"/>
                          <w:szCs w:val="20"/>
                        </w:rPr>
                        <w:t>GL_FLOAT</w:t>
                      </w: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GL_FALSE</w:t>
                      </w:r>
                      <w:r w:rsidRPr="00715EC5">
                        <w:rPr>
                          <w:rFonts w:ascii="Consolas" w:hAnsi="Consolas" w:cs="Cascadia Mono"/>
                          <w:color w:val="000000"/>
                          <w:sz w:val="20"/>
                          <w:szCs w:val="20"/>
                        </w:rPr>
                        <w:t>, 0, (</w:t>
                      </w:r>
                      <w:r w:rsidRPr="00715EC5">
                        <w:rPr>
                          <w:rFonts w:ascii="Consolas" w:hAnsi="Consolas" w:cs="Cascadia Mono"/>
                          <w:color w:val="0000FF"/>
                          <w:sz w:val="20"/>
                          <w:szCs w:val="20"/>
                        </w:rPr>
                        <w:t>void</w:t>
                      </w:r>
                      <w:r w:rsidRPr="00715EC5">
                        <w:rPr>
                          <w:rFonts w:ascii="Consolas" w:hAnsi="Consolas" w:cs="Cascadia Mono"/>
                          <w:color w:val="000000"/>
                          <w:sz w:val="20"/>
                          <w:szCs w:val="20"/>
                        </w:rPr>
                        <w:t>*)0);</w:t>
                      </w:r>
                    </w:p>
                    <w:p w14:paraId="1E086A2C"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enable the position data at 'location=0' (see shader!)</w:t>
                      </w:r>
                    </w:p>
                    <w:p w14:paraId="43DDCA8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glEnableVertexAttribArray</w:t>
                      </w:r>
                      <w:r w:rsidRPr="00715EC5">
                        <w:rPr>
                          <w:rFonts w:ascii="Consolas" w:hAnsi="Consolas" w:cs="Cascadia Mono"/>
                          <w:color w:val="000000"/>
                          <w:sz w:val="20"/>
                          <w:szCs w:val="20"/>
                        </w:rPr>
                        <w:t>(0);</w:t>
                      </w:r>
                    </w:p>
                    <w:p w14:paraId="2EAFDE9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2BFADACA"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now set the index buffer</w:t>
                      </w:r>
                    </w:p>
                    <w:p w14:paraId="51A836FF"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2B91AF"/>
                          <w:sz w:val="20"/>
                          <w:szCs w:val="20"/>
                        </w:rPr>
                        <w:t>GLuint</w:t>
                      </w:r>
                      <w:r w:rsidRPr="00715EC5">
                        <w:rPr>
                          <w:rFonts w:ascii="Consolas" w:hAnsi="Consolas" w:cs="Cascadia Mono"/>
                          <w:color w:val="000000"/>
                          <w:sz w:val="20"/>
                          <w:szCs w:val="20"/>
                        </w:rPr>
                        <w:t xml:space="preserve"> index_buffer;</w:t>
                      </w:r>
                    </w:p>
                    <w:p w14:paraId="3D52B6A5"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glGenBuffers</w:t>
                      </w:r>
                      <w:r w:rsidRPr="00715EC5">
                        <w:rPr>
                          <w:rFonts w:ascii="Consolas" w:hAnsi="Consolas" w:cs="Cascadia Mono"/>
                          <w:color w:val="000000"/>
                          <w:sz w:val="20"/>
                          <w:szCs w:val="20"/>
                        </w:rPr>
                        <w:t>(1, &amp;index_buffer);</w:t>
                      </w:r>
                    </w:p>
                    <w:p w14:paraId="2935A1E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glBindBuffer</w:t>
                      </w:r>
                      <w:r w:rsidRPr="00715EC5">
                        <w:rPr>
                          <w:rFonts w:ascii="Consolas" w:hAnsi="Consolas" w:cs="Cascadia Mono"/>
                          <w:color w:val="000000"/>
                          <w:sz w:val="20"/>
                          <w:szCs w:val="20"/>
                        </w:rPr>
                        <w:t>(</w:t>
                      </w:r>
                      <w:r w:rsidRPr="00715EC5">
                        <w:rPr>
                          <w:rFonts w:ascii="Consolas" w:hAnsi="Consolas" w:cs="Cascadia Mono"/>
                          <w:color w:val="6F008A"/>
                          <w:sz w:val="20"/>
                          <w:szCs w:val="20"/>
                        </w:rPr>
                        <w:t>GL_ELEMENT_ARRAY_BUFFER</w:t>
                      </w:r>
                      <w:r w:rsidRPr="00715EC5">
                        <w:rPr>
                          <w:rFonts w:ascii="Consolas" w:hAnsi="Consolas" w:cs="Cascadia Mono"/>
                          <w:color w:val="000000"/>
                          <w:sz w:val="20"/>
                          <w:szCs w:val="20"/>
                        </w:rPr>
                        <w:t>, index_buffer);</w:t>
                      </w:r>
                    </w:p>
                    <w:p w14:paraId="05E8B328" w14:textId="77777777" w:rsidR="00BC2B2B"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glBufferData</w:t>
                      </w:r>
                      <w:r w:rsidRPr="00715EC5">
                        <w:rPr>
                          <w:rFonts w:ascii="Consolas" w:hAnsi="Consolas" w:cs="Cascadia Mono"/>
                          <w:color w:val="000000"/>
                          <w:sz w:val="20"/>
                          <w:szCs w:val="20"/>
                        </w:rPr>
                        <w:t>(</w:t>
                      </w:r>
                      <w:r w:rsidRPr="00715EC5">
                        <w:rPr>
                          <w:rFonts w:ascii="Consolas" w:hAnsi="Consolas" w:cs="Cascadia Mono"/>
                          <w:color w:val="6F008A"/>
                          <w:sz w:val="20"/>
                          <w:szCs w:val="20"/>
                        </w:rPr>
                        <w:t>GL_ELEMENT_ARRAY_BUFFER</w:t>
                      </w:r>
                      <w:r w:rsidRPr="00715EC5">
                        <w:rPr>
                          <w:rFonts w:ascii="Consolas" w:hAnsi="Consolas" w:cs="Cascadia Mono"/>
                          <w:color w:val="000000"/>
                          <w:sz w:val="20"/>
                          <w:szCs w:val="20"/>
                        </w:rPr>
                        <w:t xml:space="preserve">, </w:t>
                      </w:r>
                      <w:r w:rsidRPr="00715EC5">
                        <w:rPr>
                          <w:rFonts w:ascii="Consolas" w:hAnsi="Consolas" w:cs="Cascadia Mono"/>
                          <w:color w:val="808080"/>
                          <w:sz w:val="20"/>
                          <w:szCs w:val="20"/>
                        </w:rPr>
                        <w:t>indices</w:t>
                      </w:r>
                      <w:r w:rsidRPr="00715EC5">
                        <w:rPr>
                          <w:rFonts w:ascii="Consolas" w:hAnsi="Consolas" w:cs="Cascadia Mono"/>
                          <w:color w:val="000000"/>
                          <w:sz w:val="20"/>
                          <w:szCs w:val="20"/>
                        </w:rPr>
                        <w:t xml:space="preserve">.size() * </w:t>
                      </w:r>
                      <w:r w:rsidRPr="00715EC5">
                        <w:rPr>
                          <w:rFonts w:ascii="Consolas" w:hAnsi="Consolas" w:cs="Cascadia Mono"/>
                          <w:color w:val="0000FF"/>
                          <w:sz w:val="20"/>
                          <w:szCs w:val="20"/>
                        </w:rPr>
                        <w:t>sizeof</w:t>
                      </w:r>
                      <w:r w:rsidRPr="00715EC5">
                        <w:rPr>
                          <w:rFonts w:ascii="Consolas" w:hAnsi="Consolas" w:cs="Cascadia Mono"/>
                          <w:color w:val="000000"/>
                          <w:sz w:val="20"/>
                          <w:szCs w:val="20"/>
                        </w:rPr>
                        <w:t>(</w:t>
                      </w:r>
                      <w:r w:rsidRPr="00715EC5">
                        <w:rPr>
                          <w:rFonts w:ascii="Consolas" w:hAnsi="Consolas" w:cs="Cascadia Mono"/>
                          <w:color w:val="0000FF"/>
                          <w:sz w:val="20"/>
                          <w:szCs w:val="20"/>
                        </w:rPr>
                        <w:t>unsigned</w:t>
                      </w:r>
                      <w:r w:rsidRPr="00715EC5">
                        <w:rPr>
                          <w:rFonts w:ascii="Consolas" w:hAnsi="Consolas" w:cs="Cascadia Mono"/>
                          <w:color w:val="000000"/>
                          <w:sz w:val="20"/>
                          <w:szCs w:val="20"/>
                        </w:rPr>
                        <w:t xml:space="preserve"> </w:t>
                      </w:r>
                      <w:r w:rsidRPr="00715EC5">
                        <w:rPr>
                          <w:rFonts w:ascii="Consolas" w:hAnsi="Consolas" w:cs="Cascadia Mono"/>
                          <w:color w:val="0000FF"/>
                          <w:sz w:val="20"/>
                          <w:szCs w:val="20"/>
                        </w:rPr>
                        <w:t>short</w:t>
                      </w:r>
                      <w:r w:rsidRPr="00715EC5">
                        <w:rPr>
                          <w:rFonts w:ascii="Consolas" w:hAnsi="Consolas" w:cs="Cascadia Mono"/>
                          <w:color w:val="000000"/>
                          <w:sz w:val="20"/>
                          <w:szCs w:val="20"/>
                        </w:rPr>
                        <w:t xml:space="preserve">), </w:t>
                      </w:r>
                    </w:p>
                    <w:p w14:paraId="0990B2C0" w14:textId="67CE5B43" w:rsidR="00CD7401" w:rsidRPr="00715EC5" w:rsidRDefault="00BC2B2B" w:rsidP="00CD7401">
                      <w:pPr>
                        <w:autoSpaceDE w:val="0"/>
                        <w:autoSpaceDN w:val="0"/>
                        <w:adjustRightInd w:val="0"/>
                        <w:spacing w:after="0" w:line="240" w:lineRule="auto"/>
                        <w:rPr>
                          <w:rFonts w:ascii="Consolas" w:hAnsi="Consolas" w:cs="Cascadia Mono"/>
                          <w:color w:val="000000"/>
                          <w:sz w:val="20"/>
                          <w:szCs w:val="20"/>
                        </w:rPr>
                      </w:pPr>
                      <w:r>
                        <w:rPr>
                          <w:rFonts w:ascii="Consolas" w:hAnsi="Consolas" w:cs="Cascadia Mono"/>
                          <w:color w:val="000000"/>
                          <w:sz w:val="20"/>
                          <w:szCs w:val="20"/>
                        </w:rPr>
                        <w:t xml:space="preserve">                 </w:t>
                      </w:r>
                      <w:r w:rsidR="00CD7401" w:rsidRPr="00715EC5">
                        <w:rPr>
                          <w:rFonts w:ascii="Consolas" w:hAnsi="Consolas" w:cs="Cascadia Mono"/>
                          <w:color w:val="000000"/>
                          <w:sz w:val="20"/>
                          <w:szCs w:val="20"/>
                        </w:rPr>
                        <w:t>&amp;</w:t>
                      </w:r>
                      <w:r w:rsidR="00CD7401" w:rsidRPr="00715EC5">
                        <w:rPr>
                          <w:rFonts w:ascii="Consolas" w:hAnsi="Consolas" w:cs="Cascadia Mono"/>
                          <w:color w:val="808080"/>
                          <w:sz w:val="20"/>
                          <w:szCs w:val="20"/>
                        </w:rPr>
                        <w:t>indices</w:t>
                      </w:r>
                      <w:r w:rsidR="00CD7401" w:rsidRPr="00715EC5">
                        <w:rPr>
                          <w:rFonts w:ascii="Consolas" w:hAnsi="Consolas" w:cs="Cascadia Mono"/>
                          <w:color w:val="008080"/>
                          <w:sz w:val="20"/>
                          <w:szCs w:val="20"/>
                        </w:rPr>
                        <w:t>[</w:t>
                      </w:r>
                      <w:r w:rsidR="00CD7401" w:rsidRPr="00715EC5">
                        <w:rPr>
                          <w:rFonts w:ascii="Consolas" w:hAnsi="Consolas" w:cs="Cascadia Mono"/>
                          <w:color w:val="000000"/>
                          <w:sz w:val="20"/>
                          <w:szCs w:val="20"/>
                        </w:rPr>
                        <w:t>0</w:t>
                      </w:r>
                      <w:r w:rsidR="00CD7401" w:rsidRPr="00715EC5">
                        <w:rPr>
                          <w:rFonts w:ascii="Consolas" w:hAnsi="Consolas" w:cs="Cascadia Mono"/>
                          <w:color w:val="008080"/>
                          <w:sz w:val="20"/>
                          <w:szCs w:val="20"/>
                        </w:rPr>
                        <w:t>]</w:t>
                      </w:r>
                      <w:r w:rsidR="00CD7401" w:rsidRPr="00715EC5">
                        <w:rPr>
                          <w:rFonts w:ascii="Consolas" w:hAnsi="Consolas" w:cs="Cascadia Mono"/>
                          <w:color w:val="000000"/>
                          <w:sz w:val="20"/>
                          <w:szCs w:val="20"/>
                        </w:rPr>
                        <w:t xml:space="preserve">, </w:t>
                      </w:r>
                      <w:r w:rsidR="00CD7401" w:rsidRPr="00715EC5">
                        <w:rPr>
                          <w:rFonts w:ascii="Consolas" w:hAnsi="Consolas" w:cs="Cascadia Mono"/>
                          <w:color w:val="6F008A"/>
                          <w:sz w:val="20"/>
                          <w:szCs w:val="20"/>
                        </w:rPr>
                        <w:t>GL_STATIC_DRAW</w:t>
                      </w:r>
                      <w:r w:rsidR="00CD7401" w:rsidRPr="00715EC5">
                        <w:rPr>
                          <w:rFonts w:ascii="Consolas" w:hAnsi="Consolas" w:cs="Cascadia Mono"/>
                          <w:color w:val="000000"/>
                          <w:sz w:val="20"/>
                          <w:szCs w:val="20"/>
                        </w:rPr>
                        <w:t>);</w:t>
                      </w:r>
                    </w:p>
                    <w:p w14:paraId="0F261A16"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6F008A"/>
                          <w:sz w:val="20"/>
                          <w:szCs w:val="20"/>
                        </w:rPr>
                        <w:t>glBindVertexArray</w:t>
                      </w:r>
                      <w:r w:rsidRPr="00715EC5">
                        <w:rPr>
                          <w:rFonts w:ascii="Consolas" w:hAnsi="Consolas" w:cs="Cascadia Mono"/>
                          <w:color w:val="000000"/>
                          <w:sz w:val="20"/>
                          <w:szCs w:val="20"/>
                        </w:rPr>
                        <w:t>(0);</w:t>
                      </w:r>
                    </w:p>
                    <w:p w14:paraId="43C38985"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p>
                    <w:p w14:paraId="3F7F90C1"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715EC5">
                        <w:rPr>
                          <w:rFonts w:ascii="Consolas" w:hAnsi="Consolas" w:cs="Cascadia Mono"/>
                          <w:color w:val="008000"/>
                          <w:sz w:val="20"/>
                          <w:szCs w:val="20"/>
                        </w:rPr>
                        <w:t>// return the generated buffer ID</w:t>
                      </w:r>
                    </w:p>
                    <w:p w14:paraId="1BE102FF" w14:textId="77777777" w:rsidR="00CD7401" w:rsidRPr="00D018C0" w:rsidRDefault="00CD7401" w:rsidP="00CD7401">
                      <w:pPr>
                        <w:autoSpaceDE w:val="0"/>
                        <w:autoSpaceDN w:val="0"/>
                        <w:adjustRightInd w:val="0"/>
                        <w:spacing w:after="0" w:line="240" w:lineRule="auto"/>
                        <w:rPr>
                          <w:rFonts w:ascii="Consolas" w:hAnsi="Consolas" w:cs="Cascadia Mono"/>
                          <w:color w:val="000000"/>
                          <w:sz w:val="20"/>
                          <w:szCs w:val="20"/>
                        </w:rPr>
                      </w:pPr>
                      <w:r w:rsidRPr="00715EC5">
                        <w:rPr>
                          <w:rFonts w:ascii="Consolas" w:hAnsi="Consolas" w:cs="Cascadia Mono"/>
                          <w:color w:val="000000"/>
                          <w:sz w:val="20"/>
                          <w:szCs w:val="20"/>
                        </w:rPr>
                        <w:t xml:space="preserve">    </w:t>
                      </w:r>
                      <w:r w:rsidRPr="00D018C0">
                        <w:rPr>
                          <w:rFonts w:ascii="Consolas" w:hAnsi="Consolas" w:cs="Cascadia Mono"/>
                          <w:color w:val="0000FF"/>
                          <w:sz w:val="20"/>
                          <w:szCs w:val="20"/>
                        </w:rPr>
                        <w:t>return</w:t>
                      </w:r>
                      <w:r w:rsidRPr="00D018C0">
                        <w:rPr>
                          <w:rFonts w:ascii="Consolas" w:hAnsi="Consolas" w:cs="Cascadia Mono"/>
                          <w:color w:val="000000"/>
                          <w:sz w:val="20"/>
                          <w:szCs w:val="20"/>
                        </w:rPr>
                        <w:t xml:space="preserve"> vao;</w:t>
                      </w:r>
                    </w:p>
                    <w:p w14:paraId="223CC409" w14:textId="77777777" w:rsidR="00CD7401" w:rsidRPr="00715EC5" w:rsidRDefault="00CD7401" w:rsidP="00CD7401">
                      <w:pPr>
                        <w:autoSpaceDE w:val="0"/>
                        <w:autoSpaceDN w:val="0"/>
                        <w:adjustRightInd w:val="0"/>
                        <w:spacing w:after="0" w:line="240" w:lineRule="auto"/>
                        <w:rPr>
                          <w:rFonts w:ascii="Consolas" w:hAnsi="Consolas" w:cs="Cascadia Mono"/>
                          <w:color w:val="000000"/>
                          <w:sz w:val="20"/>
                          <w:szCs w:val="20"/>
                          <w:lang w:val="el-GR"/>
                        </w:rPr>
                      </w:pPr>
                      <w:r w:rsidRPr="00715EC5">
                        <w:rPr>
                          <w:rFonts w:ascii="Consolas" w:hAnsi="Consolas" w:cs="Cascadia Mono"/>
                          <w:color w:val="000000"/>
                          <w:sz w:val="20"/>
                          <w:szCs w:val="20"/>
                          <w:lang w:val="el-GR"/>
                        </w:rPr>
                        <w:t>}</w:t>
                      </w:r>
                    </w:p>
                    <w:p w14:paraId="1039471E" w14:textId="77777777" w:rsidR="00CD7401" w:rsidRPr="00715EC5" w:rsidRDefault="00CD7401" w:rsidP="00CD7401">
                      <w:pPr>
                        <w:rPr>
                          <w:sz w:val="20"/>
                          <w:szCs w:val="20"/>
                        </w:rPr>
                      </w:pPr>
                    </w:p>
                  </w:txbxContent>
                </v:textbox>
                <w10:wrap type="topAndBottom" anchorx="margin"/>
              </v:shape>
            </w:pict>
          </mc:Fallback>
        </mc:AlternateContent>
      </w:r>
      <w:r>
        <w:t>Then we set the required parameters of how the data is organized. First we set the number of bytes each point</w:t>
      </w:r>
      <w:r w:rsidR="00197C79">
        <w:t>’s</w:t>
      </w:r>
      <w:r>
        <w:t xml:space="preserve"> coordinates take up in memory and then we provide an array of indices telling OpenGL in which order to read the points. </w:t>
      </w:r>
    </w:p>
    <w:p w14:paraId="14FE4977" w14:textId="77777777" w:rsidR="00197C79" w:rsidRDefault="00197C79" w:rsidP="00511911">
      <w:r>
        <w:t xml:space="preserve">Our data are now saved in the graphics memory and they are ready to be used to draw our objects. </w:t>
      </w:r>
    </w:p>
    <w:p w14:paraId="28F9E1B7" w14:textId="79AFE146" w:rsidR="00CD7401" w:rsidRDefault="00CD7401" w:rsidP="00511911">
      <w:r>
        <w:t xml:space="preserve">To draw from a </w:t>
      </w:r>
      <w:r w:rsidRPr="00CA69E2">
        <w:rPr>
          <w:i/>
          <w:iCs/>
        </w:rPr>
        <w:t xml:space="preserve">vertex </w:t>
      </w:r>
      <w:r w:rsidR="00215C0E" w:rsidRPr="00CA69E2">
        <w:rPr>
          <w:i/>
          <w:iCs/>
        </w:rPr>
        <w:t>buffer,</w:t>
      </w:r>
      <w:r>
        <w:t xml:space="preserve"> we must use the </w:t>
      </w:r>
      <w:r>
        <w:rPr>
          <w:i/>
          <w:iCs/>
        </w:rPr>
        <w:t>pipeline</w:t>
      </w:r>
      <w:r>
        <w:t xml:space="preserve"> and provide the Vertex and Fragment shader. </w:t>
      </w:r>
    </w:p>
    <w:p w14:paraId="302A5C43" w14:textId="77777777" w:rsidR="00CD7401" w:rsidRDefault="00CD7401" w:rsidP="00511911"/>
    <w:p w14:paraId="6F41F973" w14:textId="79BC93B3" w:rsidR="00F36149" w:rsidRDefault="00F36149" w:rsidP="00511911"/>
    <w:p w14:paraId="527B23C0" w14:textId="16513652" w:rsidR="00B77468" w:rsidRDefault="00B77468" w:rsidP="00511911">
      <w:pPr>
        <w:pStyle w:val="Heading4"/>
        <w:spacing w:before="0" w:after="80"/>
      </w:pPr>
      <w:r>
        <w:t xml:space="preserve">Structure </w:t>
      </w:r>
      <w:r w:rsidR="00791C9F">
        <w:t>of the program</w:t>
      </w:r>
    </w:p>
    <w:p w14:paraId="09051867" w14:textId="6C6650FD" w:rsidR="00924CA0" w:rsidRDefault="00924CA0" w:rsidP="00511911">
      <w:r>
        <w:t xml:space="preserve">In the sample program </w:t>
      </w:r>
      <w:r w:rsidR="004D0FAB">
        <w:rPr>
          <w:b/>
          <w:bCs/>
          <w:i/>
          <w:iCs/>
        </w:rPr>
        <w:t>pipeline</w:t>
      </w:r>
      <w:r>
        <w:t xml:space="preserve">, we see a first approach </w:t>
      </w:r>
      <w:r w:rsidR="00E14F31">
        <w:t>of</w:t>
      </w:r>
      <w:r>
        <w:t xml:space="preserve"> creating a reusable infrastructure for our games. This will take away a lot of the work in the future as </w:t>
      </w:r>
      <w:r w:rsidR="00D05CA0">
        <w:t>more</w:t>
      </w:r>
      <w:r>
        <w:t xml:space="preserve"> code will be added to this library.</w:t>
      </w:r>
    </w:p>
    <w:p w14:paraId="4D8B60DD" w14:textId="3F29D582" w:rsidR="00B5198D" w:rsidRDefault="00287D3C" w:rsidP="00511911">
      <w:r>
        <w:t xml:space="preserve">This </w:t>
      </w:r>
      <w:r w:rsidR="00CE0CF6">
        <w:t xml:space="preserve">program </w:t>
      </w:r>
      <w:r w:rsidR="00D85FFA">
        <w:t>copies</w:t>
      </w:r>
      <w:r w:rsidR="00CE0CF6">
        <w:t xml:space="preserve"> the code from the previous example. </w:t>
      </w:r>
      <w:r w:rsidR="00A41907">
        <w:t xml:space="preserve">Window and </w:t>
      </w:r>
      <w:r w:rsidR="00CE0CF6">
        <w:t xml:space="preserve">OpenGL initialization </w:t>
      </w:r>
      <w:r w:rsidR="00A41907">
        <w:t xml:space="preserve">are </w:t>
      </w:r>
      <w:r w:rsidR="00D85FFA">
        <w:t>the</w:t>
      </w:r>
      <w:r w:rsidR="00DD5EA0">
        <w:t xml:space="preserve"> same.</w:t>
      </w:r>
      <w:r w:rsidR="009335B6">
        <w:t xml:space="preserve"> </w:t>
      </w:r>
      <w:r w:rsidR="0014637F">
        <w:t xml:space="preserve">The program is now made up of two files. In the first file called </w:t>
      </w:r>
      <w:r w:rsidR="0014637F">
        <w:rPr>
          <w:i/>
          <w:iCs/>
        </w:rPr>
        <w:t>common.</w:t>
      </w:r>
      <w:r w:rsidR="0026464C">
        <w:rPr>
          <w:i/>
          <w:iCs/>
        </w:rPr>
        <w:t>cpp</w:t>
      </w:r>
      <w:r w:rsidR="0026464C">
        <w:t xml:space="preserve"> we ca</w:t>
      </w:r>
      <w:r w:rsidR="00F84B55">
        <w:t>n</w:t>
      </w:r>
      <w:r w:rsidR="0026464C">
        <w:t xml:space="preserve"> see the </w:t>
      </w:r>
      <w:r w:rsidR="00F84B55">
        <w:t xml:space="preserve">code used for </w:t>
      </w:r>
      <w:r w:rsidR="00827793">
        <w:t xml:space="preserve">window and library initialization, as well as the </w:t>
      </w:r>
      <w:r w:rsidR="00827793">
        <w:rPr>
          <w:i/>
          <w:iCs/>
        </w:rPr>
        <w:t>WinMain</w:t>
      </w:r>
      <w:r w:rsidR="00827793">
        <w:t xml:space="preserve"> function.</w:t>
      </w:r>
      <w:r w:rsidR="00BE0F1B">
        <w:t xml:space="preserve"> This code is our first library code. </w:t>
      </w:r>
      <w:r w:rsidR="00464EEF">
        <w:t>It is code we do not need to change</w:t>
      </w:r>
      <w:r w:rsidR="009D5AEC">
        <w:t xml:space="preserve"> very often.</w:t>
      </w:r>
    </w:p>
    <w:p w14:paraId="39B1F416" w14:textId="0248A94B" w:rsidR="00A10E1C" w:rsidRPr="00331C12" w:rsidRDefault="009D5AEC" w:rsidP="00511911">
      <w:r>
        <w:lastRenderedPageBreak/>
        <w:t xml:space="preserve">We may have to </w:t>
      </w:r>
      <w:r w:rsidR="00D90150">
        <w:t xml:space="preserve">add some </w:t>
      </w:r>
      <w:r w:rsidR="00B5198D">
        <w:t>bits</w:t>
      </w:r>
      <w:r w:rsidR="00D90150">
        <w:t xml:space="preserve"> here and there to support our </w:t>
      </w:r>
      <w:r w:rsidR="00875C3D">
        <w:t xml:space="preserve">increasing needs. </w:t>
      </w:r>
      <w:r w:rsidR="00B5198D">
        <w:t xml:space="preserve">For </w:t>
      </w:r>
      <w:r w:rsidR="00971E79">
        <w:t xml:space="preserve">our current needs I have added the functions </w:t>
      </w:r>
      <w:r w:rsidR="00331C12">
        <w:rPr>
          <w:i/>
          <w:iCs/>
        </w:rPr>
        <w:t>init_game</w:t>
      </w:r>
      <w:r w:rsidR="00331C12">
        <w:t xml:space="preserve"> and </w:t>
      </w:r>
      <w:r w:rsidR="00331C12">
        <w:rPr>
          <w:i/>
          <w:iCs/>
        </w:rPr>
        <w:t>terminate_game</w:t>
      </w:r>
      <w:r w:rsidR="00331C12">
        <w:t xml:space="preserve">. The first is called </w:t>
      </w:r>
      <w:r w:rsidR="00320B24">
        <w:t xml:space="preserve">before we enter the main loop, so we can do </w:t>
      </w:r>
      <w:r w:rsidR="00D436E0">
        <w:t>our</w:t>
      </w:r>
      <w:r w:rsidR="00320B24">
        <w:t xml:space="preserve"> game initialization</w:t>
      </w:r>
      <w:r w:rsidR="00F62157">
        <w:t xml:space="preserve"> and the second </w:t>
      </w:r>
      <w:r w:rsidR="00280E22">
        <w:t xml:space="preserve">is called after the main loop to perform any </w:t>
      </w:r>
      <w:r w:rsidR="009D3A57">
        <w:t>cleanup</w:t>
      </w:r>
      <w:r w:rsidR="00280E22">
        <w:t xml:space="preserve"> we need to do.</w:t>
      </w:r>
    </w:p>
    <w:p w14:paraId="71169CDE" w14:textId="77777777" w:rsidR="00B77468" w:rsidRDefault="00B77468" w:rsidP="00511911"/>
    <w:p w14:paraId="3FC4508A" w14:textId="34878FF8" w:rsidR="00AC43F7" w:rsidRDefault="00AC43F7" w:rsidP="00511911">
      <w:pPr>
        <w:pStyle w:val="Heading4"/>
        <w:spacing w:before="0" w:after="80"/>
      </w:pPr>
      <w:r>
        <w:t>Organizing the data</w:t>
      </w:r>
    </w:p>
    <w:p w14:paraId="4FAAEC11" w14:textId="123EFA61" w:rsidR="00AC43F7" w:rsidRDefault="007F6390" w:rsidP="00511911">
      <w:r>
        <w:t xml:space="preserve">The first step </w:t>
      </w:r>
      <w:r w:rsidR="00CA2326">
        <w:t xml:space="preserve">in the pipeline is the </w:t>
      </w:r>
      <w:r w:rsidR="00CA2326">
        <w:rPr>
          <w:i/>
          <w:iCs/>
        </w:rPr>
        <w:t>Vertex Specification</w:t>
      </w:r>
      <w:r w:rsidR="00CA2326">
        <w:t xml:space="preserve">. </w:t>
      </w:r>
      <w:r w:rsidR="00C3338C">
        <w:t xml:space="preserve">In this step </w:t>
      </w:r>
      <w:r w:rsidR="00B36845">
        <w:t xml:space="preserve">we gather and organize the data </w:t>
      </w:r>
      <w:r w:rsidR="00307B8F">
        <w:t>that represent our meshes and models</w:t>
      </w:r>
      <w:r w:rsidR="00CA2F0F">
        <w:t>, and</w:t>
      </w:r>
      <w:r w:rsidR="00307B8F">
        <w:t xml:space="preserve"> </w:t>
      </w:r>
      <w:r w:rsidR="00CA2F0F">
        <w:t>w</w:t>
      </w:r>
      <w:r w:rsidR="0086063D">
        <w:t>e load our shader programs</w:t>
      </w:r>
      <w:r w:rsidR="00CA2F0F">
        <w:t>.</w:t>
      </w:r>
    </w:p>
    <w:p w14:paraId="15182100" w14:textId="12BB05DD" w:rsidR="00624D68" w:rsidRDefault="00624D68" w:rsidP="00511911">
      <w:r>
        <w:t xml:space="preserve">This is done in our new </w:t>
      </w:r>
      <w:r w:rsidR="00786894">
        <w:rPr>
          <w:i/>
          <w:iCs/>
        </w:rPr>
        <w:t>init_game</w:t>
      </w:r>
      <w:r w:rsidR="00786894">
        <w:t xml:space="preserve"> function. </w:t>
      </w:r>
      <w:r w:rsidR="00152C13">
        <w:t xml:space="preserve">There </w:t>
      </w:r>
      <w:r w:rsidR="00CA6EAD">
        <w:t xml:space="preserve">the first thing we do is load the shaders into the GPU memory. </w:t>
      </w:r>
      <w:r w:rsidR="006F6F2E">
        <w:t>These little programs will guide the GPU when we render the triangle.</w:t>
      </w:r>
    </w:p>
    <w:p w14:paraId="2F392257" w14:textId="08BC5B55" w:rsidR="004441A2" w:rsidRDefault="00764D85" w:rsidP="00511911">
      <w:r>
        <w:t xml:space="preserve">Then we allocate space in the memory </w:t>
      </w:r>
      <w:r w:rsidR="00972B73">
        <w:t xml:space="preserve">of our graphics card and store the triangle </w:t>
      </w:r>
      <w:r w:rsidR="00A523CE">
        <w:t>geometry and color attributes to be used for drawing.</w:t>
      </w:r>
      <w:r w:rsidR="003B6773">
        <w:t xml:space="preserve"> </w:t>
      </w:r>
      <w:r w:rsidR="00A94C00">
        <w:t>We are starting with the geometry data. The shaders will be examined a little later</w:t>
      </w:r>
      <w:r w:rsidR="003A085E">
        <w:t xml:space="preserve">. For the time </w:t>
      </w:r>
      <w:r w:rsidR="00D436E0">
        <w:t>being</w:t>
      </w:r>
      <w:r w:rsidR="009D3A57">
        <w:t>,</w:t>
      </w:r>
      <w:r w:rsidR="003A085E">
        <w:t xml:space="preserve"> we compile </w:t>
      </w:r>
      <w:r w:rsidR="00085E12">
        <w:t>and load them to get things going</w:t>
      </w:r>
      <w:r w:rsidR="009D3A57">
        <w:t>.</w:t>
      </w:r>
    </w:p>
    <w:p w14:paraId="0BF849DD" w14:textId="269F8632" w:rsidR="004E0026" w:rsidRDefault="00E91D64" w:rsidP="00511911">
      <w:r>
        <w:t xml:space="preserve">The first thing we </w:t>
      </w:r>
      <w:r w:rsidR="00D85FFA">
        <w:t>must</w:t>
      </w:r>
      <w:r>
        <w:t xml:space="preserve"> do is allocate </w:t>
      </w:r>
      <w:r w:rsidR="005B03E6">
        <w:t xml:space="preserve">a </w:t>
      </w:r>
      <w:r w:rsidR="005B03E6">
        <w:rPr>
          <w:i/>
          <w:iCs/>
        </w:rPr>
        <w:t>Vertex Array</w:t>
      </w:r>
      <w:r w:rsidR="005B03E6">
        <w:t xml:space="preserve"> in which we will store our data.</w:t>
      </w:r>
    </w:p>
    <w:p w14:paraId="111CC925" w14:textId="116BAA9C" w:rsidR="00A65E8A" w:rsidRDefault="00A65E8A" w:rsidP="00511911">
      <w:r>
        <w:rPr>
          <w:noProof/>
        </w:rPr>
        <mc:AlternateContent>
          <mc:Choice Requires="wps">
            <w:drawing>
              <wp:inline distT="0" distB="0" distL="0" distR="0" wp14:anchorId="6E251224" wp14:editId="2783E213">
                <wp:extent cx="6629400" cy="1404620"/>
                <wp:effectExtent l="0" t="0" r="19050" b="1206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08EFC1B" w14:textId="1CDFD1FB"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create the main storage</w:t>
                            </w:r>
                          </w:p>
                          <w:p w14:paraId="786A76F7" w14:textId="77777777"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glGenVertexArrays</w:t>
                            </w:r>
                            <w:r w:rsidRPr="00BC2B2B">
                              <w:rPr>
                                <w:rFonts w:ascii="Consolas" w:hAnsi="Consolas" w:cs="Consolas"/>
                                <w:color w:val="000000"/>
                                <w:sz w:val="20"/>
                                <w:szCs w:val="20"/>
                              </w:rPr>
                              <w:t>(1, &amp;vertex_array);</w:t>
                            </w:r>
                          </w:p>
                          <w:p w14:paraId="2762D5CC" w14:textId="77777777"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bind and use it</w:t>
                            </w:r>
                          </w:p>
                          <w:p w14:paraId="3F366C22" w14:textId="50E6A79B"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(vertex_array);</w:t>
                            </w:r>
                          </w:p>
                        </w:txbxContent>
                      </wps:txbx>
                      <wps:bodyPr rot="0" vert="horz" wrap="square" lIns="91440" tIns="45720" rIns="91440" bIns="45720" anchor="t" anchorCtr="0">
                        <a:spAutoFit/>
                      </wps:bodyPr>
                    </wps:wsp>
                  </a:graphicData>
                </a:graphic>
              </wp:inline>
            </w:drawing>
          </mc:Choice>
          <mc:Fallback>
            <w:pict>
              <v:shape w14:anchorId="6E251224" id="_x0000_s103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FMuVnoS&#10;AgAA/wMAAA4AAAAAAAAAAAAAAAAALgIAAGRycy9lMm9Eb2MueG1sUEsBAi0AFAAGAAgAAAAhANNV&#10;DNrbAAAABgEAAA8AAAAAAAAAAAAAAAAAbAQAAGRycy9kb3ducmV2LnhtbFBLBQYAAAAABAAEAPMA&#10;AAB0BQAAAAA=&#10;" filled="f">
                <v:textbox style="mso-fit-shape-to-text:t">
                  <w:txbxContent>
                    <w:p w14:paraId="308EFC1B" w14:textId="1CDFD1FB"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create the main storage</w:t>
                      </w:r>
                    </w:p>
                    <w:p w14:paraId="786A76F7" w14:textId="77777777"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glGenVertexArrays</w:t>
                      </w:r>
                      <w:r w:rsidRPr="00BC2B2B">
                        <w:rPr>
                          <w:rFonts w:ascii="Consolas" w:hAnsi="Consolas" w:cs="Consolas"/>
                          <w:color w:val="000000"/>
                          <w:sz w:val="20"/>
                          <w:szCs w:val="20"/>
                        </w:rPr>
                        <w:t>(1, &amp;vertex_array);</w:t>
                      </w:r>
                    </w:p>
                    <w:p w14:paraId="2762D5CC" w14:textId="77777777"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bind and use it</w:t>
                      </w:r>
                    </w:p>
                    <w:p w14:paraId="3F366C22" w14:textId="50E6A79B" w:rsidR="00046CFA" w:rsidRPr="00BC2B2B" w:rsidRDefault="00046CFA" w:rsidP="00A65E8A">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(vertex_array);</w:t>
                      </w:r>
                    </w:p>
                  </w:txbxContent>
                </v:textbox>
                <w10:anchorlock/>
              </v:shape>
            </w:pict>
          </mc:Fallback>
        </mc:AlternateContent>
      </w:r>
    </w:p>
    <w:p w14:paraId="6A7CE043" w14:textId="2FC34EE0" w:rsidR="00A65E8A" w:rsidRDefault="00112101" w:rsidP="00511911">
      <w:r>
        <w:rPr>
          <w:i/>
          <w:iCs/>
        </w:rPr>
        <w:t>glGenVertexArray</w:t>
      </w:r>
      <w:r w:rsidR="00693A84">
        <w:rPr>
          <w:i/>
          <w:iCs/>
        </w:rPr>
        <w:t>s</w:t>
      </w:r>
      <w:r>
        <w:t xml:space="preserve"> allocates the </w:t>
      </w:r>
      <w:r w:rsidR="0013632F">
        <w:t xml:space="preserve">memory and stores its identifier </w:t>
      </w:r>
      <w:r w:rsidR="00E36F18">
        <w:t xml:space="preserve">in the </w:t>
      </w:r>
      <w:r w:rsidR="00E36F18">
        <w:rPr>
          <w:i/>
          <w:iCs/>
        </w:rPr>
        <w:t>vertex_array</w:t>
      </w:r>
      <w:r w:rsidR="00E36F18">
        <w:t xml:space="preserve"> variable.</w:t>
      </w:r>
      <w:r w:rsidR="000A600C">
        <w:t xml:space="preserve"> OpenGL depends heavily on its state. </w:t>
      </w:r>
      <w:r w:rsidR="000E6D6F">
        <w:t>After we allocate the array</w:t>
      </w:r>
      <w:r w:rsidR="00A925FB">
        <w:t>,</w:t>
      </w:r>
      <w:r w:rsidR="000E6D6F">
        <w:t xml:space="preserve"> we bind it using </w:t>
      </w:r>
      <w:r w:rsidR="000E6D6F">
        <w:rPr>
          <w:i/>
          <w:iCs/>
        </w:rPr>
        <w:t>glBind</w:t>
      </w:r>
      <w:r w:rsidR="00325B88">
        <w:rPr>
          <w:i/>
          <w:iCs/>
        </w:rPr>
        <w:t>VertexArray</w:t>
      </w:r>
      <w:r w:rsidR="00325B88">
        <w:t xml:space="preserve">. From that point </w:t>
      </w:r>
      <w:r w:rsidR="00A925FB">
        <w:t xml:space="preserve">on </w:t>
      </w:r>
      <w:r w:rsidR="005A673F">
        <w:t>subsequent calls are appended to this array</w:t>
      </w:r>
      <w:r w:rsidR="002D35A1">
        <w:t>. Any other allocations are stored within this array</w:t>
      </w:r>
      <w:r w:rsidR="00AC4DF6">
        <w:t xml:space="preserve">. </w:t>
      </w:r>
      <w:r w:rsidR="00F9300E">
        <w:t>So,</w:t>
      </w:r>
      <w:r w:rsidR="00AC4DF6">
        <w:t xml:space="preserve"> our next step which allocates memory for the vertices of our triangle</w:t>
      </w:r>
      <w:r w:rsidR="00647FAB">
        <w:t xml:space="preserve"> will allocate the buffer inside the </w:t>
      </w:r>
      <w:r w:rsidR="00647FAB">
        <w:rPr>
          <w:i/>
          <w:iCs/>
        </w:rPr>
        <w:t>vertex_array.</w:t>
      </w:r>
      <w:r w:rsidR="00C23E53">
        <w:t xml:space="preserve"> </w:t>
      </w:r>
    </w:p>
    <w:p w14:paraId="05D8F571" w14:textId="55AD170D" w:rsidR="00C77E27" w:rsidRDefault="003B77A3" w:rsidP="00511911">
      <w:r>
        <w:rPr>
          <w:noProof/>
        </w:rPr>
        <mc:AlternateContent>
          <mc:Choice Requires="wps">
            <w:drawing>
              <wp:inline distT="0" distB="0" distL="0" distR="0" wp14:anchorId="17EE8E39" wp14:editId="0A9B7131">
                <wp:extent cx="6629400" cy="1404620"/>
                <wp:effectExtent l="0" t="0" r="1905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CBF2D0D" w14:textId="5AE7C4CD"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create a buffer for the vertices</w:t>
                            </w:r>
                          </w:p>
                          <w:p w14:paraId="2D304110"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glGenBuffers</w:t>
                            </w:r>
                            <w:r w:rsidRPr="00BC2B2B">
                              <w:rPr>
                                <w:rFonts w:ascii="Consolas" w:hAnsi="Consolas" w:cs="Consolas"/>
                                <w:color w:val="000000"/>
                                <w:sz w:val="20"/>
                                <w:szCs w:val="20"/>
                              </w:rPr>
                              <w:t>(1, &amp;vertex_buffer);</w:t>
                            </w:r>
                          </w:p>
                          <w:p w14:paraId="2F3CC786"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glBindBuffer</w:t>
                            </w:r>
                            <w:r w:rsidRPr="00BC2B2B">
                              <w:rPr>
                                <w:rFonts w:ascii="Consolas" w:hAnsi="Consolas" w:cs="Consolas"/>
                                <w:color w:val="000000"/>
                                <w:sz w:val="20"/>
                                <w:szCs w:val="20"/>
                              </w:rPr>
                              <w:t>(</w:t>
                            </w:r>
                            <w:r w:rsidRPr="00BC2B2B">
                              <w:rPr>
                                <w:rFonts w:ascii="Consolas" w:hAnsi="Consolas" w:cs="Consolas"/>
                                <w:color w:val="6F008A"/>
                                <w:sz w:val="20"/>
                                <w:szCs w:val="20"/>
                              </w:rPr>
                              <w:t>GL_ARRAY_BUFFER</w:t>
                            </w:r>
                            <w:r w:rsidRPr="00BC2B2B">
                              <w:rPr>
                                <w:rFonts w:ascii="Consolas" w:hAnsi="Consolas" w:cs="Consolas"/>
                                <w:color w:val="000000"/>
                                <w:sz w:val="20"/>
                                <w:szCs w:val="20"/>
                              </w:rPr>
                              <w:t>, vertex_buffer);</w:t>
                            </w:r>
                          </w:p>
                          <w:p w14:paraId="49BF28CF"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glBufferData</w:t>
                            </w:r>
                            <w:r w:rsidRPr="00BC2B2B">
                              <w:rPr>
                                <w:rFonts w:ascii="Consolas" w:hAnsi="Consolas" w:cs="Consolas"/>
                                <w:color w:val="000000"/>
                                <w:sz w:val="20"/>
                                <w:szCs w:val="20"/>
                              </w:rPr>
                              <w:t>(</w:t>
                            </w:r>
                            <w:r w:rsidRPr="00BC2B2B">
                              <w:rPr>
                                <w:rFonts w:ascii="Consolas" w:hAnsi="Consolas" w:cs="Consolas"/>
                                <w:color w:val="6F008A"/>
                                <w:sz w:val="20"/>
                                <w:szCs w:val="20"/>
                              </w:rPr>
                              <w:t>GL_ARRAY_BUFFER</w:t>
                            </w:r>
                            <w:r w:rsidRPr="00BC2B2B">
                              <w:rPr>
                                <w:rFonts w:ascii="Consolas" w:hAnsi="Consolas" w:cs="Consolas"/>
                                <w:color w:val="000000"/>
                                <w:sz w:val="20"/>
                                <w:szCs w:val="20"/>
                              </w:rPr>
                              <w:t xml:space="preserve">, </w:t>
                            </w:r>
                            <w:r w:rsidRPr="00BC2B2B">
                              <w:rPr>
                                <w:rFonts w:ascii="Consolas" w:hAnsi="Consolas" w:cs="Consolas"/>
                                <w:color w:val="0000FF"/>
                                <w:sz w:val="20"/>
                                <w:szCs w:val="20"/>
                              </w:rPr>
                              <w:t>sizeof</w:t>
                            </w:r>
                            <w:r w:rsidRPr="00BC2B2B">
                              <w:rPr>
                                <w:rFonts w:ascii="Consolas" w:hAnsi="Consolas" w:cs="Consolas"/>
                                <w:color w:val="000000"/>
                                <w:sz w:val="20"/>
                                <w:szCs w:val="20"/>
                              </w:rPr>
                              <w:t xml:space="preserve">(vertices), vertices, </w:t>
                            </w:r>
                            <w:r w:rsidRPr="00BC2B2B">
                              <w:rPr>
                                <w:rFonts w:ascii="Consolas" w:hAnsi="Consolas" w:cs="Consolas"/>
                                <w:color w:val="6F008A"/>
                                <w:sz w:val="20"/>
                                <w:szCs w:val="20"/>
                              </w:rPr>
                              <w:t>GL_STATIC_DRAW</w:t>
                            </w:r>
                            <w:r w:rsidRPr="00BC2B2B">
                              <w:rPr>
                                <w:rFonts w:ascii="Consolas" w:hAnsi="Consolas" w:cs="Consolas"/>
                                <w:color w:val="000000"/>
                                <w:sz w:val="20"/>
                                <w:szCs w:val="20"/>
                              </w:rPr>
                              <w:t>);</w:t>
                            </w:r>
                          </w:p>
                          <w:p w14:paraId="458D71D4"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glVertexAttribPointer</w:t>
                            </w:r>
                            <w:r w:rsidRPr="00BC2B2B">
                              <w:rPr>
                                <w:rFonts w:ascii="Consolas" w:hAnsi="Consolas" w:cs="Consolas"/>
                                <w:color w:val="000000"/>
                                <w:sz w:val="20"/>
                                <w:szCs w:val="20"/>
                              </w:rPr>
                              <w:t xml:space="preserve">(0, 3, </w:t>
                            </w:r>
                            <w:r w:rsidRPr="00BC2B2B">
                              <w:rPr>
                                <w:rFonts w:ascii="Consolas" w:hAnsi="Consolas" w:cs="Consolas"/>
                                <w:color w:val="6F008A"/>
                                <w:sz w:val="20"/>
                                <w:szCs w:val="20"/>
                              </w:rPr>
                              <w:t>GL_FLOAT</w:t>
                            </w:r>
                            <w:r w:rsidRPr="00BC2B2B">
                              <w:rPr>
                                <w:rFonts w:ascii="Consolas" w:hAnsi="Consolas" w:cs="Consolas"/>
                                <w:color w:val="000000"/>
                                <w:sz w:val="20"/>
                                <w:szCs w:val="20"/>
                              </w:rPr>
                              <w:t xml:space="preserve">, </w:t>
                            </w:r>
                            <w:r w:rsidRPr="00BC2B2B">
                              <w:rPr>
                                <w:rFonts w:ascii="Consolas" w:hAnsi="Consolas" w:cs="Consolas"/>
                                <w:color w:val="6F008A"/>
                                <w:sz w:val="20"/>
                                <w:szCs w:val="20"/>
                              </w:rPr>
                              <w:t>GL_FALSE</w:t>
                            </w:r>
                            <w:r w:rsidRPr="00BC2B2B">
                              <w:rPr>
                                <w:rFonts w:ascii="Consolas" w:hAnsi="Consolas" w:cs="Consolas"/>
                                <w:color w:val="000000"/>
                                <w:sz w:val="20"/>
                                <w:szCs w:val="20"/>
                              </w:rPr>
                              <w:t>, 0, (</w:t>
                            </w:r>
                            <w:r w:rsidRPr="00BC2B2B">
                              <w:rPr>
                                <w:rFonts w:ascii="Consolas" w:hAnsi="Consolas" w:cs="Consolas"/>
                                <w:color w:val="0000FF"/>
                                <w:sz w:val="20"/>
                                <w:szCs w:val="20"/>
                              </w:rPr>
                              <w:t>void</w:t>
                            </w:r>
                            <w:r w:rsidRPr="00BC2B2B">
                              <w:rPr>
                                <w:rFonts w:ascii="Consolas" w:hAnsi="Consolas" w:cs="Consolas"/>
                                <w:color w:val="000000"/>
                                <w:sz w:val="20"/>
                                <w:szCs w:val="20"/>
                              </w:rPr>
                              <w:t>*)0);</w:t>
                            </w:r>
                          </w:p>
                          <w:p w14:paraId="7DDCA194" w14:textId="39EF52CE"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glEnableVertexAttribArray</w:t>
                            </w:r>
                            <w:r w:rsidRPr="00BC2B2B">
                              <w:rPr>
                                <w:rFonts w:ascii="Consolas" w:hAnsi="Consolas" w:cs="Consolas"/>
                                <w:color w:val="000000"/>
                                <w:sz w:val="20"/>
                                <w:szCs w:val="20"/>
                              </w:rPr>
                              <w:t>(0);</w:t>
                            </w:r>
                          </w:p>
                        </w:txbxContent>
                      </wps:txbx>
                      <wps:bodyPr rot="0" vert="horz" wrap="square" lIns="91440" tIns="45720" rIns="91440" bIns="45720" anchor="t" anchorCtr="0">
                        <a:spAutoFit/>
                      </wps:bodyPr>
                    </wps:wsp>
                  </a:graphicData>
                </a:graphic>
              </wp:inline>
            </w:drawing>
          </mc:Choice>
          <mc:Fallback>
            <w:pict>
              <v:shape w14:anchorId="17EE8E39" id="_x0000_s103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IGZOIwS&#10;AgAA/wMAAA4AAAAAAAAAAAAAAAAALgIAAGRycy9lMm9Eb2MueG1sUEsBAi0AFAAGAAgAAAAhANNV&#10;DNrbAAAABgEAAA8AAAAAAAAAAAAAAAAAbAQAAGRycy9kb3ducmV2LnhtbFBLBQYAAAAABAAEAPMA&#10;AAB0BQAAAAA=&#10;" filled="f">
                <v:textbox style="mso-fit-shape-to-text:t">
                  <w:txbxContent>
                    <w:p w14:paraId="5CBF2D0D" w14:textId="5AE7C4CD"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create a buffer for the vertices</w:t>
                      </w:r>
                    </w:p>
                    <w:p w14:paraId="2D304110"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glGenBuffers</w:t>
                      </w:r>
                      <w:r w:rsidRPr="00BC2B2B">
                        <w:rPr>
                          <w:rFonts w:ascii="Consolas" w:hAnsi="Consolas" w:cs="Consolas"/>
                          <w:color w:val="000000"/>
                          <w:sz w:val="20"/>
                          <w:szCs w:val="20"/>
                        </w:rPr>
                        <w:t>(1, &amp;vertex_buffer);</w:t>
                      </w:r>
                    </w:p>
                    <w:p w14:paraId="2F3CC786"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glBindBuffer</w:t>
                      </w:r>
                      <w:r w:rsidRPr="00BC2B2B">
                        <w:rPr>
                          <w:rFonts w:ascii="Consolas" w:hAnsi="Consolas" w:cs="Consolas"/>
                          <w:color w:val="000000"/>
                          <w:sz w:val="20"/>
                          <w:szCs w:val="20"/>
                        </w:rPr>
                        <w:t>(</w:t>
                      </w:r>
                      <w:r w:rsidRPr="00BC2B2B">
                        <w:rPr>
                          <w:rFonts w:ascii="Consolas" w:hAnsi="Consolas" w:cs="Consolas"/>
                          <w:color w:val="6F008A"/>
                          <w:sz w:val="20"/>
                          <w:szCs w:val="20"/>
                        </w:rPr>
                        <w:t>GL_ARRAY_BUFFER</w:t>
                      </w:r>
                      <w:r w:rsidRPr="00BC2B2B">
                        <w:rPr>
                          <w:rFonts w:ascii="Consolas" w:hAnsi="Consolas" w:cs="Consolas"/>
                          <w:color w:val="000000"/>
                          <w:sz w:val="20"/>
                          <w:szCs w:val="20"/>
                        </w:rPr>
                        <w:t>, vertex_buffer);</w:t>
                      </w:r>
                    </w:p>
                    <w:p w14:paraId="49BF28CF"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glBufferData</w:t>
                      </w:r>
                      <w:r w:rsidRPr="00BC2B2B">
                        <w:rPr>
                          <w:rFonts w:ascii="Consolas" w:hAnsi="Consolas" w:cs="Consolas"/>
                          <w:color w:val="000000"/>
                          <w:sz w:val="20"/>
                          <w:szCs w:val="20"/>
                        </w:rPr>
                        <w:t>(</w:t>
                      </w:r>
                      <w:r w:rsidRPr="00BC2B2B">
                        <w:rPr>
                          <w:rFonts w:ascii="Consolas" w:hAnsi="Consolas" w:cs="Consolas"/>
                          <w:color w:val="6F008A"/>
                          <w:sz w:val="20"/>
                          <w:szCs w:val="20"/>
                        </w:rPr>
                        <w:t>GL_ARRAY_BUFFER</w:t>
                      </w:r>
                      <w:r w:rsidRPr="00BC2B2B">
                        <w:rPr>
                          <w:rFonts w:ascii="Consolas" w:hAnsi="Consolas" w:cs="Consolas"/>
                          <w:color w:val="000000"/>
                          <w:sz w:val="20"/>
                          <w:szCs w:val="20"/>
                        </w:rPr>
                        <w:t xml:space="preserve">, </w:t>
                      </w:r>
                      <w:r w:rsidRPr="00BC2B2B">
                        <w:rPr>
                          <w:rFonts w:ascii="Consolas" w:hAnsi="Consolas" w:cs="Consolas"/>
                          <w:color w:val="0000FF"/>
                          <w:sz w:val="20"/>
                          <w:szCs w:val="20"/>
                        </w:rPr>
                        <w:t>sizeof</w:t>
                      </w:r>
                      <w:r w:rsidRPr="00BC2B2B">
                        <w:rPr>
                          <w:rFonts w:ascii="Consolas" w:hAnsi="Consolas" w:cs="Consolas"/>
                          <w:color w:val="000000"/>
                          <w:sz w:val="20"/>
                          <w:szCs w:val="20"/>
                        </w:rPr>
                        <w:t xml:space="preserve">(vertices), vertices, </w:t>
                      </w:r>
                      <w:r w:rsidRPr="00BC2B2B">
                        <w:rPr>
                          <w:rFonts w:ascii="Consolas" w:hAnsi="Consolas" w:cs="Consolas"/>
                          <w:color w:val="6F008A"/>
                          <w:sz w:val="20"/>
                          <w:szCs w:val="20"/>
                        </w:rPr>
                        <w:t>GL_STATIC_DRAW</w:t>
                      </w:r>
                      <w:r w:rsidRPr="00BC2B2B">
                        <w:rPr>
                          <w:rFonts w:ascii="Consolas" w:hAnsi="Consolas" w:cs="Consolas"/>
                          <w:color w:val="000000"/>
                          <w:sz w:val="20"/>
                          <w:szCs w:val="20"/>
                        </w:rPr>
                        <w:t>);</w:t>
                      </w:r>
                    </w:p>
                    <w:p w14:paraId="458D71D4" w14:textId="77777777"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glVertexAttribPointer</w:t>
                      </w:r>
                      <w:r w:rsidRPr="00BC2B2B">
                        <w:rPr>
                          <w:rFonts w:ascii="Consolas" w:hAnsi="Consolas" w:cs="Consolas"/>
                          <w:color w:val="000000"/>
                          <w:sz w:val="20"/>
                          <w:szCs w:val="20"/>
                        </w:rPr>
                        <w:t xml:space="preserve">(0, 3, </w:t>
                      </w:r>
                      <w:r w:rsidRPr="00BC2B2B">
                        <w:rPr>
                          <w:rFonts w:ascii="Consolas" w:hAnsi="Consolas" w:cs="Consolas"/>
                          <w:color w:val="6F008A"/>
                          <w:sz w:val="20"/>
                          <w:szCs w:val="20"/>
                        </w:rPr>
                        <w:t>GL_FLOAT</w:t>
                      </w:r>
                      <w:r w:rsidRPr="00BC2B2B">
                        <w:rPr>
                          <w:rFonts w:ascii="Consolas" w:hAnsi="Consolas" w:cs="Consolas"/>
                          <w:color w:val="000000"/>
                          <w:sz w:val="20"/>
                          <w:szCs w:val="20"/>
                        </w:rPr>
                        <w:t xml:space="preserve">, </w:t>
                      </w:r>
                      <w:r w:rsidRPr="00BC2B2B">
                        <w:rPr>
                          <w:rFonts w:ascii="Consolas" w:hAnsi="Consolas" w:cs="Consolas"/>
                          <w:color w:val="6F008A"/>
                          <w:sz w:val="20"/>
                          <w:szCs w:val="20"/>
                        </w:rPr>
                        <w:t>GL_FALSE</w:t>
                      </w:r>
                      <w:r w:rsidRPr="00BC2B2B">
                        <w:rPr>
                          <w:rFonts w:ascii="Consolas" w:hAnsi="Consolas" w:cs="Consolas"/>
                          <w:color w:val="000000"/>
                          <w:sz w:val="20"/>
                          <w:szCs w:val="20"/>
                        </w:rPr>
                        <w:t>, 0, (</w:t>
                      </w:r>
                      <w:r w:rsidRPr="00BC2B2B">
                        <w:rPr>
                          <w:rFonts w:ascii="Consolas" w:hAnsi="Consolas" w:cs="Consolas"/>
                          <w:color w:val="0000FF"/>
                          <w:sz w:val="20"/>
                          <w:szCs w:val="20"/>
                        </w:rPr>
                        <w:t>void</w:t>
                      </w:r>
                      <w:r w:rsidRPr="00BC2B2B">
                        <w:rPr>
                          <w:rFonts w:ascii="Consolas" w:hAnsi="Consolas" w:cs="Consolas"/>
                          <w:color w:val="000000"/>
                          <w:sz w:val="20"/>
                          <w:szCs w:val="20"/>
                        </w:rPr>
                        <w:t>*)0);</w:t>
                      </w:r>
                    </w:p>
                    <w:p w14:paraId="7DDCA194" w14:textId="39EF52CE" w:rsidR="00046CFA" w:rsidRPr="00BC2B2B" w:rsidRDefault="00046CFA" w:rsidP="003B77A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glEnableVertexAttribArray</w:t>
                      </w:r>
                      <w:r w:rsidRPr="00BC2B2B">
                        <w:rPr>
                          <w:rFonts w:ascii="Consolas" w:hAnsi="Consolas" w:cs="Consolas"/>
                          <w:color w:val="000000"/>
                          <w:sz w:val="20"/>
                          <w:szCs w:val="20"/>
                        </w:rPr>
                        <w:t>(0);</w:t>
                      </w:r>
                    </w:p>
                  </w:txbxContent>
                </v:textbox>
                <w10:anchorlock/>
              </v:shape>
            </w:pict>
          </mc:Fallback>
        </mc:AlternateContent>
      </w:r>
    </w:p>
    <w:p w14:paraId="6C5A2ED4" w14:textId="56934F5C" w:rsidR="003B77A3" w:rsidRDefault="00270EC3" w:rsidP="00511911">
      <w:r>
        <w:t xml:space="preserve">This allocated buffer is </w:t>
      </w:r>
      <w:r w:rsidR="006267C9">
        <w:t xml:space="preserve">inside the vertex array and after we bind it </w:t>
      </w:r>
      <w:r w:rsidR="00772976">
        <w:rPr>
          <w:i/>
          <w:iCs/>
        </w:rPr>
        <w:t>glBufferData</w:t>
      </w:r>
      <w:r w:rsidR="00772976">
        <w:t xml:space="preserve"> copies the </w:t>
      </w:r>
      <w:r w:rsidR="00082651">
        <w:t xml:space="preserve">vertex coordinates inside the </w:t>
      </w:r>
      <w:r w:rsidR="00082651">
        <w:rPr>
          <w:i/>
          <w:iCs/>
        </w:rPr>
        <w:t>vertex_buffer</w:t>
      </w:r>
      <w:r w:rsidR="00082651">
        <w:t xml:space="preserve">. </w:t>
      </w:r>
    </w:p>
    <w:p w14:paraId="6C586D69" w14:textId="158536F5" w:rsidR="00515E81" w:rsidRDefault="00515E81" w:rsidP="00511911">
      <w:r>
        <w:t>OpenGL buffers can contain more tha</w:t>
      </w:r>
      <w:r w:rsidR="00FD4F77">
        <w:t>n</w:t>
      </w:r>
      <w:r>
        <w:t xml:space="preserve"> just data.</w:t>
      </w:r>
      <w:r w:rsidR="00EE3E58">
        <w:t xml:space="preserve"> They can also store commands like </w:t>
      </w:r>
      <w:r w:rsidR="003B2421" w:rsidRPr="003B2421">
        <w:rPr>
          <w:i/>
          <w:iCs/>
        </w:rPr>
        <w:t>glVertexAttribPointer</w:t>
      </w:r>
      <w:r w:rsidR="0019052A">
        <w:t xml:space="preserve"> which instructs the library where to </w:t>
      </w:r>
      <w:r w:rsidR="006951FC">
        <w:t xml:space="preserve">‘find’ the data. Storing these commands within the </w:t>
      </w:r>
      <w:r w:rsidR="001556F7">
        <w:t>vertex buffers speeds the drawing process dramatically.</w:t>
      </w:r>
      <w:r w:rsidR="004422B5">
        <w:t xml:space="preserve"> You can </w:t>
      </w:r>
      <w:r w:rsidR="00ED0183">
        <w:t xml:space="preserve">visualize the buffers as programs containing both data and code that are stored in superfast </w:t>
      </w:r>
      <w:r w:rsidR="00500D55">
        <w:t xml:space="preserve">GPU memory and </w:t>
      </w:r>
      <w:r w:rsidR="0020507B">
        <w:t>run int GPU as well.</w:t>
      </w:r>
    </w:p>
    <w:p w14:paraId="5508BD6C" w14:textId="1D48DD04" w:rsidR="0020507B" w:rsidRDefault="0020507B" w:rsidP="00511911">
      <w:r>
        <w:t xml:space="preserve">Similarly to the </w:t>
      </w:r>
      <w:r w:rsidR="00A02B62">
        <w:t xml:space="preserve">vertex data we allocate </w:t>
      </w:r>
      <w:r w:rsidR="00B976AA">
        <w:t>buffer for the colors</w:t>
      </w:r>
      <w:r w:rsidR="009A7218">
        <w:t xml:space="preserve">. </w:t>
      </w:r>
      <w:r w:rsidR="00085A40">
        <w:t xml:space="preserve">We can add </w:t>
      </w:r>
      <w:r w:rsidR="009275B5">
        <w:t>buffers containing any information we like.</w:t>
      </w:r>
      <w:r w:rsidR="00E1197F">
        <w:t xml:space="preserve"> The most common attributes are colors, textures</w:t>
      </w:r>
      <w:r w:rsidR="008B2BEF">
        <w:t xml:space="preserve"> coordinates </w:t>
      </w:r>
      <w:r w:rsidR="00E1197F">
        <w:t>and normal vectors</w:t>
      </w:r>
      <w:r w:rsidR="008B2BEF">
        <w:t>.</w:t>
      </w:r>
    </w:p>
    <w:p w14:paraId="0F5391F6" w14:textId="4E5DF2C9" w:rsidR="00E73104" w:rsidRDefault="00E73104" w:rsidP="00511911"/>
    <w:p w14:paraId="0537EC3A" w14:textId="49871CD1" w:rsidR="0070262D" w:rsidRDefault="00EB05DD" w:rsidP="00511911">
      <w:pPr>
        <w:pStyle w:val="Heading4"/>
        <w:spacing w:before="0" w:after="80"/>
      </w:pPr>
      <w:r>
        <w:t>Vertex shader</w:t>
      </w:r>
    </w:p>
    <w:p w14:paraId="5F695AE9" w14:textId="09A170D6" w:rsidR="00EB05DD" w:rsidRDefault="00D41CFB" w:rsidP="00511911">
      <w:r>
        <w:t>As we know from eve</w:t>
      </w:r>
      <w:r w:rsidR="0005322D">
        <w:t xml:space="preserve">ryday experience, what we see is subject to our location, the direction of our sight, the </w:t>
      </w:r>
      <w:r w:rsidR="004C2ADF">
        <w:t xml:space="preserve">objects’ </w:t>
      </w:r>
      <w:r w:rsidR="00410829">
        <w:t>location,</w:t>
      </w:r>
      <w:r w:rsidR="004C2ADF">
        <w:t xml:space="preserve"> and orientation.</w:t>
      </w:r>
      <w:r w:rsidR="000F3CCC">
        <w:t xml:space="preserve"> On the other </w:t>
      </w:r>
      <w:r w:rsidR="009E4FF3">
        <w:t>hand,</w:t>
      </w:r>
      <w:r w:rsidR="000F3CCC">
        <w:t xml:space="preserve"> every object </w:t>
      </w:r>
      <w:r w:rsidR="009F0484">
        <w:t xml:space="preserve">can have its own coordinate system and it </w:t>
      </w:r>
      <w:r w:rsidR="00FF6104">
        <w:t xml:space="preserve">have its geometry expressed based on that system. </w:t>
      </w:r>
    </w:p>
    <w:p w14:paraId="1719EF9D" w14:textId="733B33F9" w:rsidR="004A42D8" w:rsidRDefault="004A42D8" w:rsidP="00511911">
      <w:r>
        <w:t xml:space="preserve">This is the way we define </w:t>
      </w:r>
      <w:r w:rsidR="00340697">
        <w:t>objects in 3D handling software</w:t>
      </w:r>
      <w:r w:rsidR="00373AAC">
        <w:t xml:space="preserve">, be it Computer Aided Design </w:t>
      </w:r>
      <w:r w:rsidR="004C2958">
        <w:t xml:space="preserve">or Game software, or </w:t>
      </w:r>
      <w:r w:rsidR="004D4F3B">
        <w:t>any other kind of software of which we can think</w:t>
      </w:r>
      <w:r w:rsidR="004A5E4E">
        <w:t>.</w:t>
      </w:r>
      <w:r w:rsidR="002F297A">
        <w:t xml:space="preserve"> </w:t>
      </w:r>
    </w:p>
    <w:p w14:paraId="63D85EDE" w14:textId="074801B7" w:rsidR="00636FAF" w:rsidRDefault="00A13714" w:rsidP="00511911">
      <w:r>
        <w:t xml:space="preserve">It is the responsibility of the </w:t>
      </w:r>
      <w:r>
        <w:rPr>
          <w:i/>
          <w:iCs/>
        </w:rPr>
        <w:t>Vertex Shader</w:t>
      </w:r>
      <w:r w:rsidR="009740AA">
        <w:t xml:space="preserve"> to translate the local coordinates </w:t>
      </w:r>
      <w:r w:rsidR="002C1AFA">
        <w:t xml:space="preserve">of the vertices to </w:t>
      </w:r>
      <w:r w:rsidR="00814F17">
        <w:t xml:space="preserve">real </w:t>
      </w:r>
      <w:r w:rsidR="0003483F">
        <w:t xml:space="preserve">world coordinates </w:t>
      </w:r>
      <w:r w:rsidR="00733D72">
        <w:t xml:space="preserve">and then to view coordinates </w:t>
      </w:r>
      <w:r w:rsidR="00D85FFA">
        <w:t>to</w:t>
      </w:r>
      <w:r w:rsidR="00733D72">
        <w:t xml:space="preserve"> draw the object</w:t>
      </w:r>
      <w:r w:rsidR="00930B16">
        <w:t>.</w:t>
      </w:r>
      <w:r w:rsidR="00152B06">
        <w:t xml:space="preserve"> </w:t>
      </w:r>
    </w:p>
    <w:p w14:paraId="25059EDD" w14:textId="0D14C02C" w:rsidR="00903BCD" w:rsidRDefault="00EE77AE" w:rsidP="00511911">
      <w:r>
        <w:t>The shader can take as input the transformation matrices for the view</w:t>
      </w:r>
      <w:r w:rsidR="00806932">
        <w:t xml:space="preserve"> and for the objects</w:t>
      </w:r>
      <w:r w:rsidR="00D71DF2">
        <w:t xml:space="preserve"> along with the coordinates and other attributes of the vertices</w:t>
      </w:r>
      <w:r w:rsidR="006A71F0">
        <w:t xml:space="preserve">. The transformation matrices and the coordinates are used to calculate </w:t>
      </w:r>
      <w:r w:rsidR="004027B3">
        <w:t xml:space="preserve">the final location of the vertices on the screen. </w:t>
      </w:r>
      <w:r w:rsidR="00A67D58">
        <w:t>Here is the sample shader:</w:t>
      </w:r>
    </w:p>
    <w:p w14:paraId="701D07B6" w14:textId="702B2408" w:rsidR="00A67D58" w:rsidRDefault="003B7A75" w:rsidP="00511911">
      <w:r>
        <w:rPr>
          <w:noProof/>
        </w:rPr>
        <w:lastRenderedPageBreak/>
        <mc:AlternateContent>
          <mc:Choice Requires="wps">
            <w:drawing>
              <wp:inline distT="0" distB="0" distL="0" distR="0" wp14:anchorId="79FA6CC7" wp14:editId="0C702884">
                <wp:extent cx="6629400" cy="1404620"/>
                <wp:effectExtent l="0" t="0" r="19050" b="2222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D80CFB9" w14:textId="00B706FF"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#version 410 core</w:t>
                            </w:r>
                          </w:p>
                          <w:p w14:paraId="31ADCA8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input to the vertex shader</w:t>
                            </w:r>
                          </w:p>
                          <w:p w14:paraId="7340044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location where the vertex coordinates are stored</w:t>
                            </w:r>
                          </w:p>
                          <w:p w14:paraId="79F0B9B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layout(location = 0) </w:t>
                            </w:r>
                            <w:r w:rsidRPr="00BC2B2B">
                              <w:rPr>
                                <w:rFonts w:ascii="Consolas" w:hAnsi="Consolas" w:cs="Consolas"/>
                                <w:color w:val="0000FF"/>
                                <w:sz w:val="20"/>
                                <w:szCs w:val="20"/>
                              </w:rPr>
                              <w:t>in</w:t>
                            </w:r>
                            <w:r w:rsidRPr="00BC2B2B">
                              <w:rPr>
                                <w:rFonts w:ascii="Consolas" w:hAnsi="Consolas" w:cs="Consolas"/>
                                <w:color w:val="000000"/>
                                <w:sz w:val="20"/>
                                <w:szCs w:val="20"/>
                              </w:rPr>
                              <w:t xml:space="preserve"> vec3 aPos;</w:t>
                            </w:r>
                          </w:p>
                          <w:p w14:paraId="23124614"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location where the vertex color is stored</w:t>
                            </w:r>
                          </w:p>
                          <w:p w14:paraId="0F172C9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layout(location = 1) </w:t>
                            </w:r>
                            <w:r w:rsidRPr="00BC2B2B">
                              <w:rPr>
                                <w:rFonts w:ascii="Consolas" w:hAnsi="Consolas" w:cs="Consolas"/>
                                <w:color w:val="0000FF"/>
                                <w:sz w:val="20"/>
                                <w:szCs w:val="20"/>
                              </w:rPr>
                              <w:t>in</w:t>
                            </w:r>
                            <w:r w:rsidRPr="00BC2B2B">
                              <w:rPr>
                                <w:rFonts w:ascii="Consolas" w:hAnsi="Consolas" w:cs="Consolas"/>
                                <w:color w:val="000000"/>
                                <w:sz w:val="20"/>
                                <w:szCs w:val="20"/>
                              </w:rPr>
                              <w:t xml:space="preserve"> vec3 aCol;</w:t>
                            </w:r>
                          </w:p>
                          <w:p w14:paraId="07161644"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4x4 matrix for the model</w:t>
                            </w:r>
                          </w:p>
                          <w:p w14:paraId="7560E2C6"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uniform</w:t>
                            </w:r>
                            <w:r w:rsidRPr="00BC2B2B">
                              <w:rPr>
                                <w:rFonts w:ascii="Consolas" w:hAnsi="Consolas" w:cs="Consolas"/>
                                <w:color w:val="000000"/>
                                <w:sz w:val="20"/>
                                <w:szCs w:val="20"/>
                              </w:rPr>
                              <w:t xml:space="preserve"> mat4 model;</w:t>
                            </w:r>
                          </w:p>
                          <w:p w14:paraId="20E8CF5A" w14:textId="6ACBA7CD"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4x4 matrix with the view parameters</w:t>
                            </w:r>
                          </w:p>
                          <w:p w14:paraId="1E67684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uniform</w:t>
                            </w:r>
                            <w:r w:rsidRPr="00BC2B2B">
                              <w:rPr>
                                <w:rFonts w:ascii="Consolas" w:hAnsi="Consolas" w:cs="Consolas"/>
                                <w:color w:val="000000"/>
                                <w:sz w:val="20"/>
                                <w:szCs w:val="20"/>
                              </w:rPr>
                              <w:t xml:space="preserve"> mat4 view;</w:t>
                            </w:r>
                          </w:p>
                          <w:p w14:paraId="0017D7DE"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p>
                          <w:p w14:paraId="2DC106FD"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output of the vertex shader</w:t>
                            </w:r>
                          </w:p>
                          <w:p w14:paraId="6135D93F"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the vertex color is passed to the fragment shader</w:t>
                            </w:r>
                          </w:p>
                          <w:p w14:paraId="69DC3C59"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out</w:t>
                            </w:r>
                            <w:r w:rsidRPr="00BC2B2B">
                              <w:rPr>
                                <w:rFonts w:ascii="Consolas" w:hAnsi="Consolas" w:cs="Consolas"/>
                                <w:color w:val="000000"/>
                                <w:sz w:val="20"/>
                                <w:szCs w:val="20"/>
                              </w:rPr>
                              <w:t xml:space="preserve"> vec4 vs_color;</w:t>
                            </w:r>
                          </w:p>
                          <w:p w14:paraId="410402D7"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p>
                          <w:p w14:paraId="51EDCA2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'main' the entry point to the shader</w:t>
                            </w:r>
                          </w:p>
                          <w:p w14:paraId="2A70D7B1"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void</w:t>
                            </w:r>
                            <w:r w:rsidRPr="00BC2B2B">
                              <w:rPr>
                                <w:rFonts w:ascii="Consolas" w:hAnsi="Consolas" w:cs="Consolas"/>
                                <w:color w:val="000000"/>
                                <w:sz w:val="20"/>
                                <w:szCs w:val="20"/>
                              </w:rPr>
                              <w:t xml:space="preserve"> main(){</w:t>
                            </w:r>
                          </w:p>
                          <w:p w14:paraId="460F6A81" w14:textId="1DC08B0A"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w:t>
                            </w:r>
                            <w:r w:rsidRPr="00BC2B2B">
                              <w:rPr>
                                <w:rFonts w:ascii="Consolas" w:hAnsi="Consolas" w:cs="Consolas"/>
                                <w:color w:val="008000"/>
                                <w:sz w:val="20"/>
                                <w:szCs w:val="20"/>
                              </w:rPr>
                              <w:t>// calculate the final position for the vertex</w:t>
                            </w:r>
                          </w:p>
                          <w:p w14:paraId="5875C276"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gl_Position = view * model * vec4(aPos, 1.0);</w:t>
                            </w:r>
                          </w:p>
                          <w:p w14:paraId="38B1FC6A" w14:textId="775EBFEB"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w:t>
                            </w:r>
                            <w:r w:rsidRPr="00BC2B2B">
                              <w:rPr>
                                <w:rFonts w:ascii="Consolas" w:hAnsi="Consolas" w:cs="Consolas"/>
                                <w:color w:val="008000"/>
                                <w:sz w:val="20"/>
                                <w:szCs w:val="20"/>
                              </w:rPr>
                              <w:t>// the vertex color</w:t>
                            </w:r>
                          </w:p>
                          <w:p w14:paraId="1F2D364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vs_color = vec4(aCol, 1.0);</w:t>
                            </w:r>
                          </w:p>
                          <w:p w14:paraId="180A8FBF" w14:textId="26E24510"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9FA6CC7" id="_x0000_s104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IiEQ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QT6cUKUa8amidSDGFyJL0g2nSAvzgbyI0V9z+PAhVn5qMl1dfzooj2TYdi+ZYkYngdqa8j&#10;wkqCqnjgbNruQrJ8Yu3uaDp7nXR76eTcM7ksyXl+EdHG1+eU9fJut78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fJSiIhEC&#10;AAD/AwAADgAAAAAAAAAAAAAAAAAuAgAAZHJzL2Uyb0RvYy54bWxQSwECLQAUAAYACAAAACEA01UM&#10;2tsAAAAGAQAADwAAAAAAAAAAAAAAAABrBAAAZHJzL2Rvd25yZXYueG1sUEsFBgAAAAAEAAQA8wAA&#10;AHMFAAAAAA==&#10;" filled="f">
                <v:textbox style="mso-fit-shape-to-text:t">
                  <w:txbxContent>
                    <w:p w14:paraId="5D80CFB9" w14:textId="00B706FF"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#version 410 core</w:t>
                      </w:r>
                    </w:p>
                    <w:p w14:paraId="31ADCA8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input to the vertex shader</w:t>
                      </w:r>
                    </w:p>
                    <w:p w14:paraId="7340044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location where the vertex coordinates are stored</w:t>
                      </w:r>
                    </w:p>
                    <w:p w14:paraId="79F0B9B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layout(location = 0) </w:t>
                      </w:r>
                      <w:r w:rsidRPr="00BC2B2B">
                        <w:rPr>
                          <w:rFonts w:ascii="Consolas" w:hAnsi="Consolas" w:cs="Consolas"/>
                          <w:color w:val="0000FF"/>
                          <w:sz w:val="20"/>
                          <w:szCs w:val="20"/>
                        </w:rPr>
                        <w:t>in</w:t>
                      </w:r>
                      <w:r w:rsidRPr="00BC2B2B">
                        <w:rPr>
                          <w:rFonts w:ascii="Consolas" w:hAnsi="Consolas" w:cs="Consolas"/>
                          <w:color w:val="000000"/>
                          <w:sz w:val="20"/>
                          <w:szCs w:val="20"/>
                        </w:rPr>
                        <w:t xml:space="preserve"> vec3 aPos;</w:t>
                      </w:r>
                    </w:p>
                    <w:p w14:paraId="23124614"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location where the vertex color is stored</w:t>
                      </w:r>
                    </w:p>
                    <w:p w14:paraId="0F172C9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layout(location = 1) </w:t>
                      </w:r>
                      <w:r w:rsidRPr="00BC2B2B">
                        <w:rPr>
                          <w:rFonts w:ascii="Consolas" w:hAnsi="Consolas" w:cs="Consolas"/>
                          <w:color w:val="0000FF"/>
                          <w:sz w:val="20"/>
                          <w:szCs w:val="20"/>
                        </w:rPr>
                        <w:t>in</w:t>
                      </w:r>
                      <w:r w:rsidRPr="00BC2B2B">
                        <w:rPr>
                          <w:rFonts w:ascii="Consolas" w:hAnsi="Consolas" w:cs="Consolas"/>
                          <w:color w:val="000000"/>
                          <w:sz w:val="20"/>
                          <w:szCs w:val="20"/>
                        </w:rPr>
                        <w:t xml:space="preserve"> vec3 aCol;</w:t>
                      </w:r>
                    </w:p>
                    <w:p w14:paraId="07161644"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4x4 matrix for the model</w:t>
                      </w:r>
                    </w:p>
                    <w:p w14:paraId="7560E2C6"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uniform</w:t>
                      </w:r>
                      <w:r w:rsidRPr="00BC2B2B">
                        <w:rPr>
                          <w:rFonts w:ascii="Consolas" w:hAnsi="Consolas" w:cs="Consolas"/>
                          <w:color w:val="000000"/>
                          <w:sz w:val="20"/>
                          <w:szCs w:val="20"/>
                        </w:rPr>
                        <w:t xml:space="preserve"> mat4 model;</w:t>
                      </w:r>
                    </w:p>
                    <w:p w14:paraId="20E8CF5A" w14:textId="6ACBA7CD"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4x4 matrix with the view parameters</w:t>
                      </w:r>
                    </w:p>
                    <w:p w14:paraId="1E67684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uniform</w:t>
                      </w:r>
                      <w:r w:rsidRPr="00BC2B2B">
                        <w:rPr>
                          <w:rFonts w:ascii="Consolas" w:hAnsi="Consolas" w:cs="Consolas"/>
                          <w:color w:val="000000"/>
                          <w:sz w:val="20"/>
                          <w:szCs w:val="20"/>
                        </w:rPr>
                        <w:t xml:space="preserve"> mat4 view;</w:t>
                      </w:r>
                    </w:p>
                    <w:p w14:paraId="0017D7DE"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p>
                    <w:p w14:paraId="2DC106FD"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output of the vertex shader</w:t>
                      </w:r>
                    </w:p>
                    <w:p w14:paraId="6135D93F"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the vertex color is passed to the fragment shader</w:t>
                      </w:r>
                    </w:p>
                    <w:p w14:paraId="69DC3C59"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out</w:t>
                      </w:r>
                      <w:r w:rsidRPr="00BC2B2B">
                        <w:rPr>
                          <w:rFonts w:ascii="Consolas" w:hAnsi="Consolas" w:cs="Consolas"/>
                          <w:color w:val="000000"/>
                          <w:sz w:val="20"/>
                          <w:szCs w:val="20"/>
                        </w:rPr>
                        <w:t xml:space="preserve"> vec4 vs_color;</w:t>
                      </w:r>
                    </w:p>
                    <w:p w14:paraId="410402D7"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p>
                    <w:p w14:paraId="51EDCA25"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'main' the entry point to the shader</w:t>
                      </w:r>
                    </w:p>
                    <w:p w14:paraId="2A70D7B1"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void</w:t>
                      </w:r>
                      <w:r w:rsidRPr="00BC2B2B">
                        <w:rPr>
                          <w:rFonts w:ascii="Consolas" w:hAnsi="Consolas" w:cs="Consolas"/>
                          <w:color w:val="000000"/>
                          <w:sz w:val="20"/>
                          <w:szCs w:val="20"/>
                        </w:rPr>
                        <w:t xml:space="preserve"> main(){</w:t>
                      </w:r>
                    </w:p>
                    <w:p w14:paraId="460F6A81" w14:textId="1DC08B0A"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w:t>
                      </w:r>
                      <w:r w:rsidRPr="00BC2B2B">
                        <w:rPr>
                          <w:rFonts w:ascii="Consolas" w:hAnsi="Consolas" w:cs="Consolas"/>
                          <w:color w:val="008000"/>
                          <w:sz w:val="20"/>
                          <w:szCs w:val="20"/>
                        </w:rPr>
                        <w:t>// calculate the final position for the vertex</w:t>
                      </w:r>
                    </w:p>
                    <w:p w14:paraId="5875C276"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gl_Position = view * model * vec4(aPos, 1.0);</w:t>
                      </w:r>
                    </w:p>
                    <w:p w14:paraId="38B1FC6A" w14:textId="775EBFEB"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w:t>
                      </w:r>
                      <w:r w:rsidRPr="00BC2B2B">
                        <w:rPr>
                          <w:rFonts w:ascii="Consolas" w:hAnsi="Consolas" w:cs="Consolas"/>
                          <w:color w:val="008000"/>
                          <w:sz w:val="20"/>
                          <w:szCs w:val="20"/>
                        </w:rPr>
                        <w:t>// the vertex color</w:t>
                      </w:r>
                    </w:p>
                    <w:p w14:paraId="1F2D364B" w14:textId="77777777"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vs_color = vec4(aCol, 1.0);</w:t>
                      </w:r>
                    </w:p>
                    <w:p w14:paraId="180A8FBF" w14:textId="26E24510" w:rsidR="00046CFA" w:rsidRPr="00BC2B2B" w:rsidRDefault="00046CFA" w:rsidP="003B7A75">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w:t>
                      </w:r>
                    </w:p>
                  </w:txbxContent>
                </v:textbox>
                <w10:anchorlock/>
              </v:shape>
            </w:pict>
          </mc:Fallback>
        </mc:AlternateContent>
      </w:r>
    </w:p>
    <w:p w14:paraId="4212349A" w14:textId="01101B83" w:rsidR="00A91360" w:rsidRDefault="004102A3" w:rsidP="00511911">
      <w:r>
        <w:t xml:space="preserve">The first line defines the </w:t>
      </w:r>
      <w:r w:rsidR="00C35D25">
        <w:t xml:space="preserve">minimum OpenGL version requirement, which is 4.1 in this case. </w:t>
      </w:r>
    </w:p>
    <w:p w14:paraId="61FC23EA" w14:textId="0A92D448" w:rsidR="00964BA0" w:rsidRDefault="00964BA0" w:rsidP="00511911">
      <w:r>
        <w:t xml:space="preserve">Then we describe how our </w:t>
      </w:r>
      <w:r w:rsidR="003320EA">
        <w:rPr>
          <w:i/>
          <w:iCs/>
        </w:rPr>
        <w:t>vertex array</w:t>
      </w:r>
      <w:r w:rsidR="003320EA">
        <w:t xml:space="preserve"> is organized. The first buffer contains the vertices in a </w:t>
      </w:r>
      <w:r w:rsidR="00D85FFA">
        <w:t>three-dimensional vector</w:t>
      </w:r>
      <w:r w:rsidR="00D203EB">
        <w:t>, and the second contains the color</w:t>
      </w:r>
      <w:r w:rsidR="00B51749">
        <w:t xml:space="preserve">s again as </w:t>
      </w:r>
      <w:r w:rsidR="00D85FFA">
        <w:t>three-dimensional</w:t>
      </w:r>
      <w:r w:rsidR="00B51749">
        <w:t xml:space="preserve"> vectors.</w:t>
      </w:r>
    </w:p>
    <w:p w14:paraId="3D680F76" w14:textId="623A2B61" w:rsidR="00C45B72" w:rsidRDefault="00C45B72" w:rsidP="00511911">
      <w:r>
        <w:t>The next two variables are the transformation matrices to use</w:t>
      </w:r>
      <w:r w:rsidR="00414D1C">
        <w:t xml:space="preserve">. </w:t>
      </w:r>
      <w:r w:rsidR="008138B4">
        <w:t>One for the model positioning and orientation, and one for the ‘camera’ tr</w:t>
      </w:r>
      <w:r w:rsidR="00812E91">
        <w:t>ansformation.</w:t>
      </w:r>
    </w:p>
    <w:p w14:paraId="6C9F24B1" w14:textId="4EFF784C" w:rsidR="00812E91" w:rsidRDefault="009E4FF3" w:rsidP="00511911">
      <w:r>
        <w:t>Finally,</w:t>
      </w:r>
      <w:r w:rsidR="00812E91">
        <w:t xml:space="preserve"> we define our output variable </w:t>
      </w:r>
      <w:r w:rsidR="004E392A">
        <w:rPr>
          <w:i/>
          <w:iCs/>
        </w:rPr>
        <w:t>vs_color</w:t>
      </w:r>
      <w:r w:rsidR="004E392A">
        <w:t xml:space="preserve"> that we are going to use so we can pass the user color </w:t>
      </w:r>
      <w:r w:rsidR="002E7838">
        <w:t xml:space="preserve">to the </w:t>
      </w:r>
      <w:r w:rsidR="002E7838">
        <w:rPr>
          <w:i/>
          <w:iCs/>
        </w:rPr>
        <w:t>fragment shader</w:t>
      </w:r>
      <w:r w:rsidR="002E7838">
        <w:t xml:space="preserve">. More on this shader when its time </w:t>
      </w:r>
      <w:r w:rsidR="004F1168">
        <w:t xml:space="preserve">comes. </w:t>
      </w:r>
      <w:r w:rsidR="008D1E7B">
        <w:t xml:space="preserve">Now let us focus on what </w:t>
      </w:r>
      <w:r w:rsidR="008D1E7B">
        <w:rPr>
          <w:i/>
          <w:iCs/>
        </w:rPr>
        <w:t>vertex shader</w:t>
      </w:r>
      <w:r w:rsidR="008D1E7B">
        <w:t xml:space="preserve"> does.</w:t>
      </w:r>
    </w:p>
    <w:p w14:paraId="03A0A16D" w14:textId="02D999DA" w:rsidR="00624DD5" w:rsidRDefault="00376BE9" w:rsidP="00511911">
      <w:r>
        <w:t>OpenGL has some built in variables we can set</w:t>
      </w:r>
      <w:r w:rsidR="00E274EC">
        <w:t xml:space="preserve">. One such variable is </w:t>
      </w:r>
      <w:r w:rsidR="00E274EC">
        <w:rPr>
          <w:i/>
          <w:iCs/>
        </w:rPr>
        <w:t>gl_Position</w:t>
      </w:r>
      <w:r w:rsidR="00E274EC">
        <w:t xml:space="preserve">. In this variable </w:t>
      </w:r>
      <w:r w:rsidR="00AE611E">
        <w:t xml:space="preserve">we set the final </w:t>
      </w:r>
      <w:r w:rsidR="003518EB">
        <w:t xml:space="preserve">position of the vertex. </w:t>
      </w:r>
      <w:r w:rsidR="002E5BDF">
        <w:t xml:space="preserve">Here we multiply the view matrix with model matrix </w:t>
      </w:r>
      <w:r w:rsidR="002309D9">
        <w:t xml:space="preserve">and the </w:t>
      </w:r>
      <w:r w:rsidR="00A6083F">
        <w:t xml:space="preserve">vertex position. The matrices </w:t>
      </w:r>
      <w:r w:rsidR="006F470C">
        <w:t xml:space="preserve">must be organized column </w:t>
      </w:r>
      <w:r w:rsidR="00372AAE">
        <w:t>major because</w:t>
      </w:r>
      <w:r w:rsidR="00E5479D">
        <w:t xml:space="preserve"> this is </w:t>
      </w:r>
      <w:r w:rsidR="008050A1">
        <w:t>the convention in OpenGL.</w:t>
      </w:r>
    </w:p>
    <w:p w14:paraId="70EFE356" w14:textId="364D3053" w:rsidR="0022079B" w:rsidRDefault="0022079B" w:rsidP="00511911">
      <w:r>
        <w:t xml:space="preserve">The final variable we set is </w:t>
      </w:r>
      <w:r>
        <w:rPr>
          <w:i/>
          <w:iCs/>
        </w:rPr>
        <w:t>vs_color</w:t>
      </w:r>
      <w:r>
        <w:t xml:space="preserve"> </w:t>
      </w:r>
      <w:r w:rsidR="005D139A">
        <w:t xml:space="preserve">which is used to read the color </w:t>
      </w:r>
      <w:r w:rsidR="00E319EB">
        <w:t xml:space="preserve">from the vertex attributes and pass it to the next step. </w:t>
      </w:r>
    </w:p>
    <w:p w14:paraId="4A43BE56" w14:textId="0EC3781B" w:rsidR="00354693" w:rsidRDefault="00354693" w:rsidP="00511911">
      <w:r>
        <w:t xml:space="preserve">In our program we </w:t>
      </w:r>
      <w:r w:rsidR="00060570">
        <w:t xml:space="preserve">introduced some new code to handle our requirements in mathematics. </w:t>
      </w:r>
      <w:r w:rsidR="00233514">
        <w:t>The code is in the ‘math’ files</w:t>
      </w:r>
      <w:r w:rsidR="00507E49">
        <w:t xml:space="preserve">. the first thing we introduced is </w:t>
      </w:r>
      <w:r w:rsidR="00611067">
        <w:t>the 4x4 matrix</w:t>
      </w:r>
      <w:r w:rsidR="00304CD7">
        <w:t xml:space="preserve">. </w:t>
      </w:r>
      <w:r w:rsidR="00F4172D">
        <w:t>We need this for the transformations we are going to use</w:t>
      </w:r>
      <w:r w:rsidR="0015608A">
        <w:t xml:space="preserve"> in this sample. </w:t>
      </w:r>
    </w:p>
    <w:p w14:paraId="7BE356AE" w14:textId="209D3626" w:rsidR="00561D61" w:rsidRDefault="00561D61" w:rsidP="00511911">
      <w:r>
        <w:rPr>
          <w:noProof/>
        </w:rPr>
        <mc:AlternateContent>
          <mc:Choice Requires="wps">
            <w:drawing>
              <wp:inline distT="0" distB="0" distL="0" distR="0" wp14:anchorId="4A330920" wp14:editId="0DFFFB5F">
                <wp:extent cx="6629400" cy="1404620"/>
                <wp:effectExtent l="0" t="0" r="19050"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F945F2D"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2B91AF"/>
                                <w:sz w:val="20"/>
                                <w:szCs w:val="20"/>
                              </w:rPr>
                              <w:t>mat4</w:t>
                            </w:r>
                            <w:r w:rsidRPr="00BC2B2B">
                              <w:rPr>
                                <w:rFonts w:ascii="Consolas" w:hAnsi="Consolas" w:cs="Consolas"/>
                                <w:color w:val="000000"/>
                                <w:sz w:val="20"/>
                                <w:szCs w:val="20"/>
                              </w:rPr>
                              <w:t xml:space="preserve"> view = perspective_matrix(pi / 4.f, (</w:t>
                            </w:r>
                            <w:r w:rsidRPr="00BC2B2B">
                              <w:rPr>
                                <w:rFonts w:ascii="Consolas" w:hAnsi="Consolas" w:cs="Consolas"/>
                                <w:color w:val="0000FF"/>
                                <w:sz w:val="20"/>
                                <w:szCs w:val="20"/>
                              </w:rPr>
                              <w:t>float</w:t>
                            </w:r>
                            <w:r w:rsidRPr="00BC2B2B">
                              <w:rPr>
                                <w:rFonts w:ascii="Consolas" w:hAnsi="Consolas" w:cs="Consolas"/>
                                <w:color w:val="000000"/>
                                <w:sz w:val="20"/>
                                <w:szCs w:val="20"/>
                              </w:rPr>
                              <w:t>)(g_window.vwidth) / (</w:t>
                            </w:r>
                            <w:r w:rsidRPr="00BC2B2B">
                              <w:rPr>
                                <w:rFonts w:ascii="Consolas" w:hAnsi="Consolas" w:cs="Consolas"/>
                                <w:color w:val="0000FF"/>
                                <w:sz w:val="20"/>
                                <w:szCs w:val="20"/>
                              </w:rPr>
                              <w:t>float</w:t>
                            </w:r>
                            <w:r w:rsidRPr="00BC2B2B">
                              <w:rPr>
                                <w:rFonts w:ascii="Consolas" w:hAnsi="Consolas" w:cs="Consolas"/>
                                <w:color w:val="000000"/>
                                <w:sz w:val="20"/>
                                <w:szCs w:val="20"/>
                              </w:rPr>
                              <w:t>)(g_window.vheight), 1.f, 1000.f);</w:t>
                            </w:r>
                          </w:p>
                          <w:p w14:paraId="5A143410"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2B91AF"/>
                                <w:sz w:val="20"/>
                                <w:szCs w:val="20"/>
                              </w:rPr>
                              <w:t>mat4</w:t>
                            </w:r>
                            <w:r w:rsidRPr="00BC2B2B">
                              <w:rPr>
                                <w:rFonts w:ascii="Consolas" w:hAnsi="Consolas" w:cs="Consolas"/>
                                <w:color w:val="000000"/>
                                <w:sz w:val="20"/>
                                <w:szCs w:val="20"/>
                              </w:rPr>
                              <w:t xml:space="preserve"> model = translation_matrix(0,0,-6);</w:t>
                            </w:r>
                          </w:p>
                          <w:p w14:paraId="541E272C"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p>
                          <w:p w14:paraId="23D1A943"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use shader</w:t>
                            </w:r>
                          </w:p>
                          <w:p w14:paraId="3D5746DB"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glUseProgram</w:t>
                            </w:r>
                            <w:r w:rsidRPr="00BC2B2B">
                              <w:rPr>
                                <w:rFonts w:ascii="Consolas" w:hAnsi="Consolas" w:cs="Consolas"/>
                                <w:color w:val="000000"/>
                                <w:sz w:val="20"/>
                                <w:szCs w:val="20"/>
                              </w:rPr>
                              <w:t>(shaderID);</w:t>
                            </w:r>
                          </w:p>
                          <w:p w14:paraId="58461F64"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set_mat4(shaderID, </w:t>
                            </w:r>
                            <w:r w:rsidRPr="00BC2B2B">
                              <w:rPr>
                                <w:rFonts w:ascii="Consolas" w:hAnsi="Consolas" w:cs="Consolas"/>
                                <w:color w:val="A31515"/>
                                <w:sz w:val="20"/>
                                <w:szCs w:val="20"/>
                              </w:rPr>
                              <w:t>"model"</w:t>
                            </w:r>
                            <w:r w:rsidRPr="00BC2B2B">
                              <w:rPr>
                                <w:rFonts w:ascii="Consolas" w:hAnsi="Consolas" w:cs="Consolas"/>
                                <w:color w:val="000000"/>
                                <w:sz w:val="20"/>
                                <w:szCs w:val="20"/>
                              </w:rPr>
                              <w:t>, (</w:t>
                            </w:r>
                            <w:r w:rsidRPr="00BC2B2B">
                              <w:rPr>
                                <w:rFonts w:ascii="Consolas" w:hAnsi="Consolas" w:cs="Consolas"/>
                                <w:color w:val="2B91AF"/>
                                <w:sz w:val="20"/>
                                <w:szCs w:val="20"/>
                              </w:rPr>
                              <w:t>cg_float</w:t>
                            </w:r>
                            <w:r w:rsidRPr="00BC2B2B">
                              <w:rPr>
                                <w:rFonts w:ascii="Consolas" w:hAnsi="Consolas" w:cs="Consolas"/>
                                <w:color w:val="000000"/>
                                <w:sz w:val="20"/>
                                <w:szCs w:val="20"/>
                              </w:rPr>
                              <w:t>*)model);</w:t>
                            </w:r>
                          </w:p>
                          <w:p w14:paraId="152F2562"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set_mat4(shaderID, </w:t>
                            </w:r>
                            <w:r w:rsidRPr="00BC2B2B">
                              <w:rPr>
                                <w:rFonts w:ascii="Consolas" w:hAnsi="Consolas" w:cs="Consolas"/>
                                <w:color w:val="A31515"/>
                                <w:sz w:val="20"/>
                                <w:szCs w:val="20"/>
                              </w:rPr>
                              <w:t>"view"</w:t>
                            </w:r>
                            <w:r w:rsidRPr="00BC2B2B">
                              <w:rPr>
                                <w:rFonts w:ascii="Consolas" w:hAnsi="Consolas" w:cs="Consolas"/>
                                <w:color w:val="000000"/>
                                <w:sz w:val="20"/>
                                <w:szCs w:val="20"/>
                              </w:rPr>
                              <w:t>, (</w:t>
                            </w:r>
                            <w:r w:rsidRPr="00BC2B2B">
                              <w:rPr>
                                <w:rFonts w:ascii="Consolas" w:hAnsi="Consolas" w:cs="Consolas"/>
                                <w:color w:val="2B91AF"/>
                                <w:sz w:val="20"/>
                                <w:szCs w:val="20"/>
                              </w:rPr>
                              <w:t>cg_float</w:t>
                            </w:r>
                            <w:r w:rsidRPr="00BC2B2B">
                              <w:rPr>
                                <w:rFonts w:ascii="Consolas" w:hAnsi="Consolas" w:cs="Consolas"/>
                                <w:color w:val="000000"/>
                                <w:sz w:val="20"/>
                                <w:szCs w:val="20"/>
                              </w:rPr>
                              <w:t>*)view);</w:t>
                            </w:r>
                          </w:p>
                          <w:p w14:paraId="4CB9E336" w14:textId="25ACE733"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draw the triangle (vertex coordinates are in the shader)</w:t>
                            </w:r>
                          </w:p>
                          <w:p w14:paraId="124E7AD1"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(vertex_array);</w:t>
                            </w:r>
                          </w:p>
                          <w:p w14:paraId="67CA627D"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glPolygonMode(</w:t>
                            </w:r>
                            <w:r w:rsidRPr="00BC2B2B">
                              <w:rPr>
                                <w:rFonts w:ascii="Consolas" w:hAnsi="Consolas" w:cs="Consolas"/>
                                <w:color w:val="6F008A"/>
                                <w:sz w:val="20"/>
                                <w:szCs w:val="20"/>
                              </w:rPr>
                              <w:t>GL_FRONT_AND_BACK</w:t>
                            </w:r>
                            <w:r w:rsidRPr="00BC2B2B">
                              <w:rPr>
                                <w:rFonts w:ascii="Consolas" w:hAnsi="Consolas" w:cs="Consolas"/>
                                <w:color w:val="000000"/>
                                <w:sz w:val="20"/>
                                <w:szCs w:val="20"/>
                              </w:rPr>
                              <w:t xml:space="preserve">, </w:t>
                            </w:r>
                            <w:r w:rsidRPr="00BC2B2B">
                              <w:rPr>
                                <w:rFonts w:ascii="Consolas" w:hAnsi="Consolas" w:cs="Consolas"/>
                                <w:color w:val="6F008A"/>
                                <w:sz w:val="20"/>
                                <w:szCs w:val="20"/>
                              </w:rPr>
                              <w:t>GL_FILL</w:t>
                            </w:r>
                            <w:r w:rsidRPr="00BC2B2B">
                              <w:rPr>
                                <w:rFonts w:ascii="Consolas" w:hAnsi="Consolas" w:cs="Consolas"/>
                                <w:color w:val="000000"/>
                                <w:sz w:val="20"/>
                                <w:szCs w:val="20"/>
                              </w:rPr>
                              <w:t>);</w:t>
                            </w:r>
                          </w:p>
                          <w:p w14:paraId="5A3148F3"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glDrawArrays(</w:t>
                            </w:r>
                            <w:r w:rsidRPr="00BC2B2B">
                              <w:rPr>
                                <w:rFonts w:ascii="Consolas" w:hAnsi="Consolas" w:cs="Consolas"/>
                                <w:color w:val="6F008A"/>
                                <w:sz w:val="20"/>
                                <w:szCs w:val="20"/>
                              </w:rPr>
                              <w:t>GL_TRIANGLES</w:t>
                            </w:r>
                            <w:r w:rsidRPr="00BC2B2B">
                              <w:rPr>
                                <w:rFonts w:ascii="Consolas" w:hAnsi="Consolas" w:cs="Consolas"/>
                                <w:color w:val="000000"/>
                                <w:sz w:val="20"/>
                                <w:szCs w:val="20"/>
                              </w:rPr>
                              <w:t>, 0, 3);</w:t>
                            </w:r>
                          </w:p>
                          <w:p w14:paraId="5B815E3A" w14:textId="75FF3183"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(0);</w:t>
                            </w:r>
                          </w:p>
                        </w:txbxContent>
                      </wps:txbx>
                      <wps:bodyPr rot="0" vert="horz" wrap="square" lIns="91440" tIns="45720" rIns="91440" bIns="45720" anchor="t" anchorCtr="0">
                        <a:spAutoFit/>
                      </wps:bodyPr>
                    </wps:wsp>
                  </a:graphicData>
                </a:graphic>
              </wp:inline>
            </w:drawing>
          </mc:Choice>
          <mc:Fallback>
            <w:pict>
              <v:shape w14:anchorId="4A330920" id="_x0000_s1041"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K4jzNQS&#10;AgAA/wMAAA4AAAAAAAAAAAAAAAAALgIAAGRycy9lMm9Eb2MueG1sUEsBAi0AFAAGAAgAAAAhANNV&#10;DNrbAAAABgEAAA8AAAAAAAAAAAAAAAAAbAQAAGRycy9kb3ducmV2LnhtbFBLBQYAAAAABAAEAPMA&#10;AAB0BQAAAAA=&#10;" filled="f">
                <v:textbox style="mso-fit-shape-to-text:t">
                  <w:txbxContent>
                    <w:p w14:paraId="5F945F2D"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2B91AF"/>
                          <w:sz w:val="20"/>
                          <w:szCs w:val="20"/>
                        </w:rPr>
                        <w:t>mat4</w:t>
                      </w:r>
                      <w:r w:rsidRPr="00BC2B2B">
                        <w:rPr>
                          <w:rFonts w:ascii="Consolas" w:hAnsi="Consolas" w:cs="Consolas"/>
                          <w:color w:val="000000"/>
                          <w:sz w:val="20"/>
                          <w:szCs w:val="20"/>
                        </w:rPr>
                        <w:t xml:space="preserve"> view = perspective_matrix(pi / 4.f, (</w:t>
                      </w:r>
                      <w:r w:rsidRPr="00BC2B2B">
                        <w:rPr>
                          <w:rFonts w:ascii="Consolas" w:hAnsi="Consolas" w:cs="Consolas"/>
                          <w:color w:val="0000FF"/>
                          <w:sz w:val="20"/>
                          <w:szCs w:val="20"/>
                        </w:rPr>
                        <w:t>float</w:t>
                      </w:r>
                      <w:r w:rsidRPr="00BC2B2B">
                        <w:rPr>
                          <w:rFonts w:ascii="Consolas" w:hAnsi="Consolas" w:cs="Consolas"/>
                          <w:color w:val="000000"/>
                          <w:sz w:val="20"/>
                          <w:szCs w:val="20"/>
                        </w:rPr>
                        <w:t>)(g_window.vwidth) / (</w:t>
                      </w:r>
                      <w:r w:rsidRPr="00BC2B2B">
                        <w:rPr>
                          <w:rFonts w:ascii="Consolas" w:hAnsi="Consolas" w:cs="Consolas"/>
                          <w:color w:val="0000FF"/>
                          <w:sz w:val="20"/>
                          <w:szCs w:val="20"/>
                        </w:rPr>
                        <w:t>float</w:t>
                      </w:r>
                      <w:r w:rsidRPr="00BC2B2B">
                        <w:rPr>
                          <w:rFonts w:ascii="Consolas" w:hAnsi="Consolas" w:cs="Consolas"/>
                          <w:color w:val="000000"/>
                          <w:sz w:val="20"/>
                          <w:szCs w:val="20"/>
                        </w:rPr>
                        <w:t>)(g_window.vheight), 1.f, 1000.f);</w:t>
                      </w:r>
                    </w:p>
                    <w:p w14:paraId="5A143410"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2B91AF"/>
                          <w:sz w:val="20"/>
                          <w:szCs w:val="20"/>
                        </w:rPr>
                        <w:t>mat4</w:t>
                      </w:r>
                      <w:r w:rsidRPr="00BC2B2B">
                        <w:rPr>
                          <w:rFonts w:ascii="Consolas" w:hAnsi="Consolas" w:cs="Consolas"/>
                          <w:color w:val="000000"/>
                          <w:sz w:val="20"/>
                          <w:szCs w:val="20"/>
                        </w:rPr>
                        <w:t xml:space="preserve"> model = translation_matrix(0,0,-6);</w:t>
                      </w:r>
                    </w:p>
                    <w:p w14:paraId="541E272C"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p>
                    <w:p w14:paraId="23D1A943"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use shader</w:t>
                      </w:r>
                    </w:p>
                    <w:p w14:paraId="3D5746DB"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glUseProgram</w:t>
                      </w:r>
                      <w:r w:rsidRPr="00BC2B2B">
                        <w:rPr>
                          <w:rFonts w:ascii="Consolas" w:hAnsi="Consolas" w:cs="Consolas"/>
                          <w:color w:val="000000"/>
                          <w:sz w:val="20"/>
                          <w:szCs w:val="20"/>
                        </w:rPr>
                        <w:t>(shaderID);</w:t>
                      </w:r>
                    </w:p>
                    <w:p w14:paraId="58461F64"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set_mat4(shaderID, </w:t>
                      </w:r>
                      <w:r w:rsidRPr="00BC2B2B">
                        <w:rPr>
                          <w:rFonts w:ascii="Consolas" w:hAnsi="Consolas" w:cs="Consolas"/>
                          <w:color w:val="A31515"/>
                          <w:sz w:val="20"/>
                          <w:szCs w:val="20"/>
                        </w:rPr>
                        <w:t>"model"</w:t>
                      </w:r>
                      <w:r w:rsidRPr="00BC2B2B">
                        <w:rPr>
                          <w:rFonts w:ascii="Consolas" w:hAnsi="Consolas" w:cs="Consolas"/>
                          <w:color w:val="000000"/>
                          <w:sz w:val="20"/>
                          <w:szCs w:val="20"/>
                        </w:rPr>
                        <w:t>, (</w:t>
                      </w:r>
                      <w:r w:rsidRPr="00BC2B2B">
                        <w:rPr>
                          <w:rFonts w:ascii="Consolas" w:hAnsi="Consolas" w:cs="Consolas"/>
                          <w:color w:val="2B91AF"/>
                          <w:sz w:val="20"/>
                          <w:szCs w:val="20"/>
                        </w:rPr>
                        <w:t>cg_float</w:t>
                      </w:r>
                      <w:r w:rsidRPr="00BC2B2B">
                        <w:rPr>
                          <w:rFonts w:ascii="Consolas" w:hAnsi="Consolas" w:cs="Consolas"/>
                          <w:color w:val="000000"/>
                          <w:sz w:val="20"/>
                          <w:szCs w:val="20"/>
                        </w:rPr>
                        <w:t>*)model);</w:t>
                      </w:r>
                    </w:p>
                    <w:p w14:paraId="152F2562"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set_mat4(shaderID, </w:t>
                      </w:r>
                      <w:r w:rsidRPr="00BC2B2B">
                        <w:rPr>
                          <w:rFonts w:ascii="Consolas" w:hAnsi="Consolas" w:cs="Consolas"/>
                          <w:color w:val="A31515"/>
                          <w:sz w:val="20"/>
                          <w:szCs w:val="20"/>
                        </w:rPr>
                        <w:t>"view"</w:t>
                      </w:r>
                      <w:r w:rsidRPr="00BC2B2B">
                        <w:rPr>
                          <w:rFonts w:ascii="Consolas" w:hAnsi="Consolas" w:cs="Consolas"/>
                          <w:color w:val="000000"/>
                          <w:sz w:val="20"/>
                          <w:szCs w:val="20"/>
                        </w:rPr>
                        <w:t>, (</w:t>
                      </w:r>
                      <w:r w:rsidRPr="00BC2B2B">
                        <w:rPr>
                          <w:rFonts w:ascii="Consolas" w:hAnsi="Consolas" w:cs="Consolas"/>
                          <w:color w:val="2B91AF"/>
                          <w:sz w:val="20"/>
                          <w:szCs w:val="20"/>
                        </w:rPr>
                        <w:t>cg_float</w:t>
                      </w:r>
                      <w:r w:rsidRPr="00BC2B2B">
                        <w:rPr>
                          <w:rFonts w:ascii="Consolas" w:hAnsi="Consolas" w:cs="Consolas"/>
                          <w:color w:val="000000"/>
                          <w:sz w:val="20"/>
                          <w:szCs w:val="20"/>
                        </w:rPr>
                        <w:t>*)view);</w:t>
                      </w:r>
                    </w:p>
                    <w:p w14:paraId="4CB9E336" w14:textId="25ACE733"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8000"/>
                          <w:sz w:val="20"/>
                          <w:szCs w:val="20"/>
                        </w:rPr>
                        <w:t>// draw the triangle (vertex coordinates are in the shader)</w:t>
                      </w:r>
                    </w:p>
                    <w:p w14:paraId="124E7AD1"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(vertex_array);</w:t>
                      </w:r>
                    </w:p>
                    <w:p w14:paraId="67CA627D"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glPolygonMode(</w:t>
                      </w:r>
                      <w:r w:rsidRPr="00BC2B2B">
                        <w:rPr>
                          <w:rFonts w:ascii="Consolas" w:hAnsi="Consolas" w:cs="Consolas"/>
                          <w:color w:val="6F008A"/>
                          <w:sz w:val="20"/>
                          <w:szCs w:val="20"/>
                        </w:rPr>
                        <w:t>GL_FRONT_AND_BACK</w:t>
                      </w:r>
                      <w:r w:rsidRPr="00BC2B2B">
                        <w:rPr>
                          <w:rFonts w:ascii="Consolas" w:hAnsi="Consolas" w:cs="Consolas"/>
                          <w:color w:val="000000"/>
                          <w:sz w:val="20"/>
                          <w:szCs w:val="20"/>
                        </w:rPr>
                        <w:t xml:space="preserve">, </w:t>
                      </w:r>
                      <w:r w:rsidRPr="00BC2B2B">
                        <w:rPr>
                          <w:rFonts w:ascii="Consolas" w:hAnsi="Consolas" w:cs="Consolas"/>
                          <w:color w:val="6F008A"/>
                          <w:sz w:val="20"/>
                          <w:szCs w:val="20"/>
                        </w:rPr>
                        <w:t>GL_FILL</w:t>
                      </w:r>
                      <w:r w:rsidRPr="00BC2B2B">
                        <w:rPr>
                          <w:rFonts w:ascii="Consolas" w:hAnsi="Consolas" w:cs="Consolas"/>
                          <w:color w:val="000000"/>
                          <w:sz w:val="20"/>
                          <w:szCs w:val="20"/>
                        </w:rPr>
                        <w:t>);</w:t>
                      </w:r>
                    </w:p>
                    <w:p w14:paraId="5A3148F3" w14:textId="77777777"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glDrawArrays(</w:t>
                      </w:r>
                      <w:r w:rsidRPr="00BC2B2B">
                        <w:rPr>
                          <w:rFonts w:ascii="Consolas" w:hAnsi="Consolas" w:cs="Consolas"/>
                          <w:color w:val="6F008A"/>
                          <w:sz w:val="20"/>
                          <w:szCs w:val="20"/>
                        </w:rPr>
                        <w:t>GL_TRIANGLES</w:t>
                      </w:r>
                      <w:r w:rsidRPr="00BC2B2B">
                        <w:rPr>
                          <w:rFonts w:ascii="Consolas" w:hAnsi="Consolas" w:cs="Consolas"/>
                          <w:color w:val="000000"/>
                          <w:sz w:val="20"/>
                          <w:szCs w:val="20"/>
                        </w:rPr>
                        <w:t>, 0, 3);</w:t>
                      </w:r>
                    </w:p>
                    <w:p w14:paraId="5B815E3A" w14:textId="75FF3183" w:rsidR="00046CFA" w:rsidRPr="00BC2B2B" w:rsidRDefault="00046CFA" w:rsidP="00316BF3">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6F008A"/>
                          <w:sz w:val="20"/>
                          <w:szCs w:val="20"/>
                        </w:rPr>
                        <w:t>glBindVertexArray</w:t>
                      </w:r>
                      <w:r w:rsidRPr="00BC2B2B">
                        <w:rPr>
                          <w:rFonts w:ascii="Consolas" w:hAnsi="Consolas" w:cs="Consolas"/>
                          <w:color w:val="000000"/>
                          <w:sz w:val="20"/>
                          <w:szCs w:val="20"/>
                        </w:rPr>
                        <w:t>(0);</w:t>
                      </w:r>
                    </w:p>
                  </w:txbxContent>
                </v:textbox>
                <w10:anchorlock/>
              </v:shape>
            </w:pict>
          </mc:Fallback>
        </mc:AlternateContent>
      </w:r>
    </w:p>
    <w:p w14:paraId="0717749E" w14:textId="20C0E9BB" w:rsidR="00DE7402" w:rsidRDefault="00DE7402" w:rsidP="00511911">
      <w:r>
        <w:t xml:space="preserve">The first matrix represents the </w:t>
      </w:r>
      <w:r w:rsidR="00E66010">
        <w:t xml:space="preserve">camera like the call to </w:t>
      </w:r>
      <w:r w:rsidR="00E66010">
        <w:rPr>
          <w:i/>
          <w:iCs/>
        </w:rPr>
        <w:t>gluPerspective</w:t>
      </w:r>
      <w:r w:rsidR="00E66010">
        <w:t xml:space="preserve"> </w:t>
      </w:r>
      <w:r w:rsidR="00396491">
        <w:t xml:space="preserve">we saw in the previous example, and the second </w:t>
      </w:r>
      <w:r w:rsidR="00D865B6">
        <w:t xml:space="preserve">is the translation matrix which is equivalent to the </w:t>
      </w:r>
      <w:r w:rsidR="00D865B6">
        <w:rPr>
          <w:i/>
          <w:iCs/>
        </w:rPr>
        <w:t>glTranslatef</w:t>
      </w:r>
      <w:r w:rsidR="00D865B6">
        <w:t xml:space="preserve"> call</w:t>
      </w:r>
      <w:r w:rsidR="00DE62C6">
        <w:t>. We pass these matrices to the shader</w:t>
      </w:r>
      <w:r w:rsidR="00832D5F">
        <w:t xml:space="preserve">, before we start drawing, </w:t>
      </w:r>
      <w:r w:rsidR="00561D61">
        <w:t>giving them</w:t>
      </w:r>
      <w:r w:rsidR="00832D5F">
        <w:t xml:space="preserve"> the variable names we </w:t>
      </w:r>
      <w:r w:rsidR="00561D61">
        <w:t>set earlier in the shader.</w:t>
      </w:r>
    </w:p>
    <w:p w14:paraId="23D35CB0" w14:textId="7E9796CA" w:rsidR="00C946A3" w:rsidRDefault="00C946A3" w:rsidP="00511911"/>
    <w:p w14:paraId="1880AED5" w14:textId="015BB1B1" w:rsidR="00C946A3" w:rsidRDefault="000E5ECC" w:rsidP="00511911">
      <w:pPr>
        <w:pStyle w:val="Heading4"/>
        <w:spacing w:before="0" w:after="80"/>
      </w:pPr>
      <w:r>
        <w:lastRenderedPageBreak/>
        <w:t xml:space="preserve">Fast </w:t>
      </w:r>
      <w:r w:rsidR="00843DC7">
        <w:t>forward</w:t>
      </w:r>
    </w:p>
    <w:p w14:paraId="35BC7EC3" w14:textId="5A3C115D" w:rsidR="00843DC7" w:rsidRDefault="00843DC7" w:rsidP="00511911">
      <w:r>
        <w:t xml:space="preserve">Now we are going to </w:t>
      </w:r>
      <w:r w:rsidR="00B91E24">
        <w:t>skip a step or two</w:t>
      </w:r>
      <w:r w:rsidR="008E0D0D">
        <w:t xml:space="preserve"> and jump directly to the </w:t>
      </w:r>
      <w:r w:rsidR="008E0D0D">
        <w:rPr>
          <w:i/>
          <w:iCs/>
        </w:rPr>
        <w:t>Fragment Shader</w:t>
      </w:r>
      <w:r w:rsidR="008E0D0D">
        <w:t xml:space="preserve">. </w:t>
      </w:r>
      <w:r w:rsidR="00801431">
        <w:t>This will let us see how t</w:t>
      </w:r>
      <w:r w:rsidR="00585484">
        <w:t xml:space="preserve">o draw a colorful triangle </w:t>
      </w:r>
      <w:r w:rsidR="00D64ADA">
        <w:t>like the previous example</w:t>
      </w:r>
      <w:r w:rsidR="00AA0F3B">
        <w:t>.</w:t>
      </w:r>
      <w:r w:rsidR="00EC455F">
        <w:t xml:space="preserve"> </w:t>
      </w:r>
      <w:r w:rsidR="004E01DE">
        <w:t>As we see in the paragraph above</w:t>
      </w:r>
      <w:r w:rsidR="009F3858">
        <w:t>.</w:t>
      </w:r>
      <w:r w:rsidR="004E01DE">
        <w:t xml:space="preserve"> we just set the transformation matrices and </w:t>
      </w:r>
      <w:r w:rsidR="00D436E0">
        <w:t>then</w:t>
      </w:r>
      <w:r w:rsidR="009F3858">
        <w:t xml:space="preserve"> ask OpenGL to draw. Here is </w:t>
      </w:r>
      <w:r w:rsidR="00302225">
        <w:t xml:space="preserve">the </w:t>
      </w:r>
      <w:r w:rsidR="00302225">
        <w:rPr>
          <w:i/>
          <w:iCs/>
        </w:rPr>
        <w:t>Fragment Shader</w:t>
      </w:r>
      <w:r w:rsidR="00302225">
        <w:t>.</w:t>
      </w:r>
    </w:p>
    <w:p w14:paraId="6725F712" w14:textId="5EDEEB3B" w:rsidR="00302225" w:rsidRDefault="00865E12" w:rsidP="00511911">
      <w:r>
        <w:rPr>
          <w:noProof/>
        </w:rPr>
        <mc:AlternateContent>
          <mc:Choice Requires="wps">
            <w:drawing>
              <wp:inline distT="0" distB="0" distL="0" distR="0" wp14:anchorId="01832791" wp14:editId="3DF9AAFE">
                <wp:extent cx="6629400" cy="1404620"/>
                <wp:effectExtent l="0" t="0" r="19050" b="1079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D01EBFC" w14:textId="4B2DEB70"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#version 410 core</w:t>
                            </w:r>
                          </w:p>
                          <w:p w14:paraId="4DC7102B"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out</w:t>
                            </w:r>
                            <w:r w:rsidRPr="00BC2B2B">
                              <w:rPr>
                                <w:rFonts w:ascii="Consolas" w:hAnsi="Consolas" w:cs="Consolas"/>
                                <w:color w:val="000000"/>
                                <w:sz w:val="20"/>
                                <w:szCs w:val="20"/>
                              </w:rPr>
                              <w:t xml:space="preserve"> vec4 color;</w:t>
                            </w:r>
                          </w:p>
                          <w:p w14:paraId="68C41191"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in</w:t>
                            </w:r>
                            <w:r w:rsidRPr="00BC2B2B">
                              <w:rPr>
                                <w:rFonts w:ascii="Consolas" w:hAnsi="Consolas" w:cs="Consolas"/>
                                <w:color w:val="000000"/>
                                <w:sz w:val="20"/>
                                <w:szCs w:val="20"/>
                              </w:rPr>
                              <w:t xml:space="preserve"> vec4 vs_color;</w:t>
                            </w:r>
                          </w:p>
                          <w:p w14:paraId="44E2E09C"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void</w:t>
                            </w:r>
                            <w:r w:rsidRPr="00BC2B2B">
                              <w:rPr>
                                <w:rFonts w:ascii="Consolas" w:hAnsi="Consolas" w:cs="Consolas"/>
                                <w:color w:val="000000"/>
                                <w:sz w:val="20"/>
                                <w:szCs w:val="20"/>
                              </w:rPr>
                              <w:t xml:space="preserve"> main(){</w:t>
                            </w:r>
                          </w:p>
                          <w:p w14:paraId="4ECFA0F4"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color = vs_color;</w:t>
                            </w:r>
                          </w:p>
                          <w:p w14:paraId="238AC22D" w14:textId="77465271"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1832791" id="_x0000_s104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Jn9DhUS&#10;AgAA/wMAAA4AAAAAAAAAAAAAAAAALgIAAGRycy9lMm9Eb2MueG1sUEsBAi0AFAAGAAgAAAAhANNV&#10;DNrbAAAABgEAAA8AAAAAAAAAAAAAAAAAbAQAAGRycy9kb3ducmV2LnhtbFBLBQYAAAAABAAEAPMA&#10;AAB0BQAAAAA=&#10;" filled="f">
                <v:textbox style="mso-fit-shape-to-text:t">
                  <w:txbxContent>
                    <w:p w14:paraId="7D01EBFC" w14:textId="4B2DEB70"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#version 410 core</w:t>
                      </w:r>
                    </w:p>
                    <w:p w14:paraId="4DC7102B"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out</w:t>
                      </w:r>
                      <w:r w:rsidRPr="00BC2B2B">
                        <w:rPr>
                          <w:rFonts w:ascii="Consolas" w:hAnsi="Consolas" w:cs="Consolas"/>
                          <w:color w:val="000000"/>
                          <w:sz w:val="20"/>
                          <w:szCs w:val="20"/>
                        </w:rPr>
                        <w:t xml:space="preserve"> vec4 color;</w:t>
                      </w:r>
                    </w:p>
                    <w:p w14:paraId="68C41191"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in</w:t>
                      </w:r>
                      <w:r w:rsidRPr="00BC2B2B">
                        <w:rPr>
                          <w:rFonts w:ascii="Consolas" w:hAnsi="Consolas" w:cs="Consolas"/>
                          <w:color w:val="000000"/>
                          <w:sz w:val="20"/>
                          <w:szCs w:val="20"/>
                        </w:rPr>
                        <w:t xml:space="preserve"> vec4 vs_color;</w:t>
                      </w:r>
                    </w:p>
                    <w:p w14:paraId="44E2E09C"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FF"/>
                          <w:sz w:val="20"/>
                          <w:szCs w:val="20"/>
                        </w:rPr>
                        <w:t>void</w:t>
                      </w:r>
                      <w:r w:rsidRPr="00BC2B2B">
                        <w:rPr>
                          <w:rFonts w:ascii="Consolas" w:hAnsi="Consolas" w:cs="Consolas"/>
                          <w:color w:val="000000"/>
                          <w:sz w:val="20"/>
                          <w:szCs w:val="20"/>
                        </w:rPr>
                        <w:t xml:space="preserve"> main(){</w:t>
                      </w:r>
                    </w:p>
                    <w:p w14:paraId="4ECFA0F4" w14:textId="77777777"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 xml:space="preserve">    color = vs_color;</w:t>
                      </w:r>
                    </w:p>
                    <w:p w14:paraId="238AC22D" w14:textId="77465271" w:rsidR="00046CFA" w:rsidRPr="00BC2B2B" w:rsidRDefault="00046CFA" w:rsidP="00865E12">
                      <w:pPr>
                        <w:autoSpaceDE w:val="0"/>
                        <w:autoSpaceDN w:val="0"/>
                        <w:adjustRightInd w:val="0"/>
                        <w:spacing w:after="0" w:line="240" w:lineRule="auto"/>
                        <w:rPr>
                          <w:rFonts w:ascii="Consolas" w:hAnsi="Consolas" w:cs="Consolas"/>
                          <w:color w:val="000000"/>
                          <w:sz w:val="20"/>
                          <w:szCs w:val="20"/>
                        </w:rPr>
                      </w:pPr>
                      <w:r w:rsidRPr="00BC2B2B">
                        <w:rPr>
                          <w:rFonts w:ascii="Consolas" w:hAnsi="Consolas" w:cs="Consolas"/>
                          <w:color w:val="000000"/>
                          <w:sz w:val="20"/>
                          <w:szCs w:val="20"/>
                        </w:rPr>
                        <w:t>}</w:t>
                      </w:r>
                    </w:p>
                  </w:txbxContent>
                </v:textbox>
                <w10:anchorlock/>
              </v:shape>
            </w:pict>
          </mc:Fallback>
        </mc:AlternateContent>
      </w:r>
    </w:p>
    <w:p w14:paraId="28F324A8" w14:textId="243C3282" w:rsidR="00865E12" w:rsidRDefault="008D49AC" w:rsidP="00511911">
      <w:r>
        <w:t>The output of this shader step is the color OpenGL can use for the fragment</w:t>
      </w:r>
      <w:r w:rsidR="00505196">
        <w:t xml:space="preserve">. </w:t>
      </w:r>
      <w:r w:rsidR="009E4FF3">
        <w:t>So,</w:t>
      </w:r>
      <w:r w:rsidR="00505196">
        <w:t xml:space="preserve"> we just declare an output variable </w:t>
      </w:r>
      <w:r w:rsidR="00F074DF">
        <w:t xml:space="preserve">and we call it ‘color’. Now remember the </w:t>
      </w:r>
      <w:r w:rsidR="00603F1E">
        <w:t>‘vs_colo</w:t>
      </w:r>
      <w:r w:rsidR="00CA5C19">
        <w:t xml:space="preserve">r’ variable we declared as the output of the </w:t>
      </w:r>
      <w:r w:rsidR="008805A7">
        <w:rPr>
          <w:i/>
          <w:iCs/>
        </w:rPr>
        <w:t>vertex shader</w:t>
      </w:r>
      <w:r w:rsidR="008805A7">
        <w:t>. Here we declare the same variable, only this time it is an input variable.</w:t>
      </w:r>
      <w:r w:rsidR="002714F0">
        <w:t xml:space="preserve"> </w:t>
      </w:r>
      <w:r w:rsidR="009E4FF3">
        <w:t>So,</w:t>
      </w:r>
      <w:r w:rsidR="002714F0">
        <w:t xml:space="preserve"> we read the color passed to us by the vertex shader</w:t>
      </w:r>
      <w:r w:rsidR="00D5311E">
        <w:t xml:space="preserve"> and then we pass it to OpenGL.</w:t>
      </w:r>
      <w:r w:rsidR="00C82442">
        <w:t xml:space="preserve"> We need to do this because only the vertex shader has access to the vertex array and its contents.</w:t>
      </w:r>
    </w:p>
    <w:p w14:paraId="24CDB091" w14:textId="651F607C" w:rsidR="00C82442" w:rsidRPr="00327E61" w:rsidRDefault="00C82442" w:rsidP="00511911"/>
    <w:p w14:paraId="7A0363FE" w14:textId="634ECC28" w:rsidR="00AB20ED" w:rsidRDefault="00AB20ED" w:rsidP="00511911">
      <w:pPr>
        <w:pStyle w:val="Heading3"/>
        <w:spacing w:before="0" w:after="80"/>
      </w:pPr>
      <w:r>
        <w:t>Tessellation</w:t>
      </w:r>
    </w:p>
    <w:p w14:paraId="60FB169C" w14:textId="13C037A4" w:rsidR="006B1038" w:rsidRDefault="006B1038" w:rsidP="00511911">
      <w:r>
        <w:rPr>
          <w:i/>
          <w:iCs/>
        </w:rPr>
        <w:t>Tessellation</w:t>
      </w:r>
      <w:r w:rsidRPr="006B1038">
        <w:t xml:space="preserve"> is the pro</w:t>
      </w:r>
      <w:r>
        <w:t xml:space="preserve">cess of </w:t>
      </w:r>
      <w:r w:rsidR="00F5079A">
        <w:t xml:space="preserve">breaking up a large area into smaller pieces. </w:t>
      </w:r>
      <w:r w:rsidR="00ED3864">
        <w:t xml:space="preserve">This is what we do when we apply small tiles on a large surface. </w:t>
      </w:r>
      <w:r w:rsidR="00C464F1">
        <w:t>In computer graphics we divide a large polygon, usually a triangle</w:t>
      </w:r>
      <w:r w:rsidR="00847F75">
        <w:t>, into smaller ones.</w:t>
      </w:r>
    </w:p>
    <w:p w14:paraId="502356F5" w14:textId="57D13341" w:rsidR="00847F75" w:rsidRDefault="00847F75" w:rsidP="00511911">
      <w:r>
        <w:t xml:space="preserve">This process is </w:t>
      </w:r>
      <w:r w:rsidR="00D05CA0">
        <w:t>particularly useful</w:t>
      </w:r>
      <w:r w:rsidR="007F7C74">
        <w:t xml:space="preserve"> when we want to apply </w:t>
      </w:r>
      <w:r w:rsidR="001A23BC">
        <w:t>higher detail to objects that are closer to the viewer</w:t>
      </w:r>
      <w:r w:rsidR="006810F6">
        <w:t xml:space="preserve">, while those that are further away </w:t>
      </w:r>
      <w:r w:rsidR="00584043">
        <w:t>do not need high detailed drawing.</w:t>
      </w:r>
    </w:p>
    <w:p w14:paraId="3B311B5E" w14:textId="77777777" w:rsidR="00751B4A" w:rsidRDefault="00B0386B" w:rsidP="00511911">
      <w:r>
        <w:t xml:space="preserve">Tessellation </w:t>
      </w:r>
      <w:r w:rsidR="003F7DD3">
        <w:t xml:space="preserve">follows </w:t>
      </w:r>
      <w:r w:rsidR="004F0A05">
        <w:t xml:space="preserve">the vertex shader, and it </w:t>
      </w:r>
      <w:r>
        <w:t xml:space="preserve">is done in </w:t>
      </w:r>
      <w:r w:rsidR="005A484A">
        <w:t>three</w:t>
      </w:r>
      <w:r>
        <w:t xml:space="preserve"> steps.</w:t>
      </w:r>
      <w:r w:rsidR="004F0A05">
        <w:t xml:space="preserve"> </w:t>
      </w:r>
    </w:p>
    <w:p w14:paraId="52070C30" w14:textId="09747435" w:rsidR="00751B4A" w:rsidRDefault="00751B4A" w:rsidP="00511911">
      <w:r>
        <w:t xml:space="preserve">The first of the three tessellation phases is the </w:t>
      </w:r>
      <w:r w:rsidRPr="000E1CF8">
        <w:rPr>
          <w:i/>
          <w:iCs/>
        </w:rPr>
        <w:t>tessellation control shader</w:t>
      </w:r>
      <w:r>
        <w:t>. This shader takes its input from the</w:t>
      </w:r>
      <w:r w:rsidR="000E1CF8">
        <w:t xml:space="preserve"> </w:t>
      </w:r>
      <w:r w:rsidRPr="000E1CF8">
        <w:rPr>
          <w:i/>
          <w:iCs/>
        </w:rPr>
        <w:t>vertex shader</w:t>
      </w:r>
      <w:r>
        <w:t xml:space="preserve"> and is primarily responsible for two things: the determination of the level</w:t>
      </w:r>
      <w:r w:rsidR="000E1CF8">
        <w:t xml:space="preserve"> </w:t>
      </w:r>
      <w:r>
        <w:t>of tessellation that will be sent to the tessellation engine, and the generation of data that</w:t>
      </w:r>
      <w:r w:rsidR="00106221">
        <w:t xml:space="preserve"> </w:t>
      </w:r>
      <w:r>
        <w:t>will be sent to the tessellation evaluation shader that is run after tessellation has occurred.</w:t>
      </w:r>
    </w:p>
    <w:p w14:paraId="539AC116" w14:textId="5E24B0D2" w:rsidR="00106221" w:rsidRDefault="00106221" w:rsidP="00511911">
      <w:r>
        <w:t xml:space="preserve">Second is the </w:t>
      </w:r>
      <w:r w:rsidRPr="00D61BF0">
        <w:rPr>
          <w:i/>
          <w:iCs/>
        </w:rPr>
        <w:t>Tessellation Engine</w:t>
      </w:r>
      <w:r w:rsidR="00D61BF0">
        <w:t xml:space="preserve"> that generates the new vertices. </w:t>
      </w:r>
      <w:r w:rsidR="00E00FAB">
        <w:t xml:space="preserve">It is </w:t>
      </w:r>
      <w:r w:rsidR="00DF2BE6">
        <w:t>a fixed function engine</w:t>
      </w:r>
      <w:r w:rsidR="00A83246">
        <w:t>,</w:t>
      </w:r>
      <w:r w:rsidR="00DF2BE6">
        <w:t xml:space="preserve"> </w:t>
      </w:r>
      <w:r w:rsidR="00E00FAB">
        <w:t xml:space="preserve">and </w:t>
      </w:r>
      <w:r w:rsidR="00BD2206">
        <w:t xml:space="preserve">we can </w:t>
      </w:r>
      <w:r w:rsidR="00E00FAB">
        <w:t xml:space="preserve">only </w:t>
      </w:r>
      <w:r w:rsidR="00BD2206">
        <w:t xml:space="preserve">set its parameters in the </w:t>
      </w:r>
      <w:r w:rsidR="006E6E6E" w:rsidRPr="000E1CF8">
        <w:rPr>
          <w:i/>
          <w:iCs/>
        </w:rPr>
        <w:t>tessellation control shader</w:t>
      </w:r>
      <w:r w:rsidR="006E6E6E">
        <w:t>.</w:t>
      </w:r>
      <w:r w:rsidR="00A83246">
        <w:t xml:space="preserve"> it produces a number of output vertices representing the primitives it has generated. These are passed to the tessellation evaluation shader.</w:t>
      </w:r>
    </w:p>
    <w:p w14:paraId="71DD85C5" w14:textId="2240776B" w:rsidR="008A44E7" w:rsidRDefault="008A44E7" w:rsidP="00511911">
      <w:r>
        <w:t xml:space="preserve">Third and </w:t>
      </w:r>
      <w:r w:rsidR="00D05CA0">
        <w:t>last step</w:t>
      </w:r>
      <w:r>
        <w:t xml:space="preserve"> of the process is the </w:t>
      </w:r>
      <w:r w:rsidR="00261D0B">
        <w:rPr>
          <w:i/>
          <w:iCs/>
        </w:rPr>
        <w:t>tessellation evaluation shader</w:t>
      </w:r>
      <w:r w:rsidR="00261D0B">
        <w:t>.</w:t>
      </w:r>
      <w:r w:rsidR="00361689" w:rsidRPr="00361689">
        <w:t xml:space="preserve"> </w:t>
      </w:r>
      <w:r w:rsidR="00361689">
        <w:t>The tessellation evaluation shader runs an invocation for each vertex produced by the tessellat</w:t>
      </w:r>
      <w:r w:rsidR="004E07A6">
        <w:t>ion engine</w:t>
      </w:r>
      <w:r w:rsidR="00361689">
        <w:t>. When</w:t>
      </w:r>
      <w:r w:rsidR="00AB550C">
        <w:t xml:space="preserve"> </w:t>
      </w:r>
      <w:r w:rsidR="00361689">
        <w:t>the tessellation levels are high, the tessellation evaluation shader could run an extremely</w:t>
      </w:r>
      <w:r w:rsidR="00AB550C">
        <w:t xml:space="preserve"> </w:t>
      </w:r>
      <w:r w:rsidR="00D05CA0">
        <w:t>substantial number</w:t>
      </w:r>
      <w:r w:rsidR="00361689">
        <w:t xml:space="preserve"> of times. For this reason, you should be careful with complex evaluation</w:t>
      </w:r>
      <w:r w:rsidR="00AB550C">
        <w:t xml:space="preserve"> </w:t>
      </w:r>
      <w:r w:rsidR="00361689">
        <w:t>shaders and high tessellation levels.</w:t>
      </w:r>
      <w:r w:rsidR="00261D0B">
        <w:t xml:space="preserve"> </w:t>
      </w:r>
    </w:p>
    <w:p w14:paraId="35885976" w14:textId="011B3E48" w:rsidR="00BA4B26" w:rsidRDefault="006D1B94" w:rsidP="00511911">
      <w:r>
        <w:t>First</w:t>
      </w:r>
      <w:r w:rsidR="005C4B0A">
        <w:t>.</w:t>
      </w:r>
      <w:r>
        <w:t xml:space="preserve"> </w:t>
      </w:r>
      <w:r w:rsidR="004D4F3B">
        <w:t>We</w:t>
      </w:r>
      <w:r>
        <w:t xml:space="preserve"> create a simpler </w:t>
      </w:r>
      <w:r>
        <w:rPr>
          <w:i/>
          <w:iCs/>
        </w:rPr>
        <w:t>vertex shader</w:t>
      </w:r>
      <w:r>
        <w:t>. The new one just reads the model coordinates</w:t>
      </w:r>
      <w:r w:rsidR="005C4B0A">
        <w:t xml:space="preserve"> and passes sets them in the OpenGL variable </w:t>
      </w:r>
      <w:r w:rsidR="005C4B0A">
        <w:rPr>
          <w:i/>
          <w:iCs/>
        </w:rPr>
        <w:t>gl_</w:t>
      </w:r>
      <w:r w:rsidR="00904578">
        <w:rPr>
          <w:i/>
          <w:iCs/>
        </w:rPr>
        <w:t>P</w:t>
      </w:r>
      <w:r w:rsidR="005C4B0A">
        <w:rPr>
          <w:i/>
          <w:iCs/>
        </w:rPr>
        <w:t>o</w:t>
      </w:r>
      <w:r w:rsidR="00904578">
        <w:rPr>
          <w:i/>
          <w:iCs/>
        </w:rPr>
        <w:t>sition</w:t>
      </w:r>
      <w:r w:rsidR="00904578">
        <w:t xml:space="preserve">. The </w:t>
      </w:r>
      <w:r w:rsidR="000D0671">
        <w:t xml:space="preserve">view and model matrices will be applied in the </w:t>
      </w:r>
      <w:r w:rsidR="00D05CA0">
        <w:t>last step</w:t>
      </w:r>
      <w:r w:rsidR="000D0671">
        <w:t xml:space="preserve"> of </w:t>
      </w:r>
      <w:r w:rsidR="003E00EF">
        <w:rPr>
          <w:i/>
          <w:iCs/>
        </w:rPr>
        <w:t>tessellation evaluation</w:t>
      </w:r>
      <w:r w:rsidR="003E00EF">
        <w:t>.</w:t>
      </w:r>
    </w:p>
    <w:p w14:paraId="6E5F2443" w14:textId="02EB9FFA" w:rsidR="006A5BF1" w:rsidRPr="003E00EF" w:rsidRDefault="006A5BF1" w:rsidP="00511911">
      <w:r>
        <w:rPr>
          <w:noProof/>
        </w:rPr>
        <mc:AlternateContent>
          <mc:Choice Requires="wps">
            <w:drawing>
              <wp:inline distT="0" distB="0" distL="0" distR="0" wp14:anchorId="2464ED26" wp14:editId="276AB36A">
                <wp:extent cx="6629400" cy="1404620"/>
                <wp:effectExtent l="0" t="0" r="19050" b="2032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1F5ECA1E" w14:textId="01F7FFE3"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127C95F3"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layout(location = 0) </w:t>
                            </w:r>
                            <w:r w:rsidRPr="00636041">
                              <w:rPr>
                                <w:rFonts w:ascii="Consolas" w:hAnsi="Consolas" w:cs="Consolas"/>
                                <w:color w:val="0000FF"/>
                                <w:sz w:val="20"/>
                                <w:szCs w:val="20"/>
                              </w:rPr>
                              <w:t>in</w:t>
                            </w:r>
                            <w:r w:rsidRPr="00636041">
                              <w:rPr>
                                <w:rFonts w:ascii="Consolas" w:hAnsi="Consolas" w:cs="Consolas"/>
                                <w:color w:val="000000"/>
                                <w:sz w:val="20"/>
                                <w:szCs w:val="20"/>
                              </w:rPr>
                              <w:t xml:space="preserve"> vec3 aPos;</w:t>
                            </w:r>
                          </w:p>
                          <w:p w14:paraId="509155D5"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p>
                          <w:p w14:paraId="72969BF3"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vec4(aPos, 1.0);</w:t>
                            </w:r>
                          </w:p>
                          <w:p w14:paraId="088C9E7C" w14:textId="56E09D1B" w:rsidR="00046CFA" w:rsidRPr="00636041" w:rsidRDefault="00046CFA" w:rsidP="007E0929">
                            <w:pPr>
                              <w:spacing w:after="0"/>
                              <w:rPr>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2464ED26" id="_x0000_s1043"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EtKYOMS&#10;AgAA/wMAAA4AAAAAAAAAAAAAAAAALgIAAGRycy9lMm9Eb2MueG1sUEsBAi0AFAAGAAgAAAAhANNV&#10;DNrbAAAABgEAAA8AAAAAAAAAAAAAAAAAbAQAAGRycy9kb3ducmV2LnhtbFBLBQYAAAAABAAEAPMA&#10;AAB0BQAAAAA=&#10;" filled="f">
                <v:textbox style="mso-fit-shape-to-text:t">
                  <w:txbxContent>
                    <w:p w14:paraId="1F5ECA1E" w14:textId="01F7FFE3"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127C95F3"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layout(location = 0) </w:t>
                      </w:r>
                      <w:r w:rsidRPr="00636041">
                        <w:rPr>
                          <w:rFonts w:ascii="Consolas" w:hAnsi="Consolas" w:cs="Consolas"/>
                          <w:color w:val="0000FF"/>
                          <w:sz w:val="20"/>
                          <w:szCs w:val="20"/>
                        </w:rPr>
                        <w:t>in</w:t>
                      </w:r>
                      <w:r w:rsidRPr="00636041">
                        <w:rPr>
                          <w:rFonts w:ascii="Consolas" w:hAnsi="Consolas" w:cs="Consolas"/>
                          <w:color w:val="000000"/>
                          <w:sz w:val="20"/>
                          <w:szCs w:val="20"/>
                        </w:rPr>
                        <w:t xml:space="preserve"> vec3 aPos;</w:t>
                      </w:r>
                    </w:p>
                    <w:p w14:paraId="509155D5"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p>
                    <w:p w14:paraId="72969BF3" w14:textId="77777777" w:rsidR="00046CFA" w:rsidRPr="00636041" w:rsidRDefault="00046CFA" w:rsidP="007E0929">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vec4(aPos, 1.0);</w:t>
                      </w:r>
                    </w:p>
                    <w:p w14:paraId="088C9E7C" w14:textId="56E09D1B" w:rsidR="00046CFA" w:rsidRPr="00636041" w:rsidRDefault="00046CFA" w:rsidP="007E0929">
                      <w:pPr>
                        <w:spacing w:after="0"/>
                        <w:rPr>
                          <w:sz w:val="20"/>
                          <w:szCs w:val="20"/>
                        </w:rPr>
                      </w:pPr>
                      <w:r w:rsidRPr="00636041">
                        <w:rPr>
                          <w:rFonts w:ascii="Consolas" w:hAnsi="Consolas" w:cs="Consolas"/>
                          <w:color w:val="000000"/>
                          <w:sz w:val="20"/>
                          <w:szCs w:val="20"/>
                        </w:rPr>
                        <w:t>}</w:t>
                      </w:r>
                    </w:p>
                  </w:txbxContent>
                </v:textbox>
                <w10:anchorlock/>
              </v:shape>
            </w:pict>
          </mc:Fallback>
        </mc:AlternateContent>
      </w:r>
    </w:p>
    <w:p w14:paraId="69508F47" w14:textId="6BF0896C" w:rsidR="001D249D" w:rsidRDefault="001D249D" w:rsidP="00511911">
      <w:r>
        <w:t xml:space="preserve">Here are two simple </w:t>
      </w:r>
      <w:r w:rsidR="0047047E">
        <w:t xml:space="preserve">shaders </w:t>
      </w:r>
      <w:r w:rsidR="000E53CF">
        <w:t>that we can use to tessellate a simple triangle:</w:t>
      </w:r>
    </w:p>
    <w:p w14:paraId="189FFBAE" w14:textId="6C09669D" w:rsidR="009B0572" w:rsidRDefault="009B0572" w:rsidP="00511911">
      <w:r>
        <w:rPr>
          <w:noProof/>
        </w:rPr>
        <w:lastRenderedPageBreak/>
        <mc:AlternateContent>
          <mc:Choice Requires="wps">
            <w:drawing>
              <wp:inline distT="0" distB="0" distL="0" distR="0" wp14:anchorId="1156677C" wp14:editId="5A780B5E">
                <wp:extent cx="6629400" cy="1404620"/>
                <wp:effectExtent l="0" t="0" r="19050"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4352EF2" w14:textId="587A1E80"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first is the control shader</w:t>
                            </w:r>
                          </w:p>
                          <w:p w14:paraId="7DFCA633" w14:textId="7FB8EBA6"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6080F9EC"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layout(vertices = 3) </w:t>
                            </w:r>
                            <w:r w:rsidRPr="00636041">
                              <w:rPr>
                                <w:rFonts w:ascii="Consolas" w:hAnsi="Consolas" w:cs="Consolas"/>
                                <w:color w:val="0000FF"/>
                                <w:sz w:val="20"/>
                                <w:szCs w:val="20"/>
                              </w:rPr>
                              <w:t>out</w:t>
                            </w:r>
                            <w:r w:rsidRPr="00636041">
                              <w:rPr>
                                <w:rFonts w:ascii="Consolas" w:hAnsi="Consolas" w:cs="Consolas"/>
                                <w:color w:val="000000"/>
                                <w:sz w:val="20"/>
                                <w:szCs w:val="20"/>
                              </w:rPr>
                              <w:t>;</w:t>
                            </w:r>
                          </w:p>
                          <w:p w14:paraId="6936C612" w14:textId="0FCFBA91"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215C0E"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07C0C9FF" w14:textId="056FEB9E"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if</w:t>
                            </w:r>
                            <w:r w:rsidRPr="00636041">
                              <w:rPr>
                                <w:rFonts w:ascii="Consolas" w:hAnsi="Consolas" w:cs="Consolas"/>
                                <w:color w:val="000000"/>
                                <w:sz w:val="20"/>
                                <w:szCs w:val="20"/>
                              </w:rPr>
                              <w:t xml:space="preserve"> (gl_InvocationID == 0) {</w:t>
                            </w:r>
                          </w:p>
                          <w:p w14:paraId="0A11EE84"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gl_TessLevelInner[0] = 3.0;</w:t>
                            </w:r>
                          </w:p>
                          <w:p w14:paraId="6CF7FE3D" w14:textId="4AB99BE1"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number of tessellations on each of the outer edges</w:t>
                            </w:r>
                          </w:p>
                          <w:p w14:paraId="00E16486"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gl_TessLevelOuter[0] = 3.0;</w:t>
                            </w:r>
                          </w:p>
                          <w:p w14:paraId="61DA0D9E"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gl_TessLevelOuter[1] = 3.0;</w:t>
                            </w:r>
                          </w:p>
                          <w:p w14:paraId="0549554C"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gl_TessLevelOuter[2] = 3.0;</w:t>
                            </w:r>
                          </w:p>
                          <w:p w14:paraId="6959FCF4"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3C4A0D42"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gl_out[gl_InvocationID].gl_Position = gl_in[gl_InvocationID].gl_Position;</w:t>
                            </w:r>
                          </w:p>
                          <w:p w14:paraId="48D0DBA9" w14:textId="51C5D89E"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p w14:paraId="2E13F559" w14:textId="4C5AD38D"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p>
                          <w:p w14:paraId="5372994B" w14:textId="75F50079"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second is the evaluation shader</w:t>
                            </w:r>
                          </w:p>
                          <w:p w14:paraId="6B90FBFA"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341F9850"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layout(triangles, equal_spacing, cw) </w:t>
                            </w:r>
                            <w:r w:rsidRPr="00636041">
                              <w:rPr>
                                <w:rFonts w:ascii="Consolas" w:hAnsi="Consolas" w:cs="Consolas"/>
                                <w:color w:val="0000FF"/>
                                <w:sz w:val="20"/>
                                <w:szCs w:val="20"/>
                              </w:rPr>
                              <w:t>in</w:t>
                            </w:r>
                            <w:r w:rsidRPr="00636041">
                              <w:rPr>
                                <w:rFonts w:ascii="Consolas" w:hAnsi="Consolas" w:cs="Consolas"/>
                                <w:color w:val="000000"/>
                                <w:sz w:val="20"/>
                                <w:szCs w:val="20"/>
                              </w:rPr>
                              <w:t>;</w:t>
                            </w:r>
                          </w:p>
                          <w:p w14:paraId="3B22FD85"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model;</w:t>
                            </w:r>
                          </w:p>
                          <w:p w14:paraId="4864A398"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p w14:paraId="57E4D49C"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es_color;</w:t>
                            </w:r>
                          </w:p>
                          <w:p w14:paraId="798F3CAD" w14:textId="48BB2F23"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0717C292"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vec4 pos = (gl_TessCoord.x * gl_in[0].gl_Position) +</w:t>
                            </w:r>
                          </w:p>
                          <w:p w14:paraId="35901483"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(gl_TessCoord.y * gl_in[1].gl_Position) +</w:t>
                            </w:r>
                          </w:p>
                          <w:p w14:paraId="736FA547"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(gl_TessCoord.z * gl_in[2].gl_Position);</w:t>
                            </w:r>
                          </w:p>
                          <w:p w14:paraId="1D247DC5"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es_color = vec4(gl_TessCoord,1);</w:t>
                            </w:r>
                          </w:p>
                          <w:p w14:paraId="1BF9B47A"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view*model*pos;</w:t>
                            </w:r>
                          </w:p>
                          <w:p w14:paraId="0A2C6334" w14:textId="558D71DA"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156677C" id="_x0000_s1044"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CLgS5MS&#10;AgAA/wMAAA4AAAAAAAAAAAAAAAAALgIAAGRycy9lMm9Eb2MueG1sUEsBAi0AFAAGAAgAAAAhANNV&#10;DNrbAAAABgEAAA8AAAAAAAAAAAAAAAAAbAQAAGRycy9kb3ducmV2LnhtbFBLBQYAAAAABAAEAPMA&#10;AAB0BQAAAAA=&#10;" filled="f">
                <v:textbox style="mso-fit-shape-to-text:t">
                  <w:txbxContent>
                    <w:p w14:paraId="74352EF2" w14:textId="587A1E80"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first is the control shader</w:t>
                      </w:r>
                    </w:p>
                    <w:p w14:paraId="7DFCA633" w14:textId="7FB8EBA6"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6080F9EC"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layout(vertices = 3) </w:t>
                      </w:r>
                      <w:r w:rsidRPr="00636041">
                        <w:rPr>
                          <w:rFonts w:ascii="Consolas" w:hAnsi="Consolas" w:cs="Consolas"/>
                          <w:color w:val="0000FF"/>
                          <w:sz w:val="20"/>
                          <w:szCs w:val="20"/>
                        </w:rPr>
                        <w:t>out</w:t>
                      </w:r>
                      <w:r w:rsidRPr="00636041">
                        <w:rPr>
                          <w:rFonts w:ascii="Consolas" w:hAnsi="Consolas" w:cs="Consolas"/>
                          <w:color w:val="000000"/>
                          <w:sz w:val="20"/>
                          <w:szCs w:val="20"/>
                        </w:rPr>
                        <w:t>;</w:t>
                      </w:r>
                    </w:p>
                    <w:p w14:paraId="6936C612" w14:textId="0FCFBA91"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215C0E"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07C0C9FF" w14:textId="056FEB9E"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if</w:t>
                      </w:r>
                      <w:r w:rsidRPr="00636041">
                        <w:rPr>
                          <w:rFonts w:ascii="Consolas" w:hAnsi="Consolas" w:cs="Consolas"/>
                          <w:color w:val="000000"/>
                          <w:sz w:val="20"/>
                          <w:szCs w:val="20"/>
                        </w:rPr>
                        <w:t xml:space="preserve"> (gl_InvocationID == 0) {</w:t>
                      </w:r>
                    </w:p>
                    <w:p w14:paraId="0A11EE84"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gl_TessLevelInner[0] = 3.0;</w:t>
                      </w:r>
                    </w:p>
                    <w:p w14:paraId="6CF7FE3D" w14:textId="4AB99BE1"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number of tessellations on each of the outer edges</w:t>
                      </w:r>
                    </w:p>
                    <w:p w14:paraId="00E16486"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gl_TessLevelOuter[0] = 3.0;</w:t>
                      </w:r>
                    </w:p>
                    <w:p w14:paraId="61DA0D9E"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gl_TessLevelOuter[1] = 3.0;</w:t>
                      </w:r>
                    </w:p>
                    <w:p w14:paraId="0549554C"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gl_TessLevelOuter[2] = 3.0;</w:t>
                      </w:r>
                    </w:p>
                    <w:p w14:paraId="6959FCF4"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3C4A0D42" w14:textId="77777777" w:rsidR="00046CFA" w:rsidRPr="00636041" w:rsidRDefault="00046CFA" w:rsidP="00C05884">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gl_out[gl_InvocationID].gl_Position = gl_in[gl_InvocationID].gl_Position;</w:t>
                      </w:r>
                    </w:p>
                    <w:p w14:paraId="48D0DBA9" w14:textId="51C5D89E"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p w14:paraId="2E13F559" w14:textId="4C5AD38D"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p>
                    <w:p w14:paraId="5372994B" w14:textId="75F50079" w:rsidR="00046CFA" w:rsidRPr="00636041" w:rsidRDefault="00046CFA" w:rsidP="009B057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second is the evaluation shader</w:t>
                      </w:r>
                    </w:p>
                    <w:p w14:paraId="6B90FBFA"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341F9850"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layout(triangles, equal_spacing, cw) </w:t>
                      </w:r>
                      <w:r w:rsidRPr="00636041">
                        <w:rPr>
                          <w:rFonts w:ascii="Consolas" w:hAnsi="Consolas" w:cs="Consolas"/>
                          <w:color w:val="0000FF"/>
                          <w:sz w:val="20"/>
                          <w:szCs w:val="20"/>
                        </w:rPr>
                        <w:t>in</w:t>
                      </w:r>
                      <w:r w:rsidRPr="00636041">
                        <w:rPr>
                          <w:rFonts w:ascii="Consolas" w:hAnsi="Consolas" w:cs="Consolas"/>
                          <w:color w:val="000000"/>
                          <w:sz w:val="20"/>
                          <w:szCs w:val="20"/>
                        </w:rPr>
                        <w:t>;</w:t>
                      </w:r>
                    </w:p>
                    <w:p w14:paraId="3B22FD85"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model;</w:t>
                      </w:r>
                    </w:p>
                    <w:p w14:paraId="4864A398"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p w14:paraId="57E4D49C"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es_color;</w:t>
                      </w:r>
                    </w:p>
                    <w:p w14:paraId="798F3CAD" w14:textId="48BB2F23"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0717C292"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vec4 pos = (gl_TessCoord.x * gl_in[0].gl_Position) +</w:t>
                      </w:r>
                    </w:p>
                    <w:p w14:paraId="35901483"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(gl_TessCoord.y * gl_in[1].gl_Position) +</w:t>
                      </w:r>
                    </w:p>
                    <w:p w14:paraId="736FA547"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(gl_TessCoord.z * gl_in[2].gl_Position);</w:t>
                      </w:r>
                    </w:p>
                    <w:p w14:paraId="1D247DC5"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es_color = vec4(gl_TessCoord,1);</w:t>
                      </w:r>
                    </w:p>
                    <w:p w14:paraId="1BF9B47A" w14:textId="77777777"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view*model*pos;</w:t>
                      </w:r>
                    </w:p>
                    <w:p w14:paraId="0A2C6334" w14:textId="558D71DA" w:rsidR="00046CFA" w:rsidRPr="00636041" w:rsidRDefault="00046CFA" w:rsidP="00DB4E2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v:textbox>
                <w10:anchorlock/>
              </v:shape>
            </w:pict>
          </mc:Fallback>
        </mc:AlternateContent>
      </w:r>
    </w:p>
    <w:p w14:paraId="205813FF" w14:textId="6E9A1EBD" w:rsidR="00394D7F" w:rsidRDefault="00327E61" w:rsidP="00511911">
      <w:r>
        <w:t xml:space="preserve">More </w:t>
      </w:r>
      <w:r w:rsidR="00E45F84">
        <w:t xml:space="preserve">on tessellations when we </w:t>
      </w:r>
      <w:r w:rsidR="00CE1A3A">
        <w:t>talk about level of detail</w:t>
      </w:r>
      <w:r w:rsidR="00D63A3E">
        <w:t xml:space="preserve"> in scenes</w:t>
      </w:r>
      <w:r w:rsidR="006B61E6">
        <w:t xml:space="preserve">. This is just an example of how </w:t>
      </w:r>
      <w:r w:rsidR="001066FB">
        <w:t xml:space="preserve">it </w:t>
      </w:r>
      <w:r w:rsidR="005B0D79">
        <w:t xml:space="preserve">attaches </w:t>
      </w:r>
      <w:r w:rsidR="006E04AF">
        <w:t>in the pipeline.</w:t>
      </w:r>
    </w:p>
    <w:p w14:paraId="299A3D5C" w14:textId="1D30C046" w:rsidR="006E04AF" w:rsidRDefault="006E04AF" w:rsidP="00511911"/>
    <w:p w14:paraId="724D0CB3" w14:textId="24A94330" w:rsidR="006E04AF" w:rsidRDefault="006E04AF" w:rsidP="00511911">
      <w:pPr>
        <w:pStyle w:val="Heading4"/>
        <w:spacing w:before="0" w:after="80"/>
      </w:pPr>
      <w:r>
        <w:t>The Fragment Shade</w:t>
      </w:r>
      <w:r w:rsidR="000411B3">
        <w:t>r</w:t>
      </w:r>
    </w:p>
    <w:p w14:paraId="0C8358D7" w14:textId="20FE0EF2" w:rsidR="000411B3" w:rsidRDefault="00163330" w:rsidP="00511911">
      <w:r>
        <w:t xml:space="preserve">OpenGL </w:t>
      </w:r>
      <w:r w:rsidR="00784036">
        <w:t xml:space="preserve">has finished rasterizing the image. That means </w:t>
      </w:r>
      <w:r w:rsidR="001F7E09">
        <w:t xml:space="preserve">the image is ready pixel by pixel. </w:t>
      </w:r>
      <w:r w:rsidR="00CF44EE">
        <w:t>It</w:t>
      </w:r>
      <w:r w:rsidR="001B0F1D">
        <w:t xml:space="preserve"> know</w:t>
      </w:r>
      <w:r w:rsidR="00CF44EE">
        <w:t>s what each pixel on the screen represents</w:t>
      </w:r>
      <w:r w:rsidR="000C5FE7">
        <w:t xml:space="preserve"> in terms of objects </w:t>
      </w:r>
      <w:r w:rsidR="00C36A0F">
        <w:t xml:space="preserve">depth and orientation. This is our last chance, based on </w:t>
      </w:r>
      <w:r w:rsidR="00A22ED3">
        <w:t>knowing what we need to draw,</w:t>
      </w:r>
      <w:r w:rsidR="00C36A0F">
        <w:t xml:space="preserve"> to </w:t>
      </w:r>
      <w:r w:rsidR="00A22ED3">
        <w:t>tell OpenGL what color to se</w:t>
      </w:r>
      <w:r w:rsidR="008828E5">
        <w:t>t</w:t>
      </w:r>
      <w:r w:rsidR="00A22ED3">
        <w:t xml:space="preserve"> for each pixel.</w:t>
      </w:r>
    </w:p>
    <w:p w14:paraId="4D9027EA" w14:textId="22F78D84" w:rsidR="00CC7A39" w:rsidRDefault="00CC7A39" w:rsidP="00511911">
      <w:r>
        <w:t xml:space="preserve">We created a </w:t>
      </w:r>
      <w:r w:rsidRPr="00CC7A39">
        <w:rPr>
          <w:i/>
          <w:iCs/>
        </w:rPr>
        <w:t>fragment shader</w:t>
      </w:r>
      <w:r>
        <w:t xml:space="preserve"> before talking about tesse</w:t>
      </w:r>
      <w:r w:rsidR="00DE17F9">
        <w:t>l</w:t>
      </w:r>
      <w:r w:rsidR="00CE5942">
        <w:t>la</w:t>
      </w:r>
      <w:r w:rsidR="00E01A65">
        <w:t>t</w:t>
      </w:r>
      <w:r w:rsidR="00DE17F9">
        <w:t>ion</w:t>
      </w:r>
      <w:r w:rsidR="00E01A65">
        <w:t>. There we set the pixel color</w:t>
      </w:r>
      <w:r w:rsidR="002E4547">
        <w:t xml:space="preserve">. Now we are asked to set the pixel color for a tessellated </w:t>
      </w:r>
      <w:r w:rsidR="00324FCC">
        <w:t xml:space="preserve">object. For this </w:t>
      </w:r>
      <w:r w:rsidR="004D4F3B">
        <w:t>reason,</w:t>
      </w:r>
      <w:r w:rsidR="00324FCC">
        <w:t xml:space="preserve"> we calculated the color in the </w:t>
      </w:r>
      <w:r w:rsidR="00324FCC">
        <w:rPr>
          <w:i/>
          <w:iCs/>
        </w:rPr>
        <w:t xml:space="preserve">evaluation </w:t>
      </w:r>
      <w:r w:rsidR="00F13B82">
        <w:rPr>
          <w:i/>
          <w:iCs/>
        </w:rPr>
        <w:t>shader</w:t>
      </w:r>
      <w:r w:rsidR="00F13B82">
        <w:t xml:space="preserve">. </w:t>
      </w:r>
      <w:r w:rsidR="009E42DA">
        <w:t xml:space="preserve">There we had access to the coordinates generated </w:t>
      </w:r>
      <w:r w:rsidR="00E02249">
        <w:t>by the tessellation engine</w:t>
      </w:r>
      <w:r w:rsidR="00824CB3">
        <w:t xml:space="preserve">. </w:t>
      </w:r>
      <w:r w:rsidR="00C6372A">
        <w:t>W</w:t>
      </w:r>
      <w:r w:rsidR="00824CB3">
        <w:t>e</w:t>
      </w:r>
      <w:r w:rsidR="00C6372A">
        <w:t xml:space="preserve"> used that information to calculate a color and create a fancy </w:t>
      </w:r>
      <w:r w:rsidR="00E113FE">
        <w:t>result.</w:t>
      </w:r>
    </w:p>
    <w:p w14:paraId="7FEDB016" w14:textId="5D3679E0" w:rsidR="0052147B" w:rsidRPr="00F13B82" w:rsidRDefault="0052147B" w:rsidP="00511911">
      <w:r>
        <w:rPr>
          <w:noProof/>
        </w:rPr>
        <mc:AlternateContent>
          <mc:Choice Requires="wps">
            <w:drawing>
              <wp:inline distT="0" distB="0" distL="0" distR="0" wp14:anchorId="0DEE8023" wp14:editId="00A566D0">
                <wp:extent cx="6629400" cy="1404620"/>
                <wp:effectExtent l="0" t="0" r="19050" b="107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558BC10" w14:textId="26DE0440"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420 core</w:t>
                            </w:r>
                          </w:p>
                          <w:p w14:paraId="28338CA1"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color;</w:t>
                            </w:r>
                          </w:p>
                          <w:p w14:paraId="5CA6B5A8"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es_color;</w:t>
                            </w:r>
                          </w:p>
                          <w:p w14:paraId="7DCE807F" w14:textId="746F2522"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62472D5"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color = es_color;</w:t>
                            </w:r>
                          </w:p>
                          <w:p w14:paraId="2FB51257" w14:textId="719780A2"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DEE8023" id="_x0000_s104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VlEg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9NaxQtSrhuaJFEOYHEkviDYd4C/OBnJjxf3Po0DFmfloSfX1vCiifdOhWL4liRheR+rr&#10;iLCSoCoeOJu2u5Asn1i7O5rOXifdXjo590wuS3KeX0S08fU5Zb282+1v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PBXJWUS&#10;AgAA/wMAAA4AAAAAAAAAAAAAAAAALgIAAGRycy9lMm9Eb2MueG1sUEsBAi0AFAAGAAgAAAAhANNV&#10;DNrbAAAABgEAAA8AAAAAAAAAAAAAAAAAbAQAAGRycy9kb3ducmV2LnhtbFBLBQYAAAAABAAEAPMA&#10;AAB0BQAAAAA=&#10;" filled="f">
                <v:textbox style="mso-fit-shape-to-text:t">
                  <w:txbxContent>
                    <w:p w14:paraId="3558BC10" w14:textId="26DE0440"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420 core</w:t>
                      </w:r>
                    </w:p>
                    <w:p w14:paraId="28338CA1"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color;</w:t>
                      </w:r>
                    </w:p>
                    <w:p w14:paraId="5CA6B5A8"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es_color;</w:t>
                      </w:r>
                    </w:p>
                    <w:p w14:paraId="7DCE807F" w14:textId="746F2522"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r w:rsidRPr="00636041">
                        <w:rPr>
                          <w:rFonts w:ascii="Consolas" w:hAnsi="Consolas" w:cs="Consolas"/>
                          <w:color w:val="0000FF"/>
                          <w:sz w:val="20"/>
                          <w:szCs w:val="20"/>
                        </w:rPr>
                        <w:t>void</w:t>
                      </w:r>
                      <w:r w:rsidRPr="00636041">
                        <w:rPr>
                          <w:rFonts w:ascii="Consolas" w:hAnsi="Consolas" w:cs="Consolas"/>
                          <w:color w:val="000000"/>
                          <w:sz w:val="20"/>
                          <w:szCs w:val="20"/>
                        </w:rPr>
                        <w:t>)</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62472D5" w14:textId="77777777"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color = es_color;</w:t>
                      </w:r>
                    </w:p>
                    <w:p w14:paraId="2FB51257" w14:textId="719780A2" w:rsidR="00046CFA" w:rsidRPr="00636041" w:rsidRDefault="00046CFA" w:rsidP="00D83B0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v:textbox>
                <w10:anchorlock/>
              </v:shape>
            </w:pict>
          </mc:Fallback>
        </mc:AlternateContent>
      </w:r>
    </w:p>
    <w:p w14:paraId="7B75E693" w14:textId="751B8E09" w:rsidR="00CE1A3A" w:rsidRDefault="00CE1A3A" w:rsidP="00511911"/>
    <w:p w14:paraId="3D24DA31" w14:textId="358A1D0B" w:rsidR="00CE1A3A" w:rsidRDefault="00303DC0" w:rsidP="00511911">
      <w:pPr>
        <w:pStyle w:val="Heading3"/>
        <w:spacing w:before="0" w:after="80"/>
      </w:pPr>
      <w:r>
        <w:t>Summary</w:t>
      </w:r>
    </w:p>
    <w:p w14:paraId="474FBB16" w14:textId="4577D7D2" w:rsidR="00303DC0" w:rsidRDefault="00303DC0" w:rsidP="00511911">
      <w:r>
        <w:t xml:space="preserve">In this </w:t>
      </w:r>
      <w:r w:rsidR="004D0FAB">
        <w:t>part</w:t>
      </w:r>
      <w:r>
        <w:t xml:space="preserve"> we saw the steps of the rendering pipeline. </w:t>
      </w:r>
      <w:r w:rsidR="001B5FC9">
        <w:t xml:space="preserve">It </w:t>
      </w:r>
      <w:r w:rsidR="009E4FF3">
        <w:t>is important</w:t>
      </w:r>
      <w:r w:rsidR="001B5FC9">
        <w:t xml:space="preserve"> to understand how the pipeline works</w:t>
      </w:r>
      <w:r w:rsidR="009374D0">
        <w:t xml:space="preserve"> and utilize it to the maximum to get the best results both in image quality and </w:t>
      </w:r>
      <w:r w:rsidR="00D47C93">
        <w:t>speed of execution.</w:t>
      </w:r>
    </w:p>
    <w:p w14:paraId="041AAF5E" w14:textId="6CF7F4AB" w:rsidR="00100A3B" w:rsidRDefault="00CA4371" w:rsidP="00511911">
      <w:r>
        <w:t>Here are the steps of the pipeline once again:</w:t>
      </w:r>
    </w:p>
    <w:p w14:paraId="7EFF45D1" w14:textId="2253563F" w:rsidR="00D47C93" w:rsidRDefault="00D47C93" w:rsidP="00A9052F">
      <w:pPr>
        <w:pStyle w:val="ListParagraph"/>
        <w:numPr>
          <w:ilvl w:val="0"/>
          <w:numId w:val="5"/>
        </w:numPr>
      </w:pPr>
      <w:r>
        <w:t>Vertex specification</w:t>
      </w:r>
    </w:p>
    <w:p w14:paraId="722061AF" w14:textId="7D0DC781" w:rsidR="00D47C93" w:rsidRDefault="00D47C93" w:rsidP="00A9052F">
      <w:pPr>
        <w:pStyle w:val="ListParagraph"/>
        <w:numPr>
          <w:ilvl w:val="0"/>
          <w:numId w:val="5"/>
        </w:numPr>
      </w:pPr>
      <w:r>
        <w:t>Vertex shader</w:t>
      </w:r>
    </w:p>
    <w:p w14:paraId="6125AA94" w14:textId="7513A563" w:rsidR="00D47C93" w:rsidRDefault="00DD5DB3" w:rsidP="00A9052F">
      <w:pPr>
        <w:pStyle w:val="ListParagraph"/>
        <w:numPr>
          <w:ilvl w:val="0"/>
          <w:numId w:val="5"/>
        </w:numPr>
      </w:pPr>
      <w:r>
        <w:t>Tessellation</w:t>
      </w:r>
    </w:p>
    <w:p w14:paraId="4330F193" w14:textId="4772287F" w:rsidR="00DD5DB3" w:rsidRDefault="00DD5DB3" w:rsidP="00A9052F">
      <w:pPr>
        <w:pStyle w:val="ListParagraph"/>
        <w:numPr>
          <w:ilvl w:val="0"/>
          <w:numId w:val="5"/>
        </w:numPr>
      </w:pPr>
      <w:r>
        <w:t>Geometry shader</w:t>
      </w:r>
    </w:p>
    <w:p w14:paraId="0188584C" w14:textId="353F991A" w:rsidR="00DD5DB3" w:rsidRDefault="00DD5DB3" w:rsidP="00A9052F">
      <w:pPr>
        <w:pStyle w:val="ListParagraph"/>
        <w:numPr>
          <w:ilvl w:val="0"/>
          <w:numId w:val="5"/>
        </w:numPr>
      </w:pPr>
      <w:r>
        <w:t>Vertex post processing</w:t>
      </w:r>
    </w:p>
    <w:p w14:paraId="63E14599" w14:textId="784B0465" w:rsidR="00DD5DB3" w:rsidRDefault="00100A3B" w:rsidP="00A9052F">
      <w:pPr>
        <w:pStyle w:val="ListParagraph"/>
        <w:numPr>
          <w:ilvl w:val="0"/>
          <w:numId w:val="5"/>
        </w:numPr>
      </w:pPr>
      <w:r>
        <w:lastRenderedPageBreak/>
        <w:t>P</w:t>
      </w:r>
      <w:r w:rsidR="00DD5DB3">
        <w:t>rimitive</w:t>
      </w:r>
      <w:r>
        <w:t xml:space="preserve"> assembly</w:t>
      </w:r>
    </w:p>
    <w:p w14:paraId="70F48F79" w14:textId="368F45CC" w:rsidR="00100A3B" w:rsidRDefault="00100A3B" w:rsidP="00A9052F">
      <w:pPr>
        <w:pStyle w:val="ListParagraph"/>
        <w:numPr>
          <w:ilvl w:val="0"/>
          <w:numId w:val="5"/>
        </w:numPr>
      </w:pPr>
      <w:r>
        <w:t>Rasterization</w:t>
      </w:r>
    </w:p>
    <w:p w14:paraId="40839007" w14:textId="22988802" w:rsidR="00100A3B" w:rsidRDefault="00100A3B" w:rsidP="00A9052F">
      <w:pPr>
        <w:pStyle w:val="ListParagraph"/>
        <w:numPr>
          <w:ilvl w:val="0"/>
          <w:numId w:val="5"/>
        </w:numPr>
      </w:pPr>
      <w:r>
        <w:t xml:space="preserve">Fragment </w:t>
      </w:r>
      <w:r w:rsidR="004D4F3B">
        <w:t>shader.</w:t>
      </w:r>
    </w:p>
    <w:p w14:paraId="7DA3D54F" w14:textId="042CDCF7" w:rsidR="00100A3B" w:rsidRDefault="00100A3B" w:rsidP="00A9052F">
      <w:pPr>
        <w:pStyle w:val="ListParagraph"/>
        <w:numPr>
          <w:ilvl w:val="0"/>
          <w:numId w:val="5"/>
        </w:numPr>
      </w:pPr>
      <w:r>
        <w:t>Per-sample operations</w:t>
      </w:r>
    </w:p>
    <w:p w14:paraId="4825B57D" w14:textId="226B2E43" w:rsidR="00F70668" w:rsidRDefault="00F70668" w:rsidP="00511911">
      <w:r>
        <w:br w:type="page"/>
      </w:r>
    </w:p>
    <w:p w14:paraId="04DA7CBC" w14:textId="5C16F3FB" w:rsidR="00F70668" w:rsidRDefault="004D0FAB" w:rsidP="00511911">
      <w:pPr>
        <w:pStyle w:val="Heading2"/>
        <w:spacing w:before="0" w:after="80"/>
      </w:pPr>
      <w:r>
        <w:lastRenderedPageBreak/>
        <w:t>Part</w:t>
      </w:r>
      <w:r w:rsidR="006132FD">
        <w:t xml:space="preserve"> </w:t>
      </w:r>
      <w:r w:rsidR="00540178">
        <w:t>3</w:t>
      </w:r>
      <w:r w:rsidR="007C69B4">
        <w:t xml:space="preserve">: </w:t>
      </w:r>
      <w:r w:rsidR="00F534AC" w:rsidRPr="00F534AC">
        <w:t>Shaders and Shader Language</w:t>
      </w:r>
    </w:p>
    <w:p w14:paraId="5BC9839A" w14:textId="72A75ABD" w:rsidR="000156E5" w:rsidRDefault="000156E5" w:rsidP="00511911"/>
    <w:p w14:paraId="0900EF91" w14:textId="2BD8BF6D" w:rsidR="006C6C71" w:rsidRDefault="001D52CA" w:rsidP="00511911">
      <w:r>
        <w:t xml:space="preserve">In this </w:t>
      </w:r>
      <w:r w:rsidR="004D0FAB">
        <w:t>part</w:t>
      </w:r>
      <w:r>
        <w:t xml:space="preserve"> we will cover the </w:t>
      </w:r>
      <w:r w:rsidR="00EB650D">
        <w:rPr>
          <w:i/>
          <w:iCs/>
        </w:rPr>
        <w:t>shaders</w:t>
      </w:r>
      <w:r w:rsidR="00EB650D">
        <w:t xml:space="preserve"> and the </w:t>
      </w:r>
      <w:r w:rsidR="00EB650D">
        <w:rPr>
          <w:i/>
          <w:iCs/>
        </w:rPr>
        <w:t>shader language GLSL</w:t>
      </w:r>
      <w:r w:rsidR="00EB650D">
        <w:t xml:space="preserve">. </w:t>
      </w:r>
      <w:r w:rsidR="007B73A2">
        <w:t xml:space="preserve">Shaders are fundamental in OpenGL. They </w:t>
      </w:r>
      <w:r w:rsidR="00CC4384">
        <w:t xml:space="preserve">are the tool to take advantage of the graphics hardware that </w:t>
      </w:r>
      <w:r w:rsidR="00303FE0">
        <w:t xml:space="preserve">is specifically designed and optimized to perform </w:t>
      </w:r>
      <w:r w:rsidR="00575887">
        <w:t>all the operations required for all the effects</w:t>
      </w:r>
      <w:r w:rsidR="002F328B">
        <w:t xml:space="preserve"> we need in our games. </w:t>
      </w:r>
    </w:p>
    <w:p w14:paraId="7CA00A6D" w14:textId="485C96E2" w:rsidR="001D52CA" w:rsidRPr="00EB650D" w:rsidRDefault="006C6C71" w:rsidP="00511911">
      <w:r>
        <w:t xml:space="preserve">As we have seen in the previous </w:t>
      </w:r>
      <w:r w:rsidR="004D0FAB">
        <w:t>part</w:t>
      </w:r>
      <w:r>
        <w:t xml:space="preserve"> </w:t>
      </w:r>
      <w:r w:rsidR="00EF235F">
        <w:t xml:space="preserve">after we </w:t>
      </w:r>
      <w:r w:rsidR="00AB091F">
        <w:t xml:space="preserve">organize our data the control goes to </w:t>
      </w:r>
      <w:r w:rsidR="00DA4858">
        <w:t xml:space="preserve">OpenGL and the underlying hardware. Using shaders </w:t>
      </w:r>
      <w:r w:rsidR="00FE4505">
        <w:t xml:space="preserve">is the key to fast and </w:t>
      </w:r>
      <w:r w:rsidR="00D436E0">
        <w:t>eye-catching</w:t>
      </w:r>
      <w:r w:rsidR="00FE4505">
        <w:t xml:space="preserve"> graphics that will make our games </w:t>
      </w:r>
      <w:r w:rsidR="008F6E09">
        <w:t>stand out.</w:t>
      </w:r>
      <w:r w:rsidR="00CC4384">
        <w:t xml:space="preserve"> </w:t>
      </w:r>
    </w:p>
    <w:p w14:paraId="29D5FB3D" w14:textId="11141866" w:rsidR="004F1832" w:rsidRPr="00294B9D" w:rsidRDefault="004F1832" w:rsidP="00511911"/>
    <w:p w14:paraId="4AF8AE3C" w14:textId="710E2F27" w:rsidR="004F1832" w:rsidRDefault="004F1832" w:rsidP="00511911">
      <w:pPr>
        <w:pStyle w:val="Heading3"/>
        <w:spacing w:before="0" w:after="80"/>
      </w:pPr>
      <w:r>
        <w:t xml:space="preserve">The </w:t>
      </w:r>
      <w:r w:rsidR="00E87D65">
        <w:t>language</w:t>
      </w:r>
    </w:p>
    <w:p w14:paraId="4833D963" w14:textId="471F416A" w:rsidR="00E87D65" w:rsidRDefault="00E87D65" w:rsidP="00511911">
      <w:r>
        <w:t xml:space="preserve">The </w:t>
      </w:r>
      <w:r>
        <w:rPr>
          <w:i/>
          <w:iCs/>
        </w:rPr>
        <w:t>language</w:t>
      </w:r>
      <w:r>
        <w:t xml:space="preserve"> we use for shaders is GLSL.</w:t>
      </w:r>
      <w:r w:rsidR="00442188">
        <w:t xml:space="preserve"> Its syntax is based loosely </w:t>
      </w:r>
      <w:r w:rsidR="001E4ECA">
        <w:t>on the C programming language</w:t>
      </w:r>
      <w:r w:rsidR="0018563D">
        <w:t>.</w:t>
      </w:r>
      <w:r w:rsidR="00FB18F4">
        <w:t xml:space="preserve"> </w:t>
      </w:r>
      <w:r w:rsidR="002D64B4">
        <w:t>Here is a simple shader program:</w:t>
      </w:r>
    </w:p>
    <w:p w14:paraId="151D4F16" w14:textId="3EFE606C" w:rsidR="002D64B4" w:rsidRDefault="00E5786F" w:rsidP="00511911">
      <w:r>
        <w:rPr>
          <w:noProof/>
        </w:rPr>
        <mc:AlternateContent>
          <mc:Choice Requires="wps">
            <w:drawing>
              <wp:inline distT="0" distB="0" distL="0" distR="0" wp14:anchorId="753CC22E" wp14:editId="1AA77F5B">
                <wp:extent cx="6629400" cy="1404620"/>
                <wp:effectExtent l="0" t="0" r="19050"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2B2AC60" w14:textId="242166DC"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0B8B9FEB"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p w14:paraId="0682A0F7"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color;</w:t>
                            </w:r>
                          </w:p>
                          <w:p w14:paraId="5C65C5BF"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vs_color;</w:t>
                            </w:r>
                          </w:p>
                          <w:p w14:paraId="47601C0F"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 {</w:t>
                            </w:r>
                          </w:p>
                          <w:p w14:paraId="4D2145F6" w14:textId="2CD75639"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vs_color = color;</w:t>
                            </w:r>
                          </w:p>
                          <w:p w14:paraId="5C1380D4" w14:textId="21BDA310"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float f = 2.0f;</w:t>
                            </w:r>
                          </w:p>
                          <w:p w14:paraId="032554DD" w14:textId="4CF2DACF"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vec4 v = vec4(1,2,3,4)</w:t>
                            </w:r>
                          </w:p>
                          <w:p w14:paraId="4F965C9B" w14:textId="00F4C19A" w:rsidR="00046CFA" w:rsidRPr="00636041" w:rsidRDefault="00046CFA" w:rsidP="00D54D9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53CC22E" id="_x0000_s104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" filled="f">
                <v:textbox style="mso-fit-shape-to-text:t">
                  <w:txbxContent>
                    <w:p w14:paraId="32B2AC60" w14:textId="242166DC"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 core</w:t>
                      </w:r>
                    </w:p>
                    <w:p w14:paraId="0B8B9FEB"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p w14:paraId="0682A0F7"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color;</w:t>
                      </w:r>
                    </w:p>
                    <w:p w14:paraId="5C65C5BF"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vs_color;</w:t>
                      </w:r>
                    </w:p>
                    <w:p w14:paraId="47601C0F" w14:textId="77777777"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 {</w:t>
                      </w:r>
                    </w:p>
                    <w:p w14:paraId="4D2145F6" w14:textId="2CD75639"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vs_color = color;</w:t>
                      </w:r>
                    </w:p>
                    <w:p w14:paraId="5C1380D4" w14:textId="21BDA310"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float f = 2.0f;</w:t>
                      </w:r>
                    </w:p>
                    <w:p w14:paraId="032554DD" w14:textId="4CF2DACF" w:rsidR="00046CFA" w:rsidRPr="00636041" w:rsidRDefault="00046CFA" w:rsidP="00E5786F">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vec4 v = vec4(1,2,3,4)</w:t>
                      </w:r>
                    </w:p>
                    <w:p w14:paraId="4F965C9B" w14:textId="00F4C19A" w:rsidR="00046CFA" w:rsidRPr="00636041" w:rsidRDefault="00046CFA" w:rsidP="00D54D9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v:textbox>
                <w10:anchorlock/>
              </v:shape>
            </w:pict>
          </mc:Fallback>
        </mc:AlternateContent>
      </w:r>
    </w:p>
    <w:p w14:paraId="3FC5DD3C" w14:textId="3D1A785A" w:rsidR="009A7396" w:rsidRDefault="001B25D4" w:rsidP="00511911">
      <w:r>
        <w:t xml:space="preserve">As we can </w:t>
      </w:r>
      <w:r w:rsidR="004D4F3B">
        <w:t>see,</w:t>
      </w:r>
      <w:r>
        <w:t xml:space="preserve"> statements are </w:t>
      </w:r>
      <w:r w:rsidR="00D05CA0">
        <w:t>quite simple</w:t>
      </w:r>
      <w:r w:rsidR="00EE4071">
        <w:t xml:space="preserve"> and easy to understand and write</w:t>
      </w:r>
      <w:r w:rsidR="00012742">
        <w:t xml:space="preserve">. </w:t>
      </w:r>
      <w:r w:rsidR="00290DDF">
        <w:t xml:space="preserve">We can create blocks of code by enclosing the statements in </w:t>
      </w:r>
      <w:r w:rsidR="00BA0B8E">
        <w:t xml:space="preserve">curly brackets. </w:t>
      </w:r>
      <w:r w:rsidR="00D220B3">
        <w:t xml:space="preserve">The syntax is </w:t>
      </w:r>
      <w:r w:rsidR="00D05CA0">
        <w:t>quite easy</w:t>
      </w:r>
      <w:r w:rsidR="00D220B3">
        <w:t xml:space="preserve"> to understand if you have some experience</w:t>
      </w:r>
      <w:r w:rsidR="0028029B">
        <w:t xml:space="preserve"> with C or C++. </w:t>
      </w:r>
    </w:p>
    <w:p w14:paraId="4F858A5F" w14:textId="6C6469AC" w:rsidR="004B6C50" w:rsidRDefault="0079300A" w:rsidP="00511911">
      <w:r>
        <w:t xml:space="preserve">Since the language is so close to the C/C++ syntax we </w:t>
      </w:r>
      <w:r w:rsidR="007F5D8B">
        <w:t xml:space="preserve">will just </w:t>
      </w:r>
      <w:r w:rsidR="00606C44">
        <w:t xml:space="preserve">do a brief </w:t>
      </w:r>
      <w:r w:rsidR="007222C7">
        <w:t xml:space="preserve">pass over </w:t>
      </w:r>
      <w:r w:rsidR="004877CA">
        <w:t>its features.</w:t>
      </w:r>
    </w:p>
    <w:p w14:paraId="6336E6F7" w14:textId="4C4778C2" w:rsidR="00294B9D" w:rsidRDefault="00294B9D" w:rsidP="00511911"/>
    <w:p w14:paraId="6CF07AF2" w14:textId="766A7A98" w:rsidR="00294B9D" w:rsidRDefault="00294B9D" w:rsidP="00511911">
      <w:pPr>
        <w:pStyle w:val="Heading3"/>
        <w:spacing w:before="0" w:after="80"/>
      </w:pPr>
      <w:r>
        <w:t>The Preprocessor</w:t>
      </w:r>
    </w:p>
    <w:p w14:paraId="30A01359" w14:textId="201E6F69" w:rsidR="00FB5122" w:rsidRDefault="00FB5122" w:rsidP="00511911">
      <w:r>
        <w:t xml:space="preserve">Just like C/C++ </w:t>
      </w:r>
      <w:r w:rsidR="00F85B07">
        <w:t xml:space="preserve">GLSL has a preprocessor. It takes </w:t>
      </w:r>
      <w:r w:rsidR="00EB4D16">
        <w:t>the input shader code and m</w:t>
      </w:r>
      <w:r w:rsidR="00415163">
        <w:t>odifies it according to the command we issue</w:t>
      </w:r>
      <w:r w:rsidR="0006150B">
        <w:t xml:space="preserve">. </w:t>
      </w:r>
      <w:r w:rsidR="00D02E93">
        <w:t xml:space="preserve">Here is the list of </w:t>
      </w:r>
      <w:r w:rsidR="009315E1">
        <w:t>the preprocessor commands:</w:t>
      </w:r>
    </w:p>
    <w:p w14:paraId="4AA4DE32" w14:textId="53EE84C2" w:rsidR="009315E1" w:rsidRDefault="009315E1" w:rsidP="00511911">
      <w:r>
        <w:rPr>
          <w:i/>
          <w:iCs/>
        </w:rPr>
        <w:t>#</w:t>
      </w:r>
      <w:r w:rsidR="004D4F3B">
        <w:rPr>
          <w:i/>
          <w:iCs/>
        </w:rPr>
        <w:t>version</w:t>
      </w:r>
      <w:r w:rsidR="004D4F3B">
        <w:t>:</w:t>
      </w:r>
      <w:r>
        <w:t xml:space="preserve"> this command must </w:t>
      </w:r>
      <w:r w:rsidR="00DA7E88">
        <w:t>be in the first line of the code. It instructs the comp</w:t>
      </w:r>
      <w:r w:rsidR="00905ED2">
        <w:t>i</w:t>
      </w:r>
      <w:r w:rsidR="00DA7E88">
        <w:t xml:space="preserve">ler to </w:t>
      </w:r>
      <w:r w:rsidR="00905ED2">
        <w:t xml:space="preserve">stick to a certain version of the </w:t>
      </w:r>
      <w:r w:rsidR="00847840">
        <w:t>language</w:t>
      </w:r>
      <w:r w:rsidR="001731F8">
        <w:t>. This means that the compiler will t</w:t>
      </w:r>
      <w:r w:rsidR="0056209A">
        <w:t>h</w:t>
      </w:r>
      <w:r w:rsidR="001731F8">
        <w:t xml:space="preserve">row </w:t>
      </w:r>
      <w:r w:rsidR="0056209A">
        <w:t xml:space="preserve">an </w:t>
      </w:r>
      <w:r w:rsidR="001731F8">
        <w:t>err</w:t>
      </w:r>
      <w:r w:rsidR="0056209A">
        <w:t xml:space="preserve">or if it encounters a feature not supported by the specified </w:t>
      </w:r>
      <w:r w:rsidR="00975FD0">
        <w:t>version.</w:t>
      </w:r>
    </w:p>
    <w:p w14:paraId="7A8DF8EC" w14:textId="46CCE6C5" w:rsidR="00EF4C67" w:rsidRPr="008F3A7A" w:rsidRDefault="00EF4C67" w:rsidP="00511911">
      <w:r>
        <w:rPr>
          <w:i/>
          <w:iCs/>
        </w:rPr>
        <w:t>#</w:t>
      </w:r>
      <w:r w:rsidR="004D4F3B">
        <w:rPr>
          <w:i/>
          <w:iCs/>
        </w:rPr>
        <w:t>extension</w:t>
      </w:r>
      <w:r w:rsidR="004D4F3B">
        <w:t>:</w:t>
      </w:r>
      <w:r w:rsidR="008F3A7A">
        <w:t xml:space="preserve"> used to enable or disable an OpenGL extension that is not yet part of the core </w:t>
      </w:r>
      <w:r w:rsidR="00C50AD4">
        <w:t>implementation of OpenGL.</w:t>
      </w:r>
    </w:p>
    <w:p w14:paraId="464BD6BC" w14:textId="60880BE1" w:rsidR="00975FD0" w:rsidRPr="00CF39C4" w:rsidRDefault="00CF39C4" w:rsidP="00511911">
      <w:r>
        <w:rPr>
          <w:i/>
          <w:iCs/>
        </w:rPr>
        <w:t>#</w:t>
      </w:r>
      <w:r w:rsidR="004D4F3B">
        <w:rPr>
          <w:i/>
          <w:iCs/>
        </w:rPr>
        <w:t>pragma</w:t>
      </w:r>
      <w:r w:rsidR="004D4F3B">
        <w:t>:</w:t>
      </w:r>
      <w:r>
        <w:t xml:space="preserve"> </w:t>
      </w:r>
      <w:r w:rsidR="00CB2AE2">
        <w:t xml:space="preserve">allows compiler control. </w:t>
      </w:r>
      <w:r w:rsidR="000E5D8B">
        <w:t xml:space="preserve">We can use it to enable or disable optimizations or </w:t>
      </w:r>
      <w:r w:rsidR="00A17D25">
        <w:t>debug mode compile.</w:t>
      </w:r>
    </w:p>
    <w:p w14:paraId="03DDA721" w14:textId="1CF421D6" w:rsidR="00A730DA" w:rsidRDefault="003C4757" w:rsidP="00511911">
      <w:r>
        <w:rPr>
          <w:i/>
          <w:iCs/>
        </w:rPr>
        <w:t>#error</w:t>
      </w:r>
      <w:r w:rsidR="00664009">
        <w:rPr>
          <w:i/>
          <w:iCs/>
        </w:rPr>
        <w:t xml:space="preserve">, #define, </w:t>
      </w:r>
      <w:r w:rsidR="002E0883">
        <w:rPr>
          <w:i/>
          <w:iCs/>
        </w:rPr>
        <w:t xml:space="preserve">#undef, </w:t>
      </w:r>
      <w:r w:rsidR="00664009">
        <w:rPr>
          <w:i/>
          <w:iCs/>
        </w:rPr>
        <w:t xml:space="preserve">#if, #ifdef, #ifndef, #else, </w:t>
      </w:r>
      <w:r w:rsidR="00320485">
        <w:rPr>
          <w:i/>
          <w:iCs/>
        </w:rPr>
        <w:t>#elif, #</w:t>
      </w:r>
      <w:r w:rsidR="004D4F3B">
        <w:rPr>
          <w:i/>
          <w:iCs/>
        </w:rPr>
        <w:t>endif</w:t>
      </w:r>
      <w:r w:rsidR="004D4F3B">
        <w:t>:</w:t>
      </w:r>
      <w:r w:rsidR="002E0883">
        <w:t xml:space="preserve"> are the same as in C/C++</w:t>
      </w:r>
      <w:r w:rsidR="00C4070E">
        <w:t xml:space="preserve"> and need no extra explanation.</w:t>
      </w:r>
    </w:p>
    <w:p w14:paraId="7C8B7AF0" w14:textId="1489F358" w:rsidR="00C4070E" w:rsidRPr="002E0883" w:rsidRDefault="00830576" w:rsidP="00511911">
      <w:r>
        <w:rPr>
          <w:noProof/>
        </w:rPr>
        <mc:AlternateContent>
          <mc:Choice Requires="wps">
            <w:drawing>
              <wp:inline distT="0" distB="0" distL="0" distR="0" wp14:anchorId="0B492581" wp14:editId="2DF3F57E">
                <wp:extent cx="6629400" cy="1404620"/>
                <wp:effectExtent l="0" t="0" r="19050" b="2603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BA01E16" w14:textId="23BFB046"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w:t>
                            </w:r>
                          </w:p>
                          <w:p w14:paraId="48AF21D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#extension ARB_explicit_attrib_location : enable</w:t>
                            </w:r>
                          </w:p>
                          <w:p w14:paraId="01B2D61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optimize(on)</w:t>
                            </w:r>
                          </w:p>
                          <w:p w14:paraId="44CC93D6"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optimize(off)</w:t>
                            </w:r>
                          </w:p>
                          <w:p w14:paraId="77506443"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debug(on)</w:t>
                            </w:r>
                          </w:p>
                          <w:p w14:paraId="62236848"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debug(off)</w:t>
                            </w:r>
                          </w:p>
                          <w:p w14:paraId="03647B6F" w14:textId="0B35598A"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#error</w:t>
                            </w:r>
                            <w:r w:rsidRPr="00636041">
                              <w:rPr>
                                <w:rFonts w:ascii="Consolas" w:hAnsi="Consolas" w:cs="Consolas"/>
                                <w:color w:val="000000"/>
                                <w:sz w:val="20"/>
                                <w:szCs w:val="20"/>
                              </w:rPr>
                              <w:t xml:space="preserve"> Some error occurred</w:t>
                            </w:r>
                          </w:p>
                          <w:p w14:paraId="40E00CAB"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#define</w:t>
                            </w:r>
                            <w:r w:rsidRPr="00636041">
                              <w:rPr>
                                <w:rFonts w:ascii="Consolas" w:hAnsi="Consolas" w:cs="Consolas"/>
                                <w:color w:val="000000"/>
                                <w:sz w:val="20"/>
                                <w:szCs w:val="20"/>
                              </w:rPr>
                              <w:t xml:space="preserve"> MY_VALUE 2</w:t>
                            </w:r>
                          </w:p>
                          <w:p w14:paraId="6E52D090"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#undef</w:t>
                            </w:r>
                            <w:r w:rsidRPr="00636041">
                              <w:rPr>
                                <w:rFonts w:ascii="Consolas" w:hAnsi="Consolas" w:cs="Consolas"/>
                                <w:color w:val="000000"/>
                                <w:sz w:val="20"/>
                                <w:szCs w:val="20"/>
                              </w:rPr>
                              <w:t xml:space="preserve"> SOME_VALUE</w:t>
                            </w:r>
                          </w:p>
                          <w:p w14:paraId="7A181959"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#ifdef</w:t>
                            </w:r>
                            <w:r w:rsidRPr="00636041">
                              <w:rPr>
                                <w:rFonts w:ascii="Consolas" w:hAnsi="Consolas" w:cs="Consolas"/>
                                <w:color w:val="000000"/>
                                <w:sz w:val="20"/>
                                <w:szCs w:val="20"/>
                              </w:rPr>
                              <w:t xml:space="preserve"> MY_VALUE</w:t>
                            </w:r>
                          </w:p>
                          <w:p w14:paraId="0991610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#ifndef</w:t>
                            </w:r>
                            <w:r w:rsidRPr="00636041">
                              <w:rPr>
                                <w:rFonts w:ascii="Consolas" w:hAnsi="Consolas" w:cs="Consolas"/>
                                <w:color w:val="000000"/>
                                <w:sz w:val="20"/>
                                <w:szCs w:val="20"/>
                              </w:rPr>
                              <w:t xml:space="preserve"> SOME_VALUE</w:t>
                            </w:r>
                          </w:p>
                          <w:p w14:paraId="2944CAA0"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w:t>
                            </w:r>
                            <w:r w:rsidRPr="00636041">
                              <w:rPr>
                                <w:rFonts w:ascii="Consolas" w:hAnsi="Consolas" w:cs="Consolas"/>
                                <w:color w:val="000000"/>
                                <w:sz w:val="20"/>
                                <w:szCs w:val="20"/>
                              </w:rPr>
                              <w:t xml:space="preserve"> MY_VALUE == 3</w:t>
                            </w:r>
                          </w:p>
                          <w:p w14:paraId="4F1E179E"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#else</w:t>
                            </w:r>
                          </w:p>
                          <w:p w14:paraId="507CEAC7"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#elif</w:t>
                            </w:r>
                            <w:r w:rsidRPr="00636041">
                              <w:rPr>
                                <w:rFonts w:ascii="Consolas" w:hAnsi="Consolas" w:cs="Consolas"/>
                                <w:color w:val="000000"/>
                                <w:sz w:val="20"/>
                                <w:szCs w:val="20"/>
                              </w:rPr>
                              <w:t xml:space="preserve"> MY_VALUE == 4</w:t>
                            </w:r>
                          </w:p>
                          <w:p w14:paraId="2981C2E4" w14:textId="391F6AF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#endif</w:t>
                            </w:r>
                          </w:p>
                        </w:txbxContent>
                      </wps:txbx>
                      <wps:bodyPr rot="0" vert="horz" wrap="square" lIns="91440" tIns="45720" rIns="91440" bIns="45720" anchor="t" anchorCtr="0">
                        <a:spAutoFit/>
                      </wps:bodyPr>
                    </wps:wsp>
                  </a:graphicData>
                </a:graphic>
              </wp:inline>
            </w:drawing>
          </mc:Choice>
          <mc:Fallback>
            <w:pict>
              <v:shape w14:anchorId="0B492581" id="_x0000_s104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LWX6AMS&#10;AgAA/wMAAA4AAAAAAAAAAAAAAAAALgIAAGRycy9lMm9Eb2MueG1sUEsBAi0AFAAGAAgAAAAhANNV&#10;DNrbAAAABgEAAA8AAAAAAAAAAAAAAAAAbAQAAGRycy9kb3ducmV2LnhtbFBLBQYAAAAABAAEAPMA&#10;AAB0BQAAAAA=&#10;" filled="f">
                <v:textbox style="mso-fit-shape-to-text:t">
                  <w:txbxContent>
                    <w:p w14:paraId="7BA01E16" w14:textId="23BFB046"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#version 410</w:t>
                      </w:r>
                    </w:p>
                    <w:p w14:paraId="48AF21D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#extension ARB_explicit_attrib_location : enable</w:t>
                      </w:r>
                    </w:p>
                    <w:p w14:paraId="01B2D61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optimize(on)</w:t>
                      </w:r>
                    </w:p>
                    <w:p w14:paraId="44CC93D6"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optimize(off)</w:t>
                      </w:r>
                    </w:p>
                    <w:p w14:paraId="77506443"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debug(on)</w:t>
                      </w:r>
                    </w:p>
                    <w:p w14:paraId="62236848"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#pragma</w:t>
                      </w:r>
                      <w:r w:rsidRPr="00636041">
                        <w:rPr>
                          <w:rFonts w:ascii="Consolas" w:hAnsi="Consolas" w:cs="Consolas"/>
                          <w:color w:val="000000"/>
                          <w:sz w:val="20"/>
                          <w:szCs w:val="20"/>
                        </w:rPr>
                        <w:t xml:space="preserve"> debug(off)</w:t>
                      </w:r>
                    </w:p>
                    <w:p w14:paraId="03647B6F" w14:textId="0B35598A"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#error</w:t>
                      </w:r>
                      <w:r w:rsidRPr="00636041">
                        <w:rPr>
                          <w:rFonts w:ascii="Consolas" w:hAnsi="Consolas" w:cs="Consolas"/>
                          <w:color w:val="000000"/>
                          <w:sz w:val="20"/>
                          <w:szCs w:val="20"/>
                        </w:rPr>
                        <w:t xml:space="preserve"> Some error occurred</w:t>
                      </w:r>
                    </w:p>
                    <w:p w14:paraId="40E00CAB"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#define</w:t>
                      </w:r>
                      <w:r w:rsidRPr="00636041">
                        <w:rPr>
                          <w:rFonts w:ascii="Consolas" w:hAnsi="Consolas" w:cs="Consolas"/>
                          <w:color w:val="000000"/>
                          <w:sz w:val="20"/>
                          <w:szCs w:val="20"/>
                        </w:rPr>
                        <w:t xml:space="preserve"> MY_VALUE 2</w:t>
                      </w:r>
                    </w:p>
                    <w:p w14:paraId="6E52D090"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#undef</w:t>
                      </w:r>
                      <w:r w:rsidRPr="00636041">
                        <w:rPr>
                          <w:rFonts w:ascii="Consolas" w:hAnsi="Consolas" w:cs="Consolas"/>
                          <w:color w:val="000000"/>
                          <w:sz w:val="20"/>
                          <w:szCs w:val="20"/>
                        </w:rPr>
                        <w:t xml:space="preserve"> SOME_VALUE</w:t>
                      </w:r>
                    </w:p>
                    <w:p w14:paraId="7A181959"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#ifdef</w:t>
                      </w:r>
                      <w:r w:rsidRPr="00636041">
                        <w:rPr>
                          <w:rFonts w:ascii="Consolas" w:hAnsi="Consolas" w:cs="Consolas"/>
                          <w:color w:val="000000"/>
                          <w:sz w:val="20"/>
                          <w:szCs w:val="20"/>
                        </w:rPr>
                        <w:t xml:space="preserve"> MY_VALUE</w:t>
                      </w:r>
                    </w:p>
                    <w:p w14:paraId="0991610C"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#ifndef</w:t>
                      </w:r>
                      <w:r w:rsidRPr="00636041">
                        <w:rPr>
                          <w:rFonts w:ascii="Consolas" w:hAnsi="Consolas" w:cs="Consolas"/>
                          <w:color w:val="000000"/>
                          <w:sz w:val="20"/>
                          <w:szCs w:val="20"/>
                        </w:rPr>
                        <w:t xml:space="preserve"> SOME_VALUE</w:t>
                      </w:r>
                    </w:p>
                    <w:p w14:paraId="2944CAA0"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#if</w:t>
                      </w:r>
                      <w:r w:rsidRPr="00636041">
                        <w:rPr>
                          <w:rFonts w:ascii="Consolas" w:hAnsi="Consolas" w:cs="Consolas"/>
                          <w:color w:val="000000"/>
                          <w:sz w:val="20"/>
                          <w:szCs w:val="20"/>
                        </w:rPr>
                        <w:t xml:space="preserve"> MY_VALUE == 3</w:t>
                      </w:r>
                    </w:p>
                    <w:p w14:paraId="4F1E179E"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#else</w:t>
                      </w:r>
                    </w:p>
                    <w:p w14:paraId="507CEAC7" w14:textId="7777777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#elif</w:t>
                      </w:r>
                      <w:r w:rsidRPr="00636041">
                        <w:rPr>
                          <w:rFonts w:ascii="Consolas" w:hAnsi="Consolas" w:cs="Consolas"/>
                          <w:color w:val="000000"/>
                          <w:sz w:val="20"/>
                          <w:szCs w:val="20"/>
                        </w:rPr>
                        <w:t xml:space="preserve"> MY_VALUE == 4</w:t>
                      </w:r>
                    </w:p>
                    <w:p w14:paraId="2981C2E4" w14:textId="391F6AF7" w:rsidR="00046CFA" w:rsidRPr="00636041" w:rsidRDefault="00046CFA" w:rsidP="008D430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808080"/>
                          <w:sz w:val="20"/>
                          <w:szCs w:val="20"/>
                        </w:rPr>
                        <w:t>#endif</w:t>
                      </w:r>
                    </w:p>
                  </w:txbxContent>
                </v:textbox>
                <w10:anchorlock/>
              </v:shape>
            </w:pict>
          </mc:Fallback>
        </mc:AlternateContent>
      </w:r>
    </w:p>
    <w:p w14:paraId="33E79A7C" w14:textId="571E4529" w:rsidR="000B1965" w:rsidRDefault="000B1965" w:rsidP="00511911"/>
    <w:p w14:paraId="3F5025FD" w14:textId="2F4FAE0A" w:rsidR="000B1965" w:rsidRDefault="000B1965" w:rsidP="00511911">
      <w:pPr>
        <w:pStyle w:val="Heading3"/>
        <w:spacing w:before="0" w:after="80"/>
      </w:pPr>
      <w:r>
        <w:t>Data types</w:t>
      </w:r>
    </w:p>
    <w:p w14:paraId="1ED48E6D" w14:textId="649DE96A" w:rsidR="00DD2B88" w:rsidRDefault="00DD2B88" w:rsidP="00511911">
      <w:r>
        <w:t xml:space="preserve">This is a topic that needs </w:t>
      </w:r>
      <w:r w:rsidR="00F94A5C">
        <w:t xml:space="preserve">a thorough approach. </w:t>
      </w:r>
      <w:r w:rsidR="00DF4592">
        <w:t xml:space="preserve">GLSL introduces some data types we do </w:t>
      </w:r>
      <w:r w:rsidR="007F36BA">
        <w:t>not have in C/C++</w:t>
      </w:r>
      <w:r w:rsidR="001348EE">
        <w:t xml:space="preserve">. These data types are required to handle the </w:t>
      </w:r>
      <w:r w:rsidR="00B2448A">
        <w:t>geometry of objects</w:t>
      </w:r>
      <w:r w:rsidR="00DD048B">
        <w:t xml:space="preserve"> and the transformations that must be applied.</w:t>
      </w:r>
      <w:r w:rsidR="00307ED9">
        <w:t xml:space="preserve"> Here is the list of data types in GLSL</w:t>
      </w:r>
      <w:r w:rsidR="00C41CE2">
        <w:t>.</w:t>
      </w:r>
    </w:p>
    <w:p w14:paraId="1910737B" w14:textId="660888A1" w:rsidR="00C41CE2" w:rsidRPr="00E64CE4" w:rsidRDefault="00C41CE2" w:rsidP="00A9052F">
      <w:pPr>
        <w:pStyle w:val="ListParagraph"/>
        <w:numPr>
          <w:ilvl w:val="0"/>
          <w:numId w:val="6"/>
        </w:numPr>
      </w:pPr>
      <w:r>
        <w:rPr>
          <w:i/>
          <w:iCs/>
        </w:rPr>
        <w:t>bool</w:t>
      </w:r>
      <w:r>
        <w:t>: Boolean</w:t>
      </w:r>
      <w:r w:rsidR="00E64CE4">
        <w:t xml:space="preserve">, only </w:t>
      </w:r>
      <w:r w:rsidR="00E64CE4">
        <w:rPr>
          <w:i/>
          <w:iCs/>
        </w:rPr>
        <w:t>true</w:t>
      </w:r>
      <w:r w:rsidR="00E64CE4">
        <w:t xml:space="preserve"> or </w:t>
      </w:r>
      <w:r w:rsidR="00E64CE4">
        <w:rPr>
          <w:i/>
          <w:iCs/>
        </w:rPr>
        <w:t>false</w:t>
      </w:r>
    </w:p>
    <w:p w14:paraId="706E74AF" w14:textId="1DB8DECB" w:rsidR="00E64CE4" w:rsidRDefault="00E64CE4" w:rsidP="00A9052F">
      <w:pPr>
        <w:pStyle w:val="ListParagraph"/>
        <w:numPr>
          <w:ilvl w:val="0"/>
          <w:numId w:val="6"/>
        </w:numPr>
      </w:pPr>
      <w:r>
        <w:rPr>
          <w:i/>
          <w:iCs/>
        </w:rPr>
        <w:t>int</w:t>
      </w:r>
      <w:r>
        <w:t xml:space="preserve">: </w:t>
      </w:r>
      <w:r w:rsidR="00EC6B88">
        <w:t xml:space="preserve">Integer value, </w:t>
      </w:r>
      <w:r w:rsidR="00BD1B42" w:rsidRPr="00BD1B42">
        <w:rPr>
          <w:i/>
          <w:iCs/>
        </w:rPr>
        <w:t>negative</w:t>
      </w:r>
      <w:r w:rsidR="00EC6B88">
        <w:t xml:space="preserve"> </w:t>
      </w:r>
      <w:r w:rsidR="00CF7625">
        <w:t xml:space="preserve">or </w:t>
      </w:r>
      <w:r w:rsidR="00CF7625" w:rsidRPr="00BD1B42">
        <w:rPr>
          <w:i/>
          <w:iCs/>
        </w:rPr>
        <w:t>positive</w:t>
      </w:r>
      <w:r w:rsidR="00CF7625">
        <w:t xml:space="preserve"> value</w:t>
      </w:r>
    </w:p>
    <w:p w14:paraId="5847CC44" w14:textId="1DD2D044" w:rsidR="00BD1B42" w:rsidRDefault="00BD1B42" w:rsidP="00A9052F">
      <w:pPr>
        <w:pStyle w:val="ListParagraph"/>
        <w:numPr>
          <w:ilvl w:val="0"/>
          <w:numId w:val="6"/>
        </w:numPr>
      </w:pPr>
      <w:r>
        <w:rPr>
          <w:i/>
          <w:iCs/>
        </w:rPr>
        <w:t>uint</w:t>
      </w:r>
      <w:r>
        <w:t xml:space="preserve">: </w:t>
      </w:r>
      <w:r w:rsidRPr="00BD1B42">
        <w:rPr>
          <w:i/>
          <w:iCs/>
        </w:rPr>
        <w:t>Positive integer</w:t>
      </w:r>
      <w:r>
        <w:t xml:space="preserve"> value</w:t>
      </w:r>
    </w:p>
    <w:p w14:paraId="3B8C81AB" w14:textId="3B2F072C" w:rsidR="00A05874" w:rsidRDefault="00A05874" w:rsidP="00A9052F">
      <w:pPr>
        <w:pStyle w:val="ListParagraph"/>
        <w:numPr>
          <w:ilvl w:val="0"/>
          <w:numId w:val="6"/>
        </w:numPr>
      </w:pPr>
      <w:r>
        <w:rPr>
          <w:i/>
          <w:iCs/>
        </w:rPr>
        <w:t>float</w:t>
      </w:r>
      <w:r>
        <w:t xml:space="preserve">: </w:t>
      </w:r>
      <w:r w:rsidRPr="00A05874">
        <w:rPr>
          <w:i/>
          <w:iCs/>
        </w:rPr>
        <w:t>floating point</w:t>
      </w:r>
      <w:r>
        <w:t xml:space="preserve"> number</w:t>
      </w:r>
    </w:p>
    <w:p w14:paraId="1632FE66" w14:textId="34807D8E" w:rsidR="00A05874" w:rsidRDefault="00085A8B" w:rsidP="00A9052F">
      <w:pPr>
        <w:pStyle w:val="ListParagraph"/>
        <w:numPr>
          <w:ilvl w:val="0"/>
          <w:numId w:val="6"/>
        </w:numPr>
      </w:pPr>
      <w:r>
        <w:rPr>
          <w:i/>
          <w:iCs/>
        </w:rPr>
        <w:t>sampler</w:t>
      </w:r>
      <w:r>
        <w:t xml:space="preserve">: this type </w:t>
      </w:r>
      <w:r w:rsidR="00F26640">
        <w:t xml:space="preserve">represents texture </w:t>
      </w:r>
      <w:r w:rsidR="00D436E0">
        <w:t>sampling;</w:t>
      </w:r>
      <w:r w:rsidR="00F26640">
        <w:t xml:space="preserve"> it can be on</w:t>
      </w:r>
      <w:r w:rsidR="00E858D7">
        <w:t>e</w:t>
      </w:r>
      <w:r w:rsidR="00F26640">
        <w:t xml:space="preserve"> of </w:t>
      </w:r>
      <w:r w:rsidR="004D4F3B">
        <w:t>these.</w:t>
      </w:r>
    </w:p>
    <w:p w14:paraId="2490041F" w14:textId="1A77531C" w:rsidR="00F26640" w:rsidRPr="00DB3555" w:rsidRDefault="00DB3555" w:rsidP="00A9052F">
      <w:pPr>
        <w:pStyle w:val="ListParagraph"/>
        <w:numPr>
          <w:ilvl w:val="1"/>
          <w:numId w:val="6"/>
        </w:numPr>
      </w:pPr>
      <w:r>
        <w:rPr>
          <w:i/>
          <w:iCs/>
        </w:rPr>
        <w:t>sampler1D</w:t>
      </w:r>
    </w:p>
    <w:p w14:paraId="6EBC0FA4" w14:textId="4515C0C4" w:rsidR="00DB3555" w:rsidRPr="00DB3555" w:rsidRDefault="00DB3555" w:rsidP="00A9052F">
      <w:pPr>
        <w:pStyle w:val="ListParagraph"/>
        <w:numPr>
          <w:ilvl w:val="1"/>
          <w:numId w:val="6"/>
        </w:numPr>
      </w:pPr>
      <w:r>
        <w:rPr>
          <w:i/>
          <w:iCs/>
        </w:rPr>
        <w:t>sampler2D</w:t>
      </w:r>
    </w:p>
    <w:p w14:paraId="4ED21947" w14:textId="79F7B839" w:rsidR="00DB3555" w:rsidRPr="00DB3555" w:rsidRDefault="00DB3555" w:rsidP="00A9052F">
      <w:pPr>
        <w:pStyle w:val="ListParagraph"/>
        <w:numPr>
          <w:ilvl w:val="1"/>
          <w:numId w:val="6"/>
        </w:numPr>
      </w:pPr>
      <w:r>
        <w:rPr>
          <w:i/>
          <w:iCs/>
        </w:rPr>
        <w:t>sampler4D</w:t>
      </w:r>
    </w:p>
    <w:p w14:paraId="2F634A1C" w14:textId="3B708DEC" w:rsidR="00DB3555" w:rsidRDefault="0027781C" w:rsidP="00A9052F">
      <w:pPr>
        <w:pStyle w:val="ListParagraph"/>
        <w:numPr>
          <w:ilvl w:val="0"/>
          <w:numId w:val="6"/>
        </w:numPr>
      </w:pPr>
      <w:r>
        <w:rPr>
          <w:i/>
          <w:iCs/>
        </w:rPr>
        <w:t>vectors</w:t>
      </w:r>
      <w:r w:rsidR="0076761E">
        <w:t>: built in vectors of 2, 3, or 4 elements</w:t>
      </w:r>
      <w:r w:rsidR="00A16D52">
        <w:t xml:space="preserve">, based on the type </w:t>
      </w:r>
      <w:r w:rsidR="009B17C3">
        <w:t xml:space="preserve">of </w:t>
      </w:r>
      <w:r w:rsidR="0084491A">
        <w:t xml:space="preserve">the elements they can </w:t>
      </w:r>
      <w:r w:rsidR="004D4F3B">
        <w:t>be.</w:t>
      </w:r>
    </w:p>
    <w:p w14:paraId="7E4C8019" w14:textId="16E62DFC" w:rsidR="0084491A" w:rsidRDefault="0084491A" w:rsidP="00A9052F">
      <w:pPr>
        <w:pStyle w:val="ListParagraph"/>
        <w:numPr>
          <w:ilvl w:val="1"/>
          <w:numId w:val="6"/>
        </w:numPr>
      </w:pPr>
      <w:r>
        <w:rPr>
          <w:i/>
          <w:iCs/>
        </w:rPr>
        <w:t>bvec2, bvec3, bvec4</w:t>
      </w:r>
      <w:r>
        <w:t xml:space="preserve">: </w:t>
      </w:r>
      <w:r w:rsidR="007845B2">
        <w:t xml:space="preserve">    </w:t>
      </w:r>
      <w:r w:rsidR="00EC0E6A">
        <w:t>vectors of Booleans</w:t>
      </w:r>
    </w:p>
    <w:p w14:paraId="3610884E" w14:textId="4DD3B013" w:rsidR="00EC0E6A" w:rsidRDefault="00EC0E6A" w:rsidP="00A9052F">
      <w:pPr>
        <w:pStyle w:val="ListParagraph"/>
        <w:numPr>
          <w:ilvl w:val="1"/>
          <w:numId w:val="6"/>
        </w:numPr>
      </w:pPr>
      <w:r>
        <w:rPr>
          <w:i/>
          <w:iCs/>
        </w:rPr>
        <w:t>ivec2, ivec3, ivec4</w:t>
      </w:r>
      <w:r>
        <w:t xml:space="preserve">: </w:t>
      </w:r>
      <w:r w:rsidR="007845B2">
        <w:t xml:space="preserve">        </w:t>
      </w:r>
      <w:r>
        <w:t>vectors of integers</w:t>
      </w:r>
    </w:p>
    <w:p w14:paraId="460689AA" w14:textId="5774AF87" w:rsidR="008A3675" w:rsidRDefault="008A3675" w:rsidP="00A9052F">
      <w:pPr>
        <w:pStyle w:val="ListParagraph"/>
        <w:numPr>
          <w:ilvl w:val="1"/>
          <w:numId w:val="6"/>
        </w:numPr>
      </w:pPr>
      <w:r>
        <w:rPr>
          <w:i/>
          <w:iCs/>
        </w:rPr>
        <w:t>uvec2, uvec3, uvec4</w:t>
      </w:r>
      <w:r>
        <w:t xml:space="preserve">: </w:t>
      </w:r>
      <w:r w:rsidR="007845B2">
        <w:t xml:space="preserve">    </w:t>
      </w:r>
      <w:r>
        <w:t xml:space="preserve">vectors of </w:t>
      </w:r>
      <w:r w:rsidR="007845B2">
        <w:t>unsigned integers</w:t>
      </w:r>
    </w:p>
    <w:p w14:paraId="327EB2F9" w14:textId="7AB0F932" w:rsidR="007845B2" w:rsidRDefault="007845B2" w:rsidP="00A9052F">
      <w:pPr>
        <w:pStyle w:val="ListParagraph"/>
        <w:numPr>
          <w:ilvl w:val="1"/>
          <w:numId w:val="6"/>
        </w:numPr>
      </w:pPr>
      <w:r>
        <w:rPr>
          <w:i/>
          <w:iCs/>
        </w:rPr>
        <w:t>vec2, vec3, vec4</w:t>
      </w:r>
      <w:r>
        <w:t xml:space="preserve">:            </w:t>
      </w:r>
      <w:r w:rsidR="00792DCB">
        <w:t>vectors of single precision floats</w:t>
      </w:r>
    </w:p>
    <w:p w14:paraId="7254E8B9" w14:textId="7960CD73" w:rsidR="00236F6D" w:rsidRDefault="00236F6D" w:rsidP="00A9052F">
      <w:pPr>
        <w:pStyle w:val="ListParagraph"/>
        <w:numPr>
          <w:ilvl w:val="1"/>
          <w:numId w:val="6"/>
        </w:numPr>
      </w:pPr>
      <w:r>
        <w:rPr>
          <w:i/>
          <w:iCs/>
        </w:rPr>
        <w:t>dvec2, dvec3, dvec4</w:t>
      </w:r>
      <w:r>
        <w:t>:     vectors of double precision floats</w:t>
      </w:r>
    </w:p>
    <w:p w14:paraId="11B6B8BB" w14:textId="2B295C95" w:rsidR="00921AB0" w:rsidRPr="00D03653" w:rsidRDefault="009D3696" w:rsidP="00A9052F">
      <w:pPr>
        <w:pStyle w:val="ListParagraph"/>
        <w:numPr>
          <w:ilvl w:val="0"/>
          <w:numId w:val="6"/>
        </w:numPr>
        <w:rPr>
          <w:i/>
          <w:iCs/>
        </w:rPr>
      </w:pPr>
      <w:r w:rsidRPr="009D3696">
        <w:rPr>
          <w:i/>
          <w:iCs/>
        </w:rPr>
        <w:t>matrices</w:t>
      </w:r>
      <w:r>
        <w:t>:</w:t>
      </w:r>
      <w:r w:rsidR="00BA6C80">
        <w:t xml:space="preserve"> matrices in GLSL are always made of </w:t>
      </w:r>
      <w:r w:rsidR="00D436E0">
        <w:t>floating-point</w:t>
      </w:r>
      <w:r w:rsidR="00BA6C80">
        <w:t xml:space="preserve"> numbers</w:t>
      </w:r>
      <w:r w:rsidR="00E3333B">
        <w:t xml:space="preserve"> either of single or double precision. The </w:t>
      </w:r>
      <w:r w:rsidR="00D436E0">
        <w:t>latter</w:t>
      </w:r>
      <w:r w:rsidR="00E3333B">
        <w:t xml:space="preserve"> </w:t>
      </w:r>
      <w:r w:rsidR="004D4F3B">
        <w:t>takes</w:t>
      </w:r>
      <w:r w:rsidR="00D03653">
        <w:t xml:space="preserve"> the prefix ‘d’.</w:t>
      </w:r>
    </w:p>
    <w:p w14:paraId="1C34A861" w14:textId="4F31762C" w:rsidR="00D03653" w:rsidRPr="00C06B21" w:rsidRDefault="00A26349" w:rsidP="00A9052F">
      <w:pPr>
        <w:pStyle w:val="ListParagraph"/>
        <w:numPr>
          <w:ilvl w:val="1"/>
          <w:numId w:val="6"/>
        </w:numPr>
        <w:rPr>
          <w:i/>
          <w:iCs/>
        </w:rPr>
      </w:pPr>
      <w:r>
        <w:rPr>
          <w:i/>
          <w:iCs/>
        </w:rPr>
        <w:t>square matrices</w:t>
      </w:r>
      <w:r>
        <w:t>: the</w:t>
      </w:r>
      <w:r w:rsidR="00C06B21">
        <w:t>se</w:t>
      </w:r>
      <w:r>
        <w:t xml:space="preserve"> </w:t>
      </w:r>
      <w:r w:rsidR="00C06B21">
        <w:t>can be</w:t>
      </w:r>
      <w:r>
        <w:t xml:space="preserve"> 2x2, 3x3 or 4x4 </w:t>
      </w:r>
      <w:r w:rsidR="004D4F3B">
        <w:t>matrices.</w:t>
      </w:r>
    </w:p>
    <w:p w14:paraId="5E895C6F" w14:textId="52CE06E6" w:rsidR="00C06B21" w:rsidRPr="00C06B21" w:rsidRDefault="00C06B21" w:rsidP="00A9052F">
      <w:pPr>
        <w:pStyle w:val="ListParagraph"/>
        <w:numPr>
          <w:ilvl w:val="2"/>
          <w:numId w:val="6"/>
        </w:numPr>
        <w:rPr>
          <w:i/>
          <w:iCs/>
        </w:rPr>
      </w:pPr>
      <w:r>
        <w:rPr>
          <w:i/>
          <w:iCs/>
        </w:rPr>
        <w:t>mat2, dmat2</w:t>
      </w:r>
      <w:r>
        <w:t>: 2x2 matrix</w:t>
      </w:r>
    </w:p>
    <w:p w14:paraId="0AD413E0" w14:textId="44EB8D08" w:rsidR="00C06B21" w:rsidRPr="00C06B21" w:rsidRDefault="00C06B21" w:rsidP="00A9052F">
      <w:pPr>
        <w:pStyle w:val="ListParagraph"/>
        <w:numPr>
          <w:ilvl w:val="2"/>
          <w:numId w:val="6"/>
        </w:numPr>
        <w:rPr>
          <w:i/>
          <w:iCs/>
        </w:rPr>
      </w:pPr>
      <w:r>
        <w:rPr>
          <w:i/>
          <w:iCs/>
        </w:rPr>
        <w:t>mat3, dmat3</w:t>
      </w:r>
      <w:r>
        <w:t>: 3x3 matrix</w:t>
      </w:r>
    </w:p>
    <w:p w14:paraId="132BB22D" w14:textId="7B84854D" w:rsidR="008B2EE4" w:rsidRPr="008B2EE4" w:rsidRDefault="00C06B21" w:rsidP="00A9052F">
      <w:pPr>
        <w:pStyle w:val="ListParagraph"/>
        <w:numPr>
          <w:ilvl w:val="2"/>
          <w:numId w:val="6"/>
        </w:numPr>
        <w:rPr>
          <w:i/>
          <w:iCs/>
        </w:rPr>
      </w:pPr>
      <w:r>
        <w:rPr>
          <w:i/>
          <w:iCs/>
        </w:rPr>
        <w:t>mat</w:t>
      </w:r>
      <w:r w:rsidR="0019609F">
        <w:rPr>
          <w:i/>
          <w:iCs/>
        </w:rPr>
        <w:t>4, dmat4</w:t>
      </w:r>
      <w:r w:rsidR="0019609F">
        <w:t>: 4x4 matrix</w:t>
      </w:r>
    </w:p>
    <w:p w14:paraId="25FACC7E" w14:textId="73E7C116" w:rsidR="008B2EE4" w:rsidRPr="009237B6" w:rsidRDefault="008B2EE4" w:rsidP="00A9052F">
      <w:pPr>
        <w:pStyle w:val="ListParagraph"/>
        <w:numPr>
          <w:ilvl w:val="1"/>
          <w:numId w:val="6"/>
        </w:numPr>
        <w:rPr>
          <w:i/>
          <w:iCs/>
        </w:rPr>
      </w:pPr>
      <w:r w:rsidRPr="008B2EE4">
        <w:rPr>
          <w:i/>
          <w:iCs/>
        </w:rPr>
        <w:t>arbitrary matrices</w:t>
      </w:r>
      <w:r>
        <w:t>:</w:t>
      </w:r>
      <w:r w:rsidR="00F61CC5">
        <w:t xml:space="preserve"> these matrices </w:t>
      </w:r>
      <w:r w:rsidR="008642F4">
        <w:t xml:space="preserve">can be 2x3, 2x4, </w:t>
      </w:r>
      <w:r w:rsidR="004F2756">
        <w:t xml:space="preserve">3x2, 3x4, 4x2, 4x3. The first number refers to their columns and the second </w:t>
      </w:r>
      <w:r w:rsidR="006A03B5">
        <w:t>to their rows.</w:t>
      </w:r>
    </w:p>
    <w:p w14:paraId="1CE769DF" w14:textId="17E463A7" w:rsidR="009237B6" w:rsidRDefault="009237B6" w:rsidP="00A9052F">
      <w:pPr>
        <w:pStyle w:val="ListParagraph"/>
        <w:numPr>
          <w:ilvl w:val="2"/>
          <w:numId w:val="6"/>
        </w:numPr>
        <w:rPr>
          <w:i/>
          <w:iCs/>
        </w:rPr>
      </w:pPr>
      <w:r w:rsidRPr="009237B6">
        <w:rPr>
          <w:i/>
          <w:iCs/>
        </w:rPr>
        <w:t>mat2x3, mat2x4, mat3x2, mat3x4, mat4x2, mat4x3</w:t>
      </w:r>
    </w:p>
    <w:p w14:paraId="2FCFA9A7" w14:textId="2E36CCC6" w:rsidR="009237B6" w:rsidRDefault="009237B6" w:rsidP="00A9052F">
      <w:pPr>
        <w:pStyle w:val="ListParagraph"/>
        <w:numPr>
          <w:ilvl w:val="2"/>
          <w:numId w:val="6"/>
        </w:numPr>
        <w:rPr>
          <w:i/>
          <w:iCs/>
        </w:rPr>
      </w:pPr>
      <w:r>
        <w:rPr>
          <w:i/>
          <w:iCs/>
        </w:rPr>
        <w:t>d</w:t>
      </w:r>
      <w:r w:rsidRPr="009237B6">
        <w:rPr>
          <w:i/>
          <w:iCs/>
        </w:rPr>
        <w:t xml:space="preserve">mat2x3, </w:t>
      </w:r>
      <w:r>
        <w:rPr>
          <w:i/>
          <w:iCs/>
        </w:rPr>
        <w:t>d</w:t>
      </w:r>
      <w:r w:rsidRPr="009237B6">
        <w:rPr>
          <w:i/>
          <w:iCs/>
        </w:rPr>
        <w:t xml:space="preserve">mat2x4, </w:t>
      </w:r>
      <w:r>
        <w:rPr>
          <w:i/>
          <w:iCs/>
        </w:rPr>
        <w:t>d</w:t>
      </w:r>
      <w:r w:rsidRPr="009237B6">
        <w:rPr>
          <w:i/>
          <w:iCs/>
        </w:rPr>
        <w:t xml:space="preserve">mat3x2, </w:t>
      </w:r>
      <w:r>
        <w:rPr>
          <w:i/>
          <w:iCs/>
        </w:rPr>
        <w:t>d</w:t>
      </w:r>
      <w:r w:rsidRPr="009237B6">
        <w:rPr>
          <w:i/>
          <w:iCs/>
        </w:rPr>
        <w:t xml:space="preserve">mat3x4, </w:t>
      </w:r>
      <w:r>
        <w:rPr>
          <w:i/>
          <w:iCs/>
        </w:rPr>
        <w:t>d</w:t>
      </w:r>
      <w:r w:rsidRPr="009237B6">
        <w:rPr>
          <w:i/>
          <w:iCs/>
        </w:rPr>
        <w:t xml:space="preserve">mat4x2, </w:t>
      </w:r>
      <w:r>
        <w:rPr>
          <w:i/>
          <w:iCs/>
        </w:rPr>
        <w:t>d</w:t>
      </w:r>
      <w:r w:rsidRPr="009237B6">
        <w:rPr>
          <w:i/>
          <w:iCs/>
        </w:rPr>
        <w:t>mat4x3</w:t>
      </w:r>
    </w:p>
    <w:p w14:paraId="075A9020" w14:textId="20416A03" w:rsidR="009237B6" w:rsidRDefault="00105E71" w:rsidP="00511911">
      <w:r>
        <w:t xml:space="preserve">All the matrices in OpenGL are column major. </w:t>
      </w:r>
      <w:r w:rsidR="00585FAC">
        <w:t>That means that in a 4x4 matrix for example the first four elements are those of the first column.</w:t>
      </w:r>
      <w:r w:rsidR="003A4A28">
        <w:t xml:space="preserve"> </w:t>
      </w:r>
      <w:r w:rsidR="003E3E40">
        <w:t xml:space="preserve">One more thing we must keep in mind is that when we talk about </w:t>
      </w:r>
      <w:r w:rsidR="00A2667B">
        <w:t>the dimensions of a matrix, the first number is the number of columns</w:t>
      </w:r>
      <w:r w:rsidR="00716121">
        <w:t>.</w:t>
      </w:r>
    </w:p>
    <w:p w14:paraId="088CC079" w14:textId="09CB8FD1" w:rsidR="0098489B" w:rsidRDefault="0098489B" w:rsidP="00511911"/>
    <w:p w14:paraId="615905AA" w14:textId="6E2A366B" w:rsidR="00F01350" w:rsidRDefault="00F01350" w:rsidP="00511911">
      <w:pPr>
        <w:pStyle w:val="Heading3"/>
        <w:spacing w:before="0" w:after="80"/>
      </w:pPr>
      <w:r>
        <w:t>Arrays</w:t>
      </w:r>
    </w:p>
    <w:p w14:paraId="64769397" w14:textId="43126C94" w:rsidR="002D543D" w:rsidRDefault="00941B5A" w:rsidP="00511911">
      <w:r>
        <w:t>Vectors and matrices are collections of numeric data</w:t>
      </w:r>
      <w:r w:rsidR="00BF3B85">
        <w:t xml:space="preserve"> organized in certain ways, based on the mathematical concepts behind them</w:t>
      </w:r>
      <w:r w:rsidR="001D51B9">
        <w:t>.</w:t>
      </w:r>
      <w:r w:rsidR="002B5C09">
        <w:t xml:space="preserve"> If we want collections of data</w:t>
      </w:r>
      <w:r w:rsidR="00A522B8">
        <w:t xml:space="preserve"> of arbitrary size we need arrays. </w:t>
      </w:r>
      <w:r w:rsidR="00085084">
        <w:t xml:space="preserve">Arrays in GLSL are </w:t>
      </w:r>
      <w:r w:rsidR="001D4391">
        <w:t>declared</w:t>
      </w:r>
      <w:r w:rsidR="00D236D5">
        <w:t xml:space="preserve"> like arrays in C++.</w:t>
      </w:r>
    </w:p>
    <w:p w14:paraId="03634F3B" w14:textId="12DBCB62" w:rsidR="00F4712C" w:rsidRPr="002D543D" w:rsidRDefault="00F4712C" w:rsidP="00511911">
      <w:r>
        <w:rPr>
          <w:noProof/>
        </w:rPr>
        <mc:AlternateContent>
          <mc:Choice Requires="wps">
            <w:drawing>
              <wp:inline distT="0" distB="0" distL="0" distR="0" wp14:anchorId="151631E4" wp14:editId="6CDBAB05">
                <wp:extent cx="6629400" cy="1404620"/>
                <wp:effectExtent l="0" t="0" r="19050" b="1270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40522658" w14:textId="1C70FE4C" w:rsidR="00046CFA" w:rsidRPr="00636041" w:rsidRDefault="00046CFA" w:rsidP="00170C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int</w:t>
                            </w:r>
                            <w:r w:rsidRPr="00636041">
                              <w:rPr>
                                <w:rFonts w:ascii="Consolas" w:hAnsi="Consolas" w:cs="Consolas"/>
                                <w:color w:val="000000"/>
                                <w:sz w:val="20"/>
                                <w:szCs w:val="20"/>
                              </w:rPr>
                              <w:t xml:space="preserve"> indices[5];</w:t>
                            </w:r>
                          </w:p>
                          <w:p w14:paraId="0479B604" w14:textId="3E9CB1B4" w:rsidR="00046CFA" w:rsidRPr="00636041" w:rsidRDefault="00046CFA" w:rsidP="00170C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vertices[] = {vec3(0,0,0), vec3(1,1,1), vec3(2,2,2)};</w:t>
                            </w:r>
                          </w:p>
                        </w:txbxContent>
                      </wps:txbx>
                      <wps:bodyPr rot="0" vert="horz" wrap="square" lIns="91440" tIns="45720" rIns="91440" bIns="45720" anchor="t" anchorCtr="0">
                        <a:spAutoFit/>
                      </wps:bodyPr>
                    </wps:wsp>
                  </a:graphicData>
                </a:graphic>
              </wp:inline>
            </w:drawing>
          </mc:Choice>
          <mc:Fallback>
            <w:pict>
              <v:shape w14:anchorId="151631E4" id="_x0000_s104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IJJKsIS&#10;AgAA/wMAAA4AAAAAAAAAAAAAAAAALgIAAGRycy9lMm9Eb2MueG1sUEsBAi0AFAAGAAgAAAAhANNV&#10;DNrbAAAABgEAAA8AAAAAAAAAAAAAAAAAbAQAAGRycy9kb3ducmV2LnhtbFBLBQYAAAAABAAEAPMA&#10;AAB0BQAAAAA=&#10;" filled="f">
                <v:textbox style="mso-fit-shape-to-text:t">
                  <w:txbxContent>
                    <w:p w14:paraId="40522658" w14:textId="1C70FE4C" w:rsidR="00046CFA" w:rsidRPr="00636041" w:rsidRDefault="00046CFA" w:rsidP="00170C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int</w:t>
                      </w:r>
                      <w:r w:rsidRPr="00636041">
                        <w:rPr>
                          <w:rFonts w:ascii="Consolas" w:hAnsi="Consolas" w:cs="Consolas"/>
                          <w:color w:val="000000"/>
                          <w:sz w:val="20"/>
                          <w:szCs w:val="20"/>
                        </w:rPr>
                        <w:t xml:space="preserve"> indices[5];</w:t>
                      </w:r>
                    </w:p>
                    <w:p w14:paraId="0479B604" w14:textId="3E9CB1B4" w:rsidR="00046CFA" w:rsidRPr="00636041" w:rsidRDefault="00046CFA" w:rsidP="00170C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vertices[] = {vec3(0,0,0), vec3(1,1,1), vec3(2,2,2)};</w:t>
                      </w:r>
                    </w:p>
                  </w:txbxContent>
                </v:textbox>
                <w10:anchorlock/>
              </v:shape>
            </w:pict>
          </mc:Fallback>
        </mc:AlternateContent>
      </w:r>
    </w:p>
    <w:p w14:paraId="0A9BD765" w14:textId="3F570658" w:rsidR="00F01350" w:rsidRDefault="001D4391" w:rsidP="00511911">
      <w:r>
        <w:t xml:space="preserve">Accessing the elements in an array </w:t>
      </w:r>
      <w:r w:rsidR="00076C44">
        <w:t xml:space="preserve">is similar as </w:t>
      </w:r>
      <w:r w:rsidR="004D4F3B">
        <w:t>well.</w:t>
      </w:r>
    </w:p>
    <w:p w14:paraId="2F66EF4E" w14:textId="539E0C28" w:rsidR="00076C44" w:rsidRDefault="006E50D6" w:rsidP="00511911">
      <w:r>
        <w:rPr>
          <w:noProof/>
        </w:rPr>
        <mc:AlternateContent>
          <mc:Choice Requires="wps">
            <w:drawing>
              <wp:inline distT="0" distB="0" distL="0" distR="0" wp14:anchorId="7145478D" wp14:editId="2F83AB8F">
                <wp:extent cx="6629400" cy="1404620"/>
                <wp:effectExtent l="0" t="0" r="19050" b="1270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B1A1DDB" w14:textId="3B8A2323" w:rsidR="00046CFA" w:rsidRPr="00636041" w:rsidRDefault="00046CFA" w:rsidP="006E50D6">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pos = vertices[1];</w:t>
                            </w:r>
                          </w:p>
                          <w:p w14:paraId="42B7A5DB" w14:textId="61CB7B9A" w:rsidR="00046CFA" w:rsidRPr="00636041" w:rsidRDefault="00046CFA" w:rsidP="006E50D6">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indices[2] = 3;</w:t>
                            </w:r>
                          </w:p>
                        </w:txbxContent>
                      </wps:txbx>
                      <wps:bodyPr rot="0" vert="horz" wrap="square" lIns="91440" tIns="45720" rIns="91440" bIns="45720" anchor="t" anchorCtr="0">
                        <a:spAutoFit/>
                      </wps:bodyPr>
                    </wps:wsp>
                  </a:graphicData>
                </a:graphic>
              </wp:inline>
            </w:drawing>
          </mc:Choice>
          <mc:Fallback>
            <w:pict>
              <v:shape w14:anchorId="7145478D" id="_x0000_s104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BQ/kQ0&#10;EwIAAP8DAAAOAAAAAAAAAAAAAAAAAC4CAABkcnMvZTJvRG9jLnhtbFBLAQItABQABgAIAAAAIQDT&#10;VQza2wAAAAYBAAAPAAAAAAAAAAAAAAAAAG0EAABkcnMvZG93bnJldi54bWxQSwUGAAAAAAQABADz&#10;AAAAdQUAAAAA&#10;" filled="f">
                <v:textbox style="mso-fit-shape-to-text:t">
                  <w:txbxContent>
                    <w:p w14:paraId="7B1A1DDB" w14:textId="3B8A2323" w:rsidR="00046CFA" w:rsidRPr="00636041" w:rsidRDefault="00046CFA" w:rsidP="006E50D6">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pos = vertices[1];</w:t>
                      </w:r>
                    </w:p>
                    <w:p w14:paraId="42B7A5DB" w14:textId="61CB7B9A" w:rsidR="00046CFA" w:rsidRPr="00636041" w:rsidRDefault="00046CFA" w:rsidP="006E50D6">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indices[2] = 3;</w:t>
                      </w:r>
                    </w:p>
                  </w:txbxContent>
                </v:textbox>
                <w10:anchorlock/>
              </v:shape>
            </w:pict>
          </mc:Fallback>
        </mc:AlternateContent>
      </w:r>
    </w:p>
    <w:p w14:paraId="1E625D29" w14:textId="77777777" w:rsidR="00076C44" w:rsidRDefault="00076C44" w:rsidP="00511911"/>
    <w:p w14:paraId="67A4E6D7" w14:textId="3DA3B80B" w:rsidR="0098489B" w:rsidRDefault="0098489B" w:rsidP="00511911">
      <w:pPr>
        <w:pStyle w:val="Heading3"/>
        <w:spacing w:before="0" w:after="80"/>
      </w:pPr>
      <w:r>
        <w:t>Vectors</w:t>
      </w:r>
    </w:p>
    <w:p w14:paraId="713FE24B" w14:textId="6A88DBE9" w:rsidR="0098489B" w:rsidRDefault="00842FFF" w:rsidP="00511911">
      <w:r>
        <w:t xml:space="preserve">Vectors are </w:t>
      </w:r>
      <w:r w:rsidR="00D05CA0">
        <w:t>an important</w:t>
      </w:r>
      <w:r w:rsidR="00C00F00">
        <w:t xml:space="preserve"> and flexible </w:t>
      </w:r>
      <w:r w:rsidR="003C3B24">
        <w:t xml:space="preserve">data type in GLSL. They can be used to access </w:t>
      </w:r>
      <w:r w:rsidR="00F86055">
        <w:t>vertex positions, normal vectors</w:t>
      </w:r>
      <w:r w:rsidR="001F18B3">
        <w:t>, colors, and textures.</w:t>
      </w:r>
      <w:r w:rsidR="00FE7BAF">
        <w:t xml:space="preserve"> </w:t>
      </w:r>
      <w:r w:rsidR="007920D2">
        <w:t xml:space="preserve">Vectors can be found anywhere in the shader programs we create and can help us accomplish </w:t>
      </w:r>
      <w:r w:rsidR="007D4FE7">
        <w:t>complex tasks.</w:t>
      </w:r>
    </w:p>
    <w:p w14:paraId="7710E3D6" w14:textId="67EFF9F0" w:rsidR="00363FC5" w:rsidRDefault="00363FC5" w:rsidP="00511911">
      <w:r>
        <w:t>First let us see the members of the vector type.</w:t>
      </w:r>
    </w:p>
    <w:p w14:paraId="7C545EE6" w14:textId="16076955" w:rsidR="00363FC5" w:rsidRDefault="00F40A0F" w:rsidP="00A9052F">
      <w:pPr>
        <w:pStyle w:val="ListParagraph"/>
        <w:numPr>
          <w:ilvl w:val="0"/>
          <w:numId w:val="7"/>
        </w:numPr>
      </w:pPr>
      <w:r>
        <w:lastRenderedPageBreak/>
        <w:t>{x, y, z, w}</w:t>
      </w:r>
      <w:r w:rsidR="00454651">
        <w:t xml:space="preserve">, </w:t>
      </w:r>
      <w:r w:rsidR="006949E3">
        <w:t xml:space="preserve">used when accessing position </w:t>
      </w:r>
      <w:r w:rsidR="004D4F3B">
        <w:t>data.</w:t>
      </w:r>
    </w:p>
    <w:p w14:paraId="274CA4F7" w14:textId="3B1852F6" w:rsidR="006949E3" w:rsidRDefault="006949E3" w:rsidP="00A9052F">
      <w:pPr>
        <w:pStyle w:val="ListParagraph"/>
        <w:numPr>
          <w:ilvl w:val="0"/>
          <w:numId w:val="7"/>
        </w:numPr>
      </w:pPr>
      <w:r>
        <w:t xml:space="preserve">{r, g, b, a}, used when dealing with </w:t>
      </w:r>
      <w:r w:rsidR="004D4F3B">
        <w:t>colors.</w:t>
      </w:r>
    </w:p>
    <w:p w14:paraId="1B59129F" w14:textId="7CC068A3" w:rsidR="00621EF2" w:rsidRDefault="00621EF2" w:rsidP="00A9052F">
      <w:pPr>
        <w:pStyle w:val="ListParagraph"/>
        <w:numPr>
          <w:ilvl w:val="0"/>
          <w:numId w:val="7"/>
        </w:numPr>
      </w:pPr>
      <w:r>
        <w:t xml:space="preserve">{s, t, p, q}, used for texture </w:t>
      </w:r>
      <w:r w:rsidR="004D4F3B">
        <w:t>coordinates.</w:t>
      </w:r>
    </w:p>
    <w:p w14:paraId="7E51B32B" w14:textId="77777777" w:rsidR="000642BB" w:rsidRDefault="00567D4E" w:rsidP="00511911">
      <w:r>
        <w:rPr>
          <w:i/>
          <w:iCs/>
        </w:rPr>
        <w:t>vec2</w:t>
      </w:r>
      <w:r>
        <w:t xml:space="preserve"> has only the first two members, </w:t>
      </w:r>
      <w:r>
        <w:rPr>
          <w:i/>
          <w:iCs/>
        </w:rPr>
        <w:t>vec3</w:t>
      </w:r>
      <w:r>
        <w:t xml:space="preserve"> the first three, </w:t>
      </w:r>
      <w:r w:rsidR="00094B6F">
        <w:t xml:space="preserve">and </w:t>
      </w:r>
      <w:r w:rsidR="00094B6F">
        <w:rPr>
          <w:i/>
          <w:iCs/>
        </w:rPr>
        <w:t>ve</w:t>
      </w:r>
      <w:r w:rsidR="003450DD">
        <w:rPr>
          <w:i/>
          <w:iCs/>
        </w:rPr>
        <w:t>c4</w:t>
      </w:r>
      <w:r w:rsidR="003450DD">
        <w:t xml:space="preserve"> has them all.</w:t>
      </w:r>
      <w:r w:rsidR="002D6133">
        <w:t xml:space="preserve"> We can access them either </w:t>
      </w:r>
      <w:r w:rsidR="004332A6">
        <w:t xml:space="preserve">using the index of their position in the vector, or using </w:t>
      </w:r>
      <w:r w:rsidR="000A33C6">
        <w:t>the corresponding name</w:t>
      </w:r>
      <w:r w:rsidR="0024598A">
        <w:t>:</w:t>
      </w:r>
      <w:r w:rsidR="000642BB">
        <w:t xml:space="preserve"> </w:t>
      </w:r>
    </w:p>
    <w:p w14:paraId="45FFBB43" w14:textId="5C1D6F41" w:rsidR="0024598A" w:rsidRDefault="000642BB" w:rsidP="00511911">
      <w:pPr>
        <w:rPr>
          <w:rFonts w:eastAsiaTheme="minorEastAsia"/>
        </w:rPr>
      </w:pPr>
      <w:r>
        <w:t xml:space="preserve">If </w:t>
      </w:r>
      <m:oMath>
        <m:r>
          <w:rPr>
            <w:rFonts w:ascii="Cambria Math" w:hAnsi="Cambria Math"/>
          </w:rPr>
          <m:t>v</m:t>
        </m:r>
      </m:oMath>
      <w:r>
        <w:t xml:space="preserve"> is a vector, </w:t>
      </w:r>
      <m:oMath>
        <m:r>
          <w:rPr>
            <w:rFonts w:ascii="Cambria Math" w:hAnsi="Cambria Math"/>
          </w:rPr>
          <m:t>v[0]</m:t>
        </m:r>
      </m:oMath>
      <w:r w:rsidR="0024598A">
        <w:rPr>
          <w:rFonts w:eastAsiaTheme="minorEastAsia"/>
        </w:rPr>
        <w:t xml:space="preserve"> is equivalent to </w:t>
      </w:r>
      <m:oMath>
        <m:r>
          <w:rPr>
            <w:rFonts w:ascii="Cambria Math" w:eastAsiaTheme="minorEastAsia" w:hAnsi="Cambria Math"/>
          </w:rPr>
          <m:t>v.x</m:t>
        </m:r>
      </m:oMath>
      <w:r w:rsidR="00A26A72">
        <w:rPr>
          <w:rFonts w:eastAsiaTheme="minorEastAsia"/>
        </w:rPr>
        <w:t xml:space="preserve"> and </w:t>
      </w:r>
      <m:oMath>
        <m:r>
          <w:rPr>
            <w:rFonts w:ascii="Cambria Math" w:eastAsiaTheme="minorEastAsia" w:hAnsi="Cambria Math"/>
          </w:rPr>
          <m:t>v.r</m:t>
        </m:r>
      </m:oMath>
      <w:r w:rsidR="00A26A72">
        <w:rPr>
          <w:rFonts w:eastAsiaTheme="minorEastAsia"/>
        </w:rPr>
        <w:t xml:space="preserve"> and </w:t>
      </w:r>
      <m:oMath>
        <m:r>
          <w:rPr>
            <w:rFonts w:ascii="Cambria Math" w:eastAsiaTheme="minorEastAsia" w:hAnsi="Cambria Math"/>
          </w:rPr>
          <m:t>v.s</m:t>
        </m:r>
      </m:oMath>
      <w:r>
        <w:rPr>
          <w:rFonts w:eastAsiaTheme="minorEastAsia"/>
        </w:rPr>
        <w:t>.</w:t>
      </w:r>
      <w:r w:rsidR="000B30CB">
        <w:rPr>
          <w:rFonts w:eastAsiaTheme="minorEastAsia"/>
        </w:rPr>
        <w:t xml:space="preserve"> Be careful though because if </w:t>
      </w:r>
      <m:oMath>
        <m:r>
          <w:rPr>
            <w:rFonts w:ascii="Cambria Math" w:eastAsiaTheme="minorEastAsia" w:hAnsi="Cambria Math"/>
          </w:rPr>
          <m:t>v</m:t>
        </m:r>
      </m:oMath>
      <w:r w:rsidR="00064BB6">
        <w:rPr>
          <w:rFonts w:eastAsiaTheme="minorEastAsia"/>
        </w:rPr>
        <w:t xml:space="preserve"> is a </w:t>
      </w:r>
      <m:oMath>
        <m:r>
          <w:rPr>
            <w:rFonts w:ascii="Cambria Math" w:eastAsiaTheme="minorEastAsia" w:hAnsi="Cambria Math"/>
          </w:rPr>
          <m:t>vec2</m:t>
        </m:r>
      </m:oMath>
      <w:r w:rsidR="00064BB6">
        <w:rPr>
          <w:rFonts w:eastAsiaTheme="minorEastAsia"/>
        </w:rPr>
        <w:t xml:space="preserve">, then </w:t>
      </w:r>
      <m:oMath>
        <m:r>
          <w:rPr>
            <w:rFonts w:ascii="Cambria Math" w:eastAsiaTheme="minorEastAsia" w:hAnsi="Cambria Math"/>
          </w:rPr>
          <m:t>v.z</m:t>
        </m:r>
      </m:oMath>
      <w:r w:rsidR="00064BB6">
        <w:rPr>
          <w:rFonts w:eastAsiaTheme="minorEastAsia"/>
        </w:rPr>
        <w:t xml:space="preserve"> is not defined </w:t>
      </w:r>
      <w:r w:rsidR="00AC21DC">
        <w:rPr>
          <w:rFonts w:eastAsiaTheme="minorEastAsia"/>
        </w:rPr>
        <w:t>and will yield an error</w:t>
      </w:r>
      <w:r w:rsidR="00301DA7">
        <w:rPr>
          <w:rFonts w:eastAsiaTheme="minorEastAsia"/>
        </w:rPr>
        <w:t>.</w:t>
      </w:r>
    </w:p>
    <w:p w14:paraId="7041F83D" w14:textId="63CFEDE9" w:rsidR="00D20506" w:rsidRDefault="00D20506" w:rsidP="00511911">
      <w:pPr>
        <w:rPr>
          <w:rFonts w:eastAsiaTheme="minorEastAsia"/>
        </w:rPr>
      </w:pPr>
      <w:r>
        <w:rPr>
          <w:rFonts w:eastAsiaTheme="minorEastAsia"/>
        </w:rPr>
        <w:t xml:space="preserve">Accessing </w:t>
      </w:r>
      <w:r w:rsidR="0096671F">
        <w:rPr>
          <w:rFonts w:eastAsiaTheme="minorEastAsia"/>
        </w:rPr>
        <w:t>the elements of a vector using their names is very flexible.</w:t>
      </w:r>
      <w:r w:rsidR="005C4ECB">
        <w:rPr>
          <w:rFonts w:eastAsiaTheme="minorEastAsia"/>
        </w:rPr>
        <w:t xml:space="preserve"> Let us assume that </w:t>
      </w:r>
      <m:oMath>
        <m:r>
          <w:rPr>
            <w:rFonts w:ascii="Cambria Math" w:eastAsiaTheme="minorEastAsia" w:hAnsi="Cambria Math"/>
          </w:rPr>
          <m:t>v</m:t>
        </m:r>
      </m:oMath>
      <w:r w:rsidR="005C4ECB">
        <w:rPr>
          <w:rFonts w:eastAsiaTheme="minorEastAsia"/>
        </w:rPr>
        <w:t xml:space="preserve"> is a vector of type </w:t>
      </w:r>
      <m:oMath>
        <m:r>
          <w:rPr>
            <w:rFonts w:ascii="Cambria Math" w:eastAsiaTheme="minorEastAsia" w:hAnsi="Cambria Math"/>
          </w:rPr>
          <m:t>vec4</m:t>
        </m:r>
      </m:oMath>
      <w:r w:rsidR="005C4ECB">
        <w:rPr>
          <w:rFonts w:eastAsiaTheme="minorEastAsia"/>
        </w:rPr>
        <w:t>.</w:t>
      </w:r>
      <w:r w:rsidR="00FF2AFE">
        <w:rPr>
          <w:rFonts w:eastAsiaTheme="minorEastAsia"/>
        </w:rPr>
        <w:t xml:space="preserve"> Here </w:t>
      </w:r>
      <w:r w:rsidR="00A429A3">
        <w:rPr>
          <w:rFonts w:eastAsiaTheme="minorEastAsia"/>
        </w:rPr>
        <w:t>is what we get when accessing its members:</w:t>
      </w:r>
    </w:p>
    <w:p w14:paraId="3AE6FCBB" w14:textId="711E764E" w:rsidR="00A429A3" w:rsidRDefault="00870A10" w:rsidP="00A9052F">
      <w:pPr>
        <w:pStyle w:val="ListParagraph"/>
        <w:numPr>
          <w:ilvl w:val="0"/>
          <w:numId w:val="8"/>
        </w:numPr>
      </w:pPr>
      <w:r w:rsidRPr="00870A10">
        <w:rPr>
          <w:i/>
          <w:iCs/>
        </w:rPr>
        <w:t>v.x</w:t>
      </w:r>
      <w:r>
        <w:t xml:space="preserve">: yields a </w:t>
      </w:r>
      <w:r w:rsidR="00BB60E7">
        <w:t>floating-point</w:t>
      </w:r>
      <w:r>
        <w:t xml:space="preserve"> number</w:t>
      </w:r>
    </w:p>
    <w:p w14:paraId="32469231" w14:textId="6ACB5071" w:rsidR="00870A10" w:rsidRPr="004666B8" w:rsidRDefault="00870A10" w:rsidP="00A9052F">
      <w:pPr>
        <w:pStyle w:val="ListParagraph"/>
        <w:numPr>
          <w:ilvl w:val="0"/>
          <w:numId w:val="8"/>
        </w:numPr>
      </w:pPr>
      <w:r>
        <w:rPr>
          <w:i/>
          <w:iCs/>
        </w:rPr>
        <w:t>v</w:t>
      </w:r>
      <w:r w:rsidRPr="00870A10">
        <w:t>.</w:t>
      </w:r>
      <w:r>
        <w:t xml:space="preserve">xy: yields a </w:t>
      </w:r>
      <w:r w:rsidR="004D4F3B">
        <w:rPr>
          <w:i/>
          <w:iCs/>
        </w:rPr>
        <w:t>vec2.</w:t>
      </w:r>
    </w:p>
    <w:p w14:paraId="4E63A481" w14:textId="37215484" w:rsidR="004666B8" w:rsidRDefault="004666B8" w:rsidP="00A9052F">
      <w:pPr>
        <w:pStyle w:val="ListParagraph"/>
        <w:numPr>
          <w:ilvl w:val="0"/>
          <w:numId w:val="8"/>
        </w:numPr>
      </w:pPr>
      <w:r>
        <w:rPr>
          <w:i/>
          <w:iCs/>
        </w:rPr>
        <w:t>v.yzx</w:t>
      </w:r>
      <w:r>
        <w:t>: yields a vec3</w:t>
      </w:r>
      <w:r w:rsidR="00C8505C">
        <w:t xml:space="preserve"> initialized like this {v.y, v.z, v.</w:t>
      </w:r>
      <w:r w:rsidR="00A3203F">
        <w:t>x}</w:t>
      </w:r>
    </w:p>
    <w:p w14:paraId="14B42891" w14:textId="5BAA611F" w:rsidR="00A3203F" w:rsidRPr="00CE3605" w:rsidRDefault="00A3203F" w:rsidP="00A9052F">
      <w:pPr>
        <w:pStyle w:val="ListParagraph"/>
        <w:numPr>
          <w:ilvl w:val="0"/>
          <w:numId w:val="8"/>
        </w:numPr>
        <w:rPr>
          <w:i/>
          <w:iCs/>
        </w:rPr>
      </w:pPr>
      <w:r w:rsidRPr="00A3203F">
        <w:rPr>
          <w:i/>
          <w:iCs/>
        </w:rPr>
        <w:t>v.yx</w:t>
      </w:r>
      <w:r w:rsidR="00142AFF">
        <w:rPr>
          <w:i/>
          <w:iCs/>
        </w:rPr>
        <w:t>w</w:t>
      </w:r>
      <w:r w:rsidRPr="00A3203F">
        <w:rPr>
          <w:i/>
          <w:iCs/>
        </w:rPr>
        <w:t>z</w:t>
      </w:r>
      <w:r>
        <w:t xml:space="preserve">: yields a reordered </w:t>
      </w:r>
      <w:r w:rsidR="004D4F3B">
        <w:t>vec4.</w:t>
      </w:r>
      <w:r w:rsidR="00142AFF">
        <w:t xml:space="preserve"> </w:t>
      </w:r>
    </w:p>
    <w:p w14:paraId="2B1AD81A" w14:textId="0CF43C8E" w:rsidR="00CE3605" w:rsidRPr="00EB1125" w:rsidRDefault="00CE3605" w:rsidP="00A9052F">
      <w:pPr>
        <w:pStyle w:val="ListParagraph"/>
        <w:numPr>
          <w:ilvl w:val="0"/>
          <w:numId w:val="8"/>
        </w:numPr>
        <w:rPr>
          <w:i/>
          <w:iCs/>
        </w:rPr>
      </w:pPr>
      <w:r w:rsidRPr="00CE3605">
        <w:rPr>
          <w:i/>
          <w:iCs/>
        </w:rPr>
        <w:t>v.xyxy</w:t>
      </w:r>
      <w:r>
        <w:t>:</w:t>
      </w:r>
      <w:r w:rsidR="006D2C0F">
        <w:t xml:space="preserve"> yields a vec4 based on </w:t>
      </w:r>
      <w:r w:rsidR="00EB1125">
        <w:rPr>
          <w:i/>
          <w:iCs/>
        </w:rPr>
        <w:t>x</w:t>
      </w:r>
      <w:r w:rsidR="00EB1125">
        <w:t xml:space="preserve"> and </w:t>
      </w:r>
      <w:r w:rsidR="00EB1125">
        <w:rPr>
          <w:i/>
          <w:iCs/>
        </w:rPr>
        <w:t>x</w:t>
      </w:r>
      <w:r w:rsidR="00EB1125">
        <w:t xml:space="preserve"> and </w:t>
      </w:r>
      <w:r w:rsidR="00EB1125">
        <w:rPr>
          <w:i/>
          <w:iCs/>
        </w:rPr>
        <w:t>y</w:t>
      </w:r>
      <w:r w:rsidR="00EB1125">
        <w:t xml:space="preserve"> elements.</w:t>
      </w:r>
    </w:p>
    <w:p w14:paraId="10C3DE11" w14:textId="0F98E952" w:rsidR="00EB1125" w:rsidRDefault="0089117B" w:rsidP="00511911">
      <w:r>
        <w:t>It is obvious that t</w:t>
      </w:r>
      <w:r w:rsidR="00EB1125">
        <w:t xml:space="preserve">here are numerous combinations </w:t>
      </w:r>
      <w:r w:rsidR="004B38B7">
        <w:t xml:space="preserve">we can have </w:t>
      </w:r>
      <w:r w:rsidR="00BB44E6">
        <w:t>when accessing the elements of a vector</w:t>
      </w:r>
      <w:r w:rsidR="00B203E4">
        <w:t>.</w:t>
      </w:r>
    </w:p>
    <w:p w14:paraId="783BAF26" w14:textId="36DC55B2" w:rsidR="00B203E4" w:rsidRDefault="008259F8" w:rsidP="00511911">
      <w:r>
        <w:t xml:space="preserve">Another </w:t>
      </w:r>
      <w:r w:rsidR="004D4F3B">
        <w:t>thing</w:t>
      </w:r>
      <w:r>
        <w:t xml:space="preserve"> worth mentioning is the initialization of vectors</w:t>
      </w:r>
      <w:r w:rsidR="00B06C04">
        <w:t>.</w:t>
      </w:r>
      <w:r w:rsidR="00D63BE3">
        <w:t xml:space="preserve"> The language accepts many combi</w:t>
      </w:r>
      <w:r w:rsidR="001C2CE2">
        <w:t>n</w:t>
      </w:r>
      <w:r w:rsidR="00D63BE3">
        <w:t xml:space="preserve">ations </w:t>
      </w:r>
      <w:r w:rsidR="001C2CE2">
        <w:t>of vectors, and values</w:t>
      </w:r>
      <w:r w:rsidR="002C1931">
        <w:t>:</w:t>
      </w:r>
    </w:p>
    <w:p w14:paraId="580B8F99" w14:textId="7D187D79" w:rsidR="001C2CE2" w:rsidRDefault="001C2CE2" w:rsidP="00511911">
      <w:r w:rsidRPr="001C2CE2">
        <w:rPr>
          <w:i/>
          <w:iCs/>
          <w:noProof/>
        </w:rPr>
        <mc:AlternateContent>
          <mc:Choice Requires="wps">
            <w:drawing>
              <wp:inline distT="0" distB="0" distL="0" distR="0" wp14:anchorId="3E0E3266" wp14:editId="27810665">
                <wp:extent cx="6629400" cy="1404620"/>
                <wp:effectExtent l="0" t="0" r="19050" b="2603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439F3B10" w14:textId="0A51B420"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initialize a vector with floats</w:t>
                            </w:r>
                          </w:p>
                          <w:p w14:paraId="4EA9A67C"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vec2 v = vec2(1, 2);</w:t>
                            </w:r>
                          </w:p>
                          <w:p w14:paraId="5D64BC6F"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initialize using another vector and float</w:t>
                            </w:r>
                          </w:p>
                          <w:p w14:paraId="7C9DE2E9"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 = vec3(v, 1);</w:t>
                            </w:r>
                          </w:p>
                          <w:p w14:paraId="40A2E735" w14:textId="0366CBC2" w:rsidR="00046CFA" w:rsidRPr="00636041" w:rsidRDefault="00046CFA" w:rsidP="00120E1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 using a float and a vector</w:t>
                            </w:r>
                          </w:p>
                          <w:p w14:paraId="448CB9EA" w14:textId="1A58CC63" w:rsidR="00046CFA" w:rsidRPr="00636041" w:rsidRDefault="00046CFA" w:rsidP="00120E1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u2 = vec3(1, v);</w:t>
                            </w:r>
                          </w:p>
                          <w:p w14:paraId="5016F6C2"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part of u and v</w:t>
                            </w:r>
                          </w:p>
                          <w:p w14:paraId="3FAD3C6D" w14:textId="447BBDC6"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 = vec4(u.xy, v);</w:t>
                            </w:r>
                          </w:p>
                          <w:p w14:paraId="6E301489" w14:textId="14716202" w:rsidR="00046CFA" w:rsidRPr="00636041" w:rsidRDefault="00046CFA" w:rsidP="002C193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x of u for all of t elements</w:t>
                            </w:r>
                          </w:p>
                          <w:p w14:paraId="5A2C3D14" w14:textId="0AB21860"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 = vec4(u.xxxx);</w:t>
                            </w:r>
                          </w:p>
                          <w:p w14:paraId="4382BBB4" w14:textId="636B71D6" w:rsidR="00046CFA" w:rsidRPr="00636041" w:rsidRDefault="00046CFA" w:rsidP="006960D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1 for all of t</w:t>
                            </w:r>
                            <w:r w:rsidR="00410829" w:rsidRPr="00636041">
                              <w:rPr>
                                <w:rFonts w:ascii="Consolas" w:hAnsi="Consolas" w:cs="Consolas"/>
                                <w:color w:val="008000"/>
                                <w:sz w:val="20"/>
                                <w:szCs w:val="20"/>
                              </w:rPr>
                              <w:t>he</w:t>
                            </w:r>
                            <w:r w:rsidRPr="00636041">
                              <w:rPr>
                                <w:rFonts w:ascii="Consolas" w:hAnsi="Consolas" w:cs="Consolas"/>
                                <w:color w:val="008000"/>
                                <w:sz w:val="20"/>
                                <w:szCs w:val="20"/>
                              </w:rPr>
                              <w:t xml:space="preserve"> elements</w:t>
                            </w:r>
                          </w:p>
                          <w:p w14:paraId="6D5DD35E" w14:textId="0D5030DE"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t2 = vec4(1);</w:t>
                            </w:r>
                          </w:p>
                          <w:p w14:paraId="264EA104" w14:textId="3D1D099B" w:rsidR="00046CFA" w:rsidRPr="00636041" w:rsidRDefault="00046CFA" w:rsidP="001C2CE2">
                            <w:pPr>
                              <w:autoSpaceDE w:val="0"/>
                              <w:autoSpaceDN w:val="0"/>
                              <w:adjustRightInd w:val="0"/>
                              <w:spacing w:after="0" w:line="240" w:lineRule="auto"/>
                              <w:rPr>
                                <w:rFonts w:ascii="Consolas" w:hAnsi="Consolas" w:cs="Consolas"/>
                                <w:color w:val="008000"/>
                                <w:sz w:val="20"/>
                                <w:szCs w:val="20"/>
                              </w:rPr>
                            </w:pPr>
                            <w:r w:rsidRPr="00636041">
                              <w:rPr>
                                <w:rFonts w:ascii="Consolas" w:hAnsi="Consolas" w:cs="Consolas"/>
                                <w:color w:val="008000"/>
                                <w:sz w:val="20"/>
                                <w:szCs w:val="20"/>
                              </w:rPr>
                              <w:t>// member access can be used to set values as well</w:t>
                            </w:r>
                          </w:p>
                          <w:p w14:paraId="302C1F6F" w14:textId="5F06E366"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t2.xy = t.zw;</w:t>
                            </w:r>
                          </w:p>
                        </w:txbxContent>
                      </wps:txbx>
                      <wps:bodyPr rot="0" vert="horz" wrap="square" lIns="91440" tIns="45720" rIns="91440" bIns="45720" anchor="t" anchorCtr="0">
                        <a:spAutoFit/>
                      </wps:bodyPr>
                    </wps:wsp>
                  </a:graphicData>
                </a:graphic>
              </wp:inline>
            </w:drawing>
          </mc:Choice>
          <mc:Fallback>
            <w:pict>
              <v:shape w14:anchorId="3E0E3266" id="_x0000_s105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K3z3poS&#10;AgAA/wMAAA4AAAAAAAAAAAAAAAAALgIAAGRycy9lMm9Eb2MueG1sUEsBAi0AFAAGAAgAAAAhANNV&#10;DNrbAAAABgEAAA8AAAAAAAAAAAAAAAAAbAQAAGRycy9kb3ducmV2LnhtbFBLBQYAAAAABAAEAPMA&#10;AAB0BQAAAAA=&#10;" filled="f">
                <v:textbox style="mso-fit-shape-to-text:t">
                  <w:txbxContent>
                    <w:p w14:paraId="439F3B10" w14:textId="0A51B420"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initialize a vector with floats</w:t>
                      </w:r>
                    </w:p>
                    <w:p w14:paraId="4EA9A67C"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vec2 v = vec2(1, 2);</w:t>
                      </w:r>
                    </w:p>
                    <w:p w14:paraId="5D64BC6F"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initialize using another vector and float</w:t>
                      </w:r>
                    </w:p>
                    <w:p w14:paraId="7C9DE2E9"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 = vec3(v, 1);</w:t>
                      </w:r>
                    </w:p>
                    <w:p w14:paraId="40A2E735" w14:textId="0366CBC2" w:rsidR="00046CFA" w:rsidRPr="00636041" w:rsidRDefault="00046CFA" w:rsidP="00120E1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 using a float and a vector</w:t>
                      </w:r>
                    </w:p>
                    <w:p w14:paraId="448CB9EA" w14:textId="1A58CC63" w:rsidR="00046CFA" w:rsidRPr="00636041" w:rsidRDefault="00046CFA" w:rsidP="00120E17">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u2 = vec3(1, v);</w:t>
                      </w:r>
                    </w:p>
                    <w:p w14:paraId="5016F6C2" w14:textId="77777777"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part of u and v</w:t>
                      </w:r>
                    </w:p>
                    <w:p w14:paraId="3FAD3C6D" w14:textId="447BBDC6"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 = vec4(u.xy, v);</w:t>
                      </w:r>
                    </w:p>
                    <w:p w14:paraId="6E301489" w14:textId="14716202" w:rsidR="00046CFA" w:rsidRPr="00636041" w:rsidRDefault="00046CFA" w:rsidP="002C193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x of u for all of t elements</w:t>
                      </w:r>
                    </w:p>
                    <w:p w14:paraId="5A2C3D14" w14:textId="0AB21860"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 = vec4(u.xxxx);</w:t>
                      </w:r>
                    </w:p>
                    <w:p w14:paraId="4382BBB4" w14:textId="636B71D6" w:rsidR="00046CFA" w:rsidRPr="00636041" w:rsidRDefault="00046CFA" w:rsidP="006960D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use 1 for all of t</w:t>
                      </w:r>
                      <w:r w:rsidR="00410829" w:rsidRPr="00636041">
                        <w:rPr>
                          <w:rFonts w:ascii="Consolas" w:hAnsi="Consolas" w:cs="Consolas"/>
                          <w:color w:val="008000"/>
                          <w:sz w:val="20"/>
                          <w:szCs w:val="20"/>
                        </w:rPr>
                        <w:t>he</w:t>
                      </w:r>
                      <w:r w:rsidRPr="00636041">
                        <w:rPr>
                          <w:rFonts w:ascii="Consolas" w:hAnsi="Consolas" w:cs="Consolas"/>
                          <w:color w:val="008000"/>
                          <w:sz w:val="20"/>
                          <w:szCs w:val="20"/>
                        </w:rPr>
                        <w:t xml:space="preserve"> elements</w:t>
                      </w:r>
                    </w:p>
                    <w:p w14:paraId="6D5DD35E" w14:textId="0D5030DE"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vec4 t2 = vec4(1);</w:t>
                      </w:r>
                    </w:p>
                    <w:p w14:paraId="264EA104" w14:textId="3D1D099B" w:rsidR="00046CFA" w:rsidRPr="00636041" w:rsidRDefault="00046CFA" w:rsidP="001C2CE2">
                      <w:pPr>
                        <w:autoSpaceDE w:val="0"/>
                        <w:autoSpaceDN w:val="0"/>
                        <w:adjustRightInd w:val="0"/>
                        <w:spacing w:after="0" w:line="240" w:lineRule="auto"/>
                        <w:rPr>
                          <w:rFonts w:ascii="Consolas" w:hAnsi="Consolas" w:cs="Consolas"/>
                          <w:color w:val="008000"/>
                          <w:sz w:val="20"/>
                          <w:szCs w:val="20"/>
                        </w:rPr>
                      </w:pPr>
                      <w:r w:rsidRPr="00636041">
                        <w:rPr>
                          <w:rFonts w:ascii="Consolas" w:hAnsi="Consolas" w:cs="Consolas"/>
                          <w:color w:val="008000"/>
                          <w:sz w:val="20"/>
                          <w:szCs w:val="20"/>
                        </w:rPr>
                        <w:t>// member access can be used to set values as well</w:t>
                      </w:r>
                    </w:p>
                    <w:p w14:paraId="302C1F6F" w14:textId="5F06E366" w:rsidR="00046CFA" w:rsidRPr="00636041" w:rsidRDefault="00046CFA" w:rsidP="001C2CE2">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t2.xy = t.zw;</w:t>
                      </w:r>
                    </w:p>
                  </w:txbxContent>
                </v:textbox>
                <w10:anchorlock/>
              </v:shape>
            </w:pict>
          </mc:Fallback>
        </mc:AlternateContent>
      </w:r>
    </w:p>
    <w:p w14:paraId="2F927A4D" w14:textId="49219F72" w:rsidR="00551DA8" w:rsidRDefault="006D2DF1" w:rsidP="00511911">
      <w:r>
        <w:t xml:space="preserve">We can use another vector </w:t>
      </w:r>
      <w:r w:rsidR="007E5EB9">
        <w:t xml:space="preserve">to initialize one, or if the vector we use is short we can fill in with another </w:t>
      </w:r>
      <w:r w:rsidR="00120E17">
        <w:t>vector or values</w:t>
      </w:r>
      <w:r w:rsidR="00426711">
        <w:t>.</w:t>
      </w:r>
      <w:r w:rsidR="00F667F5">
        <w:t xml:space="preserve"> The only limit to the combinations we use is the </w:t>
      </w:r>
      <w:r w:rsidR="00B1674D">
        <w:t>actual problem we are trying to solve and the data we have available.</w:t>
      </w:r>
    </w:p>
    <w:p w14:paraId="29EEA73E" w14:textId="4392AC4C" w:rsidR="007C3E78" w:rsidRDefault="007C3E78" w:rsidP="00511911"/>
    <w:p w14:paraId="6CE8B0FB" w14:textId="6CDFA97A" w:rsidR="007C3E78" w:rsidRDefault="007C3E78" w:rsidP="00511911">
      <w:pPr>
        <w:pStyle w:val="Heading3"/>
        <w:spacing w:before="0" w:after="80"/>
      </w:pPr>
      <w:r>
        <w:t>Matrices</w:t>
      </w:r>
    </w:p>
    <w:p w14:paraId="1A328A22" w14:textId="5D31627F" w:rsidR="007C3E78" w:rsidRDefault="00B02F4A" w:rsidP="00511911">
      <w:pPr>
        <w:rPr>
          <w:rFonts w:eastAsiaTheme="minorEastAsia"/>
        </w:rPr>
      </w:pPr>
      <w:r>
        <w:t>We have cleared that matrices in OpenGL are column major</w:t>
      </w:r>
      <w:r w:rsidR="001A0B8A">
        <w:t xml:space="preserve">, so </w:t>
      </w:r>
      <m:oMath>
        <m:r>
          <w:rPr>
            <w:rFonts w:ascii="Cambria Math" w:eastAsiaTheme="minorEastAsia" w:hAnsi="Cambria Math"/>
          </w:rPr>
          <m:t>m</m:t>
        </m:r>
        <m:d>
          <m:dPr>
            <m:begChr m:val="["/>
            <m:endChr m:val="]"/>
            <m:ctrlPr>
              <w:rPr>
                <w:rFonts w:ascii="Cambria Math" w:hAnsi="Cambria Math"/>
                <w:i/>
              </w:rPr>
            </m:ctrlPr>
          </m:dPr>
          <m:e>
            <m:r>
              <w:rPr>
                <w:rFonts w:ascii="Cambria Math" w:hAnsi="Cambria Math"/>
              </w:rPr>
              <m:t>0</m:t>
            </m:r>
          </m:e>
        </m:d>
      </m:oMath>
      <w:r w:rsidR="00735E71">
        <w:rPr>
          <w:rFonts w:eastAsiaTheme="minorEastAsia"/>
        </w:rPr>
        <w:t xml:space="preserve"> is a vector</w:t>
      </w:r>
      <w:r w:rsidR="00700D31">
        <w:rPr>
          <w:rFonts w:eastAsiaTheme="minorEastAsia"/>
        </w:rPr>
        <w:t xml:space="preserve"> of the elements of the first column. Its length depends on the number </w:t>
      </w:r>
      <w:r w:rsidR="00FC3946">
        <w:rPr>
          <w:rFonts w:eastAsiaTheme="minorEastAsia"/>
        </w:rPr>
        <w:t>of row</w:t>
      </w:r>
      <w:r w:rsidR="00697FC2">
        <w:rPr>
          <w:rFonts w:eastAsiaTheme="minorEastAsia"/>
        </w:rPr>
        <w:t>s</w:t>
      </w:r>
      <w:r w:rsidR="00FC3946">
        <w:rPr>
          <w:rFonts w:eastAsiaTheme="minorEastAsia"/>
        </w:rPr>
        <w:t xml:space="preserve"> in the matrix.</w:t>
      </w:r>
    </w:p>
    <w:p w14:paraId="0954D7B8" w14:textId="3B31F592" w:rsidR="00A01A41" w:rsidRDefault="00A01A41" w:rsidP="00511911">
      <w:r>
        <w:rPr>
          <w:noProof/>
        </w:rPr>
        <mc:AlternateContent>
          <mc:Choice Requires="wps">
            <w:drawing>
              <wp:inline distT="0" distB="0" distL="0" distR="0" wp14:anchorId="54BA7F79" wp14:editId="5D8DD0E1">
                <wp:extent cx="6629400" cy="1025718"/>
                <wp:effectExtent l="0" t="0" r="19050" b="2222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025718"/>
                        </a:xfrm>
                        <a:prstGeom prst="rect">
                          <a:avLst/>
                        </a:prstGeom>
                        <a:noFill/>
                        <a:ln w="9525">
                          <a:solidFill>
                            <a:srgbClr val="000000"/>
                          </a:solidFill>
                          <a:miter lim="800000"/>
                          <a:headEnd/>
                          <a:tailEnd/>
                        </a:ln>
                      </wps:spPr>
                      <wps:txbx>
                        <w:txbxContent>
                          <w:p w14:paraId="061B827A" w14:textId="0D1F10FF"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vec2 v = vec2(1, 2);</w:t>
                            </w:r>
                          </w:p>
                          <w:p w14:paraId="68692B14" w14:textId="702D3271"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 = vec3(v, 1);</w:t>
                            </w:r>
                          </w:p>
                          <w:p w14:paraId="25A69747" w14:textId="5E177BDE"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mat4 m;</w:t>
                            </w:r>
                          </w:p>
                          <w:p w14:paraId="03063FAF" w14:textId="62973B64"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m[0] = vec4(v, 2, 3);</w:t>
                            </w:r>
                          </w:p>
                          <w:p w14:paraId="21C5DB97" w14:textId="4CA69BAC"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m[1][0] = 5;</w:t>
                            </w:r>
                          </w:p>
                          <w:p w14:paraId="77CFD1E2" w14:textId="1AAA2167" w:rsidR="00046CFA" w:rsidRPr="00636041" w:rsidRDefault="00046CFA" w:rsidP="00D42DEC">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m[2] = vec4(u.xy, v);</w:t>
                            </w:r>
                          </w:p>
                        </w:txbxContent>
                      </wps:txbx>
                      <wps:bodyPr rot="0" vert="horz" wrap="square" lIns="91440" tIns="45720" rIns="91440" bIns="45720" anchor="t" anchorCtr="0">
                        <a:noAutofit/>
                      </wps:bodyPr>
                    </wps:wsp>
                  </a:graphicData>
                </a:graphic>
              </wp:inline>
            </w:drawing>
          </mc:Choice>
          <mc:Fallback>
            <w:pict>
              <v:shape w14:anchorId="54BA7F79" id="_x0000_s1051" type="#_x0000_t202" style="width:522pt;height: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" filled="f">
                <v:textbox>
                  <w:txbxContent>
                    <w:p w14:paraId="061B827A" w14:textId="0D1F10FF"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vec2 v = vec2(1, 2);</w:t>
                      </w:r>
                    </w:p>
                    <w:p w14:paraId="68692B14" w14:textId="702D3271"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u = vec3(v, 1);</w:t>
                      </w:r>
                    </w:p>
                    <w:p w14:paraId="25A69747" w14:textId="5E177BDE"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mat4 m;</w:t>
                      </w:r>
                    </w:p>
                    <w:p w14:paraId="03063FAF" w14:textId="62973B64"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m[0] = vec4(v, 2, 3);</w:t>
                      </w:r>
                    </w:p>
                    <w:p w14:paraId="21C5DB97" w14:textId="4CA69BAC" w:rsidR="00046CFA" w:rsidRPr="00636041" w:rsidRDefault="00046CFA" w:rsidP="00A01A41">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m[1][0] = 5;</w:t>
                      </w:r>
                    </w:p>
                    <w:p w14:paraId="77CFD1E2" w14:textId="1AAA2167" w:rsidR="00046CFA" w:rsidRPr="00636041" w:rsidRDefault="00046CFA" w:rsidP="00D42DEC">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m[2] = vec4(u.xy, v);</w:t>
                      </w:r>
                    </w:p>
                  </w:txbxContent>
                </v:textbox>
                <w10:anchorlock/>
              </v:shape>
            </w:pict>
          </mc:Fallback>
        </mc:AlternateContent>
      </w:r>
    </w:p>
    <w:p w14:paraId="06A6BE21" w14:textId="25929641" w:rsidR="007B0C38" w:rsidRDefault="007B0C38" w:rsidP="00511911"/>
    <w:p w14:paraId="039B1515" w14:textId="3520547C" w:rsidR="007B0C38" w:rsidRDefault="00883542" w:rsidP="00511911">
      <w:pPr>
        <w:pStyle w:val="Heading3"/>
        <w:spacing w:before="0" w:after="80"/>
      </w:pPr>
      <w:r>
        <w:t>Operations between matrices and vectors</w:t>
      </w:r>
    </w:p>
    <w:p w14:paraId="3455D7EA" w14:textId="1D60C653" w:rsidR="00883542" w:rsidRDefault="00C71C50" w:rsidP="00511911">
      <w:r>
        <w:t>We said earli</w:t>
      </w:r>
      <w:r w:rsidR="00B50B82">
        <w:t>er that vectors can be used to represent vertex positions and matrices can hold transformations.</w:t>
      </w:r>
      <w:r w:rsidR="0065570F">
        <w:t xml:space="preserve"> </w:t>
      </w:r>
      <w:r w:rsidR="00212D1B">
        <w:t>In this section we will see the operations we can do with vectors and matrices</w:t>
      </w:r>
      <w:r w:rsidR="006061AB">
        <w:t xml:space="preserve"> to do all the calculations we need.</w:t>
      </w:r>
    </w:p>
    <w:p w14:paraId="0E5F7DCA" w14:textId="431693CC" w:rsidR="006061AB" w:rsidRDefault="00AF22EF" w:rsidP="00511911">
      <w:r>
        <w:t xml:space="preserve">Here is a sample </w:t>
      </w:r>
      <w:r w:rsidR="009E2EDE">
        <w:t>code snippet with the operations we can do:</w:t>
      </w:r>
    </w:p>
    <w:p w14:paraId="5430C383" w14:textId="233285A0" w:rsidR="009E2EDE" w:rsidRDefault="009E2EDE" w:rsidP="00511911">
      <w:r>
        <w:rPr>
          <w:noProof/>
        </w:rPr>
        <w:lastRenderedPageBreak/>
        <mc:AlternateContent>
          <mc:Choice Requires="wps">
            <w:drawing>
              <wp:inline distT="0" distB="0" distL="0" distR="0" wp14:anchorId="0522CB0D" wp14:editId="001C0636">
                <wp:extent cx="6629400" cy="1404620"/>
                <wp:effectExtent l="0" t="0" r="19050" b="254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7A59E41" w14:textId="21965E4D"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mat3 t, r;  </w:t>
                            </w:r>
                            <w:r w:rsidRPr="00636041">
                              <w:rPr>
                                <w:rFonts w:ascii="Consolas" w:hAnsi="Consolas" w:cs="Consolas"/>
                                <w:color w:val="008000"/>
                                <w:sz w:val="20"/>
                                <w:szCs w:val="20"/>
                              </w:rPr>
                              <w:t>// translation, rotation</w:t>
                            </w:r>
                          </w:p>
                          <w:p w14:paraId="07B503FA"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vec3 v, u;  </w:t>
                            </w:r>
                            <w:r w:rsidRPr="00636041">
                              <w:rPr>
                                <w:rFonts w:ascii="Consolas" w:hAnsi="Consolas" w:cs="Consolas"/>
                                <w:color w:val="008000"/>
                                <w:sz w:val="20"/>
                                <w:szCs w:val="20"/>
                              </w:rPr>
                              <w:t>// two vectors</w:t>
                            </w:r>
                          </w:p>
                          <w:p w14:paraId="46663190"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float</w:t>
                            </w:r>
                            <w:r w:rsidRPr="00636041">
                              <w:rPr>
                                <w:rFonts w:ascii="Consolas" w:hAnsi="Consolas" w:cs="Consolas"/>
                                <w:color w:val="000000"/>
                                <w:sz w:val="20"/>
                                <w:szCs w:val="20"/>
                              </w:rPr>
                              <w:t xml:space="preserve"> f;    </w:t>
                            </w:r>
                            <w:r w:rsidRPr="00636041">
                              <w:rPr>
                                <w:rFonts w:ascii="Consolas" w:hAnsi="Consolas" w:cs="Consolas"/>
                                <w:color w:val="008000"/>
                                <w:sz w:val="20"/>
                                <w:szCs w:val="20"/>
                              </w:rPr>
                              <w:t>//</w:t>
                            </w:r>
                          </w:p>
                          <w:p w14:paraId="59882D70"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assume the variables are initialized</w:t>
                            </w:r>
                          </w:p>
                          <w:p w14:paraId="58441081"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p>
                          <w:p w14:paraId="463A1781"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f * v;  </w:t>
                            </w:r>
                            <w:r w:rsidRPr="00636041">
                              <w:rPr>
                                <w:rFonts w:ascii="Consolas" w:hAnsi="Consolas" w:cs="Consolas"/>
                                <w:color w:val="008000"/>
                                <w:sz w:val="20"/>
                                <w:szCs w:val="20"/>
                              </w:rPr>
                              <w:t>// scaling vector v</w:t>
                            </w:r>
                          </w:p>
                          <w:p w14:paraId="3DA4864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6BBF560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t * v;  </w:t>
                            </w:r>
                            <w:r w:rsidRPr="00636041">
                              <w:rPr>
                                <w:rFonts w:ascii="Consolas" w:hAnsi="Consolas" w:cs="Consolas"/>
                                <w:color w:val="008000"/>
                                <w:sz w:val="20"/>
                                <w:szCs w:val="20"/>
                              </w:rPr>
                              <w:t>// translate v</w:t>
                            </w:r>
                          </w:p>
                          <w:p w14:paraId="2653883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6D9E22D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r * v;  </w:t>
                            </w:r>
                            <w:r w:rsidRPr="00636041">
                              <w:rPr>
                                <w:rFonts w:ascii="Consolas" w:hAnsi="Consolas" w:cs="Consolas"/>
                                <w:color w:val="008000"/>
                                <w:sz w:val="20"/>
                                <w:szCs w:val="20"/>
                              </w:rPr>
                              <w:t>// rotate v</w:t>
                            </w:r>
                          </w:p>
                          <w:p w14:paraId="66AC538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7C0E04F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translate and then rotate v</w:t>
                            </w:r>
                          </w:p>
                          <w:p w14:paraId="40E243AA"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u = r * t * v;</w:t>
                            </w:r>
                          </w:p>
                          <w:p w14:paraId="434A9E0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setting the final location of </w:t>
                            </w:r>
                            <w:r w:rsidRPr="00636041">
                              <w:rPr>
                                <w:rFonts w:ascii="Consolas" w:hAnsi="Consolas" w:cs="Consolas"/>
                                <w:i/>
                                <w:iCs/>
                                <w:color w:val="008000"/>
                                <w:sz w:val="20"/>
                                <w:szCs w:val="20"/>
                              </w:rPr>
                              <w:t>vertex_pos</w:t>
                            </w:r>
                          </w:p>
                          <w:p w14:paraId="209C96FC" w14:textId="030CF074"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using </w:t>
                            </w:r>
                            <w:r w:rsidRPr="00636041">
                              <w:rPr>
                                <w:rFonts w:ascii="Consolas" w:hAnsi="Consolas" w:cs="Consolas"/>
                                <w:i/>
                                <w:iCs/>
                                <w:color w:val="008000"/>
                                <w:sz w:val="20"/>
                                <w:szCs w:val="20"/>
                              </w:rPr>
                              <w:t>view</w:t>
                            </w:r>
                            <w:r w:rsidRPr="00636041">
                              <w:rPr>
                                <w:rFonts w:ascii="Consolas" w:hAnsi="Consolas" w:cs="Consolas"/>
                                <w:color w:val="008000"/>
                                <w:sz w:val="20"/>
                                <w:szCs w:val="20"/>
                              </w:rPr>
                              <w:t xml:space="preserve"> and </w:t>
                            </w:r>
                            <w:r w:rsidRPr="00636041">
                              <w:rPr>
                                <w:rFonts w:ascii="Consolas" w:hAnsi="Consolas" w:cs="Consolas"/>
                                <w:i/>
                                <w:iCs/>
                                <w:color w:val="008000"/>
                                <w:sz w:val="20"/>
                                <w:szCs w:val="20"/>
                              </w:rPr>
                              <w:t>model</w:t>
                            </w:r>
                            <w:r w:rsidRPr="00636041">
                              <w:rPr>
                                <w:rFonts w:ascii="Consolas" w:hAnsi="Consolas" w:cs="Consolas"/>
                                <w:color w:val="008000"/>
                                <w:sz w:val="20"/>
                                <w:szCs w:val="20"/>
                              </w:rPr>
                              <w:t xml:space="preserve"> matrices set by our program</w:t>
                            </w:r>
                          </w:p>
                          <w:p w14:paraId="18EB9283" w14:textId="6D57C74A"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gl_Position = view * model * vertex_pos;</w:t>
                            </w:r>
                          </w:p>
                        </w:txbxContent>
                      </wps:txbx>
                      <wps:bodyPr rot="0" vert="horz" wrap="square" lIns="91440" tIns="45720" rIns="91440" bIns="45720" anchor="t" anchorCtr="0">
                        <a:spAutoFit/>
                      </wps:bodyPr>
                    </wps:wsp>
                  </a:graphicData>
                </a:graphic>
              </wp:inline>
            </w:drawing>
          </mc:Choice>
          <mc:Fallback>
            <w:pict>
              <v:shape w14:anchorId="0522CB0D" id="_x0000_s105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Eiacq0S&#10;AgAA/wMAAA4AAAAAAAAAAAAAAAAALgIAAGRycy9lMm9Eb2MueG1sUEsBAi0AFAAGAAgAAAAhANNV&#10;DNrbAAAABgEAAA8AAAAAAAAAAAAAAAAAbAQAAGRycy9kb3ducmV2LnhtbFBLBQYAAAAABAAEAPMA&#10;AAB0BQAAAAA=&#10;" filled="f">
                <v:textbox style="mso-fit-shape-to-text:t">
                  <w:txbxContent>
                    <w:p w14:paraId="57A59E41" w14:textId="21965E4D"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mat3 t, r;  </w:t>
                      </w:r>
                      <w:r w:rsidRPr="00636041">
                        <w:rPr>
                          <w:rFonts w:ascii="Consolas" w:hAnsi="Consolas" w:cs="Consolas"/>
                          <w:color w:val="008000"/>
                          <w:sz w:val="20"/>
                          <w:szCs w:val="20"/>
                        </w:rPr>
                        <w:t>// translation, rotation</w:t>
                      </w:r>
                    </w:p>
                    <w:p w14:paraId="07B503FA"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vec3 v, u;  </w:t>
                      </w:r>
                      <w:r w:rsidRPr="00636041">
                        <w:rPr>
                          <w:rFonts w:ascii="Consolas" w:hAnsi="Consolas" w:cs="Consolas"/>
                          <w:color w:val="008000"/>
                          <w:sz w:val="20"/>
                          <w:szCs w:val="20"/>
                        </w:rPr>
                        <w:t>// two vectors</w:t>
                      </w:r>
                    </w:p>
                    <w:p w14:paraId="46663190"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float</w:t>
                      </w:r>
                      <w:r w:rsidRPr="00636041">
                        <w:rPr>
                          <w:rFonts w:ascii="Consolas" w:hAnsi="Consolas" w:cs="Consolas"/>
                          <w:color w:val="000000"/>
                          <w:sz w:val="20"/>
                          <w:szCs w:val="20"/>
                        </w:rPr>
                        <w:t xml:space="preserve"> f;    </w:t>
                      </w:r>
                      <w:r w:rsidRPr="00636041">
                        <w:rPr>
                          <w:rFonts w:ascii="Consolas" w:hAnsi="Consolas" w:cs="Consolas"/>
                          <w:color w:val="008000"/>
                          <w:sz w:val="20"/>
                          <w:szCs w:val="20"/>
                        </w:rPr>
                        <w:t>//</w:t>
                      </w:r>
                    </w:p>
                    <w:p w14:paraId="59882D70"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assume the variables are initialized</w:t>
                      </w:r>
                    </w:p>
                    <w:p w14:paraId="58441081"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p>
                    <w:p w14:paraId="463A1781"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f * v;  </w:t>
                      </w:r>
                      <w:r w:rsidRPr="00636041">
                        <w:rPr>
                          <w:rFonts w:ascii="Consolas" w:hAnsi="Consolas" w:cs="Consolas"/>
                          <w:color w:val="008000"/>
                          <w:sz w:val="20"/>
                          <w:szCs w:val="20"/>
                        </w:rPr>
                        <w:t>// scaling vector v</w:t>
                      </w:r>
                    </w:p>
                    <w:p w14:paraId="3DA4864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6BBF560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t * v;  </w:t>
                      </w:r>
                      <w:r w:rsidRPr="00636041">
                        <w:rPr>
                          <w:rFonts w:ascii="Consolas" w:hAnsi="Consolas" w:cs="Consolas"/>
                          <w:color w:val="008000"/>
                          <w:sz w:val="20"/>
                          <w:szCs w:val="20"/>
                        </w:rPr>
                        <w:t>// translate v</w:t>
                      </w:r>
                    </w:p>
                    <w:p w14:paraId="2653883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6D9E22D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u = r * v;  </w:t>
                      </w:r>
                      <w:r w:rsidRPr="00636041">
                        <w:rPr>
                          <w:rFonts w:ascii="Consolas" w:hAnsi="Consolas" w:cs="Consolas"/>
                          <w:color w:val="008000"/>
                          <w:sz w:val="20"/>
                          <w:szCs w:val="20"/>
                        </w:rPr>
                        <w:t>// rotate v</w:t>
                      </w:r>
                    </w:p>
                    <w:p w14:paraId="66AC538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or</w:t>
                      </w:r>
                    </w:p>
                    <w:p w14:paraId="7C0E04FC"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translate and then rotate v</w:t>
                      </w:r>
                    </w:p>
                    <w:p w14:paraId="40E243AA"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u = r * t * v;</w:t>
                      </w:r>
                    </w:p>
                    <w:p w14:paraId="434A9E02" w14:textId="77777777"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setting the final location of </w:t>
                      </w:r>
                      <w:r w:rsidRPr="00636041">
                        <w:rPr>
                          <w:rFonts w:ascii="Consolas" w:hAnsi="Consolas" w:cs="Consolas"/>
                          <w:i/>
                          <w:iCs/>
                          <w:color w:val="008000"/>
                          <w:sz w:val="20"/>
                          <w:szCs w:val="20"/>
                        </w:rPr>
                        <w:t>vertex_pos</w:t>
                      </w:r>
                    </w:p>
                    <w:p w14:paraId="209C96FC" w14:textId="030CF074"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using </w:t>
                      </w:r>
                      <w:r w:rsidRPr="00636041">
                        <w:rPr>
                          <w:rFonts w:ascii="Consolas" w:hAnsi="Consolas" w:cs="Consolas"/>
                          <w:i/>
                          <w:iCs/>
                          <w:color w:val="008000"/>
                          <w:sz w:val="20"/>
                          <w:szCs w:val="20"/>
                        </w:rPr>
                        <w:t>view</w:t>
                      </w:r>
                      <w:r w:rsidRPr="00636041">
                        <w:rPr>
                          <w:rFonts w:ascii="Consolas" w:hAnsi="Consolas" w:cs="Consolas"/>
                          <w:color w:val="008000"/>
                          <w:sz w:val="20"/>
                          <w:szCs w:val="20"/>
                        </w:rPr>
                        <w:t xml:space="preserve"> and </w:t>
                      </w:r>
                      <w:r w:rsidRPr="00636041">
                        <w:rPr>
                          <w:rFonts w:ascii="Consolas" w:hAnsi="Consolas" w:cs="Consolas"/>
                          <w:i/>
                          <w:iCs/>
                          <w:color w:val="008000"/>
                          <w:sz w:val="20"/>
                          <w:szCs w:val="20"/>
                        </w:rPr>
                        <w:t>model</w:t>
                      </w:r>
                      <w:r w:rsidRPr="00636041">
                        <w:rPr>
                          <w:rFonts w:ascii="Consolas" w:hAnsi="Consolas" w:cs="Consolas"/>
                          <w:color w:val="008000"/>
                          <w:sz w:val="20"/>
                          <w:szCs w:val="20"/>
                        </w:rPr>
                        <w:t xml:space="preserve"> matrices set by our program</w:t>
                      </w:r>
                    </w:p>
                    <w:p w14:paraId="18EB9283" w14:textId="6D57C74A" w:rsidR="00046CFA" w:rsidRPr="00636041" w:rsidRDefault="00046CFA" w:rsidP="009E2EDE">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gl_Position = view * model * vertex_pos;</w:t>
                      </w:r>
                    </w:p>
                  </w:txbxContent>
                </v:textbox>
                <w10:anchorlock/>
              </v:shape>
            </w:pict>
          </mc:Fallback>
        </mc:AlternateContent>
      </w:r>
    </w:p>
    <w:p w14:paraId="643D03C5" w14:textId="523B7122" w:rsidR="003B174A" w:rsidRDefault="00BC29CC" w:rsidP="00511911">
      <w:pPr>
        <w:rPr>
          <w:rFonts w:eastAsiaTheme="minorEastAsia"/>
        </w:rPr>
      </w:pPr>
      <w:r>
        <w:t xml:space="preserve">Just a little reminder here. As we saw in </w:t>
      </w:r>
      <w:r w:rsidR="00182EEB">
        <w:t>part 2, although matrix multiplication is performed from left to right</w:t>
      </w:r>
      <w:r w:rsidR="00230E34">
        <w:t>, the results propagate from right to left</w:t>
      </w:r>
      <w:r w:rsidR="00C1663F">
        <w:t>.</w:t>
      </w:r>
      <w:r w:rsidR="00252A15">
        <w:t xml:space="preserve"> </w:t>
      </w:r>
      <w:r w:rsidR="004D4F3B">
        <w:t>So,</w:t>
      </w:r>
      <w:r w:rsidR="00252A15">
        <w:t xml:space="preserve"> when we perform the operation </w:t>
      </w:r>
      <m:oMath>
        <m:r>
          <w:rPr>
            <w:rFonts w:ascii="Cambria Math" w:hAnsi="Cambria Math"/>
          </w:rPr>
          <m:t>u=r*t*v</m:t>
        </m:r>
      </m:oMath>
      <w:r w:rsidR="00532E39">
        <w:rPr>
          <w:rFonts w:eastAsiaTheme="minorEastAsia"/>
        </w:rPr>
        <w:t xml:space="preserve">, </w:t>
      </w:r>
      <w:r w:rsidR="00EA7DD4">
        <w:rPr>
          <w:rFonts w:eastAsiaTheme="minorEastAsia"/>
        </w:rPr>
        <w:t>we end up applying translation and the rotation.</w:t>
      </w:r>
    </w:p>
    <w:p w14:paraId="34CEB87A" w14:textId="79880146" w:rsidR="000A794B" w:rsidRDefault="000A794B" w:rsidP="00511911">
      <w:pPr>
        <w:rPr>
          <w:rFonts w:eastAsiaTheme="minorEastAsia"/>
        </w:rPr>
      </w:pPr>
    </w:p>
    <w:p w14:paraId="71A5DC47" w14:textId="4C214139" w:rsidR="000A794B" w:rsidRDefault="00F31C08" w:rsidP="00511911">
      <w:pPr>
        <w:pStyle w:val="Heading3"/>
        <w:spacing w:before="0" w:after="80"/>
      </w:pPr>
      <w:r>
        <w:t xml:space="preserve">Flow </w:t>
      </w:r>
      <w:r w:rsidR="004D4F3B">
        <w:t>control.</w:t>
      </w:r>
    </w:p>
    <w:p w14:paraId="53F93570" w14:textId="31E72B6C" w:rsidR="00F31C08" w:rsidRDefault="00D436E0" w:rsidP="00511911">
      <w:r>
        <w:t>GLSL,</w:t>
      </w:r>
      <w:r w:rsidR="002C51D8">
        <w:t xml:space="preserve"> like any other </w:t>
      </w:r>
      <w:r w:rsidR="00D85FFA">
        <w:t>language,</w:t>
      </w:r>
      <w:r w:rsidR="002C51D8">
        <w:t xml:space="preserve"> supports fl</w:t>
      </w:r>
      <w:r w:rsidR="00476D55">
        <w:t xml:space="preserve">ow control of the code depending on conditions. </w:t>
      </w:r>
      <w:r w:rsidR="00600B12">
        <w:t xml:space="preserve">Being modeled after the C programming language </w:t>
      </w:r>
      <w:r w:rsidR="00E113A4">
        <w:t xml:space="preserve">means that whatever we present here is </w:t>
      </w:r>
      <w:r w:rsidR="004D4F3B">
        <w:t>like</w:t>
      </w:r>
      <w:r w:rsidR="00E113A4">
        <w:t xml:space="preserve"> thing we already know from </w:t>
      </w:r>
      <w:r w:rsidR="006D06D1">
        <w:t xml:space="preserve">our experience </w:t>
      </w:r>
      <w:r w:rsidR="004D3E23">
        <w:t>with</w:t>
      </w:r>
      <w:r w:rsidR="006D06D1">
        <w:t xml:space="preserve"> C++, which </w:t>
      </w:r>
      <w:r>
        <w:t>is based</w:t>
      </w:r>
      <w:r w:rsidR="00F002E9">
        <w:t xml:space="preserve"> on C</w:t>
      </w:r>
      <w:r w:rsidR="00CF47D2">
        <w:t xml:space="preserve"> to ease transition.</w:t>
      </w:r>
    </w:p>
    <w:p w14:paraId="5489BFA7" w14:textId="357FD324" w:rsidR="002C4345" w:rsidRDefault="009439C8" w:rsidP="00511911">
      <w:r>
        <w:t xml:space="preserve">In GLSL we have </w:t>
      </w:r>
      <w:r>
        <w:rPr>
          <w:i/>
          <w:iCs/>
        </w:rPr>
        <w:t>if/else</w:t>
      </w:r>
      <w:r>
        <w:t xml:space="preserve"> and </w:t>
      </w:r>
      <w:r>
        <w:rPr>
          <w:i/>
          <w:iCs/>
        </w:rPr>
        <w:t>switch</w:t>
      </w:r>
      <w:r>
        <w:t xml:space="preserve"> to </w:t>
      </w:r>
      <w:r w:rsidR="004159DE">
        <w:t xml:space="preserve">direct code </w:t>
      </w:r>
      <w:r>
        <w:t>execut</w:t>
      </w:r>
      <w:r w:rsidR="004159DE">
        <w:t xml:space="preserve">ion based </w:t>
      </w:r>
      <w:r w:rsidR="0039537B">
        <w:t>on conditions.</w:t>
      </w:r>
    </w:p>
    <w:p w14:paraId="03D3D67C" w14:textId="53EF03F4" w:rsidR="0039537B" w:rsidRDefault="0039537B" w:rsidP="00511911">
      <w:r>
        <w:rPr>
          <w:noProof/>
        </w:rPr>
        <mc:AlternateContent>
          <mc:Choice Requires="wps">
            <w:drawing>
              <wp:inline distT="0" distB="0" distL="0" distR="0" wp14:anchorId="047E9263" wp14:editId="36BADFEB">
                <wp:extent cx="6629400" cy="1404620"/>
                <wp:effectExtent l="0" t="0" r="19050" b="2603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C1C8FD7" w14:textId="6A9B1503"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a_variable;</w:t>
                            </w:r>
                          </w:p>
                          <w:p w14:paraId="5EC6EB9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s_color;</w:t>
                            </w:r>
                          </w:p>
                          <w:p w14:paraId="005449D7" w14:textId="2EE617A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s_conditional()</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1AB05B8D" w14:textId="2803CA5C"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if</w:t>
                            </w:r>
                            <w:r w:rsidRPr="00636041">
                              <w:rPr>
                                <w:rFonts w:ascii="Consolas" w:hAnsi="Consolas" w:cs="Consolas"/>
                                <w:color w:val="000000"/>
                                <w:sz w:val="20"/>
                                <w:szCs w:val="20"/>
                              </w:rPr>
                              <w:t xml:space="preserve"> (a_variable == 2)</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 xml:space="preserve">    {</w:t>
                            </w:r>
                          </w:p>
                          <w:p w14:paraId="7AB4F90D"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vec4(1, 2, 3, 4);</w:t>
                            </w:r>
                          </w:p>
                          <w:p w14:paraId="0BC356D8"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1);</w:t>
                            </w:r>
                          </w:p>
                          <w:p w14:paraId="5FE75E54"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7CD566E3" w14:textId="1C4EC86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00FF6588" w:rsidRPr="00636041">
                              <w:rPr>
                                <w:rFonts w:ascii="Consolas" w:hAnsi="Consolas" w:cs="Consolas"/>
                                <w:color w:val="000000"/>
                                <w:sz w:val="20"/>
                                <w:szCs w:val="20"/>
                              </w:rPr>
                              <w:t>e</w:t>
                            </w:r>
                            <w:r w:rsidRPr="00636041">
                              <w:rPr>
                                <w:rFonts w:ascii="Consolas" w:hAnsi="Consolas" w:cs="Consolas"/>
                                <w:color w:val="0000FF"/>
                                <w:sz w:val="20"/>
                                <w:szCs w:val="20"/>
                              </w:rPr>
                              <w:t>lse</w:t>
                            </w:r>
                            <w:r w:rsidR="00FF6588" w:rsidRPr="00636041">
                              <w:rPr>
                                <w:rFonts w:ascii="Consolas" w:hAnsi="Consolas" w:cs="Consolas"/>
                                <w:color w:val="0000FF"/>
                                <w:sz w:val="20"/>
                                <w:szCs w:val="20"/>
                              </w:rPr>
                              <w:t xml:space="preserve"> </w:t>
                            </w:r>
                            <w:r w:rsidRPr="00636041">
                              <w:rPr>
                                <w:rFonts w:ascii="Consolas" w:hAnsi="Consolas" w:cs="Consolas"/>
                                <w:color w:val="000000"/>
                                <w:sz w:val="20"/>
                                <w:szCs w:val="20"/>
                              </w:rPr>
                              <w:t>{</w:t>
                            </w:r>
                          </w:p>
                          <w:p w14:paraId="21D90243" w14:textId="0D2177FF"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vec4(4, 3, 2, 1);</w:t>
                            </w:r>
                          </w:p>
                          <w:p w14:paraId="1D38781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0.5);</w:t>
                            </w:r>
                          </w:p>
                          <w:p w14:paraId="1A64DE15"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2AA89489"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p>
                          <w:p w14:paraId="20571B7F"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xml:space="preserve">// or </w:t>
                            </w:r>
                          </w:p>
                          <w:p w14:paraId="0547691F" w14:textId="160F4865"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switch</w:t>
                            </w:r>
                            <w:r w:rsidRPr="00636041">
                              <w:rPr>
                                <w:rFonts w:ascii="Consolas" w:hAnsi="Consolas" w:cs="Consolas"/>
                                <w:color w:val="000000"/>
                                <w:sz w:val="20"/>
                                <w:szCs w:val="20"/>
                              </w:rPr>
                              <w:t xml:space="preserve"> (a_variable) {</w:t>
                            </w:r>
                          </w:p>
                          <w:p w14:paraId="1F988C47"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1:   </w:t>
                            </w:r>
                            <w:r w:rsidRPr="00636041">
                              <w:rPr>
                                <w:rFonts w:ascii="Consolas" w:hAnsi="Consolas" w:cs="Consolas"/>
                                <w:color w:val="008000"/>
                                <w:sz w:val="20"/>
                                <w:szCs w:val="20"/>
                              </w:rPr>
                              <w:t>// set color to white</w:t>
                            </w:r>
                          </w:p>
                          <w:p w14:paraId="3A4A343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1);</w:t>
                            </w:r>
                          </w:p>
                          <w:p w14:paraId="4BC30E0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14FF1FA2"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2:   </w:t>
                            </w:r>
                            <w:r w:rsidRPr="00636041">
                              <w:rPr>
                                <w:rFonts w:ascii="Consolas" w:hAnsi="Consolas" w:cs="Consolas"/>
                                <w:color w:val="008000"/>
                                <w:sz w:val="20"/>
                                <w:szCs w:val="20"/>
                              </w:rPr>
                              <w:t>// set color to red</w:t>
                            </w:r>
                          </w:p>
                          <w:p w14:paraId="1A6D3696"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0, 0, 1);</w:t>
                            </w:r>
                          </w:p>
                          <w:p w14:paraId="6AD3DCD3"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5CCB7DAA"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2:   </w:t>
                            </w:r>
                            <w:r w:rsidRPr="00636041">
                              <w:rPr>
                                <w:rFonts w:ascii="Consolas" w:hAnsi="Consolas" w:cs="Consolas"/>
                                <w:color w:val="008000"/>
                                <w:sz w:val="20"/>
                                <w:szCs w:val="20"/>
                              </w:rPr>
                              <w:t>// set color to green</w:t>
                            </w:r>
                          </w:p>
                          <w:p w14:paraId="05A0DC12"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vec4(0, 1, 0, 1);</w:t>
                            </w:r>
                          </w:p>
                          <w:p w14:paraId="072754F1"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0AF25016"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default</w:t>
                            </w:r>
                            <w:r w:rsidRPr="00636041">
                              <w:rPr>
                                <w:rFonts w:ascii="Consolas" w:hAnsi="Consolas" w:cs="Consolas"/>
                                <w:color w:val="000000"/>
                                <w:sz w:val="20"/>
                                <w:szCs w:val="20"/>
                              </w:rPr>
                              <w:t xml:space="preserve">:   </w:t>
                            </w:r>
                            <w:r w:rsidRPr="00636041">
                              <w:rPr>
                                <w:rFonts w:ascii="Consolas" w:hAnsi="Consolas" w:cs="Consolas"/>
                                <w:color w:val="008000"/>
                                <w:sz w:val="20"/>
                                <w:szCs w:val="20"/>
                              </w:rPr>
                              <w:t>// set color to blue</w:t>
                            </w:r>
                          </w:p>
                          <w:p w14:paraId="0CF707C1"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vec4(0, 0, 1, 1);</w:t>
                            </w:r>
                          </w:p>
                          <w:p w14:paraId="7BF12D95"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6E6EAF5A"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549E56E6" w14:textId="69D34F6E" w:rsidR="00046CFA" w:rsidRPr="00636041" w:rsidRDefault="00046CFA" w:rsidP="0039537B">
                            <w:pPr>
                              <w:spacing w:after="0"/>
                              <w:rPr>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47E9263" id="_x0000_s1053"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JotHFsS&#10;AgAA/wMAAA4AAAAAAAAAAAAAAAAALgIAAGRycy9lMm9Eb2MueG1sUEsBAi0AFAAGAAgAAAAhANNV&#10;DNrbAAAABgEAAA8AAAAAAAAAAAAAAAAAbAQAAGRycy9kb3ducmV2LnhtbFBLBQYAAAAABAAEAPMA&#10;AAB0BQAAAAA=&#10;" filled="f">
                <v:textbox style="mso-fit-shape-to-text:t">
                  <w:txbxContent>
                    <w:p w14:paraId="2C1C8FD7" w14:textId="6A9B1503"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a_variable;</w:t>
                      </w:r>
                    </w:p>
                    <w:p w14:paraId="5EC6EB9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vec4 s_color;</w:t>
                      </w:r>
                    </w:p>
                    <w:p w14:paraId="005449D7" w14:textId="2EE617A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s_conditional()</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1AB05B8D" w14:textId="2803CA5C"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if</w:t>
                      </w:r>
                      <w:r w:rsidRPr="00636041">
                        <w:rPr>
                          <w:rFonts w:ascii="Consolas" w:hAnsi="Consolas" w:cs="Consolas"/>
                          <w:color w:val="000000"/>
                          <w:sz w:val="20"/>
                          <w:szCs w:val="20"/>
                        </w:rPr>
                        <w:t xml:space="preserve"> (a_variable == 2)</w:t>
                      </w:r>
                      <w:r w:rsidR="00FF6588" w:rsidRPr="00636041">
                        <w:rPr>
                          <w:rFonts w:ascii="Consolas" w:hAnsi="Consolas" w:cs="Consolas"/>
                          <w:color w:val="000000"/>
                          <w:sz w:val="20"/>
                          <w:szCs w:val="20"/>
                        </w:rPr>
                        <w:t xml:space="preserve"> </w:t>
                      </w:r>
                      <w:r w:rsidRPr="00636041">
                        <w:rPr>
                          <w:rFonts w:ascii="Consolas" w:hAnsi="Consolas" w:cs="Consolas"/>
                          <w:color w:val="000000"/>
                          <w:sz w:val="20"/>
                          <w:szCs w:val="20"/>
                        </w:rPr>
                        <w:t xml:space="preserve">    {</w:t>
                      </w:r>
                    </w:p>
                    <w:p w14:paraId="7AB4F90D"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vec4(1, 2, 3, 4);</w:t>
                      </w:r>
                    </w:p>
                    <w:p w14:paraId="0BC356D8"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1);</w:t>
                      </w:r>
                    </w:p>
                    <w:p w14:paraId="5FE75E54"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7CD566E3" w14:textId="1C4EC86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00FF6588" w:rsidRPr="00636041">
                        <w:rPr>
                          <w:rFonts w:ascii="Consolas" w:hAnsi="Consolas" w:cs="Consolas"/>
                          <w:color w:val="000000"/>
                          <w:sz w:val="20"/>
                          <w:szCs w:val="20"/>
                        </w:rPr>
                        <w:t>e</w:t>
                      </w:r>
                      <w:r w:rsidRPr="00636041">
                        <w:rPr>
                          <w:rFonts w:ascii="Consolas" w:hAnsi="Consolas" w:cs="Consolas"/>
                          <w:color w:val="0000FF"/>
                          <w:sz w:val="20"/>
                          <w:szCs w:val="20"/>
                        </w:rPr>
                        <w:t>lse</w:t>
                      </w:r>
                      <w:r w:rsidR="00FF6588" w:rsidRPr="00636041">
                        <w:rPr>
                          <w:rFonts w:ascii="Consolas" w:hAnsi="Consolas" w:cs="Consolas"/>
                          <w:color w:val="0000FF"/>
                          <w:sz w:val="20"/>
                          <w:szCs w:val="20"/>
                        </w:rPr>
                        <w:t xml:space="preserve"> </w:t>
                      </w:r>
                      <w:r w:rsidRPr="00636041">
                        <w:rPr>
                          <w:rFonts w:ascii="Consolas" w:hAnsi="Consolas" w:cs="Consolas"/>
                          <w:color w:val="000000"/>
                          <w:sz w:val="20"/>
                          <w:szCs w:val="20"/>
                        </w:rPr>
                        <w:t>{</w:t>
                      </w:r>
                    </w:p>
                    <w:p w14:paraId="21D90243" w14:textId="0D2177FF"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vec4(4, 3, 2, 1);</w:t>
                      </w:r>
                    </w:p>
                    <w:p w14:paraId="1D38781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0.5);</w:t>
                      </w:r>
                    </w:p>
                    <w:p w14:paraId="1A64DE15"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2AA89489"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p>
                    <w:p w14:paraId="20571B7F"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xml:space="preserve">// or </w:t>
                      </w:r>
                    </w:p>
                    <w:p w14:paraId="0547691F" w14:textId="160F4865"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switch</w:t>
                      </w:r>
                      <w:r w:rsidRPr="00636041">
                        <w:rPr>
                          <w:rFonts w:ascii="Consolas" w:hAnsi="Consolas" w:cs="Consolas"/>
                          <w:color w:val="000000"/>
                          <w:sz w:val="20"/>
                          <w:szCs w:val="20"/>
                        </w:rPr>
                        <w:t xml:space="preserve"> (a_variable) {</w:t>
                      </w:r>
                    </w:p>
                    <w:p w14:paraId="1F988C47"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1:   </w:t>
                      </w:r>
                      <w:r w:rsidRPr="00636041">
                        <w:rPr>
                          <w:rFonts w:ascii="Consolas" w:hAnsi="Consolas" w:cs="Consolas"/>
                          <w:color w:val="008000"/>
                          <w:sz w:val="20"/>
                          <w:szCs w:val="20"/>
                        </w:rPr>
                        <w:t>// set color to white</w:t>
                      </w:r>
                    </w:p>
                    <w:p w14:paraId="3A4A343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1, 1, 1);</w:t>
                      </w:r>
                    </w:p>
                    <w:p w14:paraId="4BC30E0E"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14FF1FA2"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2:   </w:t>
                      </w:r>
                      <w:r w:rsidRPr="00636041">
                        <w:rPr>
                          <w:rFonts w:ascii="Consolas" w:hAnsi="Consolas" w:cs="Consolas"/>
                          <w:color w:val="008000"/>
                          <w:sz w:val="20"/>
                          <w:szCs w:val="20"/>
                        </w:rPr>
                        <w:t>// set color to red</w:t>
                      </w:r>
                    </w:p>
                    <w:p w14:paraId="1A6D3696"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vec4(1, 0, 0, 1);</w:t>
                      </w:r>
                    </w:p>
                    <w:p w14:paraId="6AD3DCD3"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5CCB7DAA"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case</w:t>
                      </w:r>
                      <w:r w:rsidRPr="00636041">
                        <w:rPr>
                          <w:rFonts w:ascii="Consolas" w:hAnsi="Consolas" w:cs="Consolas"/>
                          <w:color w:val="000000"/>
                          <w:sz w:val="20"/>
                          <w:szCs w:val="20"/>
                        </w:rPr>
                        <w:t xml:space="preserve"> 2:   </w:t>
                      </w:r>
                      <w:r w:rsidRPr="00636041">
                        <w:rPr>
                          <w:rFonts w:ascii="Consolas" w:hAnsi="Consolas" w:cs="Consolas"/>
                          <w:color w:val="008000"/>
                          <w:sz w:val="20"/>
                          <w:szCs w:val="20"/>
                        </w:rPr>
                        <w:t>// set color to green</w:t>
                      </w:r>
                    </w:p>
                    <w:p w14:paraId="05A0DC12"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vec4(0, 1, 0, 1);</w:t>
                      </w:r>
                    </w:p>
                    <w:p w14:paraId="072754F1"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0AF25016"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default</w:t>
                      </w:r>
                      <w:r w:rsidRPr="00636041">
                        <w:rPr>
                          <w:rFonts w:ascii="Consolas" w:hAnsi="Consolas" w:cs="Consolas"/>
                          <w:color w:val="000000"/>
                          <w:sz w:val="20"/>
                          <w:szCs w:val="20"/>
                        </w:rPr>
                        <w:t xml:space="preserve">:   </w:t>
                      </w:r>
                      <w:r w:rsidRPr="00636041">
                        <w:rPr>
                          <w:rFonts w:ascii="Consolas" w:hAnsi="Consolas" w:cs="Consolas"/>
                          <w:color w:val="008000"/>
                          <w:sz w:val="20"/>
                          <w:szCs w:val="20"/>
                        </w:rPr>
                        <w:t>// set color to blue</w:t>
                      </w:r>
                    </w:p>
                    <w:p w14:paraId="0CF707C1"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s_color = vec4(0, 0, 1, 1);</w:t>
                      </w:r>
                    </w:p>
                    <w:p w14:paraId="7BF12D95"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break</w:t>
                      </w:r>
                      <w:r w:rsidRPr="00636041">
                        <w:rPr>
                          <w:rFonts w:ascii="Consolas" w:hAnsi="Consolas" w:cs="Consolas"/>
                          <w:color w:val="000000"/>
                          <w:sz w:val="20"/>
                          <w:szCs w:val="20"/>
                        </w:rPr>
                        <w:t>;</w:t>
                      </w:r>
                    </w:p>
                    <w:p w14:paraId="6E6EAF5A" w14:textId="77777777" w:rsidR="00046CFA" w:rsidRPr="00636041" w:rsidRDefault="00046CFA" w:rsidP="0039537B">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549E56E6" w14:textId="69D34F6E" w:rsidR="00046CFA" w:rsidRPr="00636041" w:rsidRDefault="00046CFA" w:rsidP="0039537B">
                      <w:pPr>
                        <w:spacing w:after="0"/>
                        <w:rPr>
                          <w:sz w:val="20"/>
                          <w:szCs w:val="20"/>
                        </w:rPr>
                      </w:pPr>
                      <w:r w:rsidRPr="00636041">
                        <w:rPr>
                          <w:rFonts w:ascii="Consolas" w:hAnsi="Consolas" w:cs="Consolas"/>
                          <w:color w:val="000000"/>
                          <w:sz w:val="20"/>
                          <w:szCs w:val="20"/>
                        </w:rPr>
                        <w:t>}</w:t>
                      </w:r>
                    </w:p>
                  </w:txbxContent>
                </v:textbox>
                <w10:anchorlock/>
              </v:shape>
            </w:pict>
          </mc:Fallback>
        </mc:AlternateContent>
      </w:r>
    </w:p>
    <w:p w14:paraId="13778AEC" w14:textId="6C194D0F" w:rsidR="009660C9" w:rsidRDefault="009660C9" w:rsidP="00511911"/>
    <w:p w14:paraId="21AE23AC" w14:textId="1FAA8658" w:rsidR="009660C9" w:rsidRDefault="009660C9" w:rsidP="00511911">
      <w:pPr>
        <w:pStyle w:val="Heading3"/>
        <w:spacing w:before="0" w:after="80"/>
      </w:pPr>
      <w:r>
        <w:t>Loops</w:t>
      </w:r>
    </w:p>
    <w:p w14:paraId="3DD2113F" w14:textId="081FD422" w:rsidR="008E006B" w:rsidRDefault="00A8371E" w:rsidP="00511911">
      <w:r>
        <w:t xml:space="preserve">GLSL </w:t>
      </w:r>
      <w:r w:rsidR="00E540F6">
        <w:t xml:space="preserve">supports the three basic loops we </w:t>
      </w:r>
      <w:r w:rsidR="008927CF">
        <w:t xml:space="preserve">know. These are the </w:t>
      </w:r>
      <w:r w:rsidR="008927CF">
        <w:rPr>
          <w:i/>
          <w:iCs/>
        </w:rPr>
        <w:t xml:space="preserve">for, </w:t>
      </w:r>
      <w:r w:rsidR="004D4F3B">
        <w:rPr>
          <w:i/>
          <w:iCs/>
        </w:rPr>
        <w:t xml:space="preserve">while, </w:t>
      </w:r>
      <w:r w:rsidR="004D4F3B">
        <w:t>and</w:t>
      </w:r>
      <w:r w:rsidR="008927CF">
        <w:t xml:space="preserve"> </w:t>
      </w:r>
      <w:r w:rsidR="008927CF">
        <w:rPr>
          <w:i/>
          <w:iCs/>
        </w:rPr>
        <w:t>do/while</w:t>
      </w:r>
      <w:r w:rsidR="008927CF">
        <w:t xml:space="preserve"> loops.</w:t>
      </w:r>
      <w:r w:rsidR="00C94AC0">
        <w:t xml:space="preserve"> </w:t>
      </w:r>
      <w:r w:rsidR="00255B52">
        <w:t xml:space="preserve">Whatever we said about these loops when we </w:t>
      </w:r>
      <w:r w:rsidR="00BB2939">
        <w:t xml:space="preserve">were introduced to them in C++ is valid for GLSL loops as well. </w:t>
      </w:r>
      <w:r w:rsidR="00080305">
        <w:t xml:space="preserve">They behave in </w:t>
      </w:r>
      <w:r w:rsidR="004D4F3B">
        <w:t>the same</w:t>
      </w:r>
      <w:r w:rsidR="00080305">
        <w:t xml:space="preserve"> way. </w:t>
      </w:r>
      <w:r w:rsidR="00080305">
        <w:rPr>
          <w:i/>
          <w:iCs/>
        </w:rPr>
        <w:lastRenderedPageBreak/>
        <w:t>for</w:t>
      </w:r>
      <w:r w:rsidR="00080305">
        <w:t xml:space="preserve"> and </w:t>
      </w:r>
      <w:r w:rsidR="008C4430">
        <w:rPr>
          <w:i/>
          <w:iCs/>
        </w:rPr>
        <w:t>while</w:t>
      </w:r>
      <w:r w:rsidR="008C4430">
        <w:t xml:space="preserve"> loops perform the check in the beginning of the loop, while </w:t>
      </w:r>
      <w:r w:rsidR="003B0C39">
        <w:t xml:space="preserve">the </w:t>
      </w:r>
      <w:r w:rsidR="008C4430">
        <w:rPr>
          <w:i/>
          <w:iCs/>
        </w:rPr>
        <w:t>do</w:t>
      </w:r>
      <w:r w:rsidR="003B0C39">
        <w:rPr>
          <w:i/>
          <w:iCs/>
        </w:rPr>
        <w:t>/while</w:t>
      </w:r>
      <w:r w:rsidR="003B0C39">
        <w:t xml:space="preserve"> loop performs the check at the end. This means that the first two may </w:t>
      </w:r>
      <w:r w:rsidR="009274AA">
        <w:t xml:space="preserve">never enter the code inside the loop, and the third will execute that </w:t>
      </w:r>
      <w:r w:rsidR="00D436E0">
        <w:t>code</w:t>
      </w:r>
      <w:r w:rsidR="009274AA">
        <w:t xml:space="preserve"> a</w:t>
      </w:r>
      <w:r w:rsidR="00C25406">
        <w:t>t</w:t>
      </w:r>
      <w:r w:rsidR="009274AA">
        <w:t xml:space="preserve"> least once</w:t>
      </w:r>
      <w:r w:rsidR="00C25406">
        <w:t>.</w:t>
      </w:r>
    </w:p>
    <w:p w14:paraId="4B48AF43" w14:textId="4842981B" w:rsidR="00C94AC0" w:rsidRDefault="00C94AC0" w:rsidP="00511911">
      <w:r>
        <w:t>Their syntax is the same as in C/C++ we know already</w:t>
      </w:r>
      <w:r w:rsidR="00CB7543">
        <w:t>:</w:t>
      </w:r>
    </w:p>
    <w:p w14:paraId="0347455B" w14:textId="05DC1545" w:rsidR="00CB7543" w:rsidRDefault="00CB7543" w:rsidP="00511911">
      <w:r>
        <w:rPr>
          <w:noProof/>
        </w:rPr>
        <mc:AlternateContent>
          <mc:Choice Requires="wps">
            <w:drawing>
              <wp:inline distT="0" distB="0" distL="0" distR="0" wp14:anchorId="02145D2D" wp14:editId="357A541F">
                <wp:extent cx="6629400" cy="1404620"/>
                <wp:effectExtent l="0" t="0" r="19050" b="139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A8F21DB" w14:textId="5225F401"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loops()</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6128B63" w14:textId="36BCE87B"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for</w:t>
                            </w: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i = 0; i &lt; 10; i = i + 1)</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407A5C49"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14FE35FE" w14:textId="2C88EC02"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776A147B"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j = 0;</w:t>
                            </w:r>
                          </w:p>
                          <w:p w14:paraId="1E96E4AA" w14:textId="5D214F7C"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while</w:t>
                            </w:r>
                            <w:r w:rsidRPr="00636041">
                              <w:rPr>
                                <w:rFonts w:ascii="Consolas" w:hAnsi="Consolas" w:cs="Consolas"/>
                                <w:color w:val="000000"/>
                                <w:sz w:val="20"/>
                                <w:szCs w:val="20"/>
                              </w:rPr>
                              <w:t xml:space="preserve"> (j &lt; 10) {</w:t>
                            </w:r>
                          </w:p>
                          <w:p w14:paraId="1DCF1DEF"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2DBC1AF0"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j = j + 1; </w:t>
                            </w:r>
                            <w:r w:rsidRPr="00636041">
                              <w:rPr>
                                <w:rFonts w:ascii="Consolas" w:hAnsi="Consolas" w:cs="Consolas"/>
                                <w:color w:val="008000"/>
                                <w:sz w:val="20"/>
                                <w:szCs w:val="20"/>
                              </w:rPr>
                              <w:t>// remember to increase counter!</w:t>
                            </w:r>
                          </w:p>
                          <w:p w14:paraId="67CF1F6E" w14:textId="21B98F3B"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0FF5AB03"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j = 10;</w:t>
                            </w:r>
                          </w:p>
                          <w:p w14:paraId="5EAE42B7"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do</w:t>
                            </w:r>
                            <w:r w:rsidRPr="00636041">
                              <w:rPr>
                                <w:rFonts w:ascii="Consolas" w:hAnsi="Consolas" w:cs="Consolas"/>
                                <w:color w:val="000000"/>
                                <w:sz w:val="20"/>
                                <w:szCs w:val="20"/>
                              </w:rPr>
                              <w:t xml:space="preserve"> {</w:t>
                            </w:r>
                          </w:p>
                          <w:p w14:paraId="5E426243"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33C080E1" w14:textId="46AAC7BD"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j = j - 1; </w:t>
                            </w:r>
                            <w:r w:rsidRPr="00636041">
                              <w:rPr>
                                <w:rFonts w:ascii="Consolas" w:hAnsi="Consolas" w:cs="Consolas"/>
                                <w:color w:val="008000"/>
                                <w:sz w:val="20"/>
                                <w:szCs w:val="20"/>
                              </w:rPr>
                              <w:t>// remember to decrease counter!</w:t>
                            </w:r>
                          </w:p>
                          <w:p w14:paraId="7B1CF7B9"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 </w:t>
                            </w:r>
                            <w:r w:rsidRPr="00636041">
                              <w:rPr>
                                <w:rFonts w:ascii="Consolas" w:hAnsi="Consolas" w:cs="Consolas"/>
                                <w:color w:val="0000FF"/>
                                <w:sz w:val="20"/>
                                <w:szCs w:val="20"/>
                              </w:rPr>
                              <w:t>while</w:t>
                            </w:r>
                            <w:r w:rsidRPr="00636041">
                              <w:rPr>
                                <w:rFonts w:ascii="Consolas" w:hAnsi="Consolas" w:cs="Consolas"/>
                                <w:color w:val="000000"/>
                                <w:sz w:val="20"/>
                                <w:szCs w:val="20"/>
                              </w:rPr>
                              <w:t xml:space="preserve"> (j &gt; 0);</w:t>
                            </w:r>
                          </w:p>
                          <w:p w14:paraId="095479FB" w14:textId="3BAF3220" w:rsidR="00046CFA" w:rsidRPr="00636041" w:rsidRDefault="00046CFA" w:rsidP="00CB7543">
                            <w:pPr>
                              <w:spacing w:after="0"/>
                              <w:rPr>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2145D2D" id="_x0000_s1054"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POHNysS&#10;AgAA/wMAAA4AAAAAAAAAAAAAAAAALgIAAGRycy9lMm9Eb2MueG1sUEsBAi0AFAAGAAgAAAAhANNV&#10;DNrbAAAABgEAAA8AAAAAAAAAAAAAAAAAbAQAAGRycy9kb3ducmV2LnhtbFBLBQYAAAAABAAEAPMA&#10;AAB0BQAAAAA=&#10;" filled="f">
                <v:textbox style="mso-fit-shape-to-text:t">
                  <w:txbxContent>
                    <w:p w14:paraId="2A8F21DB" w14:textId="5225F401"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loops()</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6128B63" w14:textId="36BCE87B"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for</w:t>
                      </w: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i = 0; i &lt; 10; i = i + 1)</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407A5C49"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14FE35FE" w14:textId="2C88EC02"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776A147B"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j = 0;</w:t>
                      </w:r>
                    </w:p>
                    <w:p w14:paraId="1E96E4AA" w14:textId="5D214F7C"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while</w:t>
                      </w:r>
                      <w:r w:rsidRPr="00636041">
                        <w:rPr>
                          <w:rFonts w:ascii="Consolas" w:hAnsi="Consolas" w:cs="Consolas"/>
                          <w:color w:val="000000"/>
                          <w:sz w:val="20"/>
                          <w:szCs w:val="20"/>
                        </w:rPr>
                        <w:t xml:space="preserve"> (j &lt; 10) {</w:t>
                      </w:r>
                    </w:p>
                    <w:p w14:paraId="1DCF1DEF"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2DBC1AF0"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j = j + 1; </w:t>
                      </w:r>
                      <w:r w:rsidRPr="00636041">
                        <w:rPr>
                          <w:rFonts w:ascii="Consolas" w:hAnsi="Consolas" w:cs="Consolas"/>
                          <w:color w:val="008000"/>
                          <w:sz w:val="20"/>
                          <w:szCs w:val="20"/>
                        </w:rPr>
                        <w:t>// remember to increase counter!</w:t>
                      </w:r>
                    </w:p>
                    <w:p w14:paraId="67CF1F6E" w14:textId="21B98F3B"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p>
                    <w:p w14:paraId="0FF5AB03"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int</w:t>
                      </w:r>
                      <w:r w:rsidRPr="00636041">
                        <w:rPr>
                          <w:rFonts w:ascii="Consolas" w:hAnsi="Consolas" w:cs="Consolas"/>
                          <w:color w:val="000000"/>
                          <w:sz w:val="20"/>
                          <w:szCs w:val="20"/>
                        </w:rPr>
                        <w:t xml:space="preserve"> j = 10;</w:t>
                      </w:r>
                    </w:p>
                    <w:p w14:paraId="5EAE42B7"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do</w:t>
                      </w:r>
                      <w:r w:rsidRPr="00636041">
                        <w:rPr>
                          <w:rFonts w:ascii="Consolas" w:hAnsi="Consolas" w:cs="Consolas"/>
                          <w:color w:val="000000"/>
                          <w:sz w:val="20"/>
                          <w:szCs w:val="20"/>
                        </w:rPr>
                        <w:t xml:space="preserve"> {</w:t>
                      </w:r>
                    </w:p>
                    <w:p w14:paraId="5E426243"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do something</w:t>
                      </w:r>
                    </w:p>
                    <w:p w14:paraId="33C080E1" w14:textId="46AAC7BD"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j = j - 1; </w:t>
                      </w:r>
                      <w:r w:rsidRPr="00636041">
                        <w:rPr>
                          <w:rFonts w:ascii="Consolas" w:hAnsi="Consolas" w:cs="Consolas"/>
                          <w:color w:val="008000"/>
                          <w:sz w:val="20"/>
                          <w:szCs w:val="20"/>
                        </w:rPr>
                        <w:t>// remember to decrease counter!</w:t>
                      </w:r>
                    </w:p>
                    <w:p w14:paraId="7B1CF7B9" w14:textId="77777777" w:rsidR="00046CFA" w:rsidRPr="00636041" w:rsidRDefault="00046CFA" w:rsidP="00CB754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 </w:t>
                      </w:r>
                      <w:r w:rsidRPr="00636041">
                        <w:rPr>
                          <w:rFonts w:ascii="Consolas" w:hAnsi="Consolas" w:cs="Consolas"/>
                          <w:color w:val="0000FF"/>
                          <w:sz w:val="20"/>
                          <w:szCs w:val="20"/>
                        </w:rPr>
                        <w:t>while</w:t>
                      </w:r>
                      <w:r w:rsidRPr="00636041">
                        <w:rPr>
                          <w:rFonts w:ascii="Consolas" w:hAnsi="Consolas" w:cs="Consolas"/>
                          <w:color w:val="000000"/>
                          <w:sz w:val="20"/>
                          <w:szCs w:val="20"/>
                        </w:rPr>
                        <w:t xml:space="preserve"> (j &gt; 0);</w:t>
                      </w:r>
                    </w:p>
                    <w:p w14:paraId="095479FB" w14:textId="3BAF3220" w:rsidR="00046CFA" w:rsidRPr="00636041" w:rsidRDefault="00046CFA" w:rsidP="00CB7543">
                      <w:pPr>
                        <w:spacing w:after="0"/>
                        <w:rPr>
                          <w:sz w:val="20"/>
                          <w:szCs w:val="20"/>
                        </w:rPr>
                      </w:pPr>
                      <w:r w:rsidRPr="00636041">
                        <w:rPr>
                          <w:rFonts w:ascii="Consolas" w:hAnsi="Consolas" w:cs="Consolas"/>
                          <w:color w:val="000000"/>
                          <w:sz w:val="20"/>
                          <w:szCs w:val="20"/>
                        </w:rPr>
                        <w:t>}</w:t>
                      </w:r>
                    </w:p>
                  </w:txbxContent>
                </v:textbox>
                <w10:anchorlock/>
              </v:shape>
            </w:pict>
          </mc:Fallback>
        </mc:AlternateContent>
      </w:r>
    </w:p>
    <w:p w14:paraId="6728AE3D" w14:textId="174ED735" w:rsidR="00C25406" w:rsidRDefault="00C25406" w:rsidP="00511911"/>
    <w:p w14:paraId="46A2DB9A" w14:textId="22F15803" w:rsidR="00CA4A6A" w:rsidRDefault="00CA4A6A" w:rsidP="00511911">
      <w:pPr>
        <w:pStyle w:val="Heading3"/>
        <w:spacing w:before="0" w:after="80"/>
      </w:pPr>
      <w:r>
        <w:t>Structures</w:t>
      </w:r>
    </w:p>
    <w:p w14:paraId="1BEEE4F1" w14:textId="5EEFDA46" w:rsidR="00CA4A6A" w:rsidRPr="00294B9D" w:rsidRDefault="00E351A2" w:rsidP="00511911">
      <w:r>
        <w:t xml:space="preserve">As we saw </w:t>
      </w:r>
      <w:r w:rsidR="00C547D6">
        <w:t xml:space="preserve">in C++ structures are </w:t>
      </w:r>
      <w:r w:rsidR="004D4F3B">
        <w:t>custom</w:t>
      </w:r>
      <w:r w:rsidR="00C547D6">
        <w:t xml:space="preserve"> data types. They give the opportunity to </w:t>
      </w:r>
      <w:r w:rsidR="00FB6427">
        <w:t xml:space="preserve">put together data describing one entity. </w:t>
      </w:r>
    </w:p>
    <w:p w14:paraId="44DF7C25" w14:textId="6C6B5A4D" w:rsidR="004D3E23" w:rsidRDefault="004D3E23" w:rsidP="00511911">
      <w:pPr>
        <w:rPr>
          <w:lang w:val="el-GR"/>
        </w:rPr>
      </w:pPr>
      <w:r w:rsidRPr="004D3E23">
        <w:rPr>
          <w:noProof/>
          <w:lang w:val="el-GR"/>
        </w:rPr>
        <mc:AlternateContent>
          <mc:Choice Requires="wps">
            <w:drawing>
              <wp:inline distT="0" distB="0" distL="0" distR="0" wp14:anchorId="69131A51" wp14:editId="1F22D746">
                <wp:extent cx="6629400" cy="1404620"/>
                <wp:effectExtent l="0" t="0" r="1905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5C38DC2" w14:textId="7278FF8E"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struct</w:t>
                            </w:r>
                            <w:r w:rsidRPr="00636041">
                              <w:rPr>
                                <w:rFonts w:ascii="Consolas" w:hAnsi="Consolas" w:cs="Consolas"/>
                                <w:color w:val="000000"/>
                                <w:sz w:val="20"/>
                                <w:szCs w:val="20"/>
                              </w:rPr>
                              <w:t xml:space="preserve"> my_vertex {</w:t>
                            </w:r>
                          </w:p>
                          <w:p w14:paraId="6A2248E7"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vec3 pos; </w:t>
                            </w:r>
                            <w:r w:rsidRPr="00636041">
                              <w:rPr>
                                <w:rFonts w:ascii="Consolas" w:hAnsi="Consolas" w:cs="Consolas"/>
                                <w:color w:val="008000"/>
                                <w:sz w:val="20"/>
                                <w:szCs w:val="20"/>
                              </w:rPr>
                              <w:t>// position</w:t>
                            </w:r>
                          </w:p>
                          <w:p w14:paraId="4053C8D1"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vec2 tex; </w:t>
                            </w:r>
                            <w:r w:rsidRPr="00636041">
                              <w:rPr>
                                <w:rFonts w:ascii="Consolas" w:hAnsi="Consolas" w:cs="Consolas"/>
                                <w:color w:val="008000"/>
                                <w:sz w:val="20"/>
                                <w:szCs w:val="20"/>
                              </w:rPr>
                              <w:t>// texture coordinates</w:t>
                            </w:r>
                          </w:p>
                          <w:p w14:paraId="694BE047"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vec3 normal; </w:t>
                            </w:r>
                            <w:r w:rsidRPr="00636041">
                              <w:rPr>
                                <w:rFonts w:ascii="Consolas" w:hAnsi="Consolas" w:cs="Consolas"/>
                                <w:color w:val="008000"/>
                                <w:sz w:val="20"/>
                                <w:szCs w:val="20"/>
                              </w:rPr>
                              <w:t>// normal vector</w:t>
                            </w:r>
                          </w:p>
                          <w:p w14:paraId="1EE7E248" w14:textId="150F85BF"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p w14:paraId="0F8AB94C" w14:textId="3C80C98E"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here we have an array of structures</w:t>
                            </w:r>
                          </w:p>
                          <w:p w14:paraId="40E09981"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my_vertex mv[10];</w:t>
                            </w:r>
                          </w:p>
                          <w:p w14:paraId="1D0D1B59" w14:textId="33C118CA"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mv[0].pos = vec3(1, 1, 1);</w:t>
                            </w:r>
                          </w:p>
                          <w:p w14:paraId="11E0CCCF" w14:textId="6CAEDD24"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initializing an array </w:t>
                            </w:r>
                          </w:p>
                          <w:p w14:paraId="6FAEAD59" w14:textId="1B3D22E0"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my_vertex v = my_vertex(vec2(0, 0, 0), vec2(1, 1), vec3(1, 0, 0));</w:t>
                            </w:r>
                          </w:p>
                        </w:txbxContent>
                      </wps:txbx>
                      <wps:bodyPr rot="0" vert="horz" wrap="square" lIns="91440" tIns="45720" rIns="91440" bIns="45720" anchor="t" anchorCtr="0">
                        <a:spAutoFit/>
                      </wps:bodyPr>
                    </wps:wsp>
                  </a:graphicData>
                </a:graphic>
              </wp:inline>
            </w:drawing>
          </mc:Choice>
          <mc:Fallback>
            <w:pict>
              <v:shape w14:anchorId="69131A51" id="_x0000_s105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CEwWd0S&#10;AgAA/wMAAA4AAAAAAAAAAAAAAAAALgIAAGRycy9lMm9Eb2MueG1sUEsBAi0AFAAGAAgAAAAhANNV&#10;DNrbAAAABgEAAA8AAAAAAAAAAAAAAAAAbAQAAGRycy9kb3ducmV2LnhtbFBLBQYAAAAABAAEAPMA&#10;AAB0BQAAAAA=&#10;" filled="f">
                <v:textbox style="mso-fit-shape-to-text:t">
                  <w:txbxContent>
                    <w:p w14:paraId="75C38DC2" w14:textId="7278FF8E"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struct</w:t>
                      </w:r>
                      <w:r w:rsidRPr="00636041">
                        <w:rPr>
                          <w:rFonts w:ascii="Consolas" w:hAnsi="Consolas" w:cs="Consolas"/>
                          <w:color w:val="000000"/>
                          <w:sz w:val="20"/>
                          <w:szCs w:val="20"/>
                        </w:rPr>
                        <w:t xml:space="preserve"> my_vertex {</w:t>
                      </w:r>
                    </w:p>
                    <w:p w14:paraId="6A2248E7"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vec3 pos; </w:t>
                      </w:r>
                      <w:r w:rsidRPr="00636041">
                        <w:rPr>
                          <w:rFonts w:ascii="Consolas" w:hAnsi="Consolas" w:cs="Consolas"/>
                          <w:color w:val="008000"/>
                          <w:sz w:val="20"/>
                          <w:szCs w:val="20"/>
                        </w:rPr>
                        <w:t>// position</w:t>
                      </w:r>
                    </w:p>
                    <w:p w14:paraId="4053C8D1"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vec2 tex; </w:t>
                      </w:r>
                      <w:r w:rsidRPr="00636041">
                        <w:rPr>
                          <w:rFonts w:ascii="Consolas" w:hAnsi="Consolas" w:cs="Consolas"/>
                          <w:color w:val="008000"/>
                          <w:sz w:val="20"/>
                          <w:szCs w:val="20"/>
                        </w:rPr>
                        <w:t>// texture coordinates</w:t>
                      </w:r>
                    </w:p>
                    <w:p w14:paraId="694BE047"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vec3 normal; </w:t>
                      </w:r>
                      <w:r w:rsidRPr="00636041">
                        <w:rPr>
                          <w:rFonts w:ascii="Consolas" w:hAnsi="Consolas" w:cs="Consolas"/>
                          <w:color w:val="008000"/>
                          <w:sz w:val="20"/>
                          <w:szCs w:val="20"/>
                        </w:rPr>
                        <w:t>// normal vector</w:t>
                      </w:r>
                    </w:p>
                    <w:p w14:paraId="1EE7E248" w14:textId="150F85BF"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p w14:paraId="0F8AB94C" w14:textId="3C80C98E"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here we have an array of structures</w:t>
                      </w:r>
                    </w:p>
                    <w:p w14:paraId="40E09981" w14:textId="77777777"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my_vertex mv[10];</w:t>
                      </w:r>
                    </w:p>
                    <w:p w14:paraId="1D0D1B59" w14:textId="33C118CA"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mv[0].pos = vec3(1, 1, 1);</w:t>
                      </w:r>
                    </w:p>
                    <w:p w14:paraId="11E0CCCF" w14:textId="6CAEDD24"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xml:space="preserve">// initializing an array </w:t>
                      </w:r>
                    </w:p>
                    <w:p w14:paraId="6FAEAD59" w14:textId="1B3D22E0" w:rsidR="00046CFA" w:rsidRPr="00636041" w:rsidRDefault="00046CFA" w:rsidP="004D3E23">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my_vertex v = my_vertex(vec2(0, 0, 0), vec2(1, 1), vec3(1, 0, 0));</w:t>
                      </w:r>
                    </w:p>
                  </w:txbxContent>
                </v:textbox>
                <w10:anchorlock/>
              </v:shape>
            </w:pict>
          </mc:Fallback>
        </mc:AlternateContent>
      </w:r>
    </w:p>
    <w:p w14:paraId="6D742266" w14:textId="616B3518" w:rsidR="00542A6E" w:rsidRDefault="003B6891" w:rsidP="00511911">
      <w:r>
        <w:t>We see that GLSL structures are simple</w:t>
      </w:r>
      <w:r w:rsidR="00A41579">
        <w:t>,</w:t>
      </w:r>
      <w:r>
        <w:t xml:space="preserve"> and </w:t>
      </w:r>
      <w:r w:rsidR="00BD4B6F">
        <w:t xml:space="preserve">they do not defer much from C++ structures. </w:t>
      </w:r>
      <w:r w:rsidR="0038312F">
        <w:t>Declaring</w:t>
      </w:r>
      <w:r w:rsidR="00005ACE">
        <w:t xml:space="preserve">, </w:t>
      </w:r>
      <w:r w:rsidR="00410829">
        <w:t>accessing,</w:t>
      </w:r>
      <w:r w:rsidR="00005ACE">
        <w:t xml:space="preserve"> and initializing a structure is modeled after the simplest versions of their C/C++ counterparts.</w:t>
      </w:r>
    </w:p>
    <w:p w14:paraId="0C884E6B" w14:textId="6435277A" w:rsidR="00542155" w:rsidRDefault="00542155" w:rsidP="00511911"/>
    <w:p w14:paraId="66386487" w14:textId="415A805B" w:rsidR="00542155" w:rsidRDefault="00542155" w:rsidP="00511911">
      <w:pPr>
        <w:pStyle w:val="Heading3"/>
        <w:spacing w:before="0" w:after="80"/>
      </w:pPr>
      <w:r>
        <w:t>Functions</w:t>
      </w:r>
    </w:p>
    <w:p w14:paraId="0CE04B7C" w14:textId="6471EB34" w:rsidR="00542155" w:rsidRDefault="00C4327A" w:rsidP="00511911">
      <w:r>
        <w:t xml:space="preserve">Now is the time to see how we can organize our shader code into </w:t>
      </w:r>
      <w:r w:rsidR="008850F5">
        <w:t>meaningful and reusable blocks.</w:t>
      </w:r>
      <w:r w:rsidR="00296151">
        <w:t xml:space="preserve"> As in C/C++ functions can take arguments</w:t>
      </w:r>
      <w:r w:rsidR="00664EB2">
        <w:t xml:space="preserve"> and return values. </w:t>
      </w:r>
    </w:p>
    <w:p w14:paraId="01591FF2" w14:textId="3AA10FBD" w:rsidR="00E8177E" w:rsidRDefault="001F1C08" w:rsidP="00511911">
      <w:r>
        <w:t xml:space="preserve">Let us start with the entry point to our shader. </w:t>
      </w:r>
      <w:r w:rsidR="00291900">
        <w:t xml:space="preserve">The first function of our shader called by the system is </w:t>
      </w:r>
      <w:r w:rsidR="00980EDB">
        <w:t xml:space="preserve">as you may have guessed the </w:t>
      </w:r>
      <w:r w:rsidR="00980EDB">
        <w:rPr>
          <w:i/>
          <w:iCs/>
        </w:rPr>
        <w:t>main</w:t>
      </w:r>
      <w:r w:rsidR="00980EDB">
        <w:t xml:space="preserve"> function.</w:t>
      </w:r>
      <w:r w:rsidR="0064227C">
        <w:t xml:space="preserve"> This function </w:t>
      </w:r>
      <w:r w:rsidR="001E3982">
        <w:t>takes no arguments and returns nothing.</w:t>
      </w:r>
    </w:p>
    <w:p w14:paraId="4FE58B1E" w14:textId="00B8568E" w:rsidR="003F38D0" w:rsidRDefault="00D5572D" w:rsidP="00511911">
      <w:r>
        <w:t>Our shade</w:t>
      </w:r>
      <w:r w:rsidR="00F27DD4">
        <w:t xml:space="preserve">rs are supposed to perform whatever calculations we need and finally set </w:t>
      </w:r>
      <w:r w:rsidR="0069418F">
        <w:t xml:space="preserve">predefined OpenGL variables that will be used </w:t>
      </w:r>
      <w:r w:rsidR="00A367FA">
        <w:t>to</w:t>
      </w:r>
      <w:r w:rsidR="007B40A0">
        <w:t xml:space="preserve"> create the scene.</w:t>
      </w:r>
      <w:r w:rsidR="00E43C57">
        <w:t xml:space="preserve"> Here is a </w:t>
      </w:r>
      <w:r w:rsidR="00E43C57">
        <w:rPr>
          <w:i/>
          <w:iCs/>
        </w:rPr>
        <w:t>main</w:t>
      </w:r>
      <w:r w:rsidR="00E43C57">
        <w:t xml:space="preserve"> function that sets the final </w:t>
      </w:r>
      <w:r w:rsidR="00445A65">
        <w:t>position of a vertex:</w:t>
      </w:r>
    </w:p>
    <w:p w14:paraId="0E50A3EC" w14:textId="2CE46614" w:rsidR="00445A65" w:rsidRDefault="00445A65" w:rsidP="00511911">
      <w:r>
        <w:rPr>
          <w:noProof/>
        </w:rPr>
        <mc:AlternateContent>
          <mc:Choice Requires="wps">
            <w:drawing>
              <wp:inline distT="0" distB="0" distL="0" distR="0" wp14:anchorId="53A6DE8F" wp14:editId="5FA1FEFA">
                <wp:extent cx="6629400" cy="1404620"/>
                <wp:effectExtent l="0" t="0" r="19050" b="1270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08D2AA05" w14:textId="7C0410E0"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p>
                          <w:p w14:paraId="14D12C27" w14:textId="77777777"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vec4(aPos, 1.0);</w:t>
                            </w:r>
                          </w:p>
                          <w:p w14:paraId="453DD698" w14:textId="49893075"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53A6DE8F" id="_x0000_s105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Cj9rZ0S&#10;AgAA/wMAAA4AAAAAAAAAAAAAAAAALgIAAGRycy9lMm9Eb2MueG1sUEsBAi0AFAAGAAgAAAAhANNV&#10;DNrbAAAABgEAAA8AAAAAAAAAAAAAAAAAbAQAAGRycy9kb3ducmV2LnhtbFBLBQYAAAAABAAEAPMA&#10;AAB0BQAAAAA=&#10;" filled="f">
                <v:textbox style="mso-fit-shape-to-text:t">
                  <w:txbxContent>
                    <w:p w14:paraId="08D2AA05" w14:textId="7C0410E0"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FF"/>
                          <w:sz w:val="20"/>
                          <w:szCs w:val="20"/>
                        </w:rPr>
                        <w:t>void</w:t>
                      </w:r>
                      <w:r w:rsidRPr="00636041">
                        <w:rPr>
                          <w:rFonts w:ascii="Consolas" w:hAnsi="Consolas" w:cs="Consolas"/>
                          <w:color w:val="000000"/>
                          <w:sz w:val="20"/>
                          <w:szCs w:val="20"/>
                        </w:rPr>
                        <w:t xml:space="preserve"> main(){</w:t>
                      </w:r>
                    </w:p>
                    <w:p w14:paraId="14D12C27" w14:textId="77777777"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gl_Position = vec4(aPos, 1.0);</w:t>
                      </w:r>
                    </w:p>
                    <w:p w14:paraId="453DD698" w14:textId="49893075" w:rsidR="00046CFA" w:rsidRPr="00636041" w:rsidRDefault="00046CFA" w:rsidP="00445A65">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v:textbox>
                <w10:anchorlock/>
              </v:shape>
            </w:pict>
          </mc:Fallback>
        </mc:AlternateContent>
      </w:r>
    </w:p>
    <w:p w14:paraId="512CC7DC" w14:textId="41C63444" w:rsidR="00445A65" w:rsidRDefault="00B20073" w:rsidP="00511911">
      <w:r>
        <w:t xml:space="preserve">As we do in any programming task that is </w:t>
      </w:r>
      <w:r w:rsidR="004D4F3B">
        <w:t>complex</w:t>
      </w:r>
      <w:r>
        <w:t xml:space="preserve"> and </w:t>
      </w:r>
      <w:r w:rsidR="00FD3A8B">
        <w:t xml:space="preserve">big, putting all the code in one function is not </w:t>
      </w:r>
      <w:r w:rsidR="00D05CA0">
        <w:t>a clever idea</w:t>
      </w:r>
      <w:r w:rsidR="00FD3A8B">
        <w:t xml:space="preserve">. </w:t>
      </w:r>
      <w:r w:rsidR="0054536E">
        <w:t>T</w:t>
      </w:r>
      <w:r w:rsidR="00727783">
        <w:t>he</w:t>
      </w:r>
      <w:r w:rsidR="0054536E">
        <w:t xml:space="preserve"> following example shows how we can use a function that </w:t>
      </w:r>
      <w:r w:rsidR="00301057">
        <w:t xml:space="preserve">takes a </w:t>
      </w:r>
      <w:r w:rsidR="00FE5E9B">
        <w:t xml:space="preserve">direction </w:t>
      </w:r>
      <w:r w:rsidR="00301057">
        <w:t>vector and return</w:t>
      </w:r>
      <w:r w:rsidR="00FE5E9B">
        <w:t>s</w:t>
      </w:r>
      <w:r w:rsidR="00301057">
        <w:t xml:space="preserve"> </w:t>
      </w:r>
      <w:r w:rsidR="00FE5E9B">
        <w:t>a new direction</w:t>
      </w:r>
      <w:r w:rsidR="00301057">
        <w:t xml:space="preserve">. </w:t>
      </w:r>
    </w:p>
    <w:p w14:paraId="60178F9F" w14:textId="359BB4AD" w:rsidR="00586298" w:rsidRDefault="00586298" w:rsidP="00511911">
      <w:r>
        <w:rPr>
          <w:noProof/>
        </w:rPr>
        <mc:AlternateContent>
          <mc:Choice Requires="wps">
            <w:drawing>
              <wp:inline distT="0" distB="0" distL="0" distR="0" wp14:anchorId="6122295A" wp14:editId="1265B5B1">
                <wp:extent cx="6629400" cy="1404620"/>
                <wp:effectExtent l="0" t="0" r="19050" b="1143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1724CC05" w14:textId="47CB8D3D"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redirect(vec3 dir)</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9B39AAE" w14:textId="77777777"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this might be the result of a complex calculation</w:t>
                            </w:r>
                          </w:p>
                          <w:p w14:paraId="7A41EE42" w14:textId="77777777"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return</w:t>
                            </w:r>
                            <w:r w:rsidRPr="00636041">
                              <w:rPr>
                                <w:rFonts w:ascii="Consolas" w:hAnsi="Consolas" w:cs="Consolas"/>
                                <w:color w:val="000000"/>
                                <w:sz w:val="20"/>
                                <w:szCs w:val="20"/>
                              </w:rPr>
                              <w:t xml:space="preserve"> vec3(-dir.x, dir.y, dir.z);</w:t>
                            </w:r>
                          </w:p>
                          <w:p w14:paraId="02EDA7DF" w14:textId="11744FEF"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6122295A" id="_x0000_s105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PpKw2sS&#10;AgAA/wMAAA4AAAAAAAAAAAAAAAAALgIAAGRycy9lMm9Eb2MueG1sUEsBAi0AFAAGAAgAAAAhANNV&#10;DNrbAAAABgEAAA8AAAAAAAAAAAAAAAAAbAQAAGRycy9kb3ducmV2LnhtbFBLBQYAAAAABAAEAPMA&#10;AAB0BQAAAAA=&#10;" filled="f">
                <v:textbox style="mso-fit-shape-to-text:t">
                  <w:txbxContent>
                    <w:p w14:paraId="1724CC05" w14:textId="47CB8D3D"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vec3 redirect(vec3 dir)</w:t>
                      </w:r>
                      <w:r w:rsidR="00065978" w:rsidRPr="00636041">
                        <w:rPr>
                          <w:rFonts w:ascii="Consolas" w:hAnsi="Consolas" w:cs="Consolas"/>
                          <w:color w:val="000000"/>
                          <w:sz w:val="20"/>
                          <w:szCs w:val="20"/>
                        </w:rPr>
                        <w:t xml:space="preserve"> </w:t>
                      </w:r>
                      <w:r w:rsidRPr="00636041">
                        <w:rPr>
                          <w:rFonts w:ascii="Consolas" w:hAnsi="Consolas" w:cs="Consolas"/>
                          <w:color w:val="000000"/>
                          <w:sz w:val="20"/>
                          <w:szCs w:val="20"/>
                        </w:rPr>
                        <w:t>{</w:t>
                      </w:r>
                    </w:p>
                    <w:p w14:paraId="79B39AAE" w14:textId="77777777"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8000"/>
                          <w:sz w:val="20"/>
                          <w:szCs w:val="20"/>
                        </w:rPr>
                        <w:t>// this might be the result of a complex calculation</w:t>
                      </w:r>
                    </w:p>
                    <w:p w14:paraId="7A41EE42" w14:textId="77777777"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 xml:space="preserve">    </w:t>
                      </w:r>
                      <w:r w:rsidRPr="00636041">
                        <w:rPr>
                          <w:rFonts w:ascii="Consolas" w:hAnsi="Consolas" w:cs="Consolas"/>
                          <w:color w:val="0000FF"/>
                          <w:sz w:val="20"/>
                          <w:szCs w:val="20"/>
                        </w:rPr>
                        <w:t>return</w:t>
                      </w:r>
                      <w:r w:rsidRPr="00636041">
                        <w:rPr>
                          <w:rFonts w:ascii="Consolas" w:hAnsi="Consolas" w:cs="Consolas"/>
                          <w:color w:val="000000"/>
                          <w:sz w:val="20"/>
                          <w:szCs w:val="20"/>
                        </w:rPr>
                        <w:t xml:space="preserve"> vec3(-dir.x, dir.y, dir.z);</w:t>
                      </w:r>
                    </w:p>
                    <w:p w14:paraId="02EDA7DF" w14:textId="11744FEF" w:rsidR="00046CFA" w:rsidRPr="00636041" w:rsidRDefault="00046CFA" w:rsidP="00586298">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0000"/>
                          <w:sz w:val="20"/>
                          <w:szCs w:val="20"/>
                        </w:rPr>
                        <w:t>}</w:t>
                      </w:r>
                    </w:p>
                  </w:txbxContent>
                </v:textbox>
                <w10:anchorlock/>
              </v:shape>
            </w:pict>
          </mc:Fallback>
        </mc:AlternateContent>
      </w:r>
    </w:p>
    <w:p w14:paraId="316F2EA9" w14:textId="2074C2E5" w:rsidR="00586298" w:rsidRDefault="008C4094" w:rsidP="00511911">
      <w:r>
        <w:lastRenderedPageBreak/>
        <w:t>We have seen the benefits of creating and using functions when we talked about the subject in C++.</w:t>
      </w:r>
    </w:p>
    <w:p w14:paraId="3A658483" w14:textId="7C226C28" w:rsidR="00267065" w:rsidRDefault="00267065" w:rsidP="00511911">
      <w:r>
        <w:t xml:space="preserve">There are many built-in functions in GLSL to assist us </w:t>
      </w:r>
      <w:r w:rsidR="00557F94">
        <w:t>in developing our code.</w:t>
      </w:r>
      <w:r w:rsidR="00DD543A">
        <w:t xml:space="preserve"> These include trigonometric functions, logarithmic and exponential</w:t>
      </w:r>
      <w:r w:rsidR="00C23732">
        <w:t xml:space="preserve"> functions</w:t>
      </w:r>
      <w:r w:rsidR="00690BCA">
        <w:t>, common mathematical functions, geometric functions</w:t>
      </w:r>
      <w:r w:rsidR="00572E20">
        <w:t xml:space="preserve">, relation and </w:t>
      </w:r>
      <w:r w:rsidR="002E4CF2">
        <w:t>logical functions</w:t>
      </w:r>
      <w:r w:rsidR="003777C6">
        <w:t xml:space="preserve">, </w:t>
      </w:r>
      <w:r w:rsidR="00E273AD">
        <w:t xml:space="preserve">and texture functions. </w:t>
      </w:r>
      <w:r w:rsidR="000B6CB4">
        <w:t>Appendix A has a list of the built-in GLSL functions.</w:t>
      </w:r>
    </w:p>
    <w:p w14:paraId="4F9C25E8" w14:textId="34670AED" w:rsidR="003A0257" w:rsidRDefault="003A0257" w:rsidP="00511911"/>
    <w:p w14:paraId="701AF12C" w14:textId="249D96B2" w:rsidR="003A0257" w:rsidRDefault="00F5584E" w:rsidP="00511911">
      <w:pPr>
        <w:pStyle w:val="Heading3"/>
        <w:spacing w:before="0" w:after="80"/>
      </w:pPr>
      <w:r>
        <w:t>Shader input and output</w:t>
      </w:r>
    </w:p>
    <w:p w14:paraId="4ECC5165" w14:textId="77777777" w:rsidR="00B44854" w:rsidRDefault="008E3807" w:rsidP="00511911">
      <w:r>
        <w:t>Data defined by our application is input for the shader</w:t>
      </w:r>
      <w:r w:rsidR="00030FD2">
        <w:t xml:space="preserve">. </w:t>
      </w:r>
      <w:r w:rsidR="00F27944">
        <w:t xml:space="preserve">The shader </w:t>
      </w:r>
      <w:r w:rsidR="00E865C8">
        <w:t>performs some calculations and then outputs the results.</w:t>
      </w:r>
    </w:p>
    <w:p w14:paraId="7C147CE7" w14:textId="7F71F8E0" w:rsidR="00917316" w:rsidRDefault="001264E9" w:rsidP="00511911">
      <w:r>
        <w:t xml:space="preserve">The </w:t>
      </w:r>
      <w:r w:rsidR="00B44908">
        <w:rPr>
          <w:i/>
          <w:iCs/>
        </w:rPr>
        <w:t xml:space="preserve">vertex shader </w:t>
      </w:r>
      <w:r w:rsidR="00B44908">
        <w:t xml:space="preserve">for example, accepts as input </w:t>
      </w:r>
      <w:r w:rsidR="00FF5822">
        <w:t xml:space="preserve">the vertex coordinates </w:t>
      </w:r>
      <w:r w:rsidR="0006349D">
        <w:t xml:space="preserve">and </w:t>
      </w:r>
      <w:r w:rsidR="00840614">
        <w:t xml:space="preserve">converts them into clip coordinates, </w:t>
      </w:r>
      <w:r w:rsidR="004D4F3B">
        <w:t>using</w:t>
      </w:r>
      <w:r w:rsidR="008B79C9">
        <w:t xml:space="preserve"> view and model transformations</w:t>
      </w:r>
      <w:r w:rsidR="00672FBA">
        <w:t xml:space="preserve">, for the </w:t>
      </w:r>
      <w:r w:rsidR="00672FBA">
        <w:rPr>
          <w:i/>
          <w:iCs/>
        </w:rPr>
        <w:t>fragment shader</w:t>
      </w:r>
      <w:r w:rsidR="00672FBA">
        <w:t xml:space="preserve"> to use</w:t>
      </w:r>
      <w:r w:rsidR="0045043C" w:rsidRPr="0045043C">
        <w:t>.</w:t>
      </w:r>
    </w:p>
    <w:p w14:paraId="0DD66EDB" w14:textId="50ABFD10" w:rsidR="002E4C7E" w:rsidRDefault="002E4C7E" w:rsidP="00511911"/>
    <w:p w14:paraId="71184246" w14:textId="78B3B2B3" w:rsidR="00027286" w:rsidRDefault="00027286" w:rsidP="00511911">
      <w:pPr>
        <w:pStyle w:val="Heading4"/>
        <w:spacing w:before="0" w:after="80"/>
      </w:pPr>
      <w:r>
        <w:t xml:space="preserve">Input </w:t>
      </w:r>
      <w:r w:rsidR="004D4F3B">
        <w:t>variables.</w:t>
      </w:r>
    </w:p>
    <w:p w14:paraId="71C4B00A" w14:textId="02A893D2" w:rsidR="0004629A" w:rsidRDefault="006A5C9E" w:rsidP="00511911">
      <w:r>
        <w:t xml:space="preserve">Shaders know nothing about our world. They are great </w:t>
      </w:r>
      <w:r w:rsidR="00D436E0">
        <w:t>at</w:t>
      </w:r>
      <w:r>
        <w:t xml:space="preserve"> </w:t>
      </w:r>
      <w:r w:rsidR="002251A8">
        <w:t>exploiting the graphics</w:t>
      </w:r>
      <w:r w:rsidR="00285281">
        <w:t xml:space="preserve"> hardware</w:t>
      </w:r>
      <w:r w:rsidR="003E37DA">
        <w:t xml:space="preserve"> and performing complex calculations</w:t>
      </w:r>
      <w:r w:rsidR="00F9216B">
        <w:t xml:space="preserve">. </w:t>
      </w:r>
      <w:r w:rsidR="00AE6001">
        <w:t xml:space="preserve">We can layout our </w:t>
      </w:r>
      <w:r w:rsidR="005B461F">
        <w:t>vertex data and attributes so that OpenGL can pass the</w:t>
      </w:r>
      <w:r w:rsidR="00C87F75">
        <w:t>m to the shader</w:t>
      </w:r>
      <w:r w:rsidR="00580D79">
        <w:t>.</w:t>
      </w:r>
    </w:p>
    <w:p w14:paraId="651EDF83" w14:textId="726232FD" w:rsidR="00CB414D" w:rsidRDefault="00CB414D" w:rsidP="00511911">
      <w:r>
        <w:t xml:space="preserve">Input variables </w:t>
      </w:r>
      <w:r w:rsidR="00A564EA">
        <w:t xml:space="preserve">to the shader, </w:t>
      </w:r>
      <w:r>
        <w:t xml:space="preserve">are </w:t>
      </w:r>
      <w:r w:rsidR="00A564EA">
        <w:t xml:space="preserve">declared with the keyword </w:t>
      </w:r>
      <w:r w:rsidR="00A564EA">
        <w:rPr>
          <w:i/>
          <w:iCs/>
        </w:rPr>
        <w:t>in</w:t>
      </w:r>
      <w:r w:rsidR="00EA507F">
        <w:t>:</w:t>
      </w:r>
    </w:p>
    <w:p w14:paraId="3C4AF8D7" w14:textId="49A90243" w:rsidR="00EA507F" w:rsidRPr="00A564EA" w:rsidRDefault="00EA507F" w:rsidP="00511911">
      <w:r>
        <w:rPr>
          <w:noProof/>
        </w:rPr>
        <mc:AlternateContent>
          <mc:Choice Requires="wps">
            <w:drawing>
              <wp:inline distT="0" distB="0" distL="0" distR="0" wp14:anchorId="73C8A931" wp14:editId="09BCAF55">
                <wp:extent cx="6629400" cy="1404620"/>
                <wp:effectExtent l="0" t="0" r="19050" b="2222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4221A146" w14:textId="05F693EE" w:rsidR="00046CFA" w:rsidRPr="00636041" w:rsidRDefault="00046CFA" w:rsidP="00636041">
                            <w:pPr>
                              <w:spacing w:after="0"/>
                              <w:rPr>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color;</w:t>
                            </w:r>
                          </w:p>
                        </w:txbxContent>
                      </wps:txbx>
                      <wps:bodyPr rot="0" vert="horz" wrap="square" lIns="91440" tIns="45720" rIns="91440" bIns="45720" anchor="t" anchorCtr="0">
                        <a:spAutoFit/>
                      </wps:bodyPr>
                    </wps:wsp>
                  </a:graphicData>
                </a:graphic>
              </wp:inline>
            </w:drawing>
          </mc:Choice>
          <mc:Fallback>
            <w:pict>
              <v:shape w14:anchorId="73C8A931" id="_x0000_s105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DNlAGq&#10;EwIAAP8DAAAOAAAAAAAAAAAAAAAAAC4CAABkcnMvZTJvRG9jLnhtbFBLAQItABQABgAIAAAAIQDT&#10;VQza2wAAAAYBAAAPAAAAAAAAAAAAAAAAAG0EAABkcnMvZG93bnJldi54bWxQSwUGAAAAAAQABADz&#10;AAAAdQUAAAAA&#10;" filled="f">
                <v:textbox style="mso-fit-shape-to-text:t">
                  <w:txbxContent>
                    <w:p w14:paraId="4221A146" w14:textId="05F693EE" w:rsidR="00046CFA" w:rsidRPr="00636041" w:rsidRDefault="00046CFA" w:rsidP="00636041">
                      <w:pPr>
                        <w:spacing w:after="0"/>
                        <w:rPr>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vec4 color;</w:t>
                      </w:r>
                    </w:p>
                  </w:txbxContent>
                </v:textbox>
                <w10:anchorlock/>
              </v:shape>
            </w:pict>
          </mc:Fallback>
        </mc:AlternateContent>
      </w:r>
    </w:p>
    <w:p w14:paraId="5D61F10B" w14:textId="5F943259" w:rsidR="00580D79" w:rsidRDefault="00580D79" w:rsidP="00511911">
      <w:r>
        <w:t xml:space="preserve">Our first job is to </w:t>
      </w:r>
      <w:r w:rsidR="00FC0954">
        <w:t xml:space="preserve">‘tell’ the shader how our data is organized. Let us assume </w:t>
      </w:r>
      <w:r w:rsidR="00656F85">
        <w:t xml:space="preserve">that </w:t>
      </w:r>
      <w:r w:rsidR="003F60CA">
        <w:t xml:space="preserve">our vertex has its coordinates </w:t>
      </w:r>
      <w:r w:rsidR="00342FB2">
        <w:t xml:space="preserve">organized as a </w:t>
      </w:r>
      <w:r w:rsidR="00D436E0">
        <w:t>three-dimensional</w:t>
      </w:r>
      <w:r w:rsidR="00342FB2">
        <w:t xml:space="preserve"> vector. </w:t>
      </w:r>
      <w:r w:rsidR="00EB77F0">
        <w:t xml:space="preserve">For this </w:t>
      </w:r>
      <w:r w:rsidR="00312FB3">
        <w:t xml:space="preserve">information se are creating a variable of type </w:t>
      </w:r>
      <w:r w:rsidR="00312FB3">
        <w:rPr>
          <w:i/>
          <w:iCs/>
        </w:rPr>
        <w:t>vec3</w:t>
      </w:r>
      <w:r w:rsidR="00625847">
        <w:t xml:space="preserve">. </w:t>
      </w:r>
      <w:r w:rsidR="00521E7B">
        <w:t xml:space="preserve">As we saw in the previous </w:t>
      </w:r>
      <w:r w:rsidR="004D0FAB">
        <w:t>part</w:t>
      </w:r>
      <w:r w:rsidR="00521E7B">
        <w:t xml:space="preserve"> </w:t>
      </w:r>
      <w:r w:rsidR="00963CD9">
        <w:t xml:space="preserve">this information is the first we put in the </w:t>
      </w:r>
      <w:r w:rsidR="0081357D">
        <w:rPr>
          <w:i/>
          <w:iCs/>
        </w:rPr>
        <w:t>vertex array.</w:t>
      </w:r>
      <w:r w:rsidR="0081357D">
        <w:t xml:space="preserve"> This is </w:t>
      </w:r>
      <w:r w:rsidR="005C5969">
        <w:t>accessed by</w:t>
      </w:r>
      <w:r w:rsidR="0081357D">
        <w:t xml:space="preserve"> the shader </w:t>
      </w:r>
      <w:r w:rsidR="00817744">
        <w:t>with</w:t>
      </w:r>
      <w:r w:rsidR="004442A4">
        <w:t xml:space="preserve"> a </w:t>
      </w:r>
      <w:r w:rsidR="004442A4">
        <w:rPr>
          <w:i/>
          <w:iCs/>
        </w:rPr>
        <w:t>layout</w:t>
      </w:r>
      <w:r w:rsidR="00656C59">
        <w:rPr>
          <w:i/>
          <w:iCs/>
        </w:rPr>
        <w:t xml:space="preserve"> qualifier</w:t>
      </w:r>
      <w:r w:rsidR="00656C59">
        <w:t xml:space="preserve">. </w:t>
      </w:r>
      <w:r w:rsidR="00817744">
        <w:t xml:space="preserve">The </w:t>
      </w:r>
      <w:r w:rsidR="00817744">
        <w:rPr>
          <w:i/>
          <w:iCs/>
        </w:rPr>
        <w:t>layout qualifier</w:t>
      </w:r>
      <w:r w:rsidR="00817744">
        <w:t xml:space="preserve"> </w:t>
      </w:r>
      <w:r w:rsidR="007C4759">
        <w:t>specifies where the variable is stored</w:t>
      </w:r>
      <w:r w:rsidR="005832B1">
        <w:t xml:space="preserve"> within the </w:t>
      </w:r>
      <w:r w:rsidR="005832B1">
        <w:rPr>
          <w:i/>
          <w:iCs/>
        </w:rPr>
        <w:t>vertex array</w:t>
      </w:r>
      <w:r w:rsidR="005832B1">
        <w:t xml:space="preserve">. </w:t>
      </w:r>
    </w:p>
    <w:p w14:paraId="2724206C" w14:textId="2132E3FF" w:rsidR="00E80C35" w:rsidRDefault="0000786D" w:rsidP="00511911">
      <w:r>
        <w:t xml:space="preserve">To read the coordinates of the vertex we </w:t>
      </w:r>
      <w:r w:rsidR="00DE5FA7">
        <w:t xml:space="preserve">will create a variable </w:t>
      </w:r>
      <w:r w:rsidR="001C5A7E">
        <w:t xml:space="preserve">of type </w:t>
      </w:r>
      <w:r w:rsidR="001C5A7E">
        <w:rPr>
          <w:i/>
          <w:iCs/>
        </w:rPr>
        <w:t>vec3</w:t>
      </w:r>
      <w:r w:rsidR="001C5A7E">
        <w:t xml:space="preserve"> and call it </w:t>
      </w:r>
      <w:r w:rsidR="00D26620">
        <w:rPr>
          <w:i/>
          <w:iCs/>
        </w:rPr>
        <w:t>aP</w:t>
      </w:r>
      <w:r w:rsidR="00E80C35">
        <w:rPr>
          <w:i/>
          <w:iCs/>
        </w:rPr>
        <w:t>os</w:t>
      </w:r>
      <w:r w:rsidR="00E80C35">
        <w:t xml:space="preserve">. </w:t>
      </w:r>
      <w:r w:rsidR="004D4F3B">
        <w:t>To</w:t>
      </w:r>
      <w:r w:rsidR="00E80C35">
        <w:t xml:space="preserve"> read the actual vertex data we must </w:t>
      </w:r>
      <w:r w:rsidR="001754C1">
        <w:t xml:space="preserve">use the </w:t>
      </w:r>
      <w:r w:rsidR="001754C1">
        <w:rPr>
          <w:i/>
          <w:iCs/>
        </w:rPr>
        <w:t>layout qualifier</w:t>
      </w:r>
      <w:r w:rsidR="00396200">
        <w:t>.</w:t>
      </w:r>
    </w:p>
    <w:p w14:paraId="55775FF6" w14:textId="2093743D" w:rsidR="00396200" w:rsidRDefault="00396200" w:rsidP="00511911">
      <w:r>
        <w:rPr>
          <w:noProof/>
        </w:rPr>
        <mc:AlternateContent>
          <mc:Choice Requires="wps">
            <w:drawing>
              <wp:inline distT="0" distB="0" distL="0" distR="0" wp14:anchorId="32E5226A" wp14:editId="20E5460F">
                <wp:extent cx="6629400" cy="1404620"/>
                <wp:effectExtent l="0" t="0" r="19050" b="1397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17E5956" w14:textId="1EC7851A" w:rsidR="00046CFA" w:rsidRPr="00636041" w:rsidRDefault="00046CFA" w:rsidP="00396200">
                            <w:pPr>
                              <w:spacing w:after="0"/>
                              <w:rPr>
                                <w:sz w:val="20"/>
                                <w:szCs w:val="20"/>
                              </w:rPr>
                            </w:pPr>
                            <w:r w:rsidRPr="00636041">
                              <w:rPr>
                                <w:rFonts w:ascii="Consolas" w:hAnsi="Consolas" w:cs="Consolas"/>
                                <w:color w:val="000000"/>
                                <w:sz w:val="20"/>
                                <w:szCs w:val="20"/>
                              </w:rPr>
                              <w:t xml:space="preserve">layout(location = 0) </w:t>
                            </w:r>
                            <w:r w:rsidRPr="00636041">
                              <w:rPr>
                                <w:rFonts w:ascii="Consolas" w:hAnsi="Consolas" w:cs="Consolas"/>
                                <w:color w:val="0000FF"/>
                                <w:sz w:val="20"/>
                                <w:szCs w:val="20"/>
                              </w:rPr>
                              <w:t>in</w:t>
                            </w:r>
                            <w:r w:rsidRPr="00636041">
                              <w:rPr>
                                <w:rFonts w:ascii="Consolas" w:hAnsi="Consolas" w:cs="Consolas"/>
                                <w:color w:val="000000"/>
                                <w:sz w:val="20"/>
                                <w:szCs w:val="20"/>
                              </w:rPr>
                              <w:t xml:space="preserve"> vec3 aPos;</w:t>
                            </w:r>
                          </w:p>
                        </w:txbxContent>
                      </wps:txbx>
                      <wps:bodyPr rot="0" vert="horz" wrap="square" lIns="91440" tIns="45720" rIns="91440" bIns="45720" anchor="t" anchorCtr="0">
                        <a:spAutoFit/>
                      </wps:bodyPr>
                    </wps:wsp>
                  </a:graphicData>
                </a:graphic>
              </wp:inline>
            </w:drawing>
          </mc:Choice>
          <mc:Fallback>
            <w:pict>
              <v:shape w14:anchorId="32E5226A" id="_x0000_s105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AfI29c&#10;EwIAAP8DAAAOAAAAAAAAAAAAAAAAAC4CAABkcnMvZTJvRG9jLnhtbFBLAQItABQABgAIAAAAIQDT&#10;VQza2wAAAAYBAAAPAAAAAAAAAAAAAAAAAG0EAABkcnMvZG93bnJldi54bWxQSwUGAAAAAAQABADz&#10;AAAAdQUAAAAA&#10;" filled="f">
                <v:textbox style="mso-fit-shape-to-text:t">
                  <w:txbxContent>
                    <w:p w14:paraId="717E5956" w14:textId="1EC7851A" w:rsidR="00046CFA" w:rsidRPr="00636041" w:rsidRDefault="00046CFA" w:rsidP="00396200">
                      <w:pPr>
                        <w:spacing w:after="0"/>
                        <w:rPr>
                          <w:sz w:val="20"/>
                          <w:szCs w:val="20"/>
                        </w:rPr>
                      </w:pPr>
                      <w:r w:rsidRPr="00636041">
                        <w:rPr>
                          <w:rFonts w:ascii="Consolas" w:hAnsi="Consolas" w:cs="Consolas"/>
                          <w:color w:val="000000"/>
                          <w:sz w:val="20"/>
                          <w:szCs w:val="20"/>
                        </w:rPr>
                        <w:t xml:space="preserve">layout(location = 0) </w:t>
                      </w:r>
                      <w:r w:rsidRPr="00636041">
                        <w:rPr>
                          <w:rFonts w:ascii="Consolas" w:hAnsi="Consolas" w:cs="Consolas"/>
                          <w:color w:val="0000FF"/>
                          <w:sz w:val="20"/>
                          <w:szCs w:val="20"/>
                        </w:rPr>
                        <w:t>in</w:t>
                      </w:r>
                      <w:r w:rsidRPr="00636041">
                        <w:rPr>
                          <w:rFonts w:ascii="Consolas" w:hAnsi="Consolas" w:cs="Consolas"/>
                          <w:color w:val="000000"/>
                          <w:sz w:val="20"/>
                          <w:szCs w:val="20"/>
                        </w:rPr>
                        <w:t xml:space="preserve"> vec3 aPos;</w:t>
                      </w:r>
                    </w:p>
                  </w:txbxContent>
                </v:textbox>
                <w10:anchorlock/>
              </v:shape>
            </w:pict>
          </mc:Fallback>
        </mc:AlternateContent>
      </w:r>
    </w:p>
    <w:p w14:paraId="597C4926" w14:textId="2BF73AB4" w:rsidR="000C7D9E" w:rsidRDefault="00A867B0" w:rsidP="00511911">
      <w:r>
        <w:t xml:space="preserve">This means that in the first </w:t>
      </w:r>
      <w:r>
        <w:rPr>
          <w:i/>
          <w:iCs/>
        </w:rPr>
        <w:t>buffer</w:t>
      </w:r>
      <w:r>
        <w:t xml:space="preserve"> of the </w:t>
      </w:r>
      <w:r w:rsidRPr="00A867B0">
        <w:rPr>
          <w:i/>
          <w:iCs/>
        </w:rPr>
        <w:t>vertex array</w:t>
      </w:r>
      <w:r>
        <w:t xml:space="preserve"> </w:t>
      </w:r>
      <w:r w:rsidR="00864C25">
        <w:t xml:space="preserve">and in the form of a </w:t>
      </w:r>
      <w:r w:rsidR="00864C25">
        <w:rPr>
          <w:i/>
          <w:iCs/>
        </w:rPr>
        <w:t>vec3</w:t>
      </w:r>
      <w:r w:rsidR="00864C25">
        <w:t xml:space="preserve"> structure </w:t>
      </w:r>
      <w:r w:rsidR="009D36B7">
        <w:t xml:space="preserve">we have stored the vertex coordinates. </w:t>
      </w:r>
      <w:r w:rsidR="000C7D9E">
        <w:t xml:space="preserve">Remember </w:t>
      </w:r>
      <w:r w:rsidR="00DC300D">
        <w:t>how we set up the vertex data:</w:t>
      </w:r>
    </w:p>
    <w:p w14:paraId="4693DF89" w14:textId="38B2CE19" w:rsidR="00DC300D" w:rsidRDefault="00DC300D" w:rsidP="00511911">
      <w:r>
        <w:rPr>
          <w:noProof/>
        </w:rPr>
        <mc:AlternateContent>
          <mc:Choice Requires="wps">
            <w:drawing>
              <wp:inline distT="0" distB="0" distL="0" distR="0" wp14:anchorId="3E996DB9" wp14:editId="496E05D1">
                <wp:extent cx="6629400" cy="1404620"/>
                <wp:effectExtent l="0" t="0" r="19050" b="1079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1F363EF"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create a buffer for the vertices</w:t>
                            </w:r>
                          </w:p>
                          <w:p w14:paraId="614DA782"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glGenBuffers</w:t>
                            </w:r>
                            <w:r w:rsidRPr="00636041">
                              <w:rPr>
                                <w:rFonts w:ascii="Consolas" w:hAnsi="Consolas" w:cs="Consolas"/>
                                <w:color w:val="000000"/>
                                <w:sz w:val="20"/>
                                <w:szCs w:val="20"/>
                              </w:rPr>
                              <w:t>(1, &amp;vertex_buffer);</w:t>
                            </w:r>
                          </w:p>
                          <w:p w14:paraId="7B1FFE57"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glBindBuffer</w:t>
                            </w:r>
                            <w:r w:rsidRPr="00636041">
                              <w:rPr>
                                <w:rFonts w:ascii="Consolas" w:hAnsi="Consolas" w:cs="Consolas"/>
                                <w:color w:val="000000"/>
                                <w:sz w:val="20"/>
                                <w:szCs w:val="20"/>
                              </w:rPr>
                              <w:t>(</w:t>
                            </w:r>
                            <w:r w:rsidRPr="00636041">
                              <w:rPr>
                                <w:rFonts w:ascii="Consolas" w:hAnsi="Consolas" w:cs="Consolas"/>
                                <w:color w:val="6F008A"/>
                                <w:sz w:val="20"/>
                                <w:szCs w:val="20"/>
                              </w:rPr>
                              <w:t>GL_ARRAY_BUFFER</w:t>
                            </w:r>
                            <w:r w:rsidRPr="00636041">
                              <w:rPr>
                                <w:rFonts w:ascii="Consolas" w:hAnsi="Consolas" w:cs="Consolas"/>
                                <w:color w:val="000000"/>
                                <w:sz w:val="20"/>
                                <w:szCs w:val="20"/>
                              </w:rPr>
                              <w:t>, vertex_buffer);</w:t>
                            </w:r>
                          </w:p>
                          <w:p w14:paraId="156D40D3"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glBufferData</w:t>
                            </w:r>
                            <w:r w:rsidRPr="00636041">
                              <w:rPr>
                                <w:rFonts w:ascii="Consolas" w:hAnsi="Consolas" w:cs="Consolas"/>
                                <w:color w:val="000000"/>
                                <w:sz w:val="20"/>
                                <w:szCs w:val="20"/>
                              </w:rPr>
                              <w:t>(</w:t>
                            </w:r>
                            <w:r w:rsidRPr="00636041">
                              <w:rPr>
                                <w:rFonts w:ascii="Consolas" w:hAnsi="Consolas" w:cs="Consolas"/>
                                <w:color w:val="6F008A"/>
                                <w:sz w:val="20"/>
                                <w:szCs w:val="20"/>
                              </w:rPr>
                              <w:t>GL_ARRAY_BUFFER</w:t>
                            </w:r>
                            <w:r w:rsidRPr="00636041">
                              <w:rPr>
                                <w:rFonts w:ascii="Consolas" w:hAnsi="Consolas" w:cs="Consolas"/>
                                <w:color w:val="000000"/>
                                <w:sz w:val="20"/>
                                <w:szCs w:val="20"/>
                              </w:rPr>
                              <w:t xml:space="preserve">, </w:t>
                            </w:r>
                            <w:r w:rsidRPr="00636041">
                              <w:rPr>
                                <w:rFonts w:ascii="Consolas" w:hAnsi="Consolas" w:cs="Consolas"/>
                                <w:color w:val="0000FF"/>
                                <w:sz w:val="20"/>
                                <w:szCs w:val="20"/>
                              </w:rPr>
                              <w:t>sizeof</w:t>
                            </w:r>
                            <w:r w:rsidRPr="00636041">
                              <w:rPr>
                                <w:rFonts w:ascii="Consolas" w:hAnsi="Consolas" w:cs="Consolas"/>
                                <w:color w:val="000000"/>
                                <w:sz w:val="20"/>
                                <w:szCs w:val="20"/>
                              </w:rPr>
                              <w:t xml:space="preserve">(vertices), vertices, </w:t>
                            </w:r>
                            <w:r w:rsidRPr="00636041">
                              <w:rPr>
                                <w:rFonts w:ascii="Consolas" w:hAnsi="Consolas" w:cs="Consolas"/>
                                <w:color w:val="6F008A"/>
                                <w:sz w:val="20"/>
                                <w:szCs w:val="20"/>
                              </w:rPr>
                              <w:t>GL_STATIC_DRAW</w:t>
                            </w:r>
                            <w:r w:rsidRPr="00636041">
                              <w:rPr>
                                <w:rFonts w:ascii="Consolas" w:hAnsi="Consolas" w:cs="Consolas"/>
                                <w:color w:val="000000"/>
                                <w:sz w:val="20"/>
                                <w:szCs w:val="20"/>
                              </w:rPr>
                              <w:t>);</w:t>
                            </w:r>
                          </w:p>
                          <w:p w14:paraId="1B5CA3D0"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glVertexAttribPointer</w:t>
                            </w:r>
                            <w:r w:rsidRPr="00636041">
                              <w:rPr>
                                <w:rFonts w:ascii="Consolas" w:hAnsi="Consolas" w:cs="Consolas"/>
                                <w:color w:val="000000"/>
                                <w:sz w:val="20"/>
                                <w:szCs w:val="20"/>
                              </w:rPr>
                              <w:t xml:space="preserve">(0, 3, </w:t>
                            </w:r>
                            <w:r w:rsidRPr="00636041">
                              <w:rPr>
                                <w:rFonts w:ascii="Consolas" w:hAnsi="Consolas" w:cs="Consolas"/>
                                <w:color w:val="6F008A"/>
                                <w:sz w:val="20"/>
                                <w:szCs w:val="20"/>
                              </w:rPr>
                              <w:t>GL_FLOAT</w:t>
                            </w:r>
                            <w:r w:rsidRPr="00636041">
                              <w:rPr>
                                <w:rFonts w:ascii="Consolas" w:hAnsi="Consolas" w:cs="Consolas"/>
                                <w:color w:val="000000"/>
                                <w:sz w:val="20"/>
                                <w:szCs w:val="20"/>
                              </w:rPr>
                              <w:t xml:space="preserve">, </w:t>
                            </w:r>
                            <w:r w:rsidRPr="00636041">
                              <w:rPr>
                                <w:rFonts w:ascii="Consolas" w:hAnsi="Consolas" w:cs="Consolas"/>
                                <w:color w:val="6F008A"/>
                                <w:sz w:val="20"/>
                                <w:szCs w:val="20"/>
                              </w:rPr>
                              <w:t>GL_FALSE</w:t>
                            </w:r>
                            <w:r w:rsidRPr="00636041">
                              <w:rPr>
                                <w:rFonts w:ascii="Consolas" w:hAnsi="Consolas" w:cs="Consolas"/>
                                <w:color w:val="000000"/>
                                <w:sz w:val="20"/>
                                <w:szCs w:val="20"/>
                              </w:rPr>
                              <w:t>, 0, (</w:t>
                            </w:r>
                            <w:r w:rsidRPr="00636041">
                              <w:rPr>
                                <w:rFonts w:ascii="Consolas" w:hAnsi="Consolas" w:cs="Consolas"/>
                                <w:color w:val="0000FF"/>
                                <w:sz w:val="20"/>
                                <w:szCs w:val="20"/>
                              </w:rPr>
                              <w:t>void</w:t>
                            </w:r>
                            <w:r w:rsidRPr="00636041">
                              <w:rPr>
                                <w:rFonts w:ascii="Consolas" w:hAnsi="Consolas" w:cs="Consolas"/>
                                <w:color w:val="000000"/>
                                <w:sz w:val="20"/>
                                <w:szCs w:val="20"/>
                              </w:rPr>
                              <w:t>*)0);</w:t>
                            </w:r>
                          </w:p>
                          <w:p w14:paraId="4C052F24"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glEnableVertexAttribArray</w:t>
                            </w:r>
                            <w:r w:rsidRPr="00636041">
                              <w:rPr>
                                <w:rFonts w:ascii="Consolas" w:hAnsi="Consolas" w:cs="Consolas"/>
                                <w:color w:val="000000"/>
                                <w:sz w:val="20"/>
                                <w:szCs w:val="20"/>
                              </w:rPr>
                              <w:t>(0);</w:t>
                            </w:r>
                          </w:p>
                        </w:txbxContent>
                      </wps:txbx>
                      <wps:bodyPr rot="0" vert="horz" wrap="square" lIns="91440" tIns="45720" rIns="91440" bIns="45720" anchor="t" anchorCtr="0">
                        <a:spAutoFit/>
                      </wps:bodyPr>
                    </wps:wsp>
                  </a:graphicData>
                </a:graphic>
              </wp:inline>
            </w:drawing>
          </mc:Choice>
          <mc:Fallback>
            <w:pict>
              <v:shape w14:anchorId="3E996DB9" id="_x0000_s106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DiLvXy&#10;EwIAAP8DAAAOAAAAAAAAAAAAAAAAAC4CAABkcnMvZTJvRG9jLnhtbFBLAQItABQABgAIAAAAIQDT&#10;VQza2wAAAAYBAAAPAAAAAAAAAAAAAAAAAG0EAABkcnMvZG93bnJldi54bWxQSwUGAAAAAAQABADz&#10;AAAAdQUAAAAA&#10;" filled="f">
                <v:textbox style="mso-fit-shape-to-text:t">
                  <w:txbxContent>
                    <w:p w14:paraId="31F363EF"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008000"/>
                          <w:sz w:val="20"/>
                          <w:szCs w:val="20"/>
                        </w:rPr>
                        <w:t>// create a buffer for the vertices</w:t>
                      </w:r>
                    </w:p>
                    <w:p w14:paraId="614DA782"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glGenBuffers</w:t>
                      </w:r>
                      <w:r w:rsidRPr="00636041">
                        <w:rPr>
                          <w:rFonts w:ascii="Consolas" w:hAnsi="Consolas" w:cs="Consolas"/>
                          <w:color w:val="000000"/>
                          <w:sz w:val="20"/>
                          <w:szCs w:val="20"/>
                        </w:rPr>
                        <w:t>(1, &amp;vertex_buffer);</w:t>
                      </w:r>
                    </w:p>
                    <w:p w14:paraId="7B1FFE57"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glBindBuffer</w:t>
                      </w:r>
                      <w:r w:rsidRPr="00636041">
                        <w:rPr>
                          <w:rFonts w:ascii="Consolas" w:hAnsi="Consolas" w:cs="Consolas"/>
                          <w:color w:val="000000"/>
                          <w:sz w:val="20"/>
                          <w:szCs w:val="20"/>
                        </w:rPr>
                        <w:t>(</w:t>
                      </w:r>
                      <w:r w:rsidRPr="00636041">
                        <w:rPr>
                          <w:rFonts w:ascii="Consolas" w:hAnsi="Consolas" w:cs="Consolas"/>
                          <w:color w:val="6F008A"/>
                          <w:sz w:val="20"/>
                          <w:szCs w:val="20"/>
                        </w:rPr>
                        <w:t>GL_ARRAY_BUFFER</w:t>
                      </w:r>
                      <w:r w:rsidRPr="00636041">
                        <w:rPr>
                          <w:rFonts w:ascii="Consolas" w:hAnsi="Consolas" w:cs="Consolas"/>
                          <w:color w:val="000000"/>
                          <w:sz w:val="20"/>
                          <w:szCs w:val="20"/>
                        </w:rPr>
                        <w:t>, vertex_buffer);</w:t>
                      </w:r>
                    </w:p>
                    <w:p w14:paraId="156D40D3"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glBufferData</w:t>
                      </w:r>
                      <w:r w:rsidRPr="00636041">
                        <w:rPr>
                          <w:rFonts w:ascii="Consolas" w:hAnsi="Consolas" w:cs="Consolas"/>
                          <w:color w:val="000000"/>
                          <w:sz w:val="20"/>
                          <w:szCs w:val="20"/>
                        </w:rPr>
                        <w:t>(</w:t>
                      </w:r>
                      <w:r w:rsidRPr="00636041">
                        <w:rPr>
                          <w:rFonts w:ascii="Consolas" w:hAnsi="Consolas" w:cs="Consolas"/>
                          <w:color w:val="6F008A"/>
                          <w:sz w:val="20"/>
                          <w:szCs w:val="20"/>
                        </w:rPr>
                        <w:t>GL_ARRAY_BUFFER</w:t>
                      </w:r>
                      <w:r w:rsidRPr="00636041">
                        <w:rPr>
                          <w:rFonts w:ascii="Consolas" w:hAnsi="Consolas" w:cs="Consolas"/>
                          <w:color w:val="000000"/>
                          <w:sz w:val="20"/>
                          <w:szCs w:val="20"/>
                        </w:rPr>
                        <w:t xml:space="preserve">, </w:t>
                      </w:r>
                      <w:r w:rsidRPr="00636041">
                        <w:rPr>
                          <w:rFonts w:ascii="Consolas" w:hAnsi="Consolas" w:cs="Consolas"/>
                          <w:color w:val="0000FF"/>
                          <w:sz w:val="20"/>
                          <w:szCs w:val="20"/>
                        </w:rPr>
                        <w:t>sizeof</w:t>
                      </w:r>
                      <w:r w:rsidRPr="00636041">
                        <w:rPr>
                          <w:rFonts w:ascii="Consolas" w:hAnsi="Consolas" w:cs="Consolas"/>
                          <w:color w:val="000000"/>
                          <w:sz w:val="20"/>
                          <w:szCs w:val="20"/>
                        </w:rPr>
                        <w:t xml:space="preserve">(vertices), vertices, </w:t>
                      </w:r>
                      <w:r w:rsidRPr="00636041">
                        <w:rPr>
                          <w:rFonts w:ascii="Consolas" w:hAnsi="Consolas" w:cs="Consolas"/>
                          <w:color w:val="6F008A"/>
                          <w:sz w:val="20"/>
                          <w:szCs w:val="20"/>
                        </w:rPr>
                        <w:t>GL_STATIC_DRAW</w:t>
                      </w:r>
                      <w:r w:rsidRPr="00636041">
                        <w:rPr>
                          <w:rFonts w:ascii="Consolas" w:hAnsi="Consolas" w:cs="Consolas"/>
                          <w:color w:val="000000"/>
                          <w:sz w:val="20"/>
                          <w:szCs w:val="20"/>
                        </w:rPr>
                        <w:t>);</w:t>
                      </w:r>
                    </w:p>
                    <w:p w14:paraId="1B5CA3D0"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glVertexAttribPointer</w:t>
                      </w:r>
                      <w:r w:rsidRPr="00636041">
                        <w:rPr>
                          <w:rFonts w:ascii="Consolas" w:hAnsi="Consolas" w:cs="Consolas"/>
                          <w:color w:val="000000"/>
                          <w:sz w:val="20"/>
                          <w:szCs w:val="20"/>
                        </w:rPr>
                        <w:t xml:space="preserve">(0, 3, </w:t>
                      </w:r>
                      <w:r w:rsidRPr="00636041">
                        <w:rPr>
                          <w:rFonts w:ascii="Consolas" w:hAnsi="Consolas" w:cs="Consolas"/>
                          <w:color w:val="6F008A"/>
                          <w:sz w:val="20"/>
                          <w:szCs w:val="20"/>
                        </w:rPr>
                        <w:t>GL_FLOAT</w:t>
                      </w:r>
                      <w:r w:rsidRPr="00636041">
                        <w:rPr>
                          <w:rFonts w:ascii="Consolas" w:hAnsi="Consolas" w:cs="Consolas"/>
                          <w:color w:val="000000"/>
                          <w:sz w:val="20"/>
                          <w:szCs w:val="20"/>
                        </w:rPr>
                        <w:t xml:space="preserve">, </w:t>
                      </w:r>
                      <w:r w:rsidRPr="00636041">
                        <w:rPr>
                          <w:rFonts w:ascii="Consolas" w:hAnsi="Consolas" w:cs="Consolas"/>
                          <w:color w:val="6F008A"/>
                          <w:sz w:val="20"/>
                          <w:szCs w:val="20"/>
                        </w:rPr>
                        <w:t>GL_FALSE</w:t>
                      </w:r>
                      <w:r w:rsidRPr="00636041">
                        <w:rPr>
                          <w:rFonts w:ascii="Consolas" w:hAnsi="Consolas" w:cs="Consolas"/>
                          <w:color w:val="000000"/>
                          <w:sz w:val="20"/>
                          <w:szCs w:val="20"/>
                        </w:rPr>
                        <w:t>, 0, (</w:t>
                      </w:r>
                      <w:r w:rsidRPr="00636041">
                        <w:rPr>
                          <w:rFonts w:ascii="Consolas" w:hAnsi="Consolas" w:cs="Consolas"/>
                          <w:color w:val="0000FF"/>
                          <w:sz w:val="20"/>
                          <w:szCs w:val="20"/>
                        </w:rPr>
                        <w:t>void</w:t>
                      </w:r>
                      <w:r w:rsidRPr="00636041">
                        <w:rPr>
                          <w:rFonts w:ascii="Consolas" w:hAnsi="Consolas" w:cs="Consolas"/>
                          <w:color w:val="000000"/>
                          <w:sz w:val="20"/>
                          <w:szCs w:val="20"/>
                        </w:rPr>
                        <w:t>*)0);</w:t>
                      </w:r>
                    </w:p>
                    <w:p w14:paraId="4C052F24" w14:textId="77777777" w:rsidR="00046CFA" w:rsidRPr="00636041" w:rsidRDefault="00046CFA" w:rsidP="00DC300D">
                      <w:pPr>
                        <w:autoSpaceDE w:val="0"/>
                        <w:autoSpaceDN w:val="0"/>
                        <w:adjustRightInd w:val="0"/>
                        <w:spacing w:after="0" w:line="240" w:lineRule="auto"/>
                        <w:rPr>
                          <w:rFonts w:ascii="Consolas" w:hAnsi="Consolas" w:cs="Consolas"/>
                          <w:color w:val="000000"/>
                          <w:sz w:val="20"/>
                          <w:szCs w:val="20"/>
                        </w:rPr>
                      </w:pPr>
                      <w:r w:rsidRPr="00636041">
                        <w:rPr>
                          <w:rFonts w:ascii="Consolas" w:hAnsi="Consolas" w:cs="Consolas"/>
                          <w:color w:val="6F008A"/>
                          <w:sz w:val="20"/>
                          <w:szCs w:val="20"/>
                        </w:rPr>
                        <w:t>glEnableVertexAttribArray</w:t>
                      </w:r>
                      <w:r w:rsidRPr="00636041">
                        <w:rPr>
                          <w:rFonts w:ascii="Consolas" w:hAnsi="Consolas" w:cs="Consolas"/>
                          <w:color w:val="000000"/>
                          <w:sz w:val="20"/>
                          <w:szCs w:val="20"/>
                        </w:rPr>
                        <w:t>(0);</w:t>
                      </w:r>
                    </w:p>
                  </w:txbxContent>
                </v:textbox>
                <w10:anchorlock/>
              </v:shape>
            </w:pict>
          </mc:Fallback>
        </mc:AlternateContent>
      </w:r>
    </w:p>
    <w:p w14:paraId="53DF1376" w14:textId="7D02EF66" w:rsidR="00CF10A7" w:rsidRDefault="00A82BA0" w:rsidP="00511911">
      <w:r>
        <w:t xml:space="preserve">OpenGL knows how to </w:t>
      </w:r>
      <w:r w:rsidR="00186E57">
        <w:t>‘</w:t>
      </w:r>
      <w:r w:rsidR="00186E57">
        <w:rPr>
          <w:i/>
          <w:iCs/>
        </w:rPr>
        <w:t>walk’</w:t>
      </w:r>
      <w:r w:rsidR="00186E57">
        <w:t xml:space="preserve"> through our data</w:t>
      </w:r>
      <w:r w:rsidR="00FA42E3">
        <w:t xml:space="preserve"> and set the </w:t>
      </w:r>
      <w:r w:rsidR="00012E5D">
        <w:t xml:space="preserve">data pointers </w:t>
      </w:r>
      <w:r w:rsidR="00FA42E3">
        <w:t>correct</w:t>
      </w:r>
      <w:r w:rsidR="00012E5D">
        <w:t>ly, and now our shader knows how to re</w:t>
      </w:r>
      <w:r w:rsidR="00DA3B56">
        <w:t>ad that data.</w:t>
      </w:r>
    </w:p>
    <w:p w14:paraId="39523516" w14:textId="0F18D632" w:rsidR="00E36AF3" w:rsidRDefault="00E36AF3" w:rsidP="00511911">
      <w:r>
        <w:t xml:space="preserve">The vertex sampler can have </w:t>
      </w:r>
      <w:r w:rsidR="000F0C97">
        <w:t xml:space="preserve">similar </w:t>
      </w:r>
      <w:r>
        <w:t>input</w:t>
      </w:r>
      <w:r w:rsidR="000F0C97">
        <w:t>, the texture coordina</w:t>
      </w:r>
      <w:r w:rsidR="002734F4">
        <w:t xml:space="preserve">te of the vertex. This information </w:t>
      </w:r>
      <w:r w:rsidR="004D4F3B">
        <w:t>must</w:t>
      </w:r>
      <w:r w:rsidR="002734F4">
        <w:t xml:space="preserve"> be passed to the fragment shader</w:t>
      </w:r>
      <w:r w:rsidR="006959A0">
        <w:t xml:space="preserve">. We will see how </w:t>
      </w:r>
      <w:r w:rsidR="006138A4">
        <w:t>the vertex shader outputs the information in the next section</w:t>
      </w:r>
      <w:r w:rsidR="00B733E7">
        <w:t xml:space="preserve">, now we are interested in how the fragment shader reads it. </w:t>
      </w:r>
      <w:r w:rsidR="00BF0C30">
        <w:t xml:space="preserve">Reading input </w:t>
      </w:r>
      <w:r w:rsidR="00640438">
        <w:t xml:space="preserve">requires the </w:t>
      </w:r>
      <w:r w:rsidR="00640438">
        <w:rPr>
          <w:i/>
          <w:iCs/>
        </w:rPr>
        <w:t>in</w:t>
      </w:r>
      <w:r w:rsidR="00640438">
        <w:t xml:space="preserve"> directive at the variable declaration. </w:t>
      </w:r>
      <w:r w:rsidR="00DD425A">
        <w:t xml:space="preserve">Variables that are passed from one step to the other do not require the </w:t>
      </w:r>
      <w:r w:rsidR="00DD425A" w:rsidRPr="00553CC0">
        <w:rPr>
          <w:i/>
          <w:iCs/>
        </w:rPr>
        <w:t>layout</w:t>
      </w:r>
      <w:r w:rsidR="00553CC0" w:rsidRPr="00553CC0">
        <w:rPr>
          <w:i/>
          <w:iCs/>
        </w:rPr>
        <w:t xml:space="preserve"> qualifier</w:t>
      </w:r>
      <w:r w:rsidR="00553CC0">
        <w:t>.</w:t>
      </w:r>
    </w:p>
    <w:p w14:paraId="39B12190" w14:textId="427A196F" w:rsidR="001A102A" w:rsidRPr="00553CC0" w:rsidRDefault="001A102A" w:rsidP="00511911">
      <w:r>
        <w:rPr>
          <w:noProof/>
        </w:rPr>
        <mc:AlternateContent>
          <mc:Choice Requires="wps">
            <w:drawing>
              <wp:inline distT="0" distB="0" distL="0" distR="0" wp14:anchorId="612E8686" wp14:editId="03DEA6FE">
                <wp:extent cx="6629400" cy="1404620"/>
                <wp:effectExtent l="0" t="0" r="19050" b="2222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4677298" w14:textId="5B25D4A6" w:rsidR="00046CFA" w:rsidRPr="00636041" w:rsidRDefault="00046CFA" w:rsidP="001A102A">
                            <w:pPr>
                              <w:spacing w:after="0"/>
                              <w:rPr>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vec2 texCoord;</w:t>
                            </w:r>
                          </w:p>
                        </w:txbxContent>
                      </wps:txbx>
                      <wps:bodyPr rot="0" vert="horz" wrap="square" lIns="91440" tIns="45720" rIns="91440" bIns="45720" anchor="t" anchorCtr="0">
                        <a:spAutoFit/>
                      </wps:bodyPr>
                    </wps:wsp>
                  </a:graphicData>
                </a:graphic>
              </wp:inline>
            </w:drawing>
          </mc:Choice>
          <mc:Fallback>
            <w:pict>
              <v:shape w14:anchorId="612E8686" id="_x0000_s1061"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AwmZsE&#10;EwIAAP8DAAAOAAAAAAAAAAAAAAAAAC4CAABkcnMvZTJvRG9jLnhtbFBLAQItABQABgAIAAAAIQDT&#10;VQza2wAAAAYBAAAPAAAAAAAAAAAAAAAAAG0EAABkcnMvZG93bnJldi54bWxQSwUGAAAAAAQABADz&#10;AAAAdQUAAAAA&#10;" filled="f">
                <v:textbox style="mso-fit-shape-to-text:t">
                  <w:txbxContent>
                    <w:p w14:paraId="24677298" w14:textId="5B25D4A6" w:rsidR="00046CFA" w:rsidRPr="00636041" w:rsidRDefault="00046CFA" w:rsidP="001A102A">
                      <w:pPr>
                        <w:spacing w:after="0"/>
                        <w:rPr>
                          <w:sz w:val="20"/>
                          <w:szCs w:val="20"/>
                        </w:rPr>
                      </w:pPr>
                      <w:r w:rsidRPr="00636041">
                        <w:rPr>
                          <w:rFonts w:ascii="Consolas" w:hAnsi="Consolas" w:cs="Consolas"/>
                          <w:color w:val="0000FF"/>
                          <w:sz w:val="20"/>
                          <w:szCs w:val="20"/>
                        </w:rPr>
                        <w:t>in</w:t>
                      </w:r>
                      <w:r w:rsidRPr="00636041">
                        <w:rPr>
                          <w:rFonts w:ascii="Consolas" w:hAnsi="Consolas" w:cs="Consolas"/>
                          <w:color w:val="000000"/>
                          <w:sz w:val="20"/>
                          <w:szCs w:val="20"/>
                        </w:rPr>
                        <w:t xml:space="preserve"> vec2 texCoord;</w:t>
                      </w:r>
                    </w:p>
                  </w:txbxContent>
                </v:textbox>
                <w10:anchorlock/>
              </v:shape>
            </w:pict>
          </mc:Fallback>
        </mc:AlternateContent>
      </w:r>
    </w:p>
    <w:p w14:paraId="1BB3103F" w14:textId="081F3615" w:rsidR="000F4A51" w:rsidRDefault="000F4A51" w:rsidP="00511911">
      <w:r>
        <w:t xml:space="preserve">Another type of input mechanism </w:t>
      </w:r>
      <w:r w:rsidR="00852730">
        <w:t xml:space="preserve">is the </w:t>
      </w:r>
      <w:r w:rsidR="00852730">
        <w:rPr>
          <w:i/>
          <w:iCs/>
        </w:rPr>
        <w:t>uniform</w:t>
      </w:r>
      <w:r w:rsidR="00852730">
        <w:t xml:space="preserve">. </w:t>
      </w:r>
      <w:r w:rsidR="00ED17D3">
        <w:t xml:space="preserve">With this we pass names variables </w:t>
      </w:r>
      <w:r w:rsidR="00A47144">
        <w:t xml:space="preserve">of any type we need to the shader. </w:t>
      </w:r>
      <w:r w:rsidR="00BC7598">
        <w:t xml:space="preserve">A </w:t>
      </w:r>
      <w:r w:rsidR="00BC7598">
        <w:rPr>
          <w:i/>
          <w:iCs/>
        </w:rPr>
        <w:t>uniform</w:t>
      </w:r>
      <w:r w:rsidR="00BC7598">
        <w:t xml:space="preserve"> is a global storage location </w:t>
      </w:r>
      <w:r w:rsidR="00741213">
        <w:t xml:space="preserve">that is accessed by its name. we can write data to it from our </w:t>
      </w:r>
      <w:r w:rsidR="001916B6">
        <w:t xml:space="preserve">C/C++ code and </w:t>
      </w:r>
      <w:r w:rsidR="00D436E0">
        <w:t>then</w:t>
      </w:r>
      <w:r w:rsidR="001916B6">
        <w:t xml:space="preserve"> read that data in our shader.</w:t>
      </w:r>
    </w:p>
    <w:p w14:paraId="61CFC3F5" w14:textId="6F336287" w:rsidR="00F7647A" w:rsidRDefault="00F7647A" w:rsidP="00511911">
      <w:r>
        <w:t xml:space="preserve">We use the </w:t>
      </w:r>
      <w:r>
        <w:rPr>
          <w:i/>
          <w:iCs/>
        </w:rPr>
        <w:t>glUniform</w:t>
      </w:r>
      <w:r w:rsidR="00B206E1">
        <w:t xml:space="preserve"> family of functions to write to </w:t>
      </w:r>
      <w:r w:rsidR="00B15D4F">
        <w:t xml:space="preserve">a location. In our </w:t>
      </w:r>
      <w:r w:rsidR="004D0FAB">
        <w:rPr>
          <w:b/>
          <w:bCs/>
          <w:i/>
          <w:iCs/>
        </w:rPr>
        <w:t>pipeline</w:t>
      </w:r>
      <w:r w:rsidR="00B15D4F">
        <w:t xml:space="preserve"> example we pass the </w:t>
      </w:r>
      <w:r w:rsidR="00375020">
        <w:t>camera matrix like this:</w:t>
      </w:r>
    </w:p>
    <w:p w14:paraId="49F3F03E" w14:textId="226828A1" w:rsidR="00375020" w:rsidRDefault="00375020" w:rsidP="00511911">
      <w:r>
        <w:rPr>
          <w:noProof/>
        </w:rPr>
        <mc:AlternateContent>
          <mc:Choice Requires="wps">
            <w:drawing>
              <wp:inline distT="0" distB="0" distL="0" distR="0" wp14:anchorId="6D211F55" wp14:editId="7B407F3F">
                <wp:extent cx="6629400" cy="1404620"/>
                <wp:effectExtent l="0" t="0" r="19050" b="22225"/>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CD49D95" w14:textId="0EA348E5" w:rsidR="00046CFA" w:rsidRPr="00636041" w:rsidRDefault="00046CFA" w:rsidP="00645AB2">
                            <w:pPr>
                              <w:spacing w:after="0"/>
                              <w:rPr>
                                <w:rFonts w:ascii="Consolas" w:hAnsi="Consolas" w:cs="Consolas"/>
                                <w:color w:val="0000FF"/>
                                <w:sz w:val="20"/>
                                <w:szCs w:val="20"/>
                              </w:rPr>
                            </w:pPr>
                            <w:r w:rsidRPr="00636041">
                              <w:rPr>
                                <w:rFonts w:ascii="Consolas" w:hAnsi="Consolas" w:cs="Consolas"/>
                                <w:color w:val="6F008A"/>
                                <w:sz w:val="20"/>
                                <w:szCs w:val="20"/>
                              </w:rPr>
                              <w:t>glUniformMatrix4v</w:t>
                            </w:r>
                            <w:r w:rsidRPr="00636041">
                              <w:rPr>
                                <w:rFonts w:ascii="Consolas" w:hAnsi="Consolas" w:cs="Consolas"/>
                                <w:color w:val="000000"/>
                                <w:sz w:val="20"/>
                                <w:szCs w:val="20"/>
                              </w:rPr>
                              <w:t>(</w:t>
                            </w:r>
                            <w:r w:rsidRPr="00636041">
                              <w:rPr>
                                <w:rFonts w:ascii="Consolas" w:hAnsi="Consolas" w:cs="Consolas"/>
                                <w:color w:val="6F008A"/>
                                <w:sz w:val="20"/>
                                <w:szCs w:val="20"/>
                              </w:rPr>
                              <w:t>glGetUniformLocation</w:t>
                            </w:r>
                            <w:r w:rsidRPr="00636041">
                              <w:rPr>
                                <w:rFonts w:ascii="Consolas" w:hAnsi="Consolas" w:cs="Consolas"/>
                                <w:color w:val="000000"/>
                                <w:sz w:val="20"/>
                                <w:szCs w:val="20"/>
                              </w:rPr>
                              <w:t>(</w:t>
                            </w:r>
                            <w:r w:rsidRPr="00636041">
                              <w:rPr>
                                <w:rFonts w:ascii="Consolas" w:hAnsi="Consolas" w:cs="Consolas"/>
                                <w:color w:val="808080"/>
                                <w:sz w:val="20"/>
                                <w:szCs w:val="20"/>
                              </w:rPr>
                              <w:t>program</w:t>
                            </w:r>
                            <w:r w:rsidRPr="00636041">
                              <w:rPr>
                                <w:rFonts w:ascii="Consolas" w:hAnsi="Consolas" w:cs="Consolas"/>
                                <w:color w:val="000000"/>
                                <w:sz w:val="20"/>
                                <w:szCs w:val="20"/>
                              </w:rPr>
                              <w:t>,</w:t>
                            </w:r>
                            <w:r w:rsidRPr="00636041">
                              <w:rPr>
                                <w:rFonts w:ascii="Consolas" w:hAnsi="Consolas" w:cs="Consolas"/>
                                <w:color w:val="A31515"/>
                                <w:sz w:val="20"/>
                                <w:szCs w:val="20"/>
                              </w:rPr>
                              <w:t>"view"</w:t>
                            </w:r>
                            <w:r w:rsidRPr="00636041">
                              <w:rPr>
                                <w:rFonts w:ascii="Consolas" w:hAnsi="Consolas" w:cs="Consolas"/>
                                <w:color w:val="000000"/>
                                <w:sz w:val="20"/>
                                <w:szCs w:val="20"/>
                              </w:rPr>
                              <w:t xml:space="preserve">), 1, </w:t>
                            </w:r>
                            <w:r w:rsidRPr="00636041">
                              <w:rPr>
                                <w:rFonts w:ascii="Consolas" w:hAnsi="Consolas" w:cs="Consolas"/>
                                <w:color w:val="6F008A"/>
                                <w:sz w:val="20"/>
                                <w:szCs w:val="20"/>
                              </w:rPr>
                              <w:t>GL_FALSE</w:t>
                            </w:r>
                            <w:r w:rsidRPr="00636041">
                              <w:rPr>
                                <w:rFonts w:ascii="Consolas" w:hAnsi="Consolas" w:cs="Consolas"/>
                                <w:color w:val="000000"/>
                                <w:sz w:val="20"/>
                                <w:szCs w:val="20"/>
                              </w:rPr>
                              <w:t xml:space="preserve">, </w:t>
                            </w:r>
                            <w:r w:rsidRPr="00636041">
                              <w:rPr>
                                <w:rFonts w:ascii="Consolas" w:hAnsi="Consolas" w:cs="Consolas"/>
                                <w:color w:val="808080"/>
                                <w:sz w:val="20"/>
                                <w:szCs w:val="20"/>
                              </w:rPr>
                              <w:t>viewmat</w:t>
                            </w:r>
                            <w:r w:rsidRPr="00636041">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6D211F55" id="_x0000_s106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AHR1nF&#10;EwIAAP8DAAAOAAAAAAAAAAAAAAAAAC4CAABkcnMvZTJvRG9jLnhtbFBLAQItABQABgAIAAAAIQDT&#10;VQza2wAAAAYBAAAPAAAAAAAAAAAAAAAAAG0EAABkcnMvZG93bnJldi54bWxQSwUGAAAAAAQABADz&#10;AAAAdQUAAAAA&#10;" filled="f">
                <v:textbox style="mso-fit-shape-to-text:t">
                  <w:txbxContent>
                    <w:p w14:paraId="7CD49D95" w14:textId="0EA348E5" w:rsidR="00046CFA" w:rsidRPr="00636041" w:rsidRDefault="00046CFA" w:rsidP="00645AB2">
                      <w:pPr>
                        <w:spacing w:after="0"/>
                        <w:rPr>
                          <w:rFonts w:ascii="Consolas" w:hAnsi="Consolas" w:cs="Consolas"/>
                          <w:color w:val="0000FF"/>
                          <w:sz w:val="20"/>
                          <w:szCs w:val="20"/>
                        </w:rPr>
                      </w:pPr>
                      <w:r w:rsidRPr="00636041">
                        <w:rPr>
                          <w:rFonts w:ascii="Consolas" w:hAnsi="Consolas" w:cs="Consolas"/>
                          <w:color w:val="6F008A"/>
                          <w:sz w:val="20"/>
                          <w:szCs w:val="20"/>
                        </w:rPr>
                        <w:t>glUniformMatrix4v</w:t>
                      </w:r>
                      <w:r w:rsidRPr="00636041">
                        <w:rPr>
                          <w:rFonts w:ascii="Consolas" w:hAnsi="Consolas" w:cs="Consolas"/>
                          <w:color w:val="000000"/>
                          <w:sz w:val="20"/>
                          <w:szCs w:val="20"/>
                        </w:rPr>
                        <w:t>(</w:t>
                      </w:r>
                      <w:r w:rsidRPr="00636041">
                        <w:rPr>
                          <w:rFonts w:ascii="Consolas" w:hAnsi="Consolas" w:cs="Consolas"/>
                          <w:color w:val="6F008A"/>
                          <w:sz w:val="20"/>
                          <w:szCs w:val="20"/>
                        </w:rPr>
                        <w:t>glGetUniformLocation</w:t>
                      </w:r>
                      <w:r w:rsidRPr="00636041">
                        <w:rPr>
                          <w:rFonts w:ascii="Consolas" w:hAnsi="Consolas" w:cs="Consolas"/>
                          <w:color w:val="000000"/>
                          <w:sz w:val="20"/>
                          <w:szCs w:val="20"/>
                        </w:rPr>
                        <w:t>(</w:t>
                      </w:r>
                      <w:r w:rsidRPr="00636041">
                        <w:rPr>
                          <w:rFonts w:ascii="Consolas" w:hAnsi="Consolas" w:cs="Consolas"/>
                          <w:color w:val="808080"/>
                          <w:sz w:val="20"/>
                          <w:szCs w:val="20"/>
                        </w:rPr>
                        <w:t>program</w:t>
                      </w:r>
                      <w:r w:rsidRPr="00636041">
                        <w:rPr>
                          <w:rFonts w:ascii="Consolas" w:hAnsi="Consolas" w:cs="Consolas"/>
                          <w:color w:val="000000"/>
                          <w:sz w:val="20"/>
                          <w:szCs w:val="20"/>
                        </w:rPr>
                        <w:t>,</w:t>
                      </w:r>
                      <w:r w:rsidRPr="00636041">
                        <w:rPr>
                          <w:rFonts w:ascii="Consolas" w:hAnsi="Consolas" w:cs="Consolas"/>
                          <w:color w:val="A31515"/>
                          <w:sz w:val="20"/>
                          <w:szCs w:val="20"/>
                        </w:rPr>
                        <w:t>"view"</w:t>
                      </w:r>
                      <w:r w:rsidRPr="00636041">
                        <w:rPr>
                          <w:rFonts w:ascii="Consolas" w:hAnsi="Consolas" w:cs="Consolas"/>
                          <w:color w:val="000000"/>
                          <w:sz w:val="20"/>
                          <w:szCs w:val="20"/>
                        </w:rPr>
                        <w:t xml:space="preserve">), 1, </w:t>
                      </w:r>
                      <w:r w:rsidRPr="00636041">
                        <w:rPr>
                          <w:rFonts w:ascii="Consolas" w:hAnsi="Consolas" w:cs="Consolas"/>
                          <w:color w:val="6F008A"/>
                          <w:sz w:val="20"/>
                          <w:szCs w:val="20"/>
                        </w:rPr>
                        <w:t>GL_FALSE</w:t>
                      </w:r>
                      <w:r w:rsidRPr="00636041">
                        <w:rPr>
                          <w:rFonts w:ascii="Consolas" w:hAnsi="Consolas" w:cs="Consolas"/>
                          <w:color w:val="000000"/>
                          <w:sz w:val="20"/>
                          <w:szCs w:val="20"/>
                        </w:rPr>
                        <w:t xml:space="preserve">, </w:t>
                      </w:r>
                      <w:r w:rsidRPr="00636041">
                        <w:rPr>
                          <w:rFonts w:ascii="Consolas" w:hAnsi="Consolas" w:cs="Consolas"/>
                          <w:color w:val="808080"/>
                          <w:sz w:val="20"/>
                          <w:szCs w:val="20"/>
                        </w:rPr>
                        <w:t>viewmat</w:t>
                      </w:r>
                      <w:r w:rsidRPr="00636041">
                        <w:rPr>
                          <w:rFonts w:ascii="Consolas" w:hAnsi="Consolas" w:cs="Consolas"/>
                          <w:color w:val="000000"/>
                          <w:sz w:val="20"/>
                          <w:szCs w:val="20"/>
                        </w:rPr>
                        <w:t>);</w:t>
                      </w:r>
                    </w:p>
                  </w:txbxContent>
                </v:textbox>
                <w10:anchorlock/>
              </v:shape>
            </w:pict>
          </mc:Fallback>
        </mc:AlternateContent>
      </w:r>
    </w:p>
    <w:p w14:paraId="10EB7E5C" w14:textId="7C726CA3" w:rsidR="00645AB2" w:rsidRDefault="006761F5" w:rsidP="00511911">
      <w:r>
        <w:t>And then we read it in our shader like this:</w:t>
      </w:r>
    </w:p>
    <w:p w14:paraId="0A0DF8A0" w14:textId="1D054D39" w:rsidR="00645AB2" w:rsidRDefault="00645AB2" w:rsidP="00511911">
      <w:r>
        <w:rPr>
          <w:noProof/>
        </w:rPr>
        <w:lastRenderedPageBreak/>
        <mc:AlternateContent>
          <mc:Choice Requires="wps">
            <w:drawing>
              <wp:inline distT="0" distB="0" distL="0" distR="0" wp14:anchorId="570F3A43" wp14:editId="54C5C0B8">
                <wp:extent cx="6629400" cy="1404620"/>
                <wp:effectExtent l="0" t="0" r="19050" b="22225"/>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507CC7E" w14:textId="6D00A371" w:rsidR="00046CFA" w:rsidRPr="00636041" w:rsidRDefault="00046CFA" w:rsidP="00645AB2">
                            <w:pPr>
                              <w:spacing w:after="0"/>
                              <w:rPr>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txbxContent>
                      </wps:txbx>
                      <wps:bodyPr rot="0" vert="horz" wrap="square" lIns="91440" tIns="45720" rIns="91440" bIns="45720" anchor="t" anchorCtr="0">
                        <a:spAutoFit/>
                      </wps:bodyPr>
                    </wps:wsp>
                  </a:graphicData>
                </a:graphic>
              </wp:inline>
            </w:drawing>
          </mc:Choice>
          <mc:Fallback>
            <w:pict>
              <v:shape w14:anchorId="570F3A43" id="_x0000_s1063"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DV8Dcz&#10;EwIAAP8DAAAOAAAAAAAAAAAAAAAAAC4CAABkcnMvZTJvRG9jLnhtbFBLAQItABQABgAIAAAAIQDT&#10;VQza2wAAAAYBAAAPAAAAAAAAAAAAAAAAAG0EAABkcnMvZG93bnJldi54bWxQSwUGAAAAAAQABADz&#10;AAAAdQUAAAAA&#10;" filled="f">
                <v:textbox style="mso-fit-shape-to-text:t">
                  <w:txbxContent>
                    <w:p w14:paraId="5507CC7E" w14:textId="6D00A371" w:rsidR="00046CFA" w:rsidRPr="00636041" w:rsidRDefault="00046CFA" w:rsidP="00645AB2">
                      <w:pPr>
                        <w:spacing w:after="0"/>
                        <w:rPr>
                          <w:sz w:val="20"/>
                          <w:szCs w:val="20"/>
                        </w:rPr>
                      </w:pPr>
                      <w:r w:rsidRPr="00636041">
                        <w:rPr>
                          <w:rFonts w:ascii="Consolas" w:hAnsi="Consolas" w:cs="Consolas"/>
                          <w:color w:val="0000FF"/>
                          <w:sz w:val="20"/>
                          <w:szCs w:val="20"/>
                        </w:rPr>
                        <w:t>uniform</w:t>
                      </w:r>
                      <w:r w:rsidRPr="00636041">
                        <w:rPr>
                          <w:rFonts w:ascii="Consolas" w:hAnsi="Consolas" w:cs="Consolas"/>
                          <w:color w:val="000000"/>
                          <w:sz w:val="20"/>
                          <w:szCs w:val="20"/>
                        </w:rPr>
                        <w:t xml:space="preserve"> mat4 view;</w:t>
                      </w:r>
                    </w:p>
                  </w:txbxContent>
                </v:textbox>
                <w10:anchorlock/>
              </v:shape>
            </w:pict>
          </mc:Fallback>
        </mc:AlternateContent>
      </w:r>
    </w:p>
    <w:p w14:paraId="6F703E4C" w14:textId="309A244D" w:rsidR="00373D15" w:rsidRDefault="00E21811" w:rsidP="00511911">
      <w:r>
        <w:rPr>
          <w:i/>
          <w:iCs/>
        </w:rPr>
        <w:t>Uniforms</w:t>
      </w:r>
      <w:r>
        <w:t xml:space="preserve"> are accessible in all </w:t>
      </w:r>
      <w:r w:rsidR="00FC557F">
        <w:t>stages of the pipeline.</w:t>
      </w:r>
    </w:p>
    <w:p w14:paraId="246F5BCA" w14:textId="5F21289A" w:rsidR="00E466CA" w:rsidRDefault="00E466CA" w:rsidP="00511911"/>
    <w:p w14:paraId="161F7C15" w14:textId="57FE9803" w:rsidR="00E466CA" w:rsidRDefault="00E466CA" w:rsidP="00511911">
      <w:pPr>
        <w:pStyle w:val="Heading4"/>
        <w:spacing w:before="0" w:after="80"/>
      </w:pPr>
      <w:r>
        <w:t xml:space="preserve">Output </w:t>
      </w:r>
      <w:r w:rsidR="004D4F3B">
        <w:t>variables.</w:t>
      </w:r>
    </w:p>
    <w:p w14:paraId="7906D214" w14:textId="2BD170D7" w:rsidR="00BA098E" w:rsidRDefault="00BA098E" w:rsidP="00511911">
      <w:r>
        <w:t xml:space="preserve">As we have </w:t>
      </w:r>
      <w:r w:rsidR="004D4F3B">
        <w:t>said,</w:t>
      </w:r>
      <w:r>
        <w:t xml:space="preserve"> shaders </w:t>
      </w:r>
      <w:r w:rsidR="00201591">
        <w:t xml:space="preserve">must </w:t>
      </w:r>
      <w:r>
        <w:t xml:space="preserve">generate </w:t>
      </w:r>
      <w:r w:rsidR="00201591">
        <w:t xml:space="preserve">some output. This either by setting </w:t>
      </w:r>
      <w:r w:rsidR="0052122F">
        <w:t xml:space="preserve">OpenGL internal variables like </w:t>
      </w:r>
      <w:r w:rsidR="00C4224C">
        <w:t xml:space="preserve">vertex position in clip </w:t>
      </w:r>
      <w:r w:rsidR="00D85B99">
        <w:t xml:space="preserve">coordinates, or by setting </w:t>
      </w:r>
      <w:r w:rsidR="008121B6">
        <w:t xml:space="preserve">variables </w:t>
      </w:r>
      <w:r w:rsidR="00113166">
        <w:t xml:space="preserve">for </w:t>
      </w:r>
      <w:r w:rsidR="008121B6">
        <w:t xml:space="preserve">the </w:t>
      </w:r>
      <w:r w:rsidR="00113166">
        <w:t>next step in the pipeline.</w:t>
      </w:r>
    </w:p>
    <w:p w14:paraId="72098338" w14:textId="193CE791" w:rsidR="00933C27" w:rsidRPr="00933C27" w:rsidRDefault="00933C27" w:rsidP="00511911">
      <w:r w:rsidRPr="00933C27">
        <w:rPr>
          <w:i/>
          <w:iCs/>
        </w:rPr>
        <w:t>gl_Position</w:t>
      </w:r>
      <w:r>
        <w:t xml:space="preserve"> is a built-in function in OpenGL</w:t>
      </w:r>
      <w:r w:rsidR="003A1AF4">
        <w:t xml:space="preserve"> that holds the vertex location after we have finished </w:t>
      </w:r>
      <w:r w:rsidR="00583E56">
        <w:t xml:space="preserve">our calculations about it. A list of the built-in functions can </w:t>
      </w:r>
      <w:r w:rsidR="007046EC">
        <w:t>be found in Appendix B.</w:t>
      </w:r>
    </w:p>
    <w:p w14:paraId="709895E8" w14:textId="70662884" w:rsidR="004E5A90" w:rsidRDefault="004E5A90" w:rsidP="00511911">
      <w:r>
        <w:t xml:space="preserve">Here we are </w:t>
      </w:r>
      <w:r w:rsidR="00503C04">
        <w:t xml:space="preserve">going to examine </w:t>
      </w:r>
      <w:r>
        <w:t xml:space="preserve">the </w:t>
      </w:r>
      <w:r w:rsidR="005D6DFA">
        <w:t>second type, the variables passed to the next step.</w:t>
      </w:r>
      <w:r w:rsidR="00503C04">
        <w:t xml:space="preserve"> They are </w:t>
      </w:r>
      <w:r w:rsidR="006E758C">
        <w:t>preceded</w:t>
      </w:r>
      <w:r w:rsidR="00503C04">
        <w:t xml:space="preserve"> </w:t>
      </w:r>
      <w:r w:rsidR="006E758C">
        <w:t xml:space="preserve">with the keyword </w:t>
      </w:r>
      <w:r w:rsidR="006E758C">
        <w:rPr>
          <w:i/>
          <w:iCs/>
        </w:rPr>
        <w:t>out</w:t>
      </w:r>
      <w:r w:rsidR="00BA34C6">
        <w:t>, letting the compiler generate the code to link this variable with the next step</w:t>
      </w:r>
      <w:r w:rsidR="003D0194">
        <w:t xml:space="preserve">. To complete the example </w:t>
      </w:r>
      <w:r w:rsidR="00674938">
        <w:t xml:space="preserve">of the previous section, where we needed to read the </w:t>
      </w:r>
      <w:r w:rsidR="006646BD">
        <w:t xml:space="preserve">vertex texture coordinate in the vertex shader and pass it to the </w:t>
      </w:r>
      <w:r w:rsidR="00CD3C30">
        <w:t xml:space="preserve">fragment shader, </w:t>
      </w:r>
      <w:r w:rsidR="00972381">
        <w:t>here is how we output the variable:</w:t>
      </w:r>
    </w:p>
    <w:p w14:paraId="1A2D3DA7" w14:textId="50997B32" w:rsidR="00972381" w:rsidRDefault="00972381" w:rsidP="00511911">
      <w:r>
        <w:rPr>
          <w:noProof/>
        </w:rPr>
        <mc:AlternateContent>
          <mc:Choice Requires="wps">
            <w:drawing>
              <wp:inline distT="0" distB="0" distL="0" distR="0" wp14:anchorId="0A618E2A" wp14:editId="31185E9F">
                <wp:extent cx="6629400" cy="1404620"/>
                <wp:effectExtent l="0" t="0" r="19050" b="222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3423DDC" w14:textId="46664806" w:rsidR="00046CFA" w:rsidRPr="00636041" w:rsidRDefault="00046CFA" w:rsidP="00972381">
                            <w:pPr>
                              <w:spacing w:after="0"/>
                              <w:rPr>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vec2 texCoord;</w:t>
                            </w:r>
                          </w:p>
                        </w:txbxContent>
                      </wps:txbx>
                      <wps:bodyPr rot="0" vert="horz" wrap="square" lIns="91440" tIns="45720" rIns="91440" bIns="45720" anchor="t" anchorCtr="0">
                        <a:spAutoFit/>
                      </wps:bodyPr>
                    </wps:wsp>
                  </a:graphicData>
                </a:graphic>
              </wp:inline>
            </w:drawing>
          </mc:Choice>
          <mc:Fallback>
            <w:pict>
              <v:shape w14:anchorId="0A618E2A" id="_x0000_s1064"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C8WhxD&#10;EwIAAP8DAAAOAAAAAAAAAAAAAAAAAC4CAABkcnMvZTJvRG9jLnhtbFBLAQItABQABgAIAAAAIQDT&#10;VQza2wAAAAYBAAAPAAAAAAAAAAAAAAAAAG0EAABkcnMvZG93bnJldi54bWxQSwUGAAAAAAQABADz&#10;AAAAdQUAAAAA&#10;" filled="f">
                <v:textbox style="mso-fit-shape-to-text:t">
                  <w:txbxContent>
                    <w:p w14:paraId="73423DDC" w14:textId="46664806" w:rsidR="00046CFA" w:rsidRPr="00636041" w:rsidRDefault="00046CFA" w:rsidP="00972381">
                      <w:pPr>
                        <w:spacing w:after="0"/>
                        <w:rPr>
                          <w:sz w:val="20"/>
                          <w:szCs w:val="20"/>
                        </w:rPr>
                      </w:pPr>
                      <w:r w:rsidRPr="00636041">
                        <w:rPr>
                          <w:rFonts w:ascii="Consolas" w:hAnsi="Consolas" w:cs="Consolas"/>
                          <w:color w:val="0000FF"/>
                          <w:sz w:val="20"/>
                          <w:szCs w:val="20"/>
                        </w:rPr>
                        <w:t>out</w:t>
                      </w:r>
                      <w:r w:rsidRPr="00636041">
                        <w:rPr>
                          <w:rFonts w:ascii="Consolas" w:hAnsi="Consolas" w:cs="Consolas"/>
                          <w:color w:val="000000"/>
                          <w:sz w:val="20"/>
                          <w:szCs w:val="20"/>
                        </w:rPr>
                        <w:t xml:space="preserve"> vec2 texCoord;</w:t>
                      </w:r>
                    </w:p>
                  </w:txbxContent>
                </v:textbox>
                <w10:anchorlock/>
              </v:shape>
            </w:pict>
          </mc:Fallback>
        </mc:AlternateContent>
      </w:r>
    </w:p>
    <w:p w14:paraId="1BA53D52" w14:textId="77777777" w:rsidR="00B6595F" w:rsidRPr="00CA69E2" w:rsidRDefault="00B6595F" w:rsidP="00511911"/>
    <w:p w14:paraId="4219D5A9" w14:textId="4A28B63A" w:rsidR="009A4FBA" w:rsidRDefault="00082366" w:rsidP="00511911">
      <w:pPr>
        <w:pStyle w:val="Heading3"/>
        <w:spacing w:before="0" w:after="80"/>
      </w:pPr>
      <w:r>
        <w:t>Summary</w:t>
      </w:r>
    </w:p>
    <w:p w14:paraId="4D8A6F02" w14:textId="192095C7" w:rsidR="00082366" w:rsidRDefault="00082366" w:rsidP="00511911">
      <w:r>
        <w:t xml:space="preserve">In this </w:t>
      </w:r>
      <w:r w:rsidR="00594593">
        <w:t>part</w:t>
      </w:r>
      <w:r>
        <w:t xml:space="preserve"> we did a brief </w:t>
      </w:r>
      <w:r w:rsidR="00647B3C">
        <w:t>pass over the OpenGL Shading Language</w:t>
      </w:r>
      <w:r w:rsidR="0035683A">
        <w:t xml:space="preserve">. Our main objective was to get the basics of the </w:t>
      </w:r>
      <w:r w:rsidR="00682C4B">
        <w:t xml:space="preserve">language. Its features will be explained in depth in the next </w:t>
      </w:r>
      <w:r w:rsidR="004D0FAB">
        <w:t>parts</w:t>
      </w:r>
      <w:r w:rsidR="00761938">
        <w:t xml:space="preserve"> as we will study the techniques used for </w:t>
      </w:r>
      <w:r w:rsidR="00A64E51">
        <w:t>the various visual effects.</w:t>
      </w:r>
    </w:p>
    <w:p w14:paraId="6791A177" w14:textId="58EC2D7E" w:rsidR="00447705" w:rsidRDefault="00447705" w:rsidP="00511911">
      <w:r>
        <w:br w:type="page"/>
      </w:r>
    </w:p>
    <w:p w14:paraId="4AA29B90" w14:textId="1AE7F958" w:rsidR="00DA38CA" w:rsidRDefault="004D0FAB" w:rsidP="00511911">
      <w:pPr>
        <w:pStyle w:val="Heading2"/>
        <w:spacing w:before="0" w:after="80"/>
      </w:pPr>
      <w:r>
        <w:lastRenderedPageBreak/>
        <w:t>Part</w:t>
      </w:r>
      <w:r w:rsidR="00DA38CA">
        <w:t xml:space="preserve"> </w:t>
      </w:r>
      <w:r w:rsidR="009F535C">
        <w:t>4</w:t>
      </w:r>
      <w:r w:rsidR="00DA38CA">
        <w:t xml:space="preserve">: Drawing simple objects in </w:t>
      </w:r>
      <w:r w:rsidR="004D4F3B">
        <w:t>3D.</w:t>
      </w:r>
    </w:p>
    <w:p w14:paraId="5B36D221" w14:textId="77777777" w:rsidR="00DA38CA" w:rsidRDefault="00DA38CA" w:rsidP="00511911"/>
    <w:p w14:paraId="61282EA0" w14:textId="7CB2AE17" w:rsidR="00DA38CA" w:rsidRDefault="00DA38CA" w:rsidP="00511911">
      <w:r>
        <w:t xml:space="preserve">The two </w:t>
      </w:r>
      <w:r w:rsidR="004D0FAB">
        <w:t>part</w:t>
      </w:r>
      <w:r>
        <w:t xml:space="preserve">s that went before gave us some </w:t>
      </w:r>
      <w:r w:rsidR="004D4F3B">
        <w:t>clues</w:t>
      </w:r>
      <w:r>
        <w:t xml:space="preserve"> as </w:t>
      </w:r>
      <w:r w:rsidR="00D436E0">
        <w:t>to</w:t>
      </w:r>
      <w:r>
        <w:t xml:space="preserve"> how to draw in OpenGL. We can create a window for our game and draw a simple tringle inside it. We can even use shaders and vertex arrays to store our data in the video memory so that the GPU can access it faster and speed up drawing.</w:t>
      </w:r>
    </w:p>
    <w:p w14:paraId="5D91ACE1" w14:textId="6850F693" w:rsidR="00DA38CA" w:rsidRDefault="00DA38CA" w:rsidP="00511911">
      <w:r>
        <w:t xml:space="preserve">The next step is to start creating solid objects on three dimensions. We must learn how to draw them and create some realistic </w:t>
      </w:r>
      <w:r w:rsidR="00D436E0">
        <w:t>three-dimensional</w:t>
      </w:r>
      <w:r>
        <w:t xml:space="preserve"> effects. </w:t>
      </w:r>
    </w:p>
    <w:p w14:paraId="38A21E23" w14:textId="2FEAD0A8" w:rsidR="00DA38CA" w:rsidRDefault="00DA38CA" w:rsidP="00511911">
      <w:r>
        <w:t xml:space="preserve">We must also </w:t>
      </w:r>
      <w:r w:rsidR="00D436E0">
        <w:t>be clear</w:t>
      </w:r>
      <w:r>
        <w:t xml:space="preserve"> how player vision works. Understand the mathematics behind the camera and its lens. How to handle the zoom and the field of view. What is the effect of camera position, </w:t>
      </w:r>
      <w:r w:rsidR="00410829">
        <w:t>orientation,</w:t>
      </w:r>
      <w:r>
        <w:t xml:space="preserve"> and view </w:t>
      </w:r>
      <w:r w:rsidR="00D436E0">
        <w:t>direction?</w:t>
      </w:r>
    </w:p>
    <w:p w14:paraId="3E6AFBDB" w14:textId="537BCF30" w:rsidR="00DA38CA" w:rsidRDefault="00DA38CA" w:rsidP="00511911">
      <w:r>
        <w:t xml:space="preserve">For the needs of this </w:t>
      </w:r>
      <w:r w:rsidR="004D4F3B">
        <w:t>book,</w:t>
      </w:r>
      <w:r>
        <w:t xml:space="preserve"> I have created the </w:t>
      </w:r>
      <w:r w:rsidRPr="00656F6C">
        <w:rPr>
          <w:b/>
          <w:bCs/>
          <w:i/>
          <w:iCs/>
        </w:rPr>
        <w:t>atlas</w:t>
      </w:r>
      <w:r>
        <w:t xml:space="preserve"> game engine. It is not a production game engine, although it can be used for some simple games. Yet it has all the key components and architecture to be used as a tutorial of how games can be made.</w:t>
      </w:r>
    </w:p>
    <w:p w14:paraId="294CE3EA" w14:textId="77777777" w:rsidR="00DA38CA" w:rsidRDefault="00DA38CA" w:rsidP="00511911">
      <w:r>
        <w:t xml:space="preserve">The first two components of the engine we need are the </w:t>
      </w:r>
      <w:r>
        <w:rPr>
          <w:b/>
          <w:bCs/>
          <w:i/>
          <w:iCs/>
        </w:rPr>
        <w:t>graphics</w:t>
      </w:r>
      <w:r>
        <w:t xml:space="preserve"> and the </w:t>
      </w:r>
      <w:r>
        <w:rPr>
          <w:b/>
          <w:bCs/>
          <w:i/>
          <w:iCs/>
        </w:rPr>
        <w:t>math</w:t>
      </w:r>
      <w:r>
        <w:t>. The first has all the Windows and of course the OpenGL functionality we need, and the second the mathematics to support all our work.</w:t>
      </w:r>
    </w:p>
    <w:p w14:paraId="05D05C4E" w14:textId="77777777" w:rsidR="00DA38CA" w:rsidRDefault="00DA38CA" w:rsidP="00511911">
      <w:r>
        <w:t xml:space="preserve">We name the types as the </w:t>
      </w:r>
      <w:r>
        <w:rPr>
          <w:i/>
          <w:iCs/>
        </w:rPr>
        <w:t>shading language</w:t>
      </w:r>
      <w:r>
        <w:t xml:space="preserve"> to make reading of the code easier. We did not use the </w:t>
      </w:r>
      <w:r>
        <w:rPr>
          <w:b/>
          <w:bCs/>
          <w:i/>
          <w:iCs/>
        </w:rPr>
        <w:t>glm</w:t>
      </w:r>
      <w:r>
        <w:t xml:space="preserve"> library because it is big and harder to browse through the code. </w:t>
      </w:r>
    </w:p>
    <w:p w14:paraId="2571DD13" w14:textId="77777777" w:rsidR="00DA38CA" w:rsidRDefault="00DA38CA" w:rsidP="00511911">
      <w:r>
        <w:t>The other components of the engine will be discussed in time when we need them as we proceed with our journey in game development.</w:t>
      </w:r>
    </w:p>
    <w:p w14:paraId="1C3AF959" w14:textId="266E2357" w:rsidR="00DA38CA" w:rsidRPr="00AF0BCC" w:rsidRDefault="00DA38CA" w:rsidP="00511911">
      <w:r>
        <w:t xml:space="preserve">You can download the game engine along with all the examples for this book from GitHub. The link to the repository is </w:t>
      </w:r>
      <w:hyperlink r:id="rId8" w:history="1">
        <w:r w:rsidR="004469D4" w:rsidRPr="004469D4">
          <w:rPr>
            <w:rStyle w:val="Hyperlink"/>
          </w:rPr>
          <w:t>https://github.com/cosfer65/ogl_tutorial</w:t>
        </w:r>
      </w:hyperlink>
      <w:r>
        <w:t xml:space="preserve">. </w:t>
      </w:r>
    </w:p>
    <w:p w14:paraId="1D7C7DD6" w14:textId="77777777" w:rsidR="00DA38CA" w:rsidRDefault="00DA38CA" w:rsidP="00511911"/>
    <w:p w14:paraId="4BF43E8D" w14:textId="77777777" w:rsidR="00DA38CA" w:rsidRDefault="00DA38CA" w:rsidP="00511911">
      <w:pPr>
        <w:pStyle w:val="Heading3"/>
        <w:spacing w:before="0" w:after="80"/>
      </w:pPr>
      <w:r>
        <w:t>The 3d mesh</w:t>
      </w:r>
    </w:p>
    <w:p w14:paraId="74108FD2" w14:textId="79CA4B68" w:rsidR="00DA38CA" w:rsidRDefault="0097171E" w:rsidP="00511911">
      <w:r>
        <w:rPr>
          <w:noProof/>
        </w:rPr>
        <w:drawing>
          <wp:anchor distT="0" distB="0" distL="114300" distR="114300" simplePos="0" relativeHeight="251662336" behindDoc="0" locked="0" layoutInCell="1" allowOverlap="1" wp14:anchorId="1485A2B2" wp14:editId="1174EB5B">
            <wp:simplePos x="0" y="0"/>
            <wp:positionH relativeFrom="column">
              <wp:posOffset>5238750</wp:posOffset>
            </wp:positionH>
            <wp:positionV relativeFrom="paragraph">
              <wp:posOffset>24130</wp:posOffset>
            </wp:positionV>
            <wp:extent cx="1390650" cy="1304290"/>
            <wp:effectExtent l="0" t="0" r="0" b="0"/>
            <wp:wrapSquare wrapText="bothSides"/>
            <wp:docPr id="213" name="Graphic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90650" cy="1304290"/>
                    </a:xfrm>
                    <a:prstGeom prst="rect">
                      <a:avLst/>
                    </a:prstGeom>
                  </pic:spPr>
                </pic:pic>
              </a:graphicData>
            </a:graphic>
            <wp14:sizeRelH relativeFrom="margin">
              <wp14:pctWidth>0</wp14:pctWidth>
            </wp14:sizeRelH>
          </wp:anchor>
        </w:drawing>
      </w:r>
      <w:r w:rsidR="00DA38CA">
        <w:t xml:space="preserve">A mesh is a collection of </w:t>
      </w:r>
      <w:r w:rsidR="00DA38CA">
        <w:rPr>
          <w:i/>
          <w:iCs/>
        </w:rPr>
        <w:t xml:space="preserve">vertices, </w:t>
      </w:r>
      <w:r w:rsidR="00410829">
        <w:rPr>
          <w:i/>
          <w:iCs/>
        </w:rPr>
        <w:t>edges,</w:t>
      </w:r>
      <w:r w:rsidR="00DA38CA">
        <w:rPr>
          <w:i/>
          <w:iCs/>
        </w:rPr>
        <w:t xml:space="preserve"> </w:t>
      </w:r>
      <w:r w:rsidR="00DA38CA">
        <w:t xml:space="preserve">and </w:t>
      </w:r>
      <w:r w:rsidR="00DA38CA">
        <w:rPr>
          <w:i/>
          <w:iCs/>
        </w:rPr>
        <w:t>faces</w:t>
      </w:r>
      <w:r w:rsidR="00DA38CA">
        <w:t>. A line between two vertices is an edge, and a closed polygon is a face. The polygons can be triangles, quadrilaterals or any convex or concave polygon. In game programming we prefer triangular meshes because they are simpler to render.</w:t>
      </w:r>
    </w:p>
    <w:p w14:paraId="3A6A5B02" w14:textId="2C25FBE6" w:rsidR="00DA38CA" w:rsidRDefault="00DA38CA" w:rsidP="00511911">
      <w:r>
        <w:t xml:space="preserve">Meshes represent the surface and the volume of 3D objects. </w:t>
      </w:r>
      <w:r w:rsidR="004D4F3B">
        <w:t>So,</w:t>
      </w:r>
      <w:r>
        <w:t xml:space="preserve"> we use them in our games to draw our objects or to check for collisions. </w:t>
      </w:r>
    </w:p>
    <w:p w14:paraId="1D322EF9" w14:textId="431ED710" w:rsidR="00DA38CA" w:rsidRDefault="00E424A1" w:rsidP="00511911">
      <w:r>
        <w:rPr>
          <w:noProof/>
        </w:rPr>
        <mc:AlternateContent>
          <mc:Choice Requires="wps">
            <w:drawing>
              <wp:anchor distT="0" distB="0" distL="114300" distR="114300" simplePos="0" relativeHeight="251663360" behindDoc="0" locked="0" layoutInCell="1" allowOverlap="1" wp14:anchorId="766CF838" wp14:editId="2B3AEC1C">
                <wp:simplePos x="0" y="0"/>
                <wp:positionH relativeFrom="column">
                  <wp:posOffset>5287645</wp:posOffset>
                </wp:positionH>
                <wp:positionV relativeFrom="paragraph">
                  <wp:posOffset>219075</wp:posOffset>
                </wp:positionV>
                <wp:extent cx="134366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1343660" cy="635"/>
                        </a:xfrm>
                        <a:prstGeom prst="rect">
                          <a:avLst/>
                        </a:prstGeom>
                        <a:solidFill>
                          <a:prstClr val="white"/>
                        </a:solidFill>
                        <a:ln>
                          <a:noFill/>
                        </a:ln>
                      </wps:spPr>
                      <wps:txbx>
                        <w:txbxContent>
                          <w:p w14:paraId="39FB8827" w14:textId="13758BBD" w:rsidR="00046CFA" w:rsidRPr="00AA3223" w:rsidRDefault="00046CFA" w:rsidP="00DA38CA">
                            <w:pPr>
                              <w:pStyle w:val="Caption"/>
                              <w:spacing w:after="40"/>
                              <w:rPr>
                                <w:noProof/>
                              </w:rPr>
                            </w:pPr>
                            <w:r>
                              <w:t xml:space="preserve">Figure </w:t>
                            </w:r>
                            <w:fldSimple w:instr=" SEQ Figure \* ARABIC ">
                              <w:r w:rsidR="00B31F5F">
                                <w:rPr>
                                  <w:noProof/>
                                </w:rPr>
                                <w:t>2</w:t>
                              </w:r>
                            </w:fldSimple>
                            <w:r>
                              <w:t>: A meshed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CF838" id="Text Box 202" o:spid="_x0000_s1065" type="#_x0000_t202" style="position:absolute;margin-left:416.35pt;margin-top:17.25pt;width:10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sHGgIAAEAEAAAOAAAAZHJzL2Uyb0RvYy54bWysU8GO0zAQvSPxD5bvNO0WK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" stroked="f">
                <v:textbox style="mso-fit-shape-to-text:t" inset="0,0,0,0">
                  <w:txbxContent>
                    <w:p w14:paraId="39FB8827" w14:textId="13758BBD" w:rsidR="00046CFA" w:rsidRPr="00AA3223" w:rsidRDefault="00046CFA" w:rsidP="00DA38CA">
                      <w:pPr>
                        <w:pStyle w:val="Caption"/>
                        <w:spacing w:after="40"/>
                        <w:rPr>
                          <w:noProof/>
                        </w:rPr>
                      </w:pPr>
                      <w:r>
                        <w:t xml:space="preserve">Figure </w:t>
                      </w:r>
                      <w:fldSimple w:instr=" SEQ Figure \* ARABIC ">
                        <w:r w:rsidR="00B31F5F">
                          <w:rPr>
                            <w:noProof/>
                          </w:rPr>
                          <w:t>2</w:t>
                        </w:r>
                      </w:fldSimple>
                      <w:r>
                        <w:t>: A meshed cube</w:t>
                      </w:r>
                    </w:p>
                  </w:txbxContent>
                </v:textbox>
                <w10:wrap type="square"/>
              </v:shape>
            </w:pict>
          </mc:Fallback>
        </mc:AlternateContent>
      </w:r>
      <w:r w:rsidR="00DA38CA">
        <w:t xml:space="preserve">The </w:t>
      </w:r>
      <w:r w:rsidR="00DA38CA">
        <w:rPr>
          <w:b/>
          <w:bCs/>
          <w:i/>
          <w:iCs/>
        </w:rPr>
        <w:t xml:space="preserve">math </w:t>
      </w:r>
      <w:r w:rsidR="00DA38CA">
        <w:t xml:space="preserve">library in the </w:t>
      </w:r>
      <w:r w:rsidR="004D4F3B">
        <w:rPr>
          <w:b/>
          <w:bCs/>
          <w:i/>
          <w:iCs/>
        </w:rPr>
        <w:t xml:space="preserve">atlas </w:t>
      </w:r>
      <w:r w:rsidR="004D4F3B">
        <w:t>engine</w:t>
      </w:r>
      <w:r w:rsidR="00DA38CA">
        <w:t xml:space="preserve"> is based on triangular mesh to represent any solid object. This simplifies drawing and unifies our calculations.</w:t>
      </w:r>
    </w:p>
    <w:p w14:paraId="0AB99409" w14:textId="0C0E9D5F" w:rsidR="00025F2E" w:rsidRDefault="00025F2E" w:rsidP="00511911"/>
    <w:p w14:paraId="2940D8BB" w14:textId="6D8930B7" w:rsidR="00DA38CA" w:rsidRDefault="00DA38CA" w:rsidP="00511911">
      <w:pPr>
        <w:pStyle w:val="Heading3"/>
        <w:spacing w:before="0" w:after="80"/>
      </w:pPr>
      <w:r>
        <w:t>An eye to the word</w:t>
      </w:r>
    </w:p>
    <w:p w14:paraId="37F783A8" w14:textId="77777777" w:rsidR="00C31D50" w:rsidRDefault="00DA38CA" w:rsidP="00511911">
      <w:r>
        <w:t>Before we go any further we should have some basic understanding about the way OpenGL defines and handles what we see and how.</w:t>
      </w:r>
    </w:p>
    <w:p w14:paraId="5C60C9B9" w14:textId="72FE4992" w:rsidR="004A72BB" w:rsidRDefault="004A72BB" w:rsidP="00511911">
      <w:r>
        <w:t xml:space="preserve">As you might expect, starting with view definition in OpenGL is not that hard. </w:t>
      </w:r>
      <w:r>
        <w:fldChar w:fldCharType="begin"/>
      </w:r>
      <w:r>
        <w:instrText xml:space="preserve"> REF _Ref66896480 \h </w:instrText>
      </w:r>
      <w:r>
        <w:fldChar w:fldCharType="separate"/>
      </w:r>
      <w:r w:rsidR="00B31F5F">
        <w:t xml:space="preserve">Figure </w:t>
      </w:r>
      <w:r w:rsidR="00B31F5F">
        <w:rPr>
          <w:noProof/>
        </w:rPr>
        <w:t>3</w:t>
      </w:r>
      <w:r>
        <w:fldChar w:fldCharType="end"/>
      </w:r>
      <w:r>
        <w:t xml:space="preserve"> shows the view volume as defined in OpenGL. </w:t>
      </w:r>
    </w:p>
    <w:p w14:paraId="7248FD96" w14:textId="1506661F" w:rsidR="00DA38CA" w:rsidRDefault="0097171E" w:rsidP="00511911">
      <w:r>
        <w:rPr>
          <w:noProof/>
        </w:rPr>
        <w:drawing>
          <wp:inline distT="0" distB="0" distL="0" distR="0" wp14:anchorId="774E0468" wp14:editId="52647BC0">
            <wp:extent cx="6629400" cy="1962785"/>
            <wp:effectExtent l="0" t="0" r="0" b="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629400" cy="1962785"/>
                    </a:xfrm>
                    <a:prstGeom prst="rect">
                      <a:avLst/>
                    </a:prstGeom>
                  </pic:spPr>
                </pic:pic>
              </a:graphicData>
            </a:graphic>
          </wp:inline>
        </w:drawing>
      </w:r>
      <w:r w:rsidR="00DA38CA">
        <w:t xml:space="preserve"> </w:t>
      </w:r>
    </w:p>
    <w:p w14:paraId="28E954A2" w14:textId="0C2A22A6" w:rsidR="00804C57" w:rsidRDefault="00B374F1" w:rsidP="00511911">
      <w:r>
        <w:rPr>
          <w:noProof/>
        </w:rPr>
        <w:lastRenderedPageBreak/>
        <mc:AlternateContent>
          <mc:Choice Requires="wps">
            <w:drawing>
              <wp:inline distT="0" distB="0" distL="0" distR="0" wp14:anchorId="72C5876D" wp14:editId="32B96619">
                <wp:extent cx="6629400" cy="230505"/>
                <wp:effectExtent l="0" t="0" r="0" b="0"/>
                <wp:docPr id="203" name="Text Box 203"/>
                <wp:cNvGraphicFramePr/>
                <a:graphic xmlns:a="http://schemas.openxmlformats.org/drawingml/2006/main">
                  <a:graphicData uri="http://schemas.microsoft.com/office/word/2010/wordprocessingShape">
                    <wps:wsp>
                      <wps:cNvSpPr txBox="1"/>
                      <wps:spPr>
                        <a:xfrm>
                          <a:off x="0" y="0"/>
                          <a:ext cx="6629400" cy="230505"/>
                        </a:xfrm>
                        <a:prstGeom prst="rect">
                          <a:avLst/>
                        </a:prstGeom>
                        <a:solidFill>
                          <a:prstClr val="white"/>
                        </a:solidFill>
                        <a:ln>
                          <a:noFill/>
                        </a:ln>
                      </wps:spPr>
                      <wps:txbx>
                        <w:txbxContent>
                          <w:p w14:paraId="654F9CC1" w14:textId="12D51ABA" w:rsidR="00046CFA" w:rsidRDefault="00046CFA" w:rsidP="00DA38CA">
                            <w:pPr>
                              <w:pStyle w:val="Caption"/>
                              <w:spacing w:after="40"/>
                              <w:rPr>
                                <w:noProof/>
                              </w:rPr>
                            </w:pPr>
                            <w:bookmarkStart w:id="0" w:name="_Ref66896480"/>
                            <w:r>
                              <w:t xml:space="preserve">Figure </w:t>
                            </w:r>
                            <w:fldSimple w:instr=" SEQ Figure \* ARABIC ">
                              <w:r w:rsidR="00B31F5F">
                                <w:rPr>
                                  <w:noProof/>
                                </w:rPr>
                                <w:t>3</w:t>
                              </w:r>
                            </w:fldSimple>
                            <w:bookmarkEnd w:id="0"/>
                            <w:r>
                              <w:t>: The OpenGL</w:t>
                            </w:r>
                            <w:r>
                              <w:rPr>
                                <w:noProof/>
                              </w:rPr>
                              <w:t xml:space="preserve"> view volume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2C5876D" id="Text Box 203" o:spid="_x0000_s1066" type="#_x0000_t202" style="width:522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" stroked="f">
                <v:textbox inset="0,0,0,0">
                  <w:txbxContent>
                    <w:p w14:paraId="654F9CC1" w14:textId="12D51ABA" w:rsidR="00046CFA" w:rsidRDefault="00046CFA" w:rsidP="00DA38CA">
                      <w:pPr>
                        <w:pStyle w:val="Caption"/>
                        <w:spacing w:after="40"/>
                        <w:rPr>
                          <w:noProof/>
                        </w:rPr>
                      </w:pPr>
                      <w:bookmarkStart w:id="1" w:name="_Ref66896480"/>
                      <w:r>
                        <w:t xml:space="preserve">Figure </w:t>
                      </w:r>
                      <w:fldSimple w:instr=" SEQ Figure \* ARABIC ">
                        <w:r w:rsidR="00B31F5F">
                          <w:rPr>
                            <w:noProof/>
                          </w:rPr>
                          <w:t>3</w:t>
                        </w:r>
                      </w:fldSimple>
                      <w:bookmarkEnd w:id="1"/>
                      <w:r>
                        <w:t>: The OpenGL</w:t>
                      </w:r>
                      <w:r>
                        <w:rPr>
                          <w:noProof/>
                        </w:rPr>
                        <w:t xml:space="preserve"> view volume</w:t>
                      </w:r>
                    </w:p>
                  </w:txbxContent>
                </v:textbox>
                <w10:anchorlock/>
              </v:shape>
            </w:pict>
          </mc:Fallback>
        </mc:AlternateContent>
      </w:r>
    </w:p>
    <w:p w14:paraId="117A1F27" w14:textId="727EF00E" w:rsidR="007859CD" w:rsidRDefault="007859CD" w:rsidP="00511911">
      <w:r w:rsidRPr="007859CD">
        <w:t>The camera</w:t>
      </w:r>
      <w:r>
        <w:t xml:space="preserve"> </w:t>
      </w:r>
      <w:r w:rsidRPr="007859CD">
        <w:t>is actually the position of the viewer. The field of view is a cone</w:t>
      </w:r>
      <w:r>
        <w:t>,</w:t>
      </w:r>
      <w:r w:rsidRPr="007859CD">
        <w:t xml:space="preserve"> but because the screen is rectangular it </w:t>
      </w:r>
      <w:r>
        <w:t xml:space="preserve">is </w:t>
      </w:r>
      <w:r w:rsidRPr="007859CD">
        <w:t>cropped</w:t>
      </w:r>
      <w:r>
        <w:t xml:space="preserve"> to form a pyramid. In OpenGL we must define the fov (field of view) angle, the aspect ratio of the width and height of the display window,</w:t>
      </w:r>
      <w:r w:rsidR="00C44F96">
        <w:t xml:space="preserve"> the </w:t>
      </w:r>
      <w:r w:rsidR="00C44F96" w:rsidRPr="002151DF">
        <w:rPr>
          <w:i/>
          <w:iCs/>
        </w:rPr>
        <w:t>(left,</w:t>
      </w:r>
      <w:r w:rsidR="00C44F96">
        <w:rPr>
          <w:i/>
          <w:iCs/>
        </w:rPr>
        <w:t xml:space="preserve"> </w:t>
      </w:r>
      <w:r w:rsidR="00C44F96" w:rsidRPr="002151DF">
        <w:rPr>
          <w:i/>
          <w:iCs/>
        </w:rPr>
        <w:t>top)</w:t>
      </w:r>
      <w:r w:rsidR="00C44F96">
        <w:t xml:space="preserve"> and </w:t>
      </w:r>
      <w:r w:rsidR="00C44F96" w:rsidRPr="002151DF">
        <w:rPr>
          <w:i/>
          <w:iCs/>
        </w:rPr>
        <w:t>(right</w:t>
      </w:r>
      <w:r w:rsidR="00C44F96">
        <w:rPr>
          <w:i/>
          <w:iCs/>
        </w:rPr>
        <w:t xml:space="preserve">, </w:t>
      </w:r>
      <w:r w:rsidR="00C44F96" w:rsidRPr="002151DF">
        <w:rPr>
          <w:i/>
          <w:iCs/>
        </w:rPr>
        <w:t>bottom)</w:t>
      </w:r>
      <w:r w:rsidR="00C44F96">
        <w:t xml:space="preserve"> points,</w:t>
      </w:r>
      <w:r>
        <w:t xml:space="preserve"> the distance of the near plane (marked in green) and the distance of the far plane (blue). Anything closer to the viewer than the near plane, or further than the far plane is not rendered.</w:t>
      </w:r>
    </w:p>
    <w:p w14:paraId="1A95088E" w14:textId="0E88D44E" w:rsidR="00DA38CA" w:rsidRDefault="00DA38CA" w:rsidP="00511911">
      <w:r>
        <w:t xml:space="preserve">The geometric solid that defines the view volume is </w:t>
      </w:r>
      <w:r w:rsidR="004D4F3B">
        <w:t>a</w:t>
      </w:r>
      <w:r>
        <w:t xml:space="preserve"> frustum because it is part of a view cone</w:t>
      </w:r>
      <w:r w:rsidR="00C44F96">
        <w:t xml:space="preserve"> (pyramid if we want to be precise)</w:t>
      </w:r>
      <w:r>
        <w:t xml:space="preserve">. It is the shape of the computer screen that defines a pyramid, and this is the </w:t>
      </w:r>
      <w:r w:rsidR="004D4F3B">
        <w:t>reason</w:t>
      </w:r>
      <w:r>
        <w:t xml:space="preserve"> we talk about frustum but draw and calculate a pyramid.</w:t>
      </w:r>
    </w:p>
    <w:p w14:paraId="0723035C" w14:textId="77777777" w:rsidR="00C31D50" w:rsidRDefault="00C31D50" w:rsidP="00511911"/>
    <w:p w14:paraId="6275E5C2" w14:textId="77777777" w:rsidR="00DA38CA" w:rsidRDefault="00DA38CA" w:rsidP="00511911">
      <w:pPr>
        <w:pStyle w:val="Heading4"/>
        <w:spacing w:before="0" w:after="80"/>
      </w:pPr>
      <w:r>
        <w:t>The viewport projection matrix</w:t>
      </w:r>
    </w:p>
    <w:p w14:paraId="5FFC29D4" w14:textId="77777777" w:rsidR="00DA38CA" w:rsidRDefault="00DA38CA" w:rsidP="00511911">
      <w:r>
        <w:t xml:space="preserve">The dimensions of the </w:t>
      </w:r>
      <w:r w:rsidRPr="0081047A">
        <w:rPr>
          <w:i/>
          <w:iCs/>
        </w:rPr>
        <w:t>view window</w:t>
      </w:r>
      <w:r>
        <w:t xml:space="preserve"> and the </w:t>
      </w:r>
      <w:r>
        <w:rPr>
          <w:i/>
          <w:iCs/>
        </w:rPr>
        <w:t>near</w:t>
      </w:r>
      <w:r>
        <w:t xml:space="preserve"> and </w:t>
      </w:r>
      <w:r>
        <w:rPr>
          <w:i/>
          <w:iCs/>
        </w:rPr>
        <w:t>far</w:t>
      </w:r>
      <w:r>
        <w:t xml:space="preserve"> distances are used to form what we call the </w:t>
      </w:r>
      <w:r>
        <w:rPr>
          <w:i/>
          <w:iCs/>
        </w:rPr>
        <w:t>frustum matrix</w:t>
      </w:r>
      <w:r>
        <w:t xml:space="preserve"> or </w:t>
      </w:r>
      <w:r>
        <w:rPr>
          <w:i/>
          <w:iCs/>
        </w:rPr>
        <w:t>viewport matrix</w:t>
      </w:r>
      <w:r>
        <w:t xml:space="preserve">. </w:t>
      </w:r>
    </w:p>
    <w:p w14:paraId="67DD8880" w14:textId="3B3690C4" w:rsidR="00DA38CA" w:rsidRDefault="00DA38CA" w:rsidP="00511911">
      <w:r>
        <w:t xml:space="preserve">There is a </w:t>
      </w:r>
      <w:r w:rsidR="00D436E0">
        <w:t>function</w:t>
      </w:r>
      <w:r>
        <w:t xml:space="preserve"> for this purpose in the </w:t>
      </w:r>
      <w:r>
        <w:rPr>
          <w:b/>
          <w:bCs/>
          <w:i/>
          <w:iCs/>
        </w:rPr>
        <w:t xml:space="preserve">math </w:t>
      </w:r>
      <w:r>
        <w:t xml:space="preserve">library. It is in the file </w:t>
      </w:r>
      <w:r>
        <w:rPr>
          <w:i/>
          <w:iCs/>
        </w:rPr>
        <w:t>cg_matrix.cpp</w:t>
      </w:r>
      <w:r>
        <w:t xml:space="preserve"> and this is its prototype:</w:t>
      </w:r>
    </w:p>
    <w:p w14:paraId="38CA7237" w14:textId="77777777" w:rsidR="00DA38CA" w:rsidRPr="00BB3420" w:rsidRDefault="00DA38CA" w:rsidP="00511911">
      <w:r>
        <w:rPr>
          <w:noProof/>
        </w:rPr>
        <mc:AlternateContent>
          <mc:Choice Requires="wps">
            <w:drawing>
              <wp:inline distT="0" distB="0" distL="0" distR="0" wp14:anchorId="7B5B7CF8" wp14:editId="437BD1C2">
                <wp:extent cx="6629400" cy="1404620"/>
                <wp:effectExtent l="0" t="0" r="19050" b="1079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08FBC2D8" w14:textId="77777777" w:rsidR="00804C57" w:rsidRPr="00C239F9" w:rsidRDefault="00046CFA" w:rsidP="00DA38CA">
                            <w:pPr>
                              <w:spacing w:after="0"/>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frustum_matrix(</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matrix</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left</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right</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bottom</w:t>
                            </w:r>
                            <w:r w:rsidRPr="00C239F9">
                              <w:rPr>
                                <w:rFonts w:ascii="Consolas" w:hAnsi="Consolas" w:cs="Consolas"/>
                                <w:color w:val="000000"/>
                                <w:sz w:val="20"/>
                                <w:szCs w:val="20"/>
                              </w:rPr>
                              <w:t xml:space="preserve">, </w:t>
                            </w:r>
                          </w:p>
                          <w:p w14:paraId="276A94FB" w14:textId="7F0AB76B" w:rsidR="00046CFA" w:rsidRPr="00C239F9" w:rsidRDefault="00804C57" w:rsidP="00DA38CA">
                            <w:pPr>
                              <w:spacing w:after="0"/>
                              <w:rPr>
                                <w:rFonts w:ascii="Consolas" w:hAnsi="Consolas" w:cs="Consolas"/>
                                <w:color w:val="2B91AF"/>
                                <w:sz w:val="20"/>
                                <w:szCs w:val="20"/>
                              </w:rPr>
                            </w:pPr>
                            <w:r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top</w:t>
                            </w:r>
                            <w:r w:rsidR="00046CFA"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znear</w:t>
                            </w:r>
                            <w:r w:rsidR="00046CFA"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zfar</w:t>
                            </w:r>
                            <w:r w:rsidR="00046CFA" w:rsidRPr="00C239F9">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B5B7CF8" id="_x0000_s106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GoEQ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T8SKpF/WqoXkixRAmR9ILok0H+IuzgdxYcf/zKFBxZj5aUn09L4po33Qolm9JIobXkfo6&#10;IqwkqIoHzqbtLiTLJ9bujqaz10m3l07OPZPLkpznFxFtfH1OWS/vdvs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Vl5hqBEC&#10;AAD/AwAADgAAAAAAAAAAAAAAAAAuAgAAZHJzL2Uyb0RvYy54bWxQSwECLQAUAAYACAAAACEA01UM&#10;2tsAAAAGAQAADwAAAAAAAAAAAAAAAABrBAAAZHJzL2Rvd25yZXYueG1sUEsFBgAAAAAEAAQA8wAA&#10;AHMFAAAAAA==&#10;" filled="f">
                <v:textbox style="mso-fit-shape-to-text:t">
                  <w:txbxContent>
                    <w:p w14:paraId="08FBC2D8" w14:textId="77777777" w:rsidR="00804C57" w:rsidRPr="00C239F9" w:rsidRDefault="00046CFA" w:rsidP="00DA38CA">
                      <w:pPr>
                        <w:spacing w:after="0"/>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frustum_matrix(</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matrix</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left</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right</w:t>
                      </w:r>
                      <w:r w:rsidRPr="00C239F9">
                        <w:rPr>
                          <w:rFonts w:ascii="Consolas" w:hAnsi="Consolas" w:cs="Consolas"/>
                          <w:color w:val="000000"/>
                          <w:sz w:val="20"/>
                          <w:szCs w:val="20"/>
                        </w:rPr>
                        <w:t xml:space="preserve">, </w:t>
                      </w:r>
                      <w:r w:rsidRPr="00C239F9">
                        <w:rPr>
                          <w:rFonts w:ascii="Consolas" w:hAnsi="Consolas" w:cs="Consolas"/>
                          <w:color w:val="2B91AF"/>
                          <w:sz w:val="20"/>
                          <w:szCs w:val="20"/>
                        </w:rPr>
                        <w:t>cg_float</w:t>
                      </w:r>
                      <w:r w:rsidRPr="00C239F9">
                        <w:rPr>
                          <w:rFonts w:ascii="Consolas" w:hAnsi="Consolas" w:cs="Consolas"/>
                          <w:color w:val="000000"/>
                          <w:sz w:val="20"/>
                          <w:szCs w:val="20"/>
                        </w:rPr>
                        <w:t xml:space="preserve"> </w:t>
                      </w:r>
                      <w:r w:rsidRPr="00C239F9">
                        <w:rPr>
                          <w:rFonts w:ascii="Consolas" w:hAnsi="Consolas" w:cs="Consolas"/>
                          <w:color w:val="808080"/>
                          <w:sz w:val="20"/>
                          <w:szCs w:val="20"/>
                        </w:rPr>
                        <w:t>bottom</w:t>
                      </w:r>
                      <w:r w:rsidRPr="00C239F9">
                        <w:rPr>
                          <w:rFonts w:ascii="Consolas" w:hAnsi="Consolas" w:cs="Consolas"/>
                          <w:color w:val="000000"/>
                          <w:sz w:val="20"/>
                          <w:szCs w:val="20"/>
                        </w:rPr>
                        <w:t xml:space="preserve">, </w:t>
                      </w:r>
                    </w:p>
                    <w:p w14:paraId="276A94FB" w14:textId="7F0AB76B" w:rsidR="00046CFA" w:rsidRPr="00C239F9" w:rsidRDefault="00804C57" w:rsidP="00DA38CA">
                      <w:pPr>
                        <w:spacing w:after="0"/>
                        <w:rPr>
                          <w:rFonts w:ascii="Consolas" w:hAnsi="Consolas" w:cs="Consolas"/>
                          <w:color w:val="2B91AF"/>
                          <w:sz w:val="20"/>
                          <w:szCs w:val="20"/>
                        </w:rPr>
                      </w:pPr>
                      <w:r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top</w:t>
                      </w:r>
                      <w:r w:rsidR="00046CFA"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znear</w:t>
                      </w:r>
                      <w:r w:rsidR="00046CFA" w:rsidRPr="00C239F9">
                        <w:rPr>
                          <w:rFonts w:ascii="Consolas" w:hAnsi="Consolas" w:cs="Consolas"/>
                          <w:color w:val="000000"/>
                          <w:sz w:val="20"/>
                          <w:szCs w:val="20"/>
                        </w:rPr>
                        <w:t xml:space="preserve">, </w:t>
                      </w:r>
                      <w:r w:rsidR="00046CFA" w:rsidRPr="00C239F9">
                        <w:rPr>
                          <w:rFonts w:ascii="Consolas" w:hAnsi="Consolas" w:cs="Consolas"/>
                          <w:color w:val="2B91AF"/>
                          <w:sz w:val="20"/>
                          <w:szCs w:val="20"/>
                        </w:rPr>
                        <w:t>cg_float</w:t>
                      </w:r>
                      <w:r w:rsidR="00046CFA" w:rsidRPr="00C239F9">
                        <w:rPr>
                          <w:rFonts w:ascii="Consolas" w:hAnsi="Consolas" w:cs="Consolas"/>
                          <w:color w:val="000000"/>
                          <w:sz w:val="20"/>
                          <w:szCs w:val="20"/>
                        </w:rPr>
                        <w:t xml:space="preserve"> </w:t>
                      </w:r>
                      <w:r w:rsidR="00046CFA" w:rsidRPr="00C239F9">
                        <w:rPr>
                          <w:rFonts w:ascii="Consolas" w:hAnsi="Consolas" w:cs="Consolas"/>
                          <w:color w:val="808080"/>
                          <w:sz w:val="20"/>
                          <w:szCs w:val="20"/>
                        </w:rPr>
                        <w:t>zfar</w:t>
                      </w:r>
                      <w:r w:rsidR="00046CFA" w:rsidRPr="00C239F9">
                        <w:rPr>
                          <w:rFonts w:ascii="Consolas" w:hAnsi="Consolas" w:cs="Consolas"/>
                          <w:color w:val="000000"/>
                          <w:sz w:val="20"/>
                          <w:szCs w:val="20"/>
                        </w:rPr>
                        <w:t>);</w:t>
                      </w:r>
                    </w:p>
                  </w:txbxContent>
                </v:textbox>
                <w10:anchorlock/>
              </v:shape>
            </w:pict>
          </mc:Fallback>
        </mc:AlternateContent>
      </w:r>
    </w:p>
    <w:p w14:paraId="498C680B" w14:textId="77777777" w:rsidR="00DA38CA" w:rsidRDefault="00DA38CA" w:rsidP="00511911">
      <w:r>
        <w:t xml:space="preserve">The </w:t>
      </w:r>
      <w:r>
        <w:rPr>
          <w:i/>
          <w:iCs/>
        </w:rPr>
        <w:t>left-top</w:t>
      </w:r>
      <w:r>
        <w:t xml:space="preserve"> and </w:t>
      </w:r>
      <w:r>
        <w:rPr>
          <w:i/>
          <w:iCs/>
        </w:rPr>
        <w:t xml:space="preserve">right-bottom </w:t>
      </w:r>
      <w:r>
        <w:t xml:space="preserve">points hardly make any sense to humans. We can better understand the angle indicating the </w:t>
      </w:r>
      <w:r>
        <w:rPr>
          <w:i/>
          <w:iCs/>
        </w:rPr>
        <w:t>field of view</w:t>
      </w:r>
      <w:r>
        <w:t>. This is a metric completely independent of the view distance. If you notice camera lenses and zoom are also measured by this angle. Focal length of a lens is actually a function of this angle.</w:t>
      </w:r>
    </w:p>
    <w:p w14:paraId="2A805373" w14:textId="77777777" w:rsidR="00DA38CA" w:rsidRDefault="00DA38CA" w:rsidP="00511911">
      <w:r>
        <w:t xml:space="preserve">The </w:t>
      </w:r>
      <w:r w:rsidRPr="0049548C">
        <w:rPr>
          <w:i/>
          <w:iCs/>
        </w:rPr>
        <w:t>cg_viewport</w:t>
      </w:r>
      <w:r>
        <w:t xml:space="preserve"> class which handles the viewport specifics in the </w:t>
      </w:r>
      <w:r>
        <w:rPr>
          <w:b/>
          <w:bCs/>
          <w:i/>
          <w:iCs/>
        </w:rPr>
        <w:t>graphics</w:t>
      </w:r>
      <w:r>
        <w:t xml:space="preserve"> library has the function </w:t>
      </w:r>
      <w:r>
        <w:rPr>
          <w:i/>
          <w:iCs/>
        </w:rPr>
        <w:t>set_fov</w:t>
      </w:r>
      <w:r>
        <w:t xml:space="preserve"> which sets this angle. Notice that the angle is in the vertical axis and not in the horizontal. </w:t>
      </w:r>
    </w:p>
    <w:p w14:paraId="180E3A5F" w14:textId="5D187614" w:rsidR="00DA38CA" w:rsidRPr="003F6AA8" w:rsidRDefault="00DA38CA" w:rsidP="00511911">
      <w:r>
        <w:t xml:space="preserve">Having this </w:t>
      </w:r>
      <w:r w:rsidR="004D4F3B">
        <w:t>angle,</w:t>
      </w:r>
      <w:r>
        <w:t xml:space="preserve"> it is a matter of simple trigonometry to calculate the two corner points and build the transformation matrix for the projection.</w:t>
      </w:r>
    </w:p>
    <w:p w14:paraId="74E20EF2" w14:textId="77777777" w:rsidR="00DA38CA" w:rsidRDefault="00DA38CA" w:rsidP="00511911"/>
    <w:p w14:paraId="1F646236" w14:textId="77777777" w:rsidR="00DA38CA" w:rsidRDefault="00DA38CA" w:rsidP="00511911">
      <w:pPr>
        <w:pStyle w:val="Heading4"/>
        <w:spacing w:before="0" w:after="80"/>
      </w:pPr>
      <w:r>
        <w:t>The camera matrix</w:t>
      </w:r>
    </w:p>
    <w:p w14:paraId="691874AD" w14:textId="77777777" w:rsidR="00DA38CA" w:rsidRDefault="00DA38CA" w:rsidP="00511911">
      <w:r>
        <w:t>Setting the viewport is independent of the location we are standing, the direction we are looking at, and our orientation. These parameters are moving the view volume around bringing objects in and out of view.</w:t>
      </w:r>
    </w:p>
    <w:p w14:paraId="6A41007D" w14:textId="77777777" w:rsidR="00DA38CA" w:rsidRPr="00D011F8" w:rsidRDefault="00DA38CA" w:rsidP="00511911">
      <w:r>
        <w:t xml:space="preserve">We can use three vectors to handle the camera. The first vector will hold the actual location of the camera, the second the point we are targeting, and the third will point to our </w:t>
      </w:r>
      <w:r>
        <w:rPr>
          <w:i/>
          <w:iCs/>
        </w:rPr>
        <w:t>UP</w:t>
      </w:r>
      <w:r>
        <w:t xml:space="preserve"> direction. </w:t>
      </w:r>
    </w:p>
    <w:p w14:paraId="5ABCADF9" w14:textId="77777777" w:rsidR="00DA38CA" w:rsidRPr="00214E1D" w:rsidRDefault="00DA38CA" w:rsidP="00511911">
      <w:r>
        <w:t xml:space="preserve">All this is handled by the </w:t>
      </w:r>
      <w:r w:rsidRPr="00E17D59">
        <w:rPr>
          <w:i/>
          <w:iCs/>
        </w:rPr>
        <w:t>cg_camera</w:t>
      </w:r>
      <w:r>
        <w:rPr>
          <w:i/>
          <w:iCs/>
        </w:rPr>
        <w:t xml:space="preserve"> </w:t>
      </w:r>
      <w:r>
        <w:t>class. It requires the three vectors we just described and returns</w:t>
      </w:r>
      <w:r w:rsidRPr="009D388E">
        <w:t xml:space="preserve"> </w:t>
      </w:r>
      <w:r>
        <w:t>us the corresponding transformation matrix</w:t>
      </w:r>
      <w:r w:rsidRPr="00214E1D">
        <w:t xml:space="preserve"> </w:t>
      </w:r>
      <w:r>
        <w:t xml:space="preserve">by calling the </w:t>
      </w:r>
      <w:r w:rsidRPr="00214E1D">
        <w:rPr>
          <w:i/>
          <w:iCs/>
        </w:rPr>
        <w:t>perspective</w:t>
      </w:r>
      <w:r>
        <w:t xml:space="preserve"> function.</w:t>
      </w:r>
    </w:p>
    <w:p w14:paraId="136B1F3F" w14:textId="77777777" w:rsidR="00DA38CA" w:rsidRDefault="00DA38CA" w:rsidP="00511911">
      <w:r>
        <w:t>The first thing we do when initializing the game is create a viewport and camera object to handle the way we see the world.</w:t>
      </w:r>
    </w:p>
    <w:p w14:paraId="0F9A7C0C" w14:textId="77777777" w:rsidR="00DA38CA" w:rsidRDefault="00DA38CA" w:rsidP="00511911"/>
    <w:p w14:paraId="349588C4" w14:textId="77777777" w:rsidR="00DA38CA" w:rsidRDefault="00DA38CA" w:rsidP="00511911">
      <w:pPr>
        <w:pStyle w:val="Heading3"/>
        <w:spacing w:before="0" w:after="80"/>
      </w:pPr>
      <w:r>
        <w:t>Shading things</w:t>
      </w:r>
    </w:p>
    <w:p w14:paraId="67AC87B7" w14:textId="536BDE31" w:rsidR="00DA38CA" w:rsidRDefault="00DA38CA" w:rsidP="00511911">
      <w:r>
        <w:t xml:space="preserve">As we saw in </w:t>
      </w:r>
      <w:r w:rsidR="004D0FAB">
        <w:rPr>
          <w:i/>
          <w:iCs/>
        </w:rPr>
        <w:t>Part</w:t>
      </w:r>
      <w:r w:rsidRPr="002C03A0">
        <w:rPr>
          <w:i/>
          <w:iCs/>
        </w:rPr>
        <w:t xml:space="preserve"> 3</w:t>
      </w:r>
      <w:r>
        <w:t xml:space="preserve"> the best practice when drawing in OpenGL is to exploit the GPU and use the pipeline writing some shaders.</w:t>
      </w:r>
    </w:p>
    <w:p w14:paraId="60DF6061" w14:textId="2A720509" w:rsidR="00DA38CA" w:rsidRDefault="00DA38CA" w:rsidP="00511911">
      <w:r>
        <w:t xml:space="preserve">The shaders we are going to use for the time being are </w:t>
      </w:r>
      <w:r w:rsidR="00D05CA0">
        <w:t>quite simple</w:t>
      </w:r>
      <w:r>
        <w:t>. Our primary goal is to explain how to handle the basic transformations in three dimensions. Drawing a simple triangle as we did before is not enough to master OpenGL.</w:t>
      </w:r>
    </w:p>
    <w:p w14:paraId="74814E77" w14:textId="5E294CCA" w:rsidR="00DA38CA" w:rsidRDefault="004D4F3B" w:rsidP="00511911">
      <w:r>
        <w:t>So,</w:t>
      </w:r>
      <w:r w:rsidR="00DA38CA">
        <w:t xml:space="preserve"> for our first real 3D drawing we are only using a </w:t>
      </w:r>
      <w:r w:rsidR="00DA38CA">
        <w:rPr>
          <w:i/>
          <w:iCs/>
        </w:rPr>
        <w:t>vertex</w:t>
      </w:r>
      <w:r w:rsidR="00DA38CA">
        <w:t xml:space="preserve"> and a </w:t>
      </w:r>
      <w:r w:rsidR="00DA38CA">
        <w:rPr>
          <w:i/>
          <w:iCs/>
        </w:rPr>
        <w:t>fragment</w:t>
      </w:r>
      <w:r w:rsidR="00DA38CA">
        <w:t xml:space="preserve"> shader. The first is used to calculate the transformations of the vertices and the second to set the drawing color. </w:t>
      </w:r>
    </w:p>
    <w:p w14:paraId="1FAC1448" w14:textId="77777777" w:rsidR="00DA38CA" w:rsidRDefault="00DA38CA" w:rsidP="00511911">
      <w:r>
        <w:t xml:space="preserve">The </w:t>
      </w:r>
      <w:r>
        <w:rPr>
          <w:b/>
          <w:bCs/>
          <w:i/>
          <w:iCs/>
        </w:rPr>
        <w:t>graphics</w:t>
      </w:r>
      <w:r>
        <w:t xml:space="preserve"> library supports reading the shaders from external files and this is how we use them here. </w:t>
      </w:r>
    </w:p>
    <w:p w14:paraId="2792DB1C" w14:textId="7E71AC07" w:rsidR="00DA38CA" w:rsidRDefault="00DA38CA" w:rsidP="00511911">
      <w:r>
        <w:t xml:space="preserve">These are </w:t>
      </w:r>
      <w:r w:rsidR="00D05CA0">
        <w:t>quite simple</w:t>
      </w:r>
      <w:r>
        <w:t xml:space="preserve"> shaders so we can go with OpenGL version 3.3. </w:t>
      </w:r>
    </w:p>
    <w:p w14:paraId="47EC898D" w14:textId="77777777" w:rsidR="00DA38CA" w:rsidRPr="006A47F8" w:rsidRDefault="00DA38CA" w:rsidP="00511911">
      <w:r>
        <w:rPr>
          <w:noProof/>
        </w:rPr>
        <w:lastRenderedPageBreak/>
        <mc:AlternateContent>
          <mc:Choice Requires="wps">
            <w:drawing>
              <wp:inline distT="0" distB="0" distL="0" distR="0" wp14:anchorId="5994606B" wp14:editId="7762EB9F">
                <wp:extent cx="6638124" cy="1404620"/>
                <wp:effectExtent l="0" t="0" r="10795" b="2286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124" cy="1404620"/>
                        </a:xfrm>
                        <a:prstGeom prst="rect">
                          <a:avLst/>
                        </a:prstGeom>
                        <a:noFill/>
                        <a:ln w="9525">
                          <a:solidFill>
                            <a:srgbClr val="000000"/>
                          </a:solidFill>
                          <a:miter lim="800000"/>
                          <a:headEnd/>
                          <a:tailEnd/>
                        </a:ln>
                      </wps:spPr>
                      <wps:txbx>
                        <w:txbxContent>
                          <w:p w14:paraId="04BAAC7D"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vertex shader</w:t>
                            </w:r>
                          </w:p>
                          <w:p w14:paraId="0877F468"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#version 330 core</w:t>
                            </w:r>
                          </w:p>
                          <w:p w14:paraId="7CE7E7B5"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vertex position in local coordinates</w:t>
                            </w:r>
                          </w:p>
                          <w:p w14:paraId="67B11837"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layout(location = 0) </w:t>
                            </w:r>
                            <w:r w:rsidRPr="00C239F9">
                              <w:rPr>
                                <w:rFonts w:ascii="Consolas" w:hAnsi="Consolas" w:cs="Consolas"/>
                                <w:color w:val="0000FF"/>
                                <w:sz w:val="20"/>
                                <w:szCs w:val="20"/>
                              </w:rPr>
                              <w:t>in</w:t>
                            </w:r>
                            <w:r w:rsidRPr="00C239F9">
                              <w:rPr>
                                <w:rFonts w:ascii="Consolas" w:hAnsi="Consolas" w:cs="Consolas"/>
                                <w:color w:val="000000"/>
                                <w:sz w:val="20"/>
                                <w:szCs w:val="20"/>
                              </w:rPr>
                              <w:t xml:space="preserve"> vec3 aPos;</w:t>
                            </w:r>
                          </w:p>
                          <w:p w14:paraId="0FFAF3CA"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camera has the combined viewing matrix</w:t>
                            </w:r>
                          </w:p>
                          <w:p w14:paraId="29673EE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uniform</w:t>
                            </w:r>
                            <w:r w:rsidRPr="00C239F9">
                              <w:rPr>
                                <w:rFonts w:ascii="Consolas" w:hAnsi="Consolas" w:cs="Consolas"/>
                                <w:color w:val="000000"/>
                                <w:sz w:val="20"/>
                                <w:szCs w:val="20"/>
                              </w:rPr>
                              <w:t xml:space="preserve"> mat4 camera;</w:t>
                            </w:r>
                          </w:p>
                          <w:p w14:paraId="78E44E46"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model has the combined matrix of object position and orientation</w:t>
                            </w:r>
                          </w:p>
                          <w:p w14:paraId="699BBC07"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uniform</w:t>
                            </w:r>
                            <w:r w:rsidRPr="00C239F9">
                              <w:rPr>
                                <w:rFonts w:ascii="Consolas" w:hAnsi="Consolas" w:cs="Consolas"/>
                                <w:color w:val="000000"/>
                                <w:sz w:val="20"/>
                                <w:szCs w:val="20"/>
                              </w:rPr>
                              <w:t xml:space="preserve"> mat4 model;</w:t>
                            </w:r>
                          </w:p>
                          <w:p w14:paraId="16894844"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p>
                          <w:p w14:paraId="2BA6058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main() {</w:t>
                            </w:r>
                          </w:p>
                          <w:p w14:paraId="1B2E3DE5"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w:t>
                            </w:r>
                            <w:r w:rsidRPr="00C239F9">
                              <w:rPr>
                                <w:rFonts w:ascii="Consolas" w:hAnsi="Consolas" w:cs="Consolas"/>
                                <w:color w:val="008000"/>
                                <w:sz w:val="20"/>
                                <w:szCs w:val="20"/>
                              </w:rPr>
                              <w:t>// calculate final vertex position in the 3D space</w:t>
                            </w:r>
                          </w:p>
                          <w:p w14:paraId="580942B9"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gl_Position = camera * model * vec4(aPos, 1);</w:t>
                            </w:r>
                          </w:p>
                          <w:p w14:paraId="7651867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w:t>
                            </w:r>
                          </w:p>
                          <w:p w14:paraId="309FE26A"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p>
                          <w:p w14:paraId="00BDC112"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fragment shader</w:t>
                            </w:r>
                          </w:p>
                          <w:p w14:paraId="0AA48ABC"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#version 330 core</w:t>
                            </w:r>
                          </w:p>
                          <w:p w14:paraId="656B14CE"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drawing color for OpenGL to use</w:t>
                            </w:r>
                          </w:p>
                          <w:p w14:paraId="580A0541"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out</w:t>
                            </w:r>
                            <w:r w:rsidRPr="00C239F9">
                              <w:rPr>
                                <w:rFonts w:ascii="Consolas" w:hAnsi="Consolas" w:cs="Consolas"/>
                                <w:color w:val="000000"/>
                                <w:sz w:val="20"/>
                                <w:szCs w:val="20"/>
                              </w:rPr>
                              <w:t xml:space="preserve"> vec4 color;</w:t>
                            </w:r>
                          </w:p>
                          <w:p w14:paraId="13786BAD"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main() {</w:t>
                            </w:r>
                          </w:p>
                          <w:p w14:paraId="0DC79641"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color = vec4(1, 1, 1, 1);</w:t>
                            </w:r>
                          </w:p>
                          <w:p w14:paraId="3CDBFD40"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5994606B" id="_x0000_s1068" type="#_x0000_t202" style="width:522.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" filled="f">
                <v:textbox style="mso-fit-shape-to-text:t">
                  <w:txbxContent>
                    <w:p w14:paraId="04BAAC7D"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vertex shader</w:t>
                      </w:r>
                    </w:p>
                    <w:p w14:paraId="0877F468"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#version 330 core</w:t>
                      </w:r>
                    </w:p>
                    <w:p w14:paraId="7CE7E7B5"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vertex position in local coordinates</w:t>
                      </w:r>
                    </w:p>
                    <w:p w14:paraId="67B11837"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layout(location = 0) </w:t>
                      </w:r>
                      <w:r w:rsidRPr="00C239F9">
                        <w:rPr>
                          <w:rFonts w:ascii="Consolas" w:hAnsi="Consolas" w:cs="Consolas"/>
                          <w:color w:val="0000FF"/>
                          <w:sz w:val="20"/>
                          <w:szCs w:val="20"/>
                        </w:rPr>
                        <w:t>in</w:t>
                      </w:r>
                      <w:r w:rsidRPr="00C239F9">
                        <w:rPr>
                          <w:rFonts w:ascii="Consolas" w:hAnsi="Consolas" w:cs="Consolas"/>
                          <w:color w:val="000000"/>
                          <w:sz w:val="20"/>
                          <w:szCs w:val="20"/>
                        </w:rPr>
                        <w:t xml:space="preserve"> vec3 aPos;</w:t>
                      </w:r>
                    </w:p>
                    <w:p w14:paraId="0FFAF3CA"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camera has the combined viewing matrix</w:t>
                      </w:r>
                    </w:p>
                    <w:p w14:paraId="29673EE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uniform</w:t>
                      </w:r>
                      <w:r w:rsidRPr="00C239F9">
                        <w:rPr>
                          <w:rFonts w:ascii="Consolas" w:hAnsi="Consolas" w:cs="Consolas"/>
                          <w:color w:val="000000"/>
                          <w:sz w:val="20"/>
                          <w:szCs w:val="20"/>
                        </w:rPr>
                        <w:t xml:space="preserve"> mat4 camera;</w:t>
                      </w:r>
                    </w:p>
                    <w:p w14:paraId="78E44E46"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model has the combined matrix of object position and orientation</w:t>
                      </w:r>
                    </w:p>
                    <w:p w14:paraId="699BBC07"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uniform</w:t>
                      </w:r>
                      <w:r w:rsidRPr="00C239F9">
                        <w:rPr>
                          <w:rFonts w:ascii="Consolas" w:hAnsi="Consolas" w:cs="Consolas"/>
                          <w:color w:val="000000"/>
                          <w:sz w:val="20"/>
                          <w:szCs w:val="20"/>
                        </w:rPr>
                        <w:t xml:space="preserve"> mat4 model;</w:t>
                      </w:r>
                    </w:p>
                    <w:p w14:paraId="16894844"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p>
                    <w:p w14:paraId="2BA6058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main() {</w:t>
                      </w:r>
                    </w:p>
                    <w:p w14:paraId="1B2E3DE5"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w:t>
                      </w:r>
                      <w:r w:rsidRPr="00C239F9">
                        <w:rPr>
                          <w:rFonts w:ascii="Consolas" w:hAnsi="Consolas" w:cs="Consolas"/>
                          <w:color w:val="008000"/>
                          <w:sz w:val="20"/>
                          <w:szCs w:val="20"/>
                        </w:rPr>
                        <w:t>// calculate final vertex position in the 3D space</w:t>
                      </w:r>
                    </w:p>
                    <w:p w14:paraId="580942B9"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gl_Position = camera * model * vec4(aPos, 1);</w:t>
                      </w:r>
                    </w:p>
                    <w:p w14:paraId="76518673"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w:t>
                      </w:r>
                    </w:p>
                    <w:p w14:paraId="309FE26A"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p>
                    <w:p w14:paraId="00BDC112"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fragment shader</w:t>
                      </w:r>
                    </w:p>
                    <w:p w14:paraId="0AA48ABC"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#version 330 core</w:t>
                      </w:r>
                    </w:p>
                    <w:p w14:paraId="656B14CE"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8000"/>
                          <w:sz w:val="20"/>
                          <w:szCs w:val="20"/>
                        </w:rPr>
                        <w:t>// drawing color for OpenGL to use</w:t>
                      </w:r>
                    </w:p>
                    <w:p w14:paraId="580A0541"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out</w:t>
                      </w:r>
                      <w:r w:rsidRPr="00C239F9">
                        <w:rPr>
                          <w:rFonts w:ascii="Consolas" w:hAnsi="Consolas" w:cs="Consolas"/>
                          <w:color w:val="000000"/>
                          <w:sz w:val="20"/>
                          <w:szCs w:val="20"/>
                        </w:rPr>
                        <w:t xml:space="preserve"> vec4 color;</w:t>
                      </w:r>
                    </w:p>
                    <w:p w14:paraId="13786BAD"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FF"/>
                          <w:sz w:val="20"/>
                          <w:szCs w:val="20"/>
                        </w:rPr>
                        <w:t>void</w:t>
                      </w:r>
                      <w:r w:rsidRPr="00C239F9">
                        <w:rPr>
                          <w:rFonts w:ascii="Consolas" w:hAnsi="Consolas" w:cs="Consolas"/>
                          <w:color w:val="000000"/>
                          <w:sz w:val="20"/>
                          <w:szCs w:val="20"/>
                        </w:rPr>
                        <w:t xml:space="preserve"> main() {</w:t>
                      </w:r>
                    </w:p>
                    <w:p w14:paraId="0DC79641"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 xml:space="preserve">    color = vec4(1, 1, 1, 1);</w:t>
                      </w:r>
                    </w:p>
                    <w:p w14:paraId="3CDBFD40" w14:textId="77777777" w:rsidR="00046CFA" w:rsidRPr="00C239F9" w:rsidRDefault="00046CFA" w:rsidP="00DA38CA">
                      <w:pPr>
                        <w:autoSpaceDE w:val="0"/>
                        <w:autoSpaceDN w:val="0"/>
                        <w:adjustRightInd w:val="0"/>
                        <w:spacing w:after="0" w:line="240" w:lineRule="auto"/>
                        <w:rPr>
                          <w:rFonts w:ascii="Consolas" w:hAnsi="Consolas" w:cs="Consolas"/>
                          <w:color w:val="000000"/>
                          <w:sz w:val="20"/>
                          <w:szCs w:val="20"/>
                        </w:rPr>
                      </w:pPr>
                      <w:r w:rsidRPr="00C239F9">
                        <w:rPr>
                          <w:rFonts w:ascii="Consolas" w:hAnsi="Consolas" w:cs="Consolas"/>
                          <w:color w:val="000000"/>
                          <w:sz w:val="20"/>
                          <w:szCs w:val="20"/>
                        </w:rPr>
                        <w:t>}</w:t>
                      </w:r>
                    </w:p>
                  </w:txbxContent>
                </v:textbox>
                <w10:anchorlock/>
              </v:shape>
            </w:pict>
          </mc:Fallback>
        </mc:AlternateContent>
      </w:r>
    </w:p>
    <w:p w14:paraId="5865D1E5" w14:textId="77777777" w:rsidR="00DA38CA" w:rsidRPr="00897233" w:rsidRDefault="00DA38CA" w:rsidP="00511911">
      <w:r>
        <w:t xml:space="preserve">The only thing we need to pay attention to is the </w:t>
      </w:r>
      <w:r>
        <w:rPr>
          <w:i/>
          <w:iCs/>
        </w:rPr>
        <w:t>vertex shader</w:t>
      </w:r>
      <w:r>
        <w:t xml:space="preserve"> which calculates the final position of the vertex. The </w:t>
      </w:r>
      <w:r w:rsidRPr="00897233">
        <w:rPr>
          <w:i/>
          <w:iCs/>
        </w:rPr>
        <w:t>camera</w:t>
      </w:r>
      <w:r>
        <w:t xml:space="preserve"> matrix is the combined projection matrix for the </w:t>
      </w:r>
      <w:r w:rsidRPr="00897233">
        <w:rPr>
          <w:i/>
          <w:iCs/>
        </w:rPr>
        <w:t>viewport</w:t>
      </w:r>
      <w:r>
        <w:t xml:space="preserve"> and the </w:t>
      </w:r>
      <w:r>
        <w:rPr>
          <w:i/>
          <w:iCs/>
        </w:rPr>
        <w:t>camera</w:t>
      </w:r>
      <w:r>
        <w:t xml:space="preserve">. </w:t>
      </w:r>
    </w:p>
    <w:p w14:paraId="553218B4" w14:textId="1E4F4144" w:rsidR="00DA38CA" w:rsidRDefault="00DA38CA" w:rsidP="00511911">
      <w:r>
        <w:t xml:space="preserve">We pass a combined matrix for speed reasons. This shader is called for every vertex, and if the scene has </w:t>
      </w:r>
      <w:r w:rsidR="009E4FF3">
        <w:t>many</w:t>
      </w:r>
      <w:r>
        <w:t xml:space="preserve"> complex objects it </w:t>
      </w:r>
      <w:r w:rsidR="004D4F3B">
        <w:t>will be</w:t>
      </w:r>
      <w:r>
        <w:t xml:space="preserve"> called thousands of times. </w:t>
      </w:r>
      <w:r w:rsidR="009E4FF3">
        <w:t>So,</w:t>
      </w:r>
      <w:r>
        <w:t xml:space="preserve"> it is better to save a matrix multiplication and perform it only once instead doing it for every vertex.</w:t>
      </w:r>
    </w:p>
    <w:p w14:paraId="7DEA9B69" w14:textId="77777777" w:rsidR="00DA38CA" w:rsidRDefault="00DA38CA" w:rsidP="00511911">
      <w:r>
        <w:t xml:space="preserve">Take a good look at the </w:t>
      </w:r>
      <w:r>
        <w:rPr>
          <w:i/>
          <w:iCs/>
        </w:rPr>
        <w:t xml:space="preserve">fragment </w:t>
      </w:r>
      <w:r>
        <w:t>shader. In this sample it is just setting the drawing color to white. Here is the point where most of the visual effects take place. It will get more complex as we add effects.</w:t>
      </w:r>
    </w:p>
    <w:p w14:paraId="2C590C2C" w14:textId="77777777" w:rsidR="00DA38CA" w:rsidRPr="00CA6E2A" w:rsidRDefault="00DA38CA" w:rsidP="00511911"/>
    <w:p w14:paraId="6F34C5BB" w14:textId="77777777" w:rsidR="00DA38CA" w:rsidRDefault="00DA38CA" w:rsidP="00511911">
      <w:pPr>
        <w:pStyle w:val="Heading3"/>
        <w:spacing w:before="0" w:after="80"/>
      </w:pPr>
      <w:r>
        <w:t>Creating a simple solid</w:t>
      </w:r>
    </w:p>
    <w:p w14:paraId="7945C72C" w14:textId="63F757C0" w:rsidR="00E80C6B" w:rsidRDefault="00E80C6B" w:rsidP="00511911">
      <w:r>
        <w:t>In the beginning we are going to create a cube and a sphere. The</w:t>
      </w:r>
      <w:r w:rsidR="00F27F14">
        <w:t>y</w:t>
      </w:r>
      <w:r>
        <w:t xml:space="preserve"> are among the simplest solids and they are very good to show animation and other techniques, like textures, shadows etc.</w:t>
      </w:r>
    </w:p>
    <w:p w14:paraId="4BF74280" w14:textId="43B1E1D4" w:rsidR="00DA38CA" w:rsidRDefault="00E80C6B" w:rsidP="00511911">
      <w:r>
        <w:t>As</w:t>
      </w:r>
      <w:r w:rsidR="00DA38CA">
        <w:t xml:space="preserve"> mentioned earlier</w:t>
      </w:r>
      <w:r>
        <w:t>,</w:t>
      </w:r>
      <w:r w:rsidR="00DA38CA">
        <w:t xml:space="preserve"> the base of all solid objects is the </w:t>
      </w:r>
      <w:r w:rsidR="00DA38CA" w:rsidRPr="00180F83">
        <w:rPr>
          <w:i/>
          <w:iCs/>
        </w:rPr>
        <w:t>mesh</w:t>
      </w:r>
      <w:r w:rsidR="00DA38CA">
        <w:t xml:space="preserve">. When we create </w:t>
      </w:r>
      <w:r>
        <w:t>our objects</w:t>
      </w:r>
      <w:r w:rsidR="00DA38CA">
        <w:t xml:space="preserve"> the library generates a mesh. This mesh </w:t>
      </w:r>
      <w:r>
        <w:t>can</w:t>
      </w:r>
      <w:r w:rsidR="00DA38CA">
        <w:t xml:space="preserve"> be used later for all physics related calculations. But for the time being we will stick to the mesh and how to use it in OpenGL.</w:t>
      </w:r>
    </w:p>
    <w:p w14:paraId="67BF0290" w14:textId="19329DBB" w:rsidR="00DA38CA" w:rsidRDefault="00A22FC1" w:rsidP="00511911">
      <w:r>
        <w:rPr>
          <w:noProof/>
        </w:rPr>
        <w:drawing>
          <wp:anchor distT="0" distB="0" distL="114300" distR="114300" simplePos="0" relativeHeight="251691008" behindDoc="0" locked="0" layoutInCell="1" allowOverlap="1" wp14:anchorId="7E70D05E" wp14:editId="17147B91">
            <wp:simplePos x="0" y="0"/>
            <wp:positionH relativeFrom="margin">
              <wp:align>right</wp:align>
            </wp:positionH>
            <wp:positionV relativeFrom="paragraph">
              <wp:posOffset>10987</wp:posOffset>
            </wp:positionV>
            <wp:extent cx="1343025" cy="1095375"/>
            <wp:effectExtent l="0" t="0" r="0" b="9525"/>
            <wp:wrapSquare wrapText="bothSides"/>
            <wp:docPr id="177147545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3025" cy="1095375"/>
                    </a:xfrm>
                    <a:prstGeom prst="rect">
                      <a:avLst/>
                    </a:prstGeom>
                    <a:noFill/>
                    <a:ln>
                      <a:noFill/>
                    </a:ln>
                  </pic:spPr>
                </pic:pic>
              </a:graphicData>
            </a:graphic>
          </wp:anchor>
        </w:drawing>
      </w:r>
      <w:r w:rsidR="00DA38CA">
        <w:t xml:space="preserve">When we create a </w:t>
      </w:r>
      <w:r w:rsidR="00DA38CA" w:rsidRPr="004E47E7">
        <w:rPr>
          <w:i/>
          <w:iCs/>
        </w:rPr>
        <w:t>cg_gl_cube</w:t>
      </w:r>
      <w:r w:rsidR="00DA38CA">
        <w:t xml:space="preserve"> the </w:t>
      </w:r>
      <w:r w:rsidR="00DA38CA">
        <w:rPr>
          <w:b/>
          <w:bCs/>
          <w:i/>
          <w:iCs/>
        </w:rPr>
        <w:t xml:space="preserve">graphics </w:t>
      </w:r>
      <w:r w:rsidR="00DA38CA">
        <w:t xml:space="preserve">library creates a mesh to represent the cube. </w:t>
      </w:r>
      <w:r w:rsidR="008576E4">
        <w:t>To accurately display a</w:t>
      </w:r>
      <w:r w:rsidR="00DA38CA">
        <w:t xml:space="preserve"> mesh</w:t>
      </w:r>
      <w:r>
        <w:t>,</w:t>
      </w:r>
      <w:r w:rsidR="00DA38CA">
        <w:t xml:space="preserve"> </w:t>
      </w:r>
      <w:r w:rsidR="008576E4">
        <w:t xml:space="preserve">we </w:t>
      </w:r>
      <w:r w:rsidR="00DA38CA">
        <w:t xml:space="preserve">need three things. The first element is the </w:t>
      </w:r>
      <w:r w:rsidR="00DA38CA" w:rsidRPr="004B3A13">
        <w:rPr>
          <w:i/>
          <w:iCs/>
        </w:rPr>
        <w:t>vertices</w:t>
      </w:r>
      <w:r w:rsidR="00DA38CA">
        <w:t xml:space="preserve"> of the mesh, the second element is the </w:t>
      </w:r>
      <w:r w:rsidR="00DA38CA" w:rsidRPr="004B3A13">
        <w:rPr>
          <w:i/>
          <w:iCs/>
        </w:rPr>
        <w:t>normal vector</w:t>
      </w:r>
      <w:r w:rsidR="00DA38CA">
        <w:t xml:space="preserve"> at each vertex and finally the order in which to access the vertices that represent the faces of the mesh and draw them. Our implementation contains one extra element the texture coordinates. </w:t>
      </w:r>
    </w:p>
    <w:p w14:paraId="25D234E4" w14:textId="2F2C2E03" w:rsidR="00DA38CA" w:rsidRDefault="00A22FC1" w:rsidP="00511911">
      <w:r>
        <w:rPr>
          <w:noProof/>
        </w:rPr>
        <w:drawing>
          <wp:anchor distT="0" distB="0" distL="114300" distR="114300" simplePos="0" relativeHeight="251692032" behindDoc="0" locked="0" layoutInCell="1" allowOverlap="1" wp14:anchorId="69B50934" wp14:editId="21D22CFC">
            <wp:simplePos x="0" y="0"/>
            <wp:positionH relativeFrom="margin">
              <wp:align>right</wp:align>
            </wp:positionH>
            <wp:positionV relativeFrom="paragraph">
              <wp:posOffset>444092</wp:posOffset>
            </wp:positionV>
            <wp:extent cx="1612900" cy="1486535"/>
            <wp:effectExtent l="0" t="0" r="6350" b="0"/>
            <wp:wrapSquare wrapText="bothSides"/>
            <wp:docPr id="237246694" name="Picture 86" descr="A grey and red geometr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46694" name="Picture 86" descr="A grey and red geometrical objec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2900" cy="148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8CA">
        <w:t xml:space="preserve">Normal vectors will be used later when we add lighting and texture coordinates when we add textures. Right </w:t>
      </w:r>
      <w:r w:rsidR="004D4F3B">
        <w:t>now,</w:t>
      </w:r>
      <w:r w:rsidR="00DA38CA">
        <w:t xml:space="preserve"> we are drawing in wireframe mode because drawing without light generates a flat monochrome image.</w:t>
      </w:r>
    </w:p>
    <w:p w14:paraId="0C43DBDC" w14:textId="3A9F8815" w:rsidR="00DA38CA" w:rsidRDefault="00DA38CA" w:rsidP="00511911">
      <w:r>
        <w:t xml:space="preserve">Solid objects can be moved and rotated. For this </w:t>
      </w:r>
      <w:r w:rsidR="004D4F3B">
        <w:t>reason,</w:t>
      </w:r>
      <w:r>
        <w:t xml:space="preserve"> they have two member variables of type </w:t>
      </w:r>
      <w:r>
        <w:rPr>
          <w:i/>
          <w:iCs/>
        </w:rPr>
        <w:t>vec3</w:t>
      </w:r>
      <w:r>
        <w:t xml:space="preserve">, the </w:t>
      </w:r>
      <w:r>
        <w:rPr>
          <w:i/>
          <w:iCs/>
        </w:rPr>
        <w:t>position</w:t>
      </w:r>
      <w:r>
        <w:t xml:space="preserve"> and the </w:t>
      </w:r>
      <w:r>
        <w:rPr>
          <w:i/>
          <w:iCs/>
        </w:rPr>
        <w:t>rotation</w:t>
      </w:r>
      <w:r>
        <w:t xml:space="preserve">. We are using </w:t>
      </w:r>
      <w:r>
        <w:rPr>
          <w:i/>
          <w:iCs/>
        </w:rPr>
        <w:t>Euler angles</w:t>
      </w:r>
      <w:r>
        <w:t xml:space="preserve"> for the rotation and not </w:t>
      </w:r>
      <w:r>
        <w:rPr>
          <w:i/>
          <w:iCs/>
        </w:rPr>
        <w:t>quaternions</w:t>
      </w:r>
      <w:r>
        <w:t xml:space="preserve"> to keep things simple. In the </w:t>
      </w:r>
      <w:r>
        <w:rPr>
          <w:i/>
          <w:iCs/>
        </w:rPr>
        <w:t>frame_move</w:t>
      </w:r>
      <w:r>
        <w:t xml:space="preserve"> function we </w:t>
      </w:r>
      <w:r w:rsidR="001347E7">
        <w:t>move our objects</w:t>
      </w:r>
      <w:r>
        <w:t>.</w:t>
      </w:r>
      <w:r w:rsidR="001347E7">
        <w:t xml:space="preserve"> The function takes as input parameter the elapsed time since it was last called. In the first part we touched the subject of keeping track of time. As you can see in the code the elapsed time plays a significant role in the object movement as the amount of movement depends on it and the ‘speed’. We change their angle around one or more axes. The cube is rotated around all three of its axes while the sphere is only rotated around its vertical axis.</w:t>
      </w:r>
    </w:p>
    <w:p w14:paraId="22562FE9" w14:textId="77777777" w:rsidR="00DA38CA" w:rsidRDefault="00DA38CA" w:rsidP="00511911"/>
    <w:p w14:paraId="5F78BED5" w14:textId="0C994FAC" w:rsidR="00DA38CA" w:rsidRDefault="00DA38CA" w:rsidP="00511911">
      <w:pPr>
        <w:pStyle w:val="Heading3"/>
        <w:spacing w:before="0" w:after="80"/>
      </w:pPr>
      <w:r>
        <w:lastRenderedPageBreak/>
        <w:t xml:space="preserve">Drawing the </w:t>
      </w:r>
      <w:r w:rsidR="00A22FC1">
        <w:t>objects</w:t>
      </w:r>
    </w:p>
    <w:p w14:paraId="78AC4F05" w14:textId="77777777" w:rsidR="00B00A42" w:rsidRDefault="00AD4387" w:rsidP="00511911">
      <w:r>
        <w:t xml:space="preserve">In our frame_move function we </w:t>
      </w:r>
      <w:r w:rsidR="001347E7">
        <w:t>moved</w:t>
      </w:r>
      <w:r>
        <w:t xml:space="preserve"> our objects. </w:t>
      </w:r>
      <w:r w:rsidR="00DA38CA">
        <w:t xml:space="preserve">The movements simply change the value of </w:t>
      </w:r>
      <w:r>
        <w:t>their</w:t>
      </w:r>
      <w:r w:rsidR="00DA38CA">
        <w:t xml:space="preserve"> internal variables. These values </w:t>
      </w:r>
      <w:r w:rsidR="001347E7">
        <w:t xml:space="preserve">control their position and orientation in our virtual world. We must pass them </w:t>
      </w:r>
      <w:r w:rsidR="00DA38CA">
        <w:t>to OpenGL to render the</w:t>
      </w:r>
      <w:r>
        <w:t>m</w:t>
      </w:r>
      <w:r w:rsidR="00DA38CA">
        <w:t xml:space="preserve"> correctly. </w:t>
      </w:r>
    </w:p>
    <w:p w14:paraId="363DCC45" w14:textId="5771BF0D" w:rsidR="00DA38CA" w:rsidRPr="00B00A42" w:rsidRDefault="00B00A42" w:rsidP="00511911">
      <w:r>
        <w:t>T</w:t>
      </w:r>
      <w:r w:rsidR="00DA38CA">
        <w:t xml:space="preserve">his is done in the </w:t>
      </w:r>
      <w:r w:rsidR="00DA38CA">
        <w:rPr>
          <w:i/>
          <w:iCs/>
        </w:rPr>
        <w:t>frame_render</w:t>
      </w:r>
      <w:r w:rsidR="00DA38CA">
        <w:t xml:space="preserve"> function.</w:t>
      </w:r>
      <w:r>
        <w:t xml:space="preserve"> First we create the </w:t>
      </w:r>
      <w:r>
        <w:rPr>
          <w:i/>
          <w:iCs/>
        </w:rPr>
        <w:t>camera</w:t>
      </w:r>
      <w:r>
        <w:t xml:space="preserve"> matrix from the view and camera parameters. Then we activate the simple shader for wireframe drawing and draw our objects. This is all we care about for now. The rest will be covered in the next section.</w:t>
      </w:r>
    </w:p>
    <w:p w14:paraId="7BD23334" w14:textId="77777777" w:rsidR="00DA38CA" w:rsidRDefault="00DA38CA" w:rsidP="00511911">
      <w:r>
        <w:rPr>
          <w:noProof/>
        </w:rPr>
        <mc:AlternateContent>
          <mc:Choice Requires="wps">
            <w:drawing>
              <wp:inline distT="0" distB="0" distL="0" distR="0" wp14:anchorId="41CD6C8B" wp14:editId="38CE68A2">
                <wp:extent cx="6629400" cy="5184251"/>
                <wp:effectExtent l="0" t="0" r="19050" b="1651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5184251"/>
                        </a:xfrm>
                        <a:prstGeom prst="rect">
                          <a:avLst/>
                        </a:prstGeom>
                        <a:noFill/>
                        <a:ln w="9525">
                          <a:solidFill>
                            <a:srgbClr val="000000"/>
                          </a:solidFill>
                          <a:miter lim="800000"/>
                          <a:headEnd/>
                          <a:tailEnd/>
                        </a:ln>
                      </wps:spPr>
                      <wps:txbx>
                        <w:txbxContent>
                          <w:p w14:paraId="266C3EF7" w14:textId="6928EEFE"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virtual</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void</w:t>
                            </w:r>
                            <w:r w:rsidRPr="00C239F9">
                              <w:rPr>
                                <w:rFonts w:ascii="Consolas" w:hAnsi="Consolas" w:cs="Cascadia Mono"/>
                                <w:color w:val="000000"/>
                                <w:sz w:val="20"/>
                                <w:szCs w:val="20"/>
                              </w:rPr>
                              <w:t xml:space="preserve"> frame_render() {</w:t>
                            </w:r>
                          </w:p>
                          <w:p w14:paraId="21B851F7" w14:textId="3FA0367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viewport to the whole window</w:t>
                            </w:r>
                          </w:p>
                          <w:p w14:paraId="372D281A" w14:textId="496FF30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m_view-&gt;set_viewport();</w:t>
                            </w:r>
                          </w:p>
                          <w:p w14:paraId="6ED99DCD" w14:textId="413D126B"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clear screen</w:t>
                            </w:r>
                          </w:p>
                          <w:p w14:paraId="2D87A32E" w14:textId="4A1D80D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glClearColor(.5f, .5f, .5f, 1.f);</w:t>
                            </w:r>
                          </w:p>
                          <w:p w14:paraId="478BF028" w14:textId="1A72E7DA"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glClear(</w:t>
                            </w:r>
                            <w:r w:rsidRPr="00C239F9">
                              <w:rPr>
                                <w:rFonts w:ascii="Consolas" w:hAnsi="Consolas" w:cs="Cascadia Mono"/>
                                <w:color w:val="6F008A"/>
                                <w:sz w:val="20"/>
                                <w:szCs w:val="20"/>
                              </w:rPr>
                              <w:t>GL_COLOR_BUFFER_BIT</w:t>
                            </w:r>
                            <w:r w:rsidRPr="00C239F9">
                              <w:rPr>
                                <w:rFonts w:ascii="Consolas" w:hAnsi="Consolas" w:cs="Cascadia Mono"/>
                                <w:color w:val="000000"/>
                                <w:sz w:val="20"/>
                                <w:szCs w:val="20"/>
                              </w:rPr>
                              <w:t xml:space="preserve"> | </w:t>
                            </w:r>
                            <w:r w:rsidRPr="00C239F9">
                              <w:rPr>
                                <w:rFonts w:ascii="Consolas" w:hAnsi="Consolas" w:cs="Cascadia Mono"/>
                                <w:color w:val="6F008A"/>
                                <w:sz w:val="20"/>
                                <w:szCs w:val="20"/>
                              </w:rPr>
                              <w:t>GL_DEPTH_BUFFER_BIT</w:t>
                            </w:r>
                            <w:r w:rsidRPr="00C239F9">
                              <w:rPr>
                                <w:rFonts w:ascii="Consolas" w:hAnsi="Consolas" w:cs="Cascadia Mono"/>
                                <w:color w:val="000000"/>
                                <w:sz w:val="20"/>
                                <w:szCs w:val="20"/>
                              </w:rPr>
                              <w:t>);</w:t>
                            </w:r>
                          </w:p>
                          <w:p w14:paraId="5E88FD34"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4866A974" w14:textId="02A869F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combine the view and camera matrices into one</w:t>
                            </w:r>
                          </w:p>
                          <w:p w14:paraId="257FA0C2" w14:textId="7B07498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2B91AF"/>
                                <w:sz w:val="20"/>
                                <w:szCs w:val="20"/>
                              </w:rPr>
                              <w:t>mat4</w:t>
                            </w:r>
                            <w:r w:rsidRPr="00C239F9">
                              <w:rPr>
                                <w:rFonts w:ascii="Consolas" w:hAnsi="Consolas" w:cs="Cascadia Mono"/>
                                <w:color w:val="000000"/>
                                <w:sz w:val="20"/>
                                <w:szCs w:val="20"/>
                              </w:rPr>
                              <w:t xml:space="preserve"> cam_matrix = m_cam-&gt;perspective()</w:t>
                            </w:r>
                            <w:r w:rsidR="00402121">
                              <w:rPr>
                                <w:rFonts w:ascii="Consolas" w:hAnsi="Consolas" w:cs="Cascadia Mono"/>
                                <w:color w:val="000000"/>
                                <w:sz w:val="20"/>
                                <w:szCs w:val="20"/>
                              </w:rPr>
                              <w:t xml:space="preserve"> </w:t>
                            </w:r>
                            <w:r w:rsidR="00402121" w:rsidRPr="00C239F9">
                              <w:rPr>
                                <w:rFonts w:ascii="Consolas" w:hAnsi="Consolas" w:cs="Cascadia Mono"/>
                                <w:color w:val="008080"/>
                                <w:sz w:val="20"/>
                                <w:szCs w:val="20"/>
                              </w:rPr>
                              <w:t>*</w:t>
                            </w:r>
                            <w:r w:rsidR="00402121">
                              <w:rPr>
                                <w:rFonts w:ascii="Consolas" w:hAnsi="Consolas" w:cs="Cascadia Mono"/>
                                <w:color w:val="008080"/>
                                <w:sz w:val="20"/>
                                <w:szCs w:val="20"/>
                              </w:rPr>
                              <w:t xml:space="preserve"> </w:t>
                            </w:r>
                            <w:r w:rsidR="00402121" w:rsidRPr="00C239F9">
                              <w:rPr>
                                <w:rFonts w:ascii="Consolas" w:hAnsi="Consolas" w:cs="Cascadia Mono"/>
                                <w:color w:val="000000"/>
                                <w:sz w:val="20"/>
                                <w:szCs w:val="20"/>
                              </w:rPr>
                              <w:t>m_view-&gt;perspective()</w:t>
                            </w:r>
                            <w:r w:rsidRPr="00C239F9">
                              <w:rPr>
                                <w:rFonts w:ascii="Consolas" w:hAnsi="Consolas" w:cs="Cascadia Mono"/>
                                <w:color w:val="000000"/>
                                <w:sz w:val="20"/>
                                <w:szCs w:val="20"/>
                              </w:rPr>
                              <w:t>;</w:t>
                            </w:r>
                          </w:p>
                          <w:p w14:paraId="2C46EF3F"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8550347" w14:textId="645DBC7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enable the shader</w:t>
                            </w:r>
                          </w:p>
                          <w:p w14:paraId="306B87E5" w14:textId="60164054"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m_shader-&gt;use();</w:t>
                            </w:r>
                          </w:p>
                          <w:p w14:paraId="28493283" w14:textId="4AC2712D"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combined view matrix</w:t>
                            </w:r>
                          </w:p>
                          <w:p w14:paraId="1B2388A9" w14:textId="766AA14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m_shader-&gt;set_mat4(</w:t>
                            </w:r>
                            <w:r w:rsidRPr="00C239F9">
                              <w:rPr>
                                <w:rFonts w:ascii="Consolas" w:hAnsi="Consolas" w:cs="Cascadia Mono"/>
                                <w:color w:val="A31515"/>
                                <w:sz w:val="20"/>
                                <w:szCs w:val="20"/>
                              </w:rPr>
                              <w:t>"camera"</w:t>
                            </w:r>
                            <w:r w:rsidRPr="00C239F9">
                              <w:rPr>
                                <w:rFonts w:ascii="Consolas" w:hAnsi="Consolas" w:cs="Cascadia Mono"/>
                                <w:color w:val="000000"/>
                                <w:sz w:val="20"/>
                                <w:szCs w:val="20"/>
                              </w:rPr>
                              <w:t>, cam_matrix);</w:t>
                            </w:r>
                          </w:p>
                          <w:p w14:paraId="3D3E704B"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p>
                          <w:p w14:paraId="7B476F2F" w14:textId="5F4D47CB"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draw the objects</w:t>
                            </w:r>
                          </w:p>
                          <w:p w14:paraId="1F66D03B" w14:textId="1FBC82A0"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simple_cube-&gt;render(m_shader);</w:t>
                            </w:r>
                          </w:p>
                          <w:p w14:paraId="464F18E3" w14:textId="435E101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simple_globe-&gt;render(m_shader);</w:t>
                            </w:r>
                          </w:p>
                          <w:p w14:paraId="637A91CE"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703887C4" w14:textId="1392DCE0"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enable the texture shader</w:t>
                            </w:r>
                          </w:p>
                          <w:p w14:paraId="43BD54AD" w14:textId="00DA7634"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mt_shader-&gt;use();</w:t>
                            </w:r>
                          </w:p>
                          <w:p w14:paraId="51664F08" w14:textId="7E18490A"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combined view matrix</w:t>
                            </w:r>
                          </w:p>
                          <w:p w14:paraId="5CF2CC1B" w14:textId="6579113D"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mt_shader-&gt;set_mat4(</w:t>
                            </w:r>
                            <w:r w:rsidRPr="00C239F9">
                              <w:rPr>
                                <w:rFonts w:ascii="Consolas" w:hAnsi="Consolas" w:cs="Cascadia Mono"/>
                                <w:color w:val="A31515"/>
                                <w:sz w:val="20"/>
                                <w:szCs w:val="20"/>
                              </w:rPr>
                              <w:t>"camera"</w:t>
                            </w:r>
                            <w:r w:rsidRPr="00C239F9">
                              <w:rPr>
                                <w:rFonts w:ascii="Consolas" w:hAnsi="Consolas" w:cs="Cascadia Mono"/>
                                <w:color w:val="000000"/>
                                <w:sz w:val="20"/>
                                <w:szCs w:val="20"/>
                              </w:rPr>
                              <w:t>, cam_matrix);</w:t>
                            </w:r>
                          </w:p>
                          <w:p w14:paraId="698D1EB8"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0A168077" w14:textId="33C06B5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activate the texture engine</w:t>
                            </w:r>
                          </w:p>
                          <w:p w14:paraId="65E05CCC" w14:textId="4EA12DF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glActiveTexture</w:t>
                            </w:r>
                            <w:r w:rsidRPr="00C239F9">
                              <w:rPr>
                                <w:rFonts w:ascii="Consolas" w:hAnsi="Consolas" w:cs="Cascadia Mono"/>
                                <w:color w:val="000000"/>
                                <w:sz w:val="20"/>
                                <w:szCs w:val="20"/>
                              </w:rPr>
                              <w:t>(</w:t>
                            </w:r>
                            <w:r w:rsidRPr="00C239F9">
                              <w:rPr>
                                <w:rFonts w:ascii="Consolas" w:hAnsi="Consolas" w:cs="Cascadia Mono"/>
                                <w:color w:val="6F008A"/>
                                <w:sz w:val="20"/>
                                <w:szCs w:val="20"/>
                              </w:rPr>
                              <w:t>GL_TEXTURE0</w:t>
                            </w:r>
                            <w:r w:rsidRPr="00C239F9">
                              <w:rPr>
                                <w:rFonts w:ascii="Consolas" w:hAnsi="Consolas" w:cs="Cascadia Mono"/>
                                <w:color w:val="000000"/>
                                <w:sz w:val="20"/>
                                <w:szCs w:val="20"/>
                              </w:rPr>
                              <w:t>);</w:t>
                            </w:r>
                          </w:p>
                          <w:p w14:paraId="6B54E3C9"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0C4D46F" w14:textId="36C368D6"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draw the objects</w:t>
                            </w:r>
                          </w:p>
                          <w:p w14:paraId="32B38284" w14:textId="42DC5E78"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glBindTexture(</w:t>
                            </w:r>
                            <w:r w:rsidRPr="00C239F9">
                              <w:rPr>
                                <w:rFonts w:ascii="Consolas" w:hAnsi="Consolas" w:cs="Cascadia Mono"/>
                                <w:color w:val="6F008A"/>
                                <w:sz w:val="20"/>
                                <w:szCs w:val="20"/>
                              </w:rPr>
                              <w:t>GL_TEXTURE_2D</w:t>
                            </w:r>
                            <w:r w:rsidRPr="00C239F9">
                              <w:rPr>
                                <w:rFonts w:ascii="Consolas" w:hAnsi="Consolas" w:cs="Cascadia Mono"/>
                                <w:color w:val="000000"/>
                                <w:sz w:val="20"/>
                                <w:szCs w:val="20"/>
                              </w:rPr>
                              <w:t>, texture2);</w:t>
                            </w:r>
                          </w:p>
                          <w:p w14:paraId="2BA2DC65" w14:textId="1B3724E6"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simple_cube_t-&gt;render(mt_shader);</w:t>
                            </w:r>
                          </w:p>
                          <w:p w14:paraId="21EDCB63"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AA04D63" w14:textId="62766CDE"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glBindTexture(</w:t>
                            </w:r>
                            <w:r w:rsidRPr="00C239F9">
                              <w:rPr>
                                <w:rFonts w:ascii="Consolas" w:hAnsi="Consolas" w:cs="Cascadia Mono"/>
                                <w:color w:val="6F008A"/>
                                <w:sz w:val="20"/>
                                <w:szCs w:val="20"/>
                              </w:rPr>
                              <w:t>GL_TEXTURE_2D</w:t>
                            </w:r>
                            <w:r w:rsidRPr="00C239F9">
                              <w:rPr>
                                <w:rFonts w:ascii="Consolas" w:hAnsi="Consolas" w:cs="Cascadia Mono"/>
                                <w:color w:val="000000"/>
                                <w:sz w:val="20"/>
                                <w:szCs w:val="20"/>
                              </w:rPr>
                              <w:t>, texture);</w:t>
                            </w:r>
                          </w:p>
                          <w:p w14:paraId="32C5A030" w14:textId="2A335AE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simple_globe_t-&gt;render(mt_shader);</w:t>
                            </w:r>
                          </w:p>
                          <w:p w14:paraId="06748861" w14:textId="3BBF43EA" w:rsidR="00046CFA" w:rsidRPr="00C239F9" w:rsidRDefault="001347E7" w:rsidP="00DA38CA">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lang w:val="el-GR"/>
                              </w:rPr>
                              <w:t>}</w:t>
                            </w:r>
                          </w:p>
                        </w:txbxContent>
                      </wps:txbx>
                      <wps:bodyPr rot="0" vert="horz" wrap="square" lIns="91440" tIns="45720" rIns="91440" bIns="45720" anchor="t" anchorCtr="0">
                        <a:noAutofit/>
                      </wps:bodyPr>
                    </wps:wsp>
                  </a:graphicData>
                </a:graphic>
              </wp:inline>
            </w:drawing>
          </mc:Choice>
          <mc:Fallback>
            <w:pict>
              <v:shape w14:anchorId="41CD6C8B" id="_x0000_s1069" type="#_x0000_t202" style="width:522pt;height:40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" filled="f">
                <v:textbox>
                  <w:txbxContent>
                    <w:p w14:paraId="266C3EF7" w14:textId="6928EEFE"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virtual</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void</w:t>
                      </w:r>
                      <w:r w:rsidRPr="00C239F9">
                        <w:rPr>
                          <w:rFonts w:ascii="Consolas" w:hAnsi="Consolas" w:cs="Cascadia Mono"/>
                          <w:color w:val="000000"/>
                          <w:sz w:val="20"/>
                          <w:szCs w:val="20"/>
                        </w:rPr>
                        <w:t xml:space="preserve"> frame_render() {</w:t>
                      </w:r>
                    </w:p>
                    <w:p w14:paraId="21B851F7" w14:textId="3FA0367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viewport to the whole window</w:t>
                      </w:r>
                    </w:p>
                    <w:p w14:paraId="372D281A" w14:textId="496FF30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m_view-&gt;set_viewport();</w:t>
                      </w:r>
                    </w:p>
                    <w:p w14:paraId="6ED99DCD" w14:textId="413D126B"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clear screen</w:t>
                      </w:r>
                    </w:p>
                    <w:p w14:paraId="2D87A32E" w14:textId="4A1D80D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glClearColor(.5f, .5f, .5f, 1.f);</w:t>
                      </w:r>
                    </w:p>
                    <w:p w14:paraId="478BF028" w14:textId="1A72E7DA"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glClear(</w:t>
                      </w:r>
                      <w:r w:rsidRPr="00C239F9">
                        <w:rPr>
                          <w:rFonts w:ascii="Consolas" w:hAnsi="Consolas" w:cs="Cascadia Mono"/>
                          <w:color w:val="6F008A"/>
                          <w:sz w:val="20"/>
                          <w:szCs w:val="20"/>
                        </w:rPr>
                        <w:t>GL_COLOR_BUFFER_BIT</w:t>
                      </w:r>
                      <w:r w:rsidRPr="00C239F9">
                        <w:rPr>
                          <w:rFonts w:ascii="Consolas" w:hAnsi="Consolas" w:cs="Cascadia Mono"/>
                          <w:color w:val="000000"/>
                          <w:sz w:val="20"/>
                          <w:szCs w:val="20"/>
                        </w:rPr>
                        <w:t xml:space="preserve"> | </w:t>
                      </w:r>
                      <w:r w:rsidRPr="00C239F9">
                        <w:rPr>
                          <w:rFonts w:ascii="Consolas" w:hAnsi="Consolas" w:cs="Cascadia Mono"/>
                          <w:color w:val="6F008A"/>
                          <w:sz w:val="20"/>
                          <w:szCs w:val="20"/>
                        </w:rPr>
                        <w:t>GL_DEPTH_BUFFER_BIT</w:t>
                      </w:r>
                      <w:r w:rsidRPr="00C239F9">
                        <w:rPr>
                          <w:rFonts w:ascii="Consolas" w:hAnsi="Consolas" w:cs="Cascadia Mono"/>
                          <w:color w:val="000000"/>
                          <w:sz w:val="20"/>
                          <w:szCs w:val="20"/>
                        </w:rPr>
                        <w:t>);</w:t>
                      </w:r>
                    </w:p>
                    <w:p w14:paraId="5E88FD34"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4866A974" w14:textId="02A869F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combine the view and camera matrices into one</w:t>
                      </w:r>
                    </w:p>
                    <w:p w14:paraId="257FA0C2" w14:textId="7B07498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2B91AF"/>
                          <w:sz w:val="20"/>
                          <w:szCs w:val="20"/>
                        </w:rPr>
                        <w:t>mat4</w:t>
                      </w:r>
                      <w:r w:rsidRPr="00C239F9">
                        <w:rPr>
                          <w:rFonts w:ascii="Consolas" w:hAnsi="Consolas" w:cs="Cascadia Mono"/>
                          <w:color w:val="000000"/>
                          <w:sz w:val="20"/>
                          <w:szCs w:val="20"/>
                        </w:rPr>
                        <w:t xml:space="preserve"> cam_matrix = m_cam-&gt;perspective()</w:t>
                      </w:r>
                      <w:r w:rsidR="00402121">
                        <w:rPr>
                          <w:rFonts w:ascii="Consolas" w:hAnsi="Consolas" w:cs="Cascadia Mono"/>
                          <w:color w:val="000000"/>
                          <w:sz w:val="20"/>
                          <w:szCs w:val="20"/>
                        </w:rPr>
                        <w:t xml:space="preserve"> </w:t>
                      </w:r>
                      <w:r w:rsidR="00402121" w:rsidRPr="00C239F9">
                        <w:rPr>
                          <w:rFonts w:ascii="Consolas" w:hAnsi="Consolas" w:cs="Cascadia Mono"/>
                          <w:color w:val="008080"/>
                          <w:sz w:val="20"/>
                          <w:szCs w:val="20"/>
                        </w:rPr>
                        <w:t>*</w:t>
                      </w:r>
                      <w:r w:rsidR="00402121">
                        <w:rPr>
                          <w:rFonts w:ascii="Consolas" w:hAnsi="Consolas" w:cs="Cascadia Mono"/>
                          <w:color w:val="008080"/>
                          <w:sz w:val="20"/>
                          <w:szCs w:val="20"/>
                        </w:rPr>
                        <w:t xml:space="preserve"> </w:t>
                      </w:r>
                      <w:r w:rsidR="00402121" w:rsidRPr="00C239F9">
                        <w:rPr>
                          <w:rFonts w:ascii="Consolas" w:hAnsi="Consolas" w:cs="Cascadia Mono"/>
                          <w:color w:val="000000"/>
                          <w:sz w:val="20"/>
                          <w:szCs w:val="20"/>
                        </w:rPr>
                        <w:t>m_view-&gt;perspective()</w:t>
                      </w:r>
                      <w:r w:rsidRPr="00C239F9">
                        <w:rPr>
                          <w:rFonts w:ascii="Consolas" w:hAnsi="Consolas" w:cs="Cascadia Mono"/>
                          <w:color w:val="000000"/>
                          <w:sz w:val="20"/>
                          <w:szCs w:val="20"/>
                        </w:rPr>
                        <w:t>;</w:t>
                      </w:r>
                    </w:p>
                    <w:p w14:paraId="2C46EF3F"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8550347" w14:textId="645DBC71"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enable the shader</w:t>
                      </w:r>
                    </w:p>
                    <w:p w14:paraId="306B87E5" w14:textId="60164054"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m_shader-&gt;use();</w:t>
                      </w:r>
                    </w:p>
                    <w:p w14:paraId="28493283" w14:textId="4AC2712D"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combined view matrix</w:t>
                      </w:r>
                    </w:p>
                    <w:p w14:paraId="1B2388A9" w14:textId="766AA14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m_shader-&gt;set_mat4(</w:t>
                      </w:r>
                      <w:r w:rsidRPr="00C239F9">
                        <w:rPr>
                          <w:rFonts w:ascii="Consolas" w:hAnsi="Consolas" w:cs="Cascadia Mono"/>
                          <w:color w:val="A31515"/>
                          <w:sz w:val="20"/>
                          <w:szCs w:val="20"/>
                        </w:rPr>
                        <w:t>"camera"</w:t>
                      </w:r>
                      <w:r w:rsidRPr="00C239F9">
                        <w:rPr>
                          <w:rFonts w:ascii="Consolas" w:hAnsi="Consolas" w:cs="Cascadia Mono"/>
                          <w:color w:val="000000"/>
                          <w:sz w:val="20"/>
                          <w:szCs w:val="20"/>
                        </w:rPr>
                        <w:t>, cam_matrix);</w:t>
                      </w:r>
                    </w:p>
                    <w:p w14:paraId="3D3E704B"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p>
                    <w:p w14:paraId="7B476F2F" w14:textId="5F4D47CB"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draw the objects</w:t>
                      </w:r>
                    </w:p>
                    <w:p w14:paraId="1F66D03B" w14:textId="1FBC82A0"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simple_cube-&gt;render(m_shader);</w:t>
                      </w:r>
                    </w:p>
                    <w:p w14:paraId="464F18E3" w14:textId="435E1019"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simple_globe-&gt;render(m_shader);</w:t>
                      </w:r>
                    </w:p>
                    <w:p w14:paraId="637A91CE"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703887C4" w14:textId="1392DCE0"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enable the texture shader</w:t>
                      </w:r>
                    </w:p>
                    <w:p w14:paraId="43BD54AD" w14:textId="00DA7634"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mt_shader-&gt;use();</w:t>
                      </w:r>
                    </w:p>
                    <w:p w14:paraId="51664F08" w14:textId="7E18490A"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 the combined view matrix</w:t>
                      </w:r>
                    </w:p>
                    <w:p w14:paraId="5CF2CC1B" w14:textId="6579113D"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mt_shader-&gt;set_mat4(</w:t>
                      </w:r>
                      <w:r w:rsidRPr="00C239F9">
                        <w:rPr>
                          <w:rFonts w:ascii="Consolas" w:hAnsi="Consolas" w:cs="Cascadia Mono"/>
                          <w:color w:val="A31515"/>
                          <w:sz w:val="20"/>
                          <w:szCs w:val="20"/>
                        </w:rPr>
                        <w:t>"camera"</w:t>
                      </w:r>
                      <w:r w:rsidRPr="00C239F9">
                        <w:rPr>
                          <w:rFonts w:ascii="Consolas" w:hAnsi="Consolas" w:cs="Cascadia Mono"/>
                          <w:color w:val="000000"/>
                          <w:sz w:val="20"/>
                          <w:szCs w:val="20"/>
                        </w:rPr>
                        <w:t>, cam_matrix);</w:t>
                      </w:r>
                    </w:p>
                    <w:p w14:paraId="698D1EB8"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0A168077" w14:textId="33C06B5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activate the texture engine</w:t>
                      </w:r>
                    </w:p>
                    <w:p w14:paraId="65E05CCC" w14:textId="4EA12DF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glActiveTexture</w:t>
                      </w:r>
                      <w:r w:rsidRPr="00C239F9">
                        <w:rPr>
                          <w:rFonts w:ascii="Consolas" w:hAnsi="Consolas" w:cs="Cascadia Mono"/>
                          <w:color w:val="000000"/>
                          <w:sz w:val="20"/>
                          <w:szCs w:val="20"/>
                        </w:rPr>
                        <w:t>(</w:t>
                      </w:r>
                      <w:r w:rsidRPr="00C239F9">
                        <w:rPr>
                          <w:rFonts w:ascii="Consolas" w:hAnsi="Consolas" w:cs="Cascadia Mono"/>
                          <w:color w:val="6F008A"/>
                          <w:sz w:val="20"/>
                          <w:szCs w:val="20"/>
                        </w:rPr>
                        <w:t>GL_TEXTURE0</w:t>
                      </w:r>
                      <w:r w:rsidRPr="00C239F9">
                        <w:rPr>
                          <w:rFonts w:ascii="Consolas" w:hAnsi="Consolas" w:cs="Cascadia Mono"/>
                          <w:color w:val="000000"/>
                          <w:sz w:val="20"/>
                          <w:szCs w:val="20"/>
                        </w:rPr>
                        <w:t>);</w:t>
                      </w:r>
                    </w:p>
                    <w:p w14:paraId="6B54E3C9"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0C4D46F" w14:textId="36C368D6"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draw the objects</w:t>
                      </w:r>
                    </w:p>
                    <w:p w14:paraId="32B38284" w14:textId="42DC5E78"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glBindTexture(</w:t>
                      </w:r>
                      <w:r w:rsidRPr="00C239F9">
                        <w:rPr>
                          <w:rFonts w:ascii="Consolas" w:hAnsi="Consolas" w:cs="Cascadia Mono"/>
                          <w:color w:val="6F008A"/>
                          <w:sz w:val="20"/>
                          <w:szCs w:val="20"/>
                        </w:rPr>
                        <w:t>GL_TEXTURE_2D</w:t>
                      </w:r>
                      <w:r w:rsidRPr="00C239F9">
                        <w:rPr>
                          <w:rFonts w:ascii="Consolas" w:hAnsi="Consolas" w:cs="Cascadia Mono"/>
                          <w:color w:val="000000"/>
                          <w:sz w:val="20"/>
                          <w:szCs w:val="20"/>
                        </w:rPr>
                        <w:t>, texture2);</w:t>
                      </w:r>
                    </w:p>
                    <w:p w14:paraId="2BA2DC65" w14:textId="1B3724E6"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simple_cube_t-&gt;render(mt_shader);</w:t>
                      </w:r>
                    </w:p>
                    <w:p w14:paraId="21EDCB63" w14:textId="77777777"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p>
                    <w:p w14:paraId="3AA04D63" w14:textId="62766CDE"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glBindTexture(</w:t>
                      </w:r>
                      <w:r w:rsidRPr="00C239F9">
                        <w:rPr>
                          <w:rFonts w:ascii="Consolas" w:hAnsi="Consolas" w:cs="Cascadia Mono"/>
                          <w:color w:val="6F008A"/>
                          <w:sz w:val="20"/>
                          <w:szCs w:val="20"/>
                        </w:rPr>
                        <w:t>GL_TEXTURE_2D</w:t>
                      </w:r>
                      <w:r w:rsidRPr="00C239F9">
                        <w:rPr>
                          <w:rFonts w:ascii="Consolas" w:hAnsi="Consolas" w:cs="Cascadia Mono"/>
                          <w:color w:val="000000"/>
                          <w:sz w:val="20"/>
                          <w:szCs w:val="20"/>
                        </w:rPr>
                        <w:t>, texture);</w:t>
                      </w:r>
                    </w:p>
                    <w:p w14:paraId="32C5A030" w14:textId="2A335AE2" w:rsidR="001347E7" w:rsidRPr="00C239F9" w:rsidRDefault="001347E7" w:rsidP="001347E7">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simple_globe_t-&gt;render(mt_shader);</w:t>
                      </w:r>
                    </w:p>
                    <w:p w14:paraId="06748861" w14:textId="3BBF43EA" w:rsidR="00046CFA" w:rsidRPr="00C239F9" w:rsidRDefault="001347E7" w:rsidP="00DA38CA">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lang w:val="el-GR"/>
                        </w:rPr>
                        <w:t>}</w:t>
                      </w:r>
                    </w:p>
                  </w:txbxContent>
                </v:textbox>
                <w10:anchorlock/>
              </v:shape>
            </w:pict>
          </mc:Fallback>
        </mc:AlternateContent>
      </w:r>
    </w:p>
    <w:p w14:paraId="797A569B" w14:textId="63E1350E" w:rsidR="00DA38CA" w:rsidRPr="00B00A42" w:rsidRDefault="00DA38CA" w:rsidP="00511911">
      <w:r>
        <w:t xml:space="preserve">This is </w:t>
      </w:r>
      <w:r w:rsidR="00982C73">
        <w:t>done</w:t>
      </w:r>
      <w:r>
        <w:t xml:space="preserve"> </w:t>
      </w:r>
      <w:r w:rsidR="00B00A42">
        <w:t xml:space="preserve">in </w:t>
      </w:r>
      <w:r>
        <w:t xml:space="preserve">the cube </w:t>
      </w:r>
      <w:r w:rsidR="00EE5935">
        <w:t>render</w:t>
      </w:r>
      <w:r>
        <w:t xml:space="preserve"> </w:t>
      </w:r>
      <w:r w:rsidR="00B00A42">
        <w:t>function</w:t>
      </w:r>
      <w:r>
        <w:t>.</w:t>
      </w:r>
      <w:r w:rsidR="00B00A42">
        <w:t xml:space="preserve"> We start by calculating the object matrix. This is the product of the </w:t>
      </w:r>
      <w:r w:rsidR="00B00A42">
        <w:rPr>
          <w:i/>
          <w:iCs/>
        </w:rPr>
        <w:t>translation</w:t>
      </w:r>
      <w:r w:rsidR="00B00A42">
        <w:t xml:space="preserve">, </w:t>
      </w:r>
      <w:r w:rsidR="00B00A42">
        <w:rPr>
          <w:i/>
          <w:iCs/>
        </w:rPr>
        <w:t>rotation</w:t>
      </w:r>
      <w:r w:rsidR="00B00A42">
        <w:t xml:space="preserve"> and </w:t>
      </w:r>
      <w:r w:rsidR="00B00A42">
        <w:rPr>
          <w:i/>
          <w:iCs/>
        </w:rPr>
        <w:t>scale</w:t>
      </w:r>
      <w:r w:rsidR="00B00A42">
        <w:t xml:space="preserve"> matrix. Matrix multiplication is not commutative so we must keep this order when we calculate our object matrix. Then we pass this matrix to the shader and draw our mesh.</w:t>
      </w:r>
    </w:p>
    <w:p w14:paraId="65596674" w14:textId="77777777" w:rsidR="00DA38CA" w:rsidRDefault="00DA38CA" w:rsidP="00511911">
      <w:r>
        <w:rPr>
          <w:noProof/>
        </w:rPr>
        <w:lastRenderedPageBreak/>
        <mc:AlternateContent>
          <mc:Choice Requires="wps">
            <w:drawing>
              <wp:inline distT="0" distB="0" distL="0" distR="0" wp14:anchorId="5D7A738D" wp14:editId="44B05269">
                <wp:extent cx="6629400" cy="3530379"/>
                <wp:effectExtent l="0" t="0" r="19050" b="13335"/>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3530379"/>
                        </a:xfrm>
                        <a:prstGeom prst="rect">
                          <a:avLst/>
                        </a:prstGeom>
                        <a:noFill/>
                        <a:ln w="9525">
                          <a:solidFill>
                            <a:srgbClr val="000000"/>
                          </a:solidFill>
                          <a:miter lim="800000"/>
                          <a:headEnd/>
                          <a:tailEnd/>
                        </a:ln>
                      </wps:spPr>
                      <wps:txbx>
                        <w:txbxContent>
                          <w:p w14:paraId="47B943AB" w14:textId="2D868252"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virtual</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void</w:t>
                            </w:r>
                            <w:r w:rsidRPr="00C239F9">
                              <w:rPr>
                                <w:rFonts w:ascii="Consolas" w:hAnsi="Consolas" w:cs="Cascadia Mono"/>
                                <w:color w:val="000000"/>
                                <w:sz w:val="20"/>
                                <w:szCs w:val="20"/>
                              </w:rPr>
                              <w:t xml:space="preserve"> render(</w:t>
                            </w:r>
                            <w:r w:rsidRPr="00C239F9">
                              <w:rPr>
                                <w:rFonts w:ascii="Consolas" w:hAnsi="Consolas" w:cs="Cascadia Mono"/>
                                <w:color w:val="2B91AF"/>
                                <w:sz w:val="20"/>
                                <w:szCs w:val="20"/>
                              </w:rPr>
                              <w:t>cg_shader</w:t>
                            </w:r>
                            <w:r w:rsidRPr="00C239F9">
                              <w:rPr>
                                <w:rFonts w:ascii="Consolas" w:hAnsi="Consolas" w:cs="Cascadia Mono"/>
                                <w:color w:val="000000"/>
                                <w:sz w:val="20"/>
                                <w:szCs w:val="20"/>
                              </w:rPr>
                              <w:t xml:space="preserve">* </w:t>
                            </w:r>
                            <w:r w:rsidRPr="00C239F9">
                              <w:rPr>
                                <w:rFonts w:ascii="Consolas" w:hAnsi="Consolas" w:cs="Cascadia Mono"/>
                                <w:color w:val="808080"/>
                                <w:sz w:val="20"/>
                                <w:szCs w:val="20"/>
                              </w:rPr>
                              <w:t>_shader</w:t>
                            </w:r>
                            <w:r w:rsidRPr="00C239F9">
                              <w:rPr>
                                <w:rFonts w:ascii="Consolas" w:hAnsi="Consolas" w:cs="Cascadia Mono"/>
                                <w:color w:val="000000"/>
                                <w:sz w:val="20"/>
                                <w:szCs w:val="20"/>
                              </w:rPr>
                              <w:t>) {</w:t>
                            </w:r>
                          </w:p>
                          <w:p w14:paraId="2965D77B" w14:textId="2A68603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 xml:space="preserve">    if</w:t>
                            </w:r>
                            <w:r w:rsidRPr="00C239F9">
                              <w:rPr>
                                <w:rFonts w:ascii="Consolas" w:hAnsi="Consolas" w:cs="Cascadia Mono"/>
                                <w:color w:val="000000"/>
                                <w:sz w:val="20"/>
                                <w:szCs w:val="20"/>
                              </w:rPr>
                              <w:t xml:space="preserve"> (!vao) </w:t>
                            </w:r>
                            <w:r w:rsidRPr="00C239F9">
                              <w:rPr>
                                <w:rFonts w:ascii="Consolas" w:hAnsi="Consolas" w:cs="Cascadia Mono"/>
                                <w:color w:val="0000FF"/>
                                <w:sz w:val="20"/>
                                <w:szCs w:val="20"/>
                              </w:rPr>
                              <w:t>return</w:t>
                            </w:r>
                            <w:r w:rsidRPr="00C239F9">
                              <w:rPr>
                                <w:rFonts w:ascii="Consolas" w:hAnsi="Consolas" w:cs="Cascadia Mono"/>
                                <w:color w:val="000000"/>
                                <w:sz w:val="20"/>
                                <w:szCs w:val="20"/>
                              </w:rPr>
                              <w:t>;</w:t>
                            </w:r>
                          </w:p>
                          <w:p w14:paraId="430853CA" w14:textId="77777777"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p>
                          <w:p w14:paraId="31833883" w14:textId="01692F1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position object</w:t>
                            </w:r>
                          </w:p>
                          <w:p w14:paraId="121BC20C" w14:textId="388B88B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2B91AF"/>
                                <w:sz w:val="20"/>
                                <w:szCs w:val="20"/>
                              </w:rPr>
                              <w:t>mat4</w:t>
                            </w:r>
                            <w:r w:rsidRPr="00C239F9">
                              <w:rPr>
                                <w:rFonts w:ascii="Consolas" w:hAnsi="Consolas" w:cs="Cascadia Mono"/>
                                <w:color w:val="000000"/>
                                <w:sz w:val="20"/>
                                <w:szCs w:val="20"/>
                              </w:rPr>
                              <w:t xml:space="preserve"> ob_matrix = tmat </w:t>
                            </w:r>
                            <w:r w:rsidRPr="00C239F9">
                              <w:rPr>
                                <w:rFonts w:ascii="Consolas" w:hAnsi="Consolas" w:cs="Cascadia Mono"/>
                                <w:color w:val="008080"/>
                                <w:sz w:val="20"/>
                                <w:szCs w:val="20"/>
                              </w:rPr>
                              <w:t>*</w:t>
                            </w:r>
                            <w:r w:rsidRPr="00C239F9">
                              <w:rPr>
                                <w:rFonts w:ascii="Consolas" w:hAnsi="Consolas" w:cs="Cascadia Mono"/>
                                <w:color w:val="000000"/>
                                <w:sz w:val="20"/>
                                <w:szCs w:val="20"/>
                              </w:rPr>
                              <w:t xml:space="preserve"> rmat </w:t>
                            </w:r>
                            <w:r w:rsidRPr="00C239F9">
                              <w:rPr>
                                <w:rFonts w:ascii="Consolas" w:hAnsi="Consolas" w:cs="Cascadia Mono"/>
                                <w:color w:val="008080"/>
                                <w:sz w:val="20"/>
                                <w:szCs w:val="20"/>
                              </w:rPr>
                              <w:t>*</w:t>
                            </w:r>
                            <w:r w:rsidRPr="00C239F9">
                              <w:rPr>
                                <w:rFonts w:ascii="Consolas" w:hAnsi="Consolas" w:cs="Cascadia Mono"/>
                                <w:color w:val="000000"/>
                                <w:sz w:val="20"/>
                                <w:szCs w:val="20"/>
                              </w:rPr>
                              <w:t xml:space="preserve"> smat;</w:t>
                            </w:r>
                          </w:p>
                          <w:p w14:paraId="4DF012A3" w14:textId="6742067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pass transformation to shader</w:t>
                            </w:r>
                          </w:p>
                          <w:p w14:paraId="0E07CD9C" w14:textId="2FE6A89C"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808080"/>
                                <w:sz w:val="20"/>
                                <w:szCs w:val="20"/>
                              </w:rPr>
                              <w:t>_shader</w:t>
                            </w:r>
                            <w:r w:rsidRPr="00C239F9">
                              <w:rPr>
                                <w:rFonts w:ascii="Consolas" w:hAnsi="Consolas" w:cs="Cascadia Mono"/>
                                <w:color w:val="000000"/>
                                <w:sz w:val="20"/>
                                <w:szCs w:val="20"/>
                              </w:rPr>
                              <w:t>-&gt;set_mat4(</w:t>
                            </w:r>
                            <w:r w:rsidRPr="00C239F9">
                              <w:rPr>
                                <w:rFonts w:ascii="Consolas" w:hAnsi="Consolas" w:cs="Cascadia Mono"/>
                                <w:color w:val="A31515"/>
                                <w:sz w:val="20"/>
                                <w:szCs w:val="20"/>
                              </w:rPr>
                              <w:t>"model"</w:t>
                            </w:r>
                            <w:r w:rsidRPr="00C239F9">
                              <w:rPr>
                                <w:rFonts w:ascii="Consolas" w:hAnsi="Consolas" w:cs="Cascadia Mono"/>
                                <w:color w:val="000000"/>
                                <w:sz w:val="20"/>
                                <w:szCs w:val="20"/>
                              </w:rPr>
                              <w:t>, ob_matrix);</w:t>
                            </w:r>
                          </w:p>
                          <w:p w14:paraId="5C679DB5" w14:textId="53113C18"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glBindVertexArray</w:t>
                            </w:r>
                            <w:r w:rsidRPr="00C239F9">
                              <w:rPr>
                                <w:rFonts w:ascii="Consolas" w:hAnsi="Consolas" w:cs="Cascadia Mono"/>
                                <w:color w:val="000000"/>
                                <w:sz w:val="20"/>
                                <w:szCs w:val="20"/>
                              </w:rPr>
                              <w:t>(vao);</w:t>
                            </w:r>
                          </w:p>
                          <w:p w14:paraId="167AD78D" w14:textId="0B828EA9"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if</w:t>
                            </w:r>
                            <w:r w:rsidRPr="00C239F9">
                              <w:rPr>
                                <w:rFonts w:ascii="Consolas" w:hAnsi="Consolas" w:cs="Cascadia Mono"/>
                                <w:color w:val="000000"/>
                                <w:sz w:val="20"/>
                                <w:szCs w:val="20"/>
                              </w:rPr>
                              <w:t xml:space="preserve"> (draw_elements) {</w:t>
                            </w:r>
                          </w:p>
                          <w:p w14:paraId="01ABEA28" w14:textId="56DA57A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setup drawing</w:t>
                            </w:r>
                          </w:p>
                          <w:p w14:paraId="3B42C145" w14:textId="75DC75FE"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glFrontFace(</w:t>
                            </w:r>
                            <w:r w:rsidRPr="00C239F9">
                              <w:rPr>
                                <w:rFonts w:ascii="Consolas" w:hAnsi="Consolas" w:cs="Cascadia Mono"/>
                                <w:color w:val="6F008A"/>
                                <w:sz w:val="20"/>
                                <w:szCs w:val="20"/>
                              </w:rPr>
                              <w:t>GL_CCW</w:t>
                            </w:r>
                            <w:r w:rsidRPr="00C239F9">
                              <w:rPr>
                                <w:rFonts w:ascii="Consolas" w:hAnsi="Consolas" w:cs="Cascadia Mono"/>
                                <w:color w:val="000000"/>
                                <w:sz w:val="20"/>
                                <w:szCs w:val="20"/>
                              </w:rPr>
                              <w:t>);</w:t>
                            </w:r>
                          </w:p>
                          <w:p w14:paraId="0AFD4B83" w14:textId="0D139FFA"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glPolygonMode(</w:t>
                            </w:r>
                            <w:r w:rsidRPr="00C239F9">
                              <w:rPr>
                                <w:rFonts w:ascii="Consolas" w:hAnsi="Consolas" w:cs="Cascadia Mono"/>
                                <w:color w:val="6F008A"/>
                                <w:sz w:val="20"/>
                                <w:szCs w:val="20"/>
                              </w:rPr>
                              <w:t>GL_FRONT</w:t>
                            </w:r>
                            <w:r w:rsidRPr="00C239F9">
                              <w:rPr>
                                <w:rFonts w:ascii="Consolas" w:hAnsi="Consolas" w:cs="Cascadia Mono"/>
                                <w:color w:val="000000"/>
                                <w:sz w:val="20"/>
                                <w:szCs w:val="20"/>
                              </w:rPr>
                              <w:t>, draw_mode);</w:t>
                            </w:r>
                          </w:p>
                          <w:p w14:paraId="3246AA18" w14:textId="5F22476A"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glDrawElements(</w:t>
                            </w:r>
                            <w:r w:rsidRPr="00C239F9">
                              <w:rPr>
                                <w:rFonts w:ascii="Consolas" w:hAnsi="Consolas" w:cs="Cascadia Mono"/>
                                <w:color w:val="6F008A"/>
                                <w:sz w:val="20"/>
                                <w:szCs w:val="20"/>
                              </w:rPr>
                              <w:t>GL_TRIANGLES</w:t>
                            </w:r>
                            <w:r w:rsidRPr="00C239F9">
                              <w:rPr>
                                <w:rFonts w:ascii="Consolas" w:hAnsi="Consolas" w:cs="Cascadia Mono"/>
                                <w:color w:val="000000"/>
                                <w:sz w:val="20"/>
                                <w:szCs w:val="20"/>
                              </w:rPr>
                              <w:t>, (</w:t>
                            </w:r>
                            <w:r w:rsidRPr="00C239F9">
                              <w:rPr>
                                <w:rFonts w:ascii="Consolas" w:hAnsi="Consolas" w:cs="Cascadia Mono"/>
                                <w:color w:val="0000FF"/>
                                <w:sz w:val="20"/>
                                <w:szCs w:val="20"/>
                              </w:rPr>
                              <w:t>unsigned</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int</w:t>
                            </w:r>
                            <w:r w:rsidRPr="00C239F9">
                              <w:rPr>
                                <w:rFonts w:ascii="Consolas" w:hAnsi="Consolas" w:cs="Cascadia Mono"/>
                                <w:color w:val="000000"/>
                                <w:sz w:val="20"/>
                                <w:szCs w:val="20"/>
                              </w:rPr>
                              <w:t xml:space="preserve">)m_mesh_data-&gt;indices.size(), </w:t>
                            </w:r>
                            <w:r w:rsidRPr="00C239F9">
                              <w:rPr>
                                <w:rFonts w:ascii="Consolas" w:hAnsi="Consolas" w:cs="Cascadia Mono"/>
                                <w:color w:val="6F008A"/>
                                <w:sz w:val="20"/>
                                <w:szCs w:val="20"/>
                              </w:rPr>
                              <w:t>GL_UNSIGNED_SHORT</w:t>
                            </w:r>
                            <w:r w:rsidRPr="00C239F9">
                              <w:rPr>
                                <w:rFonts w:ascii="Consolas" w:hAnsi="Consolas" w:cs="Cascadia Mono"/>
                                <w:color w:val="000000"/>
                                <w:sz w:val="20"/>
                                <w:szCs w:val="20"/>
                              </w:rPr>
                              <w:t>, 0);</w:t>
                            </w:r>
                          </w:p>
                          <w:p w14:paraId="5BF83BD3" w14:textId="49A5A3A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p>
                          <w:p w14:paraId="14E2838C" w14:textId="5D495BC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else</w:t>
                            </w:r>
                            <w:r w:rsidRPr="00C239F9">
                              <w:rPr>
                                <w:rFonts w:ascii="Consolas" w:hAnsi="Consolas" w:cs="Cascadia Mono"/>
                                <w:color w:val="000000"/>
                                <w:sz w:val="20"/>
                                <w:szCs w:val="20"/>
                              </w:rPr>
                              <w:t xml:space="preserve"> {</w:t>
                            </w:r>
                          </w:p>
                          <w:p w14:paraId="50DD5E10" w14:textId="35649AC8"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setup drawing</w:t>
                            </w:r>
                          </w:p>
                          <w:p w14:paraId="576E5B3C" w14:textId="62750B93"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glPatchParameteri</w:t>
                            </w:r>
                            <w:r w:rsidRPr="00C239F9">
                              <w:rPr>
                                <w:rFonts w:ascii="Consolas" w:hAnsi="Consolas" w:cs="Cascadia Mono"/>
                                <w:color w:val="000000"/>
                                <w:sz w:val="20"/>
                                <w:szCs w:val="20"/>
                              </w:rPr>
                              <w:t>(</w:t>
                            </w:r>
                            <w:r w:rsidRPr="00C239F9">
                              <w:rPr>
                                <w:rFonts w:ascii="Consolas" w:hAnsi="Consolas" w:cs="Cascadia Mono"/>
                                <w:color w:val="6F008A"/>
                                <w:sz w:val="20"/>
                                <w:szCs w:val="20"/>
                              </w:rPr>
                              <w:t>GL_PATCH_VERTICES</w:t>
                            </w:r>
                            <w:r w:rsidRPr="00C239F9">
                              <w:rPr>
                                <w:rFonts w:ascii="Consolas" w:hAnsi="Consolas" w:cs="Cascadia Mono"/>
                                <w:color w:val="000000"/>
                                <w:sz w:val="20"/>
                                <w:szCs w:val="20"/>
                              </w:rPr>
                              <w:t>, 4);</w:t>
                            </w:r>
                          </w:p>
                          <w:p w14:paraId="3FAEFB51" w14:textId="7EF996F4"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glPolygonMode(</w:t>
                            </w:r>
                            <w:r w:rsidRPr="00C239F9">
                              <w:rPr>
                                <w:rFonts w:ascii="Consolas" w:hAnsi="Consolas" w:cs="Cascadia Mono"/>
                                <w:color w:val="6F008A"/>
                                <w:sz w:val="20"/>
                                <w:szCs w:val="20"/>
                              </w:rPr>
                              <w:t>GL_FRONT_AND_BACK</w:t>
                            </w:r>
                            <w:r w:rsidRPr="00C239F9">
                              <w:rPr>
                                <w:rFonts w:ascii="Consolas" w:hAnsi="Consolas" w:cs="Cascadia Mono"/>
                                <w:color w:val="000000"/>
                                <w:sz w:val="20"/>
                                <w:szCs w:val="20"/>
                              </w:rPr>
                              <w:t>, draw_mode);</w:t>
                            </w:r>
                          </w:p>
                          <w:p w14:paraId="36EC2932" w14:textId="26ABBBED"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glDrawArrays(</w:t>
                            </w:r>
                            <w:r w:rsidRPr="00C239F9">
                              <w:rPr>
                                <w:rFonts w:ascii="Consolas" w:hAnsi="Consolas" w:cs="Cascadia Mono"/>
                                <w:color w:val="6F008A"/>
                                <w:sz w:val="20"/>
                                <w:szCs w:val="20"/>
                              </w:rPr>
                              <w:t>GL_PATCHES</w:t>
                            </w:r>
                            <w:r w:rsidRPr="00C239F9">
                              <w:rPr>
                                <w:rFonts w:ascii="Consolas" w:hAnsi="Consolas" w:cs="Cascadia Mono"/>
                                <w:color w:val="000000"/>
                                <w:sz w:val="20"/>
                                <w:szCs w:val="20"/>
                              </w:rPr>
                              <w:t>, 0, (</w:t>
                            </w:r>
                            <w:r w:rsidRPr="00C239F9">
                              <w:rPr>
                                <w:rFonts w:ascii="Consolas" w:hAnsi="Consolas" w:cs="Cascadia Mono"/>
                                <w:color w:val="0000FF"/>
                                <w:sz w:val="20"/>
                                <w:szCs w:val="20"/>
                              </w:rPr>
                              <w:t>unsigned</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int</w:t>
                            </w:r>
                            <w:r w:rsidRPr="00C239F9">
                              <w:rPr>
                                <w:rFonts w:ascii="Consolas" w:hAnsi="Consolas" w:cs="Cascadia Mono"/>
                                <w:color w:val="000000"/>
                                <w:sz w:val="20"/>
                                <w:szCs w:val="20"/>
                              </w:rPr>
                              <w:t>)m_mesh_data-&gt;indices.size());</w:t>
                            </w:r>
                          </w:p>
                          <w:p w14:paraId="1CF523AE" w14:textId="5129F83B" w:rsidR="00824791" w:rsidRPr="00C239F9" w:rsidRDefault="00824791" w:rsidP="00824791">
                            <w:pPr>
                              <w:autoSpaceDE w:val="0"/>
                              <w:autoSpaceDN w:val="0"/>
                              <w:adjustRightInd w:val="0"/>
                              <w:spacing w:after="0" w:line="240" w:lineRule="auto"/>
                              <w:rPr>
                                <w:rFonts w:ascii="Consolas" w:hAnsi="Consolas" w:cs="Cascadia Mono"/>
                                <w:color w:val="000000"/>
                                <w:sz w:val="20"/>
                                <w:szCs w:val="20"/>
                                <w:lang w:val="el-GR"/>
                              </w:rPr>
                            </w:pPr>
                            <w:r w:rsidRPr="00C239F9">
                              <w:rPr>
                                <w:rFonts w:ascii="Consolas" w:hAnsi="Consolas" w:cs="Cascadia Mono"/>
                                <w:color w:val="000000"/>
                                <w:sz w:val="20"/>
                                <w:szCs w:val="20"/>
                              </w:rPr>
                              <w:t xml:space="preserve">    </w:t>
                            </w:r>
                            <w:r w:rsidRPr="00C239F9">
                              <w:rPr>
                                <w:rFonts w:ascii="Consolas" w:hAnsi="Consolas" w:cs="Cascadia Mono"/>
                                <w:color w:val="000000"/>
                                <w:sz w:val="20"/>
                                <w:szCs w:val="20"/>
                                <w:lang w:val="el-GR"/>
                              </w:rPr>
                              <w:t>}</w:t>
                            </w:r>
                          </w:p>
                          <w:p w14:paraId="03668CC0" w14:textId="3AED3D3C" w:rsidR="00824791" w:rsidRPr="00C239F9" w:rsidRDefault="00824791" w:rsidP="00824791">
                            <w:pPr>
                              <w:autoSpaceDE w:val="0"/>
                              <w:autoSpaceDN w:val="0"/>
                              <w:adjustRightInd w:val="0"/>
                              <w:spacing w:after="0" w:line="240" w:lineRule="auto"/>
                              <w:rPr>
                                <w:rFonts w:ascii="Consolas" w:hAnsi="Consolas" w:cs="Cascadia Mono"/>
                                <w:color w:val="000000"/>
                                <w:sz w:val="20"/>
                                <w:szCs w:val="20"/>
                                <w:lang w:val="el-GR"/>
                              </w:rPr>
                            </w:pPr>
                            <w:r w:rsidRPr="00C239F9">
                              <w:rPr>
                                <w:rFonts w:ascii="Consolas" w:hAnsi="Consolas" w:cs="Cascadia Mono"/>
                                <w:color w:val="000000"/>
                                <w:sz w:val="20"/>
                                <w:szCs w:val="20"/>
                                <w:lang w:val="el-GR"/>
                              </w:rPr>
                              <w:t xml:space="preserve">    </w:t>
                            </w:r>
                            <w:r w:rsidRPr="00C239F9">
                              <w:rPr>
                                <w:rFonts w:ascii="Consolas" w:hAnsi="Consolas" w:cs="Cascadia Mono"/>
                                <w:color w:val="6F008A"/>
                                <w:sz w:val="20"/>
                                <w:szCs w:val="20"/>
                                <w:lang w:val="el-GR"/>
                              </w:rPr>
                              <w:t>glBindVertexArray</w:t>
                            </w:r>
                            <w:r w:rsidRPr="00C239F9">
                              <w:rPr>
                                <w:rFonts w:ascii="Consolas" w:hAnsi="Consolas" w:cs="Cascadia Mono"/>
                                <w:color w:val="000000"/>
                                <w:sz w:val="20"/>
                                <w:szCs w:val="20"/>
                                <w:lang w:val="el-GR"/>
                              </w:rPr>
                              <w:t>(0);</w:t>
                            </w:r>
                          </w:p>
                          <w:p w14:paraId="4EF550C8" w14:textId="79B32339" w:rsidR="00046CFA" w:rsidRPr="00C239F9" w:rsidRDefault="00824791" w:rsidP="00DA38CA">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lang w:val="el-GR"/>
                              </w:rPr>
                              <w:t>}</w:t>
                            </w:r>
                          </w:p>
                        </w:txbxContent>
                      </wps:txbx>
                      <wps:bodyPr rot="0" vert="horz" wrap="square" lIns="91440" tIns="45720" rIns="91440" bIns="45720" anchor="t" anchorCtr="0">
                        <a:noAutofit/>
                      </wps:bodyPr>
                    </wps:wsp>
                  </a:graphicData>
                </a:graphic>
              </wp:inline>
            </w:drawing>
          </mc:Choice>
          <mc:Fallback>
            <w:pict>
              <v:shape w14:anchorId="5D7A738D" id="_x0000_s1070" type="#_x0000_t202" style="width:522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" filled="f">
                <v:textbox>
                  <w:txbxContent>
                    <w:p w14:paraId="47B943AB" w14:textId="2D868252"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virtual</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void</w:t>
                      </w:r>
                      <w:r w:rsidRPr="00C239F9">
                        <w:rPr>
                          <w:rFonts w:ascii="Consolas" w:hAnsi="Consolas" w:cs="Cascadia Mono"/>
                          <w:color w:val="000000"/>
                          <w:sz w:val="20"/>
                          <w:szCs w:val="20"/>
                        </w:rPr>
                        <w:t xml:space="preserve"> render(</w:t>
                      </w:r>
                      <w:r w:rsidRPr="00C239F9">
                        <w:rPr>
                          <w:rFonts w:ascii="Consolas" w:hAnsi="Consolas" w:cs="Cascadia Mono"/>
                          <w:color w:val="2B91AF"/>
                          <w:sz w:val="20"/>
                          <w:szCs w:val="20"/>
                        </w:rPr>
                        <w:t>cg_shader</w:t>
                      </w:r>
                      <w:r w:rsidRPr="00C239F9">
                        <w:rPr>
                          <w:rFonts w:ascii="Consolas" w:hAnsi="Consolas" w:cs="Cascadia Mono"/>
                          <w:color w:val="000000"/>
                          <w:sz w:val="20"/>
                          <w:szCs w:val="20"/>
                        </w:rPr>
                        <w:t xml:space="preserve">* </w:t>
                      </w:r>
                      <w:r w:rsidRPr="00C239F9">
                        <w:rPr>
                          <w:rFonts w:ascii="Consolas" w:hAnsi="Consolas" w:cs="Cascadia Mono"/>
                          <w:color w:val="808080"/>
                          <w:sz w:val="20"/>
                          <w:szCs w:val="20"/>
                        </w:rPr>
                        <w:t>_shader</w:t>
                      </w:r>
                      <w:r w:rsidRPr="00C239F9">
                        <w:rPr>
                          <w:rFonts w:ascii="Consolas" w:hAnsi="Consolas" w:cs="Cascadia Mono"/>
                          <w:color w:val="000000"/>
                          <w:sz w:val="20"/>
                          <w:szCs w:val="20"/>
                        </w:rPr>
                        <w:t>) {</w:t>
                      </w:r>
                    </w:p>
                    <w:p w14:paraId="2965D77B" w14:textId="2A68603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FF"/>
                          <w:sz w:val="20"/>
                          <w:szCs w:val="20"/>
                        </w:rPr>
                        <w:t xml:space="preserve">    if</w:t>
                      </w:r>
                      <w:r w:rsidRPr="00C239F9">
                        <w:rPr>
                          <w:rFonts w:ascii="Consolas" w:hAnsi="Consolas" w:cs="Cascadia Mono"/>
                          <w:color w:val="000000"/>
                          <w:sz w:val="20"/>
                          <w:szCs w:val="20"/>
                        </w:rPr>
                        <w:t xml:space="preserve"> (!vao) </w:t>
                      </w:r>
                      <w:r w:rsidRPr="00C239F9">
                        <w:rPr>
                          <w:rFonts w:ascii="Consolas" w:hAnsi="Consolas" w:cs="Cascadia Mono"/>
                          <w:color w:val="0000FF"/>
                          <w:sz w:val="20"/>
                          <w:szCs w:val="20"/>
                        </w:rPr>
                        <w:t>return</w:t>
                      </w:r>
                      <w:r w:rsidRPr="00C239F9">
                        <w:rPr>
                          <w:rFonts w:ascii="Consolas" w:hAnsi="Consolas" w:cs="Cascadia Mono"/>
                          <w:color w:val="000000"/>
                          <w:sz w:val="20"/>
                          <w:szCs w:val="20"/>
                        </w:rPr>
                        <w:t>;</w:t>
                      </w:r>
                    </w:p>
                    <w:p w14:paraId="430853CA" w14:textId="77777777"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p>
                    <w:p w14:paraId="31833883" w14:textId="01692F1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position object</w:t>
                      </w:r>
                    </w:p>
                    <w:p w14:paraId="121BC20C" w14:textId="388B88B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2B91AF"/>
                          <w:sz w:val="20"/>
                          <w:szCs w:val="20"/>
                        </w:rPr>
                        <w:t>mat4</w:t>
                      </w:r>
                      <w:r w:rsidRPr="00C239F9">
                        <w:rPr>
                          <w:rFonts w:ascii="Consolas" w:hAnsi="Consolas" w:cs="Cascadia Mono"/>
                          <w:color w:val="000000"/>
                          <w:sz w:val="20"/>
                          <w:szCs w:val="20"/>
                        </w:rPr>
                        <w:t xml:space="preserve"> ob_matrix = tmat </w:t>
                      </w:r>
                      <w:r w:rsidRPr="00C239F9">
                        <w:rPr>
                          <w:rFonts w:ascii="Consolas" w:hAnsi="Consolas" w:cs="Cascadia Mono"/>
                          <w:color w:val="008080"/>
                          <w:sz w:val="20"/>
                          <w:szCs w:val="20"/>
                        </w:rPr>
                        <w:t>*</w:t>
                      </w:r>
                      <w:r w:rsidRPr="00C239F9">
                        <w:rPr>
                          <w:rFonts w:ascii="Consolas" w:hAnsi="Consolas" w:cs="Cascadia Mono"/>
                          <w:color w:val="000000"/>
                          <w:sz w:val="20"/>
                          <w:szCs w:val="20"/>
                        </w:rPr>
                        <w:t xml:space="preserve"> rmat </w:t>
                      </w:r>
                      <w:r w:rsidRPr="00C239F9">
                        <w:rPr>
                          <w:rFonts w:ascii="Consolas" w:hAnsi="Consolas" w:cs="Cascadia Mono"/>
                          <w:color w:val="008080"/>
                          <w:sz w:val="20"/>
                          <w:szCs w:val="20"/>
                        </w:rPr>
                        <w:t>*</w:t>
                      </w:r>
                      <w:r w:rsidRPr="00C239F9">
                        <w:rPr>
                          <w:rFonts w:ascii="Consolas" w:hAnsi="Consolas" w:cs="Cascadia Mono"/>
                          <w:color w:val="000000"/>
                          <w:sz w:val="20"/>
                          <w:szCs w:val="20"/>
                        </w:rPr>
                        <w:t xml:space="preserve"> smat;</w:t>
                      </w:r>
                    </w:p>
                    <w:p w14:paraId="4DF012A3" w14:textId="6742067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pass transformation to shader</w:t>
                      </w:r>
                    </w:p>
                    <w:p w14:paraId="0E07CD9C" w14:textId="2FE6A89C"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808080"/>
                          <w:sz w:val="20"/>
                          <w:szCs w:val="20"/>
                        </w:rPr>
                        <w:t>_shader</w:t>
                      </w:r>
                      <w:r w:rsidRPr="00C239F9">
                        <w:rPr>
                          <w:rFonts w:ascii="Consolas" w:hAnsi="Consolas" w:cs="Cascadia Mono"/>
                          <w:color w:val="000000"/>
                          <w:sz w:val="20"/>
                          <w:szCs w:val="20"/>
                        </w:rPr>
                        <w:t>-&gt;set_mat4(</w:t>
                      </w:r>
                      <w:r w:rsidRPr="00C239F9">
                        <w:rPr>
                          <w:rFonts w:ascii="Consolas" w:hAnsi="Consolas" w:cs="Cascadia Mono"/>
                          <w:color w:val="A31515"/>
                          <w:sz w:val="20"/>
                          <w:szCs w:val="20"/>
                        </w:rPr>
                        <w:t>"model"</w:t>
                      </w:r>
                      <w:r w:rsidRPr="00C239F9">
                        <w:rPr>
                          <w:rFonts w:ascii="Consolas" w:hAnsi="Consolas" w:cs="Cascadia Mono"/>
                          <w:color w:val="000000"/>
                          <w:sz w:val="20"/>
                          <w:szCs w:val="20"/>
                        </w:rPr>
                        <w:t>, ob_matrix);</w:t>
                      </w:r>
                    </w:p>
                    <w:p w14:paraId="5C679DB5" w14:textId="53113C18"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glBindVertexArray</w:t>
                      </w:r>
                      <w:r w:rsidRPr="00C239F9">
                        <w:rPr>
                          <w:rFonts w:ascii="Consolas" w:hAnsi="Consolas" w:cs="Cascadia Mono"/>
                          <w:color w:val="000000"/>
                          <w:sz w:val="20"/>
                          <w:szCs w:val="20"/>
                        </w:rPr>
                        <w:t>(vao);</w:t>
                      </w:r>
                    </w:p>
                    <w:p w14:paraId="167AD78D" w14:textId="0B828EA9"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if</w:t>
                      </w:r>
                      <w:r w:rsidRPr="00C239F9">
                        <w:rPr>
                          <w:rFonts w:ascii="Consolas" w:hAnsi="Consolas" w:cs="Cascadia Mono"/>
                          <w:color w:val="000000"/>
                          <w:sz w:val="20"/>
                          <w:szCs w:val="20"/>
                        </w:rPr>
                        <w:t xml:space="preserve"> (draw_elements) {</w:t>
                      </w:r>
                    </w:p>
                    <w:p w14:paraId="01ABEA28" w14:textId="56DA57A0"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setup drawing</w:t>
                      </w:r>
                    </w:p>
                    <w:p w14:paraId="3B42C145" w14:textId="75DC75FE"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glFrontFace(</w:t>
                      </w:r>
                      <w:r w:rsidRPr="00C239F9">
                        <w:rPr>
                          <w:rFonts w:ascii="Consolas" w:hAnsi="Consolas" w:cs="Cascadia Mono"/>
                          <w:color w:val="6F008A"/>
                          <w:sz w:val="20"/>
                          <w:szCs w:val="20"/>
                        </w:rPr>
                        <w:t>GL_CCW</w:t>
                      </w:r>
                      <w:r w:rsidRPr="00C239F9">
                        <w:rPr>
                          <w:rFonts w:ascii="Consolas" w:hAnsi="Consolas" w:cs="Cascadia Mono"/>
                          <w:color w:val="000000"/>
                          <w:sz w:val="20"/>
                          <w:szCs w:val="20"/>
                        </w:rPr>
                        <w:t>);</w:t>
                      </w:r>
                    </w:p>
                    <w:p w14:paraId="0AFD4B83" w14:textId="0D139FFA"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glPolygonMode(</w:t>
                      </w:r>
                      <w:r w:rsidRPr="00C239F9">
                        <w:rPr>
                          <w:rFonts w:ascii="Consolas" w:hAnsi="Consolas" w:cs="Cascadia Mono"/>
                          <w:color w:val="6F008A"/>
                          <w:sz w:val="20"/>
                          <w:szCs w:val="20"/>
                        </w:rPr>
                        <w:t>GL_FRONT</w:t>
                      </w:r>
                      <w:r w:rsidRPr="00C239F9">
                        <w:rPr>
                          <w:rFonts w:ascii="Consolas" w:hAnsi="Consolas" w:cs="Cascadia Mono"/>
                          <w:color w:val="000000"/>
                          <w:sz w:val="20"/>
                          <w:szCs w:val="20"/>
                        </w:rPr>
                        <w:t>, draw_mode);</w:t>
                      </w:r>
                    </w:p>
                    <w:p w14:paraId="3246AA18" w14:textId="5F22476A"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glDrawElements(</w:t>
                      </w:r>
                      <w:r w:rsidRPr="00C239F9">
                        <w:rPr>
                          <w:rFonts w:ascii="Consolas" w:hAnsi="Consolas" w:cs="Cascadia Mono"/>
                          <w:color w:val="6F008A"/>
                          <w:sz w:val="20"/>
                          <w:szCs w:val="20"/>
                        </w:rPr>
                        <w:t>GL_TRIANGLES</w:t>
                      </w:r>
                      <w:r w:rsidRPr="00C239F9">
                        <w:rPr>
                          <w:rFonts w:ascii="Consolas" w:hAnsi="Consolas" w:cs="Cascadia Mono"/>
                          <w:color w:val="000000"/>
                          <w:sz w:val="20"/>
                          <w:szCs w:val="20"/>
                        </w:rPr>
                        <w:t>, (</w:t>
                      </w:r>
                      <w:r w:rsidRPr="00C239F9">
                        <w:rPr>
                          <w:rFonts w:ascii="Consolas" w:hAnsi="Consolas" w:cs="Cascadia Mono"/>
                          <w:color w:val="0000FF"/>
                          <w:sz w:val="20"/>
                          <w:szCs w:val="20"/>
                        </w:rPr>
                        <w:t>unsigned</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int</w:t>
                      </w:r>
                      <w:r w:rsidRPr="00C239F9">
                        <w:rPr>
                          <w:rFonts w:ascii="Consolas" w:hAnsi="Consolas" w:cs="Cascadia Mono"/>
                          <w:color w:val="000000"/>
                          <w:sz w:val="20"/>
                          <w:szCs w:val="20"/>
                        </w:rPr>
                        <w:t xml:space="preserve">)m_mesh_data-&gt;indices.size(), </w:t>
                      </w:r>
                      <w:r w:rsidRPr="00C239F9">
                        <w:rPr>
                          <w:rFonts w:ascii="Consolas" w:hAnsi="Consolas" w:cs="Cascadia Mono"/>
                          <w:color w:val="6F008A"/>
                          <w:sz w:val="20"/>
                          <w:szCs w:val="20"/>
                        </w:rPr>
                        <w:t>GL_UNSIGNED_SHORT</w:t>
                      </w:r>
                      <w:r w:rsidRPr="00C239F9">
                        <w:rPr>
                          <w:rFonts w:ascii="Consolas" w:hAnsi="Consolas" w:cs="Cascadia Mono"/>
                          <w:color w:val="000000"/>
                          <w:sz w:val="20"/>
                          <w:szCs w:val="20"/>
                        </w:rPr>
                        <w:t>, 0);</w:t>
                      </w:r>
                    </w:p>
                    <w:p w14:paraId="5BF83BD3" w14:textId="49A5A3A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p>
                    <w:p w14:paraId="14E2838C" w14:textId="5D495BC1"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else</w:t>
                      </w:r>
                      <w:r w:rsidRPr="00C239F9">
                        <w:rPr>
                          <w:rFonts w:ascii="Consolas" w:hAnsi="Consolas" w:cs="Cascadia Mono"/>
                          <w:color w:val="000000"/>
                          <w:sz w:val="20"/>
                          <w:szCs w:val="20"/>
                        </w:rPr>
                        <w:t xml:space="preserve"> {</w:t>
                      </w:r>
                    </w:p>
                    <w:p w14:paraId="50DD5E10" w14:textId="35649AC8"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008000"/>
                          <w:sz w:val="20"/>
                          <w:szCs w:val="20"/>
                        </w:rPr>
                        <w:t>// setup drawing</w:t>
                      </w:r>
                    </w:p>
                    <w:p w14:paraId="576E5B3C" w14:textId="62750B93"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w:t>
                      </w:r>
                      <w:r w:rsidRPr="00C239F9">
                        <w:rPr>
                          <w:rFonts w:ascii="Consolas" w:hAnsi="Consolas" w:cs="Cascadia Mono"/>
                          <w:color w:val="6F008A"/>
                          <w:sz w:val="20"/>
                          <w:szCs w:val="20"/>
                        </w:rPr>
                        <w:t>glPatchParameteri</w:t>
                      </w:r>
                      <w:r w:rsidRPr="00C239F9">
                        <w:rPr>
                          <w:rFonts w:ascii="Consolas" w:hAnsi="Consolas" w:cs="Cascadia Mono"/>
                          <w:color w:val="000000"/>
                          <w:sz w:val="20"/>
                          <w:szCs w:val="20"/>
                        </w:rPr>
                        <w:t>(</w:t>
                      </w:r>
                      <w:r w:rsidRPr="00C239F9">
                        <w:rPr>
                          <w:rFonts w:ascii="Consolas" w:hAnsi="Consolas" w:cs="Cascadia Mono"/>
                          <w:color w:val="6F008A"/>
                          <w:sz w:val="20"/>
                          <w:szCs w:val="20"/>
                        </w:rPr>
                        <w:t>GL_PATCH_VERTICES</w:t>
                      </w:r>
                      <w:r w:rsidRPr="00C239F9">
                        <w:rPr>
                          <w:rFonts w:ascii="Consolas" w:hAnsi="Consolas" w:cs="Cascadia Mono"/>
                          <w:color w:val="000000"/>
                          <w:sz w:val="20"/>
                          <w:szCs w:val="20"/>
                        </w:rPr>
                        <w:t>, 4);</w:t>
                      </w:r>
                    </w:p>
                    <w:p w14:paraId="3FAEFB51" w14:textId="7EF996F4"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glPolygonMode(</w:t>
                      </w:r>
                      <w:r w:rsidRPr="00C239F9">
                        <w:rPr>
                          <w:rFonts w:ascii="Consolas" w:hAnsi="Consolas" w:cs="Cascadia Mono"/>
                          <w:color w:val="6F008A"/>
                          <w:sz w:val="20"/>
                          <w:szCs w:val="20"/>
                        </w:rPr>
                        <w:t>GL_FRONT_AND_BACK</w:t>
                      </w:r>
                      <w:r w:rsidRPr="00C239F9">
                        <w:rPr>
                          <w:rFonts w:ascii="Consolas" w:hAnsi="Consolas" w:cs="Cascadia Mono"/>
                          <w:color w:val="000000"/>
                          <w:sz w:val="20"/>
                          <w:szCs w:val="20"/>
                        </w:rPr>
                        <w:t>, draw_mode);</w:t>
                      </w:r>
                    </w:p>
                    <w:p w14:paraId="36EC2932" w14:textId="26ABBBED" w:rsidR="00824791" w:rsidRPr="00C239F9" w:rsidRDefault="00824791" w:rsidP="00824791">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rPr>
                        <w:t xml:space="preserve">        glDrawArrays(</w:t>
                      </w:r>
                      <w:r w:rsidRPr="00C239F9">
                        <w:rPr>
                          <w:rFonts w:ascii="Consolas" w:hAnsi="Consolas" w:cs="Cascadia Mono"/>
                          <w:color w:val="6F008A"/>
                          <w:sz w:val="20"/>
                          <w:szCs w:val="20"/>
                        </w:rPr>
                        <w:t>GL_PATCHES</w:t>
                      </w:r>
                      <w:r w:rsidRPr="00C239F9">
                        <w:rPr>
                          <w:rFonts w:ascii="Consolas" w:hAnsi="Consolas" w:cs="Cascadia Mono"/>
                          <w:color w:val="000000"/>
                          <w:sz w:val="20"/>
                          <w:szCs w:val="20"/>
                        </w:rPr>
                        <w:t>, 0, (</w:t>
                      </w:r>
                      <w:r w:rsidRPr="00C239F9">
                        <w:rPr>
                          <w:rFonts w:ascii="Consolas" w:hAnsi="Consolas" w:cs="Cascadia Mono"/>
                          <w:color w:val="0000FF"/>
                          <w:sz w:val="20"/>
                          <w:szCs w:val="20"/>
                        </w:rPr>
                        <w:t>unsigned</w:t>
                      </w:r>
                      <w:r w:rsidRPr="00C239F9">
                        <w:rPr>
                          <w:rFonts w:ascii="Consolas" w:hAnsi="Consolas" w:cs="Cascadia Mono"/>
                          <w:color w:val="000000"/>
                          <w:sz w:val="20"/>
                          <w:szCs w:val="20"/>
                        </w:rPr>
                        <w:t xml:space="preserve"> </w:t>
                      </w:r>
                      <w:r w:rsidRPr="00C239F9">
                        <w:rPr>
                          <w:rFonts w:ascii="Consolas" w:hAnsi="Consolas" w:cs="Cascadia Mono"/>
                          <w:color w:val="0000FF"/>
                          <w:sz w:val="20"/>
                          <w:szCs w:val="20"/>
                        </w:rPr>
                        <w:t>int</w:t>
                      </w:r>
                      <w:r w:rsidRPr="00C239F9">
                        <w:rPr>
                          <w:rFonts w:ascii="Consolas" w:hAnsi="Consolas" w:cs="Cascadia Mono"/>
                          <w:color w:val="000000"/>
                          <w:sz w:val="20"/>
                          <w:szCs w:val="20"/>
                        </w:rPr>
                        <w:t>)m_mesh_data-&gt;indices.size());</w:t>
                      </w:r>
                    </w:p>
                    <w:p w14:paraId="1CF523AE" w14:textId="5129F83B" w:rsidR="00824791" w:rsidRPr="00C239F9" w:rsidRDefault="00824791" w:rsidP="00824791">
                      <w:pPr>
                        <w:autoSpaceDE w:val="0"/>
                        <w:autoSpaceDN w:val="0"/>
                        <w:adjustRightInd w:val="0"/>
                        <w:spacing w:after="0" w:line="240" w:lineRule="auto"/>
                        <w:rPr>
                          <w:rFonts w:ascii="Consolas" w:hAnsi="Consolas" w:cs="Cascadia Mono"/>
                          <w:color w:val="000000"/>
                          <w:sz w:val="20"/>
                          <w:szCs w:val="20"/>
                          <w:lang w:val="el-GR"/>
                        </w:rPr>
                      </w:pPr>
                      <w:r w:rsidRPr="00C239F9">
                        <w:rPr>
                          <w:rFonts w:ascii="Consolas" w:hAnsi="Consolas" w:cs="Cascadia Mono"/>
                          <w:color w:val="000000"/>
                          <w:sz w:val="20"/>
                          <w:szCs w:val="20"/>
                        </w:rPr>
                        <w:t xml:space="preserve">    </w:t>
                      </w:r>
                      <w:r w:rsidRPr="00C239F9">
                        <w:rPr>
                          <w:rFonts w:ascii="Consolas" w:hAnsi="Consolas" w:cs="Cascadia Mono"/>
                          <w:color w:val="000000"/>
                          <w:sz w:val="20"/>
                          <w:szCs w:val="20"/>
                          <w:lang w:val="el-GR"/>
                        </w:rPr>
                        <w:t>}</w:t>
                      </w:r>
                    </w:p>
                    <w:p w14:paraId="03668CC0" w14:textId="3AED3D3C" w:rsidR="00824791" w:rsidRPr="00C239F9" w:rsidRDefault="00824791" w:rsidP="00824791">
                      <w:pPr>
                        <w:autoSpaceDE w:val="0"/>
                        <w:autoSpaceDN w:val="0"/>
                        <w:adjustRightInd w:val="0"/>
                        <w:spacing w:after="0" w:line="240" w:lineRule="auto"/>
                        <w:rPr>
                          <w:rFonts w:ascii="Consolas" w:hAnsi="Consolas" w:cs="Cascadia Mono"/>
                          <w:color w:val="000000"/>
                          <w:sz w:val="20"/>
                          <w:szCs w:val="20"/>
                          <w:lang w:val="el-GR"/>
                        </w:rPr>
                      </w:pPr>
                      <w:r w:rsidRPr="00C239F9">
                        <w:rPr>
                          <w:rFonts w:ascii="Consolas" w:hAnsi="Consolas" w:cs="Cascadia Mono"/>
                          <w:color w:val="000000"/>
                          <w:sz w:val="20"/>
                          <w:szCs w:val="20"/>
                          <w:lang w:val="el-GR"/>
                        </w:rPr>
                        <w:t xml:space="preserve">    </w:t>
                      </w:r>
                      <w:r w:rsidRPr="00C239F9">
                        <w:rPr>
                          <w:rFonts w:ascii="Consolas" w:hAnsi="Consolas" w:cs="Cascadia Mono"/>
                          <w:color w:val="6F008A"/>
                          <w:sz w:val="20"/>
                          <w:szCs w:val="20"/>
                          <w:lang w:val="el-GR"/>
                        </w:rPr>
                        <w:t>glBindVertexArray</w:t>
                      </w:r>
                      <w:r w:rsidRPr="00C239F9">
                        <w:rPr>
                          <w:rFonts w:ascii="Consolas" w:hAnsi="Consolas" w:cs="Cascadia Mono"/>
                          <w:color w:val="000000"/>
                          <w:sz w:val="20"/>
                          <w:szCs w:val="20"/>
                          <w:lang w:val="el-GR"/>
                        </w:rPr>
                        <w:t>(0);</w:t>
                      </w:r>
                    </w:p>
                    <w:p w14:paraId="4EF550C8" w14:textId="79B32339" w:rsidR="00046CFA" w:rsidRPr="00C239F9" w:rsidRDefault="00824791" w:rsidP="00DA38CA">
                      <w:pPr>
                        <w:autoSpaceDE w:val="0"/>
                        <w:autoSpaceDN w:val="0"/>
                        <w:adjustRightInd w:val="0"/>
                        <w:spacing w:after="0" w:line="240" w:lineRule="auto"/>
                        <w:rPr>
                          <w:rFonts w:ascii="Consolas" w:hAnsi="Consolas" w:cs="Cascadia Mono"/>
                          <w:color w:val="000000"/>
                          <w:sz w:val="20"/>
                          <w:szCs w:val="20"/>
                        </w:rPr>
                      </w:pPr>
                      <w:r w:rsidRPr="00C239F9">
                        <w:rPr>
                          <w:rFonts w:ascii="Consolas" w:hAnsi="Consolas" w:cs="Cascadia Mono"/>
                          <w:color w:val="000000"/>
                          <w:sz w:val="20"/>
                          <w:szCs w:val="20"/>
                          <w:lang w:val="el-GR"/>
                        </w:rPr>
                        <w:t>}</w:t>
                      </w:r>
                    </w:p>
                  </w:txbxContent>
                </v:textbox>
                <w10:anchorlock/>
              </v:shape>
            </w:pict>
          </mc:Fallback>
        </mc:AlternateContent>
      </w:r>
    </w:p>
    <w:p w14:paraId="71102162" w14:textId="77777777" w:rsidR="00FA2509" w:rsidRDefault="00FA2509" w:rsidP="00511911"/>
    <w:p w14:paraId="40EA4720" w14:textId="77777777" w:rsidR="00DA38CA" w:rsidRDefault="00DA38CA" w:rsidP="00511911">
      <w:pPr>
        <w:pStyle w:val="Heading3"/>
        <w:spacing w:before="0" w:after="80"/>
      </w:pPr>
      <w:r>
        <w:t>Adding textures</w:t>
      </w:r>
    </w:p>
    <w:p w14:paraId="76B76C91" w14:textId="3DD82726" w:rsidR="00DA38CA" w:rsidRDefault="004A72BB" w:rsidP="00511911">
      <w:r>
        <w:rPr>
          <w:noProof/>
        </w:rPr>
        <w:drawing>
          <wp:anchor distT="0" distB="0" distL="114300" distR="114300" simplePos="0" relativeHeight="251666432" behindDoc="0" locked="0" layoutInCell="1" allowOverlap="1" wp14:anchorId="1BD43005" wp14:editId="7C34EF49">
            <wp:simplePos x="0" y="0"/>
            <wp:positionH relativeFrom="column">
              <wp:posOffset>5146675</wp:posOffset>
            </wp:positionH>
            <wp:positionV relativeFrom="paragraph">
              <wp:posOffset>603250</wp:posOffset>
            </wp:positionV>
            <wp:extent cx="1470660" cy="1470660"/>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14:sizeRelH relativeFrom="margin">
              <wp14:pctWidth>0</wp14:pctWidth>
            </wp14:sizeRelH>
            <wp14:sizeRelV relativeFrom="margin">
              <wp14:pctHeight>0</wp14:pctHeight>
            </wp14:sizeRelV>
          </wp:anchor>
        </w:drawing>
      </w:r>
      <w:r w:rsidR="00DA38CA" w:rsidRPr="004C63A1">
        <w:t xml:space="preserve">Realistic 3D environments, especially in games, are based on illusions. Illusions generated by images. These are the textures applied on surfaces. It is a lot easier, and faster, to use the image of a complicated object, instead of drawing its geometry. Take for example the tire of a car. The tread is </w:t>
      </w:r>
      <w:r w:rsidR="004D4F3B" w:rsidRPr="004C63A1">
        <w:t>complex,</w:t>
      </w:r>
      <w:r w:rsidR="00DA38CA" w:rsidRPr="004C63A1">
        <w:t xml:space="preserve"> and </w:t>
      </w:r>
      <w:r w:rsidR="004D4F3B" w:rsidRPr="004C63A1">
        <w:t>drawing</w:t>
      </w:r>
      <w:r w:rsidR="00DA38CA" w:rsidRPr="004C63A1">
        <w:t xml:space="preserve"> requires a lot of graphics memory to store the geometry and GPU power to process it.</w:t>
      </w:r>
    </w:p>
    <w:p w14:paraId="75CCDDA0" w14:textId="0AC18A02" w:rsidR="00DA38CA" w:rsidRDefault="00DA38CA" w:rsidP="00511911">
      <w:r w:rsidRPr="0001511E">
        <w:t>Now suppose we want to draw the earth rotating to show the change between day and night. Can you imagine the amount of data required to represent the earth's surface? If we apply a good image of the earth showing the continents and the sea on a simple sphere, we can create the illusion of the earth. We can then rotate the sphere any way we want and get a good view of the earth from any point of view we want.</w:t>
      </w:r>
    </w:p>
    <w:p w14:paraId="4F5F3324" w14:textId="3515C6F1" w:rsidR="00DA38CA" w:rsidRDefault="00804C57" w:rsidP="00511911">
      <w:r>
        <w:rPr>
          <w:noProof/>
        </w:rPr>
        <mc:AlternateContent>
          <mc:Choice Requires="wps">
            <w:drawing>
              <wp:anchor distT="0" distB="0" distL="114300" distR="114300" simplePos="0" relativeHeight="251667456" behindDoc="0" locked="0" layoutInCell="1" allowOverlap="1" wp14:anchorId="3F4D2376" wp14:editId="2FF922D6">
                <wp:simplePos x="0" y="0"/>
                <wp:positionH relativeFrom="column">
                  <wp:posOffset>5193665</wp:posOffset>
                </wp:positionH>
                <wp:positionV relativeFrom="paragraph">
                  <wp:posOffset>541655</wp:posOffset>
                </wp:positionV>
                <wp:extent cx="1386205" cy="635"/>
                <wp:effectExtent l="0" t="0" r="4445" b="6350"/>
                <wp:wrapSquare wrapText="bothSides"/>
                <wp:docPr id="208" name="Text Box 208"/>
                <wp:cNvGraphicFramePr/>
                <a:graphic xmlns:a="http://schemas.openxmlformats.org/drawingml/2006/main">
                  <a:graphicData uri="http://schemas.microsoft.com/office/word/2010/wordprocessingShape">
                    <wps:wsp>
                      <wps:cNvSpPr txBox="1"/>
                      <wps:spPr>
                        <a:xfrm>
                          <a:off x="0" y="0"/>
                          <a:ext cx="1386205" cy="635"/>
                        </a:xfrm>
                        <a:prstGeom prst="rect">
                          <a:avLst/>
                        </a:prstGeom>
                        <a:solidFill>
                          <a:prstClr val="white"/>
                        </a:solidFill>
                        <a:ln>
                          <a:noFill/>
                        </a:ln>
                      </wps:spPr>
                      <wps:txbx>
                        <w:txbxContent>
                          <w:p w14:paraId="22C4AE6F" w14:textId="3CE58E6A" w:rsidR="00046CFA" w:rsidRPr="00A9276D" w:rsidRDefault="00046CFA" w:rsidP="00DA38CA">
                            <w:pPr>
                              <w:pStyle w:val="Caption"/>
                              <w:spacing w:after="40"/>
                              <w:rPr>
                                <w:noProof/>
                              </w:rPr>
                            </w:pPr>
                            <w:r>
                              <w:t xml:space="preserve">Figure </w:t>
                            </w:r>
                            <w:fldSimple w:instr=" SEQ Figure \* ARABIC ">
                              <w:r w:rsidR="00B31F5F">
                                <w:rPr>
                                  <w:noProof/>
                                </w:rPr>
                                <w:t>4</w:t>
                              </w:r>
                            </w:fldSimple>
                            <w:r>
                              <w:t>: Textured sphere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4D2376" id="Text Box 208" o:spid="_x0000_s1071" type="#_x0000_t202" style="position:absolute;margin-left:408.95pt;margin-top:42.65pt;width:109.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" stroked="f">
                <v:textbox style="mso-fit-shape-to-text:t" inset="0,0,0,0">
                  <w:txbxContent>
                    <w:p w14:paraId="22C4AE6F" w14:textId="3CE58E6A" w:rsidR="00046CFA" w:rsidRPr="00A9276D" w:rsidRDefault="00046CFA" w:rsidP="00DA38CA">
                      <w:pPr>
                        <w:pStyle w:val="Caption"/>
                        <w:spacing w:after="40"/>
                        <w:rPr>
                          <w:noProof/>
                        </w:rPr>
                      </w:pPr>
                      <w:r>
                        <w:t xml:space="preserve">Figure </w:t>
                      </w:r>
                      <w:fldSimple w:instr=" SEQ Figure \* ARABIC ">
                        <w:r w:rsidR="00B31F5F">
                          <w:rPr>
                            <w:noProof/>
                          </w:rPr>
                          <w:t>4</w:t>
                        </w:r>
                      </w:fldSimple>
                      <w:r>
                        <w:t>: Textured sphere</w:t>
                      </w:r>
                    </w:p>
                  </w:txbxContent>
                </v:textbox>
                <w10:wrap type="square"/>
              </v:shape>
            </w:pict>
          </mc:Fallback>
        </mc:AlternateContent>
      </w:r>
      <w:r w:rsidR="00DA38CA">
        <w:t>We start by creating a sphere. Just like the cube</w:t>
      </w:r>
      <w:r w:rsidR="00E51E8F">
        <w:t>,</w:t>
      </w:r>
      <w:r w:rsidR="00DA38CA">
        <w:t xml:space="preserve"> our little </w:t>
      </w:r>
      <w:r w:rsidR="00E51E8F">
        <w:t>3D</w:t>
      </w:r>
      <w:r w:rsidR="00DA38CA">
        <w:t xml:space="preserve"> engine has a sphere </w:t>
      </w:r>
      <w:r w:rsidR="00E51E8F">
        <w:t>object</w:t>
      </w:r>
      <w:r w:rsidR="00DA38CA">
        <w:t xml:space="preserve"> </w:t>
      </w:r>
      <w:r w:rsidR="00D436E0">
        <w:t>built in.</w:t>
      </w:r>
      <w:r w:rsidR="00DA38CA">
        <w:t xml:space="preserve"> The process of creating a sphere is </w:t>
      </w:r>
      <w:r w:rsidR="00E51E8F">
        <w:t>simple.</w:t>
      </w:r>
      <w:r w:rsidR="00DA38CA">
        <w:t xml:space="preserve"> </w:t>
      </w:r>
      <w:r w:rsidR="00E51E8F">
        <w:t>W</w:t>
      </w:r>
      <w:r w:rsidR="00DA38CA">
        <w:t xml:space="preserve">e just call </w:t>
      </w:r>
      <w:r w:rsidR="00DA38CA">
        <w:rPr>
          <w:i/>
          <w:iCs/>
        </w:rPr>
        <w:t>new</w:t>
      </w:r>
      <w:r w:rsidR="00DA38CA">
        <w:t xml:space="preserve"> to create an instance of the </w:t>
      </w:r>
      <w:r w:rsidR="00DA38CA" w:rsidRPr="000C2508">
        <w:rPr>
          <w:i/>
          <w:iCs/>
        </w:rPr>
        <w:t>cg_gl_sphere</w:t>
      </w:r>
      <w:r w:rsidR="00DA38CA">
        <w:t xml:space="preserve"> class, which takes care of the </w:t>
      </w:r>
      <w:r w:rsidR="00DA38CA" w:rsidRPr="002A6182">
        <w:rPr>
          <w:i/>
          <w:iCs/>
        </w:rPr>
        <w:t>mesh</w:t>
      </w:r>
      <w:r w:rsidR="00DA38CA">
        <w:t xml:space="preserve"> generation and all the </w:t>
      </w:r>
      <w:r w:rsidR="00DA38CA" w:rsidRPr="00C70C8E">
        <w:rPr>
          <w:i/>
          <w:iCs/>
        </w:rPr>
        <w:t>vertex buffers</w:t>
      </w:r>
      <w:r w:rsidR="00DA38CA">
        <w:t xml:space="preserve"> and </w:t>
      </w:r>
      <w:r w:rsidR="00DA38CA" w:rsidRPr="00C70C8E">
        <w:rPr>
          <w:i/>
          <w:iCs/>
        </w:rPr>
        <w:t>vertex arrays</w:t>
      </w:r>
      <w:r w:rsidR="00DA38CA">
        <w:t>.</w:t>
      </w:r>
    </w:p>
    <w:p w14:paraId="3B0CC80E" w14:textId="578DC8C4" w:rsidR="00E51E8F" w:rsidRDefault="00DA38CA" w:rsidP="00511911">
      <w:r>
        <w:t xml:space="preserve">The difference from the </w:t>
      </w:r>
      <w:r w:rsidR="00E51E8F">
        <w:t>wireframe drawing we saw before is in the shaders. Instead of supplying a simple color to the rendering engine of the OpenGL it reads the texture image and feeds the renderer with the appropriate color from it.</w:t>
      </w:r>
    </w:p>
    <w:p w14:paraId="509AF550" w14:textId="5517CC07" w:rsidR="00DA38CA" w:rsidRDefault="00DA38CA" w:rsidP="00511911">
      <w:r>
        <w:t xml:space="preserve">Textures are </w:t>
      </w:r>
      <w:r w:rsidR="00E51E8F">
        <w:t>images</w:t>
      </w:r>
      <w:r>
        <w:t xml:space="preserve"> that we store in the GPU memory. They are used to add detail to our objects. Here we focus on images that we wrap around the objects to give them the illusion of detail.</w:t>
      </w:r>
    </w:p>
    <w:p w14:paraId="63C1EA55" w14:textId="77777777" w:rsidR="00DA38CA" w:rsidRDefault="00DA38CA" w:rsidP="00511911">
      <w:r>
        <w:t xml:space="preserve">We load an image file, only </w:t>
      </w:r>
      <w:r w:rsidRPr="008E4362">
        <w:rPr>
          <w:i/>
          <w:iCs/>
        </w:rPr>
        <w:t>targa</w:t>
      </w:r>
      <w:r>
        <w:t xml:space="preserve"> images are supported, by calling the </w:t>
      </w:r>
      <w:r w:rsidRPr="00AB000F">
        <w:rPr>
          <w:i/>
          <w:iCs/>
        </w:rPr>
        <w:t>load_texture</w:t>
      </w:r>
      <w:r>
        <w:t xml:space="preserve"> function, which returns us the texture ID on success, or -1 on failure.</w:t>
      </w:r>
    </w:p>
    <w:p w14:paraId="2147AAC7" w14:textId="59E156C9" w:rsidR="00DA38CA" w:rsidRDefault="00DA38CA" w:rsidP="00511911">
      <w:r>
        <w:t xml:space="preserve">Textures are </w:t>
      </w:r>
      <w:r w:rsidR="004D4F3B">
        <w:t>like</w:t>
      </w:r>
      <w:r>
        <w:t xml:space="preserve"> vertex buffers. We must generate them, a.k.a. allocate storage for them, and then bind them to apply any operations on them, like we do with vertex buffers.</w:t>
      </w:r>
    </w:p>
    <w:p w14:paraId="556F5D59" w14:textId="77777777" w:rsidR="00DA38CA" w:rsidRDefault="00DA38CA" w:rsidP="00511911">
      <w:r>
        <w:rPr>
          <w:noProof/>
        </w:rPr>
        <w:lastRenderedPageBreak/>
        <mc:AlternateContent>
          <mc:Choice Requires="wps">
            <w:drawing>
              <wp:inline distT="0" distB="0" distL="0" distR="0" wp14:anchorId="408937EB" wp14:editId="5FA6E45B">
                <wp:extent cx="6629400" cy="5756744"/>
                <wp:effectExtent l="0" t="0" r="19050" b="15875"/>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5756744"/>
                        </a:xfrm>
                        <a:prstGeom prst="rect">
                          <a:avLst/>
                        </a:prstGeom>
                        <a:noFill/>
                        <a:ln w="9525">
                          <a:solidFill>
                            <a:srgbClr val="000000"/>
                          </a:solidFill>
                          <a:miter lim="800000"/>
                          <a:headEnd/>
                          <a:tailEnd/>
                        </a:ln>
                      </wps:spPr>
                      <wps:txbx>
                        <w:txbxContent>
                          <w:p w14:paraId="1BC97319" w14:textId="290826B1"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2B91AF"/>
                                <w:sz w:val="20"/>
                                <w:szCs w:val="20"/>
                              </w:rPr>
                              <w:t>GLuint</w:t>
                            </w:r>
                            <w:r w:rsidRPr="00FA2509">
                              <w:rPr>
                                <w:rFonts w:ascii="Consolas" w:hAnsi="Consolas" w:cs="Consolas"/>
                                <w:color w:val="000000"/>
                                <w:sz w:val="20"/>
                                <w:szCs w:val="20"/>
                              </w:rPr>
                              <w:t xml:space="preserve"> load_texture(</w:t>
                            </w:r>
                            <w:r w:rsidRPr="00FA2509">
                              <w:rPr>
                                <w:rFonts w:ascii="Consolas" w:hAnsi="Consolas" w:cs="Consolas"/>
                                <w:color w:val="0000FF"/>
                                <w:sz w:val="20"/>
                                <w:szCs w:val="20"/>
                              </w:rPr>
                              <w:t>const</w:t>
                            </w:r>
                            <w:r w:rsidRPr="00FA2509">
                              <w:rPr>
                                <w:rFonts w:ascii="Consolas" w:hAnsi="Consolas" w:cs="Consolas"/>
                                <w:color w:val="000000"/>
                                <w:sz w:val="20"/>
                                <w:szCs w:val="20"/>
                              </w:rPr>
                              <w:t xml:space="preserve"> </w:t>
                            </w:r>
                            <w:r w:rsidRPr="00FA2509">
                              <w:rPr>
                                <w:rFonts w:ascii="Consolas" w:hAnsi="Consolas" w:cs="Consolas"/>
                                <w:color w:val="0000FF"/>
                                <w:sz w:val="20"/>
                                <w:szCs w:val="20"/>
                              </w:rPr>
                              <w:t>char</w:t>
                            </w:r>
                            <w:r w:rsidRPr="00FA2509">
                              <w:rPr>
                                <w:rFonts w:ascii="Consolas" w:hAnsi="Consolas" w:cs="Consolas"/>
                                <w:color w:val="000000"/>
                                <w:sz w:val="20"/>
                                <w:szCs w:val="20"/>
                              </w:rPr>
                              <w:t xml:space="preserve">* </w:t>
                            </w:r>
                            <w:r w:rsidRPr="00FA2509">
                              <w:rPr>
                                <w:rFonts w:ascii="Consolas" w:hAnsi="Consolas" w:cs="Consolas"/>
                                <w:color w:val="808080"/>
                                <w:sz w:val="20"/>
                                <w:szCs w:val="20"/>
                              </w:rPr>
                              <w:t>fname</w:t>
                            </w:r>
                            <w:r w:rsidRPr="00FA2509">
                              <w:rPr>
                                <w:rFonts w:ascii="Consolas" w:hAnsi="Consolas" w:cs="Consolas"/>
                                <w:color w:val="000000"/>
                                <w:sz w:val="20"/>
                                <w:szCs w:val="20"/>
                              </w:rPr>
                              <w:t>)</w:t>
                            </w:r>
                            <w:r w:rsidR="00A2568C" w:rsidRPr="00FA2509">
                              <w:rPr>
                                <w:rFonts w:ascii="Consolas" w:hAnsi="Consolas" w:cs="Consolas"/>
                                <w:color w:val="000000"/>
                                <w:sz w:val="20"/>
                                <w:szCs w:val="20"/>
                              </w:rPr>
                              <w:t xml:space="preserve"> </w:t>
                            </w:r>
                            <w:r w:rsidRPr="00FA2509">
                              <w:rPr>
                                <w:rFonts w:ascii="Consolas" w:hAnsi="Consolas" w:cs="Consolas"/>
                                <w:color w:val="000000"/>
                                <w:sz w:val="20"/>
                                <w:szCs w:val="20"/>
                              </w:rPr>
                              <w:t>{</w:t>
                            </w:r>
                          </w:p>
                          <w:p w14:paraId="1A51506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2B91AF"/>
                                <w:sz w:val="20"/>
                                <w:szCs w:val="20"/>
                              </w:rPr>
                              <w:t>GLuint</w:t>
                            </w:r>
                            <w:r w:rsidRPr="00FA2509">
                              <w:rPr>
                                <w:rFonts w:ascii="Consolas" w:hAnsi="Consolas" w:cs="Consolas"/>
                                <w:color w:val="000000"/>
                                <w:sz w:val="20"/>
                                <w:szCs w:val="20"/>
                              </w:rPr>
                              <w:t xml:space="preserve"> tex = -1; </w:t>
                            </w:r>
                            <w:r w:rsidRPr="00FA2509">
                              <w:rPr>
                                <w:rFonts w:ascii="Consolas" w:hAnsi="Consolas" w:cs="Consolas"/>
                                <w:color w:val="008000"/>
                                <w:sz w:val="20"/>
                                <w:szCs w:val="20"/>
                              </w:rPr>
                              <w:t>// default return is failure</w:t>
                            </w:r>
                          </w:p>
                          <w:p w14:paraId="3C86AD2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15AE79C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2B91AF"/>
                                <w:sz w:val="20"/>
                                <w:szCs w:val="20"/>
                              </w:rPr>
                              <w:t>cg_image</w:t>
                            </w:r>
                            <w:r w:rsidRPr="00FA2509">
                              <w:rPr>
                                <w:rFonts w:ascii="Consolas" w:hAnsi="Consolas" w:cs="Consolas"/>
                                <w:color w:val="000000"/>
                                <w:sz w:val="20"/>
                                <w:szCs w:val="20"/>
                              </w:rPr>
                              <w:t xml:space="preserve"> img;    </w:t>
                            </w:r>
                            <w:r w:rsidRPr="00FA2509">
                              <w:rPr>
                                <w:rFonts w:ascii="Consolas" w:hAnsi="Consolas" w:cs="Consolas"/>
                                <w:color w:val="008000"/>
                                <w:sz w:val="20"/>
                                <w:szCs w:val="20"/>
                              </w:rPr>
                              <w:t>// try to load the TGA image</w:t>
                            </w:r>
                          </w:p>
                          <w:p w14:paraId="6183A13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if</w:t>
                            </w:r>
                            <w:r w:rsidRPr="00FA2509">
                              <w:rPr>
                                <w:rFonts w:ascii="Consolas" w:hAnsi="Consolas" w:cs="Consolas"/>
                                <w:color w:val="000000"/>
                                <w:sz w:val="20"/>
                                <w:szCs w:val="20"/>
                              </w:rPr>
                              <w:t xml:space="preserve"> (!img.load(</w:t>
                            </w:r>
                            <w:r w:rsidRPr="00FA2509">
                              <w:rPr>
                                <w:rFonts w:ascii="Consolas" w:hAnsi="Consolas" w:cs="Consolas"/>
                                <w:color w:val="808080"/>
                                <w:sz w:val="20"/>
                                <w:szCs w:val="20"/>
                              </w:rPr>
                              <w:t>fname</w:t>
                            </w:r>
                            <w:r w:rsidRPr="00FA2509">
                              <w:rPr>
                                <w:rFonts w:ascii="Consolas" w:hAnsi="Consolas" w:cs="Consolas"/>
                                <w:color w:val="000000"/>
                                <w:sz w:val="20"/>
                                <w:szCs w:val="20"/>
                              </w:rPr>
                              <w:t>))</w:t>
                            </w:r>
                          </w:p>
                          <w:p w14:paraId="11CD6CF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ab/>
                            </w:r>
                            <w:r w:rsidRPr="00FA2509">
                              <w:rPr>
                                <w:rFonts w:ascii="Consolas" w:hAnsi="Consolas" w:cs="Consolas"/>
                                <w:color w:val="0000FF"/>
                                <w:sz w:val="20"/>
                                <w:szCs w:val="20"/>
                              </w:rPr>
                              <w:t>return</w:t>
                            </w:r>
                            <w:r w:rsidRPr="00FA2509">
                              <w:rPr>
                                <w:rFonts w:ascii="Consolas" w:hAnsi="Consolas" w:cs="Consolas"/>
                                <w:color w:val="000000"/>
                                <w:sz w:val="20"/>
                                <w:szCs w:val="20"/>
                              </w:rPr>
                              <w:t xml:space="preserve"> tex;   </w:t>
                            </w:r>
                            <w:r w:rsidRPr="00FA2509">
                              <w:rPr>
                                <w:rFonts w:ascii="Consolas" w:hAnsi="Consolas" w:cs="Consolas"/>
                                <w:color w:val="008000"/>
                                <w:sz w:val="20"/>
                                <w:szCs w:val="20"/>
                              </w:rPr>
                              <w:t>// return failure (invalid OpenGL id)</w:t>
                            </w:r>
                          </w:p>
                          <w:p w14:paraId="10DAF8D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3B89C65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how bytes are aligned in memory</w:t>
                            </w:r>
                          </w:p>
                          <w:p w14:paraId="2F8A0CA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glPixelStorei(</w:t>
                            </w:r>
                            <w:r w:rsidRPr="00FA2509">
                              <w:rPr>
                                <w:rFonts w:ascii="Consolas" w:hAnsi="Consolas" w:cs="Consolas"/>
                                <w:color w:val="6F008A"/>
                                <w:sz w:val="20"/>
                                <w:szCs w:val="20"/>
                              </w:rPr>
                              <w:t>GL_UNPACK_ALIGNMENT</w:t>
                            </w:r>
                            <w:r w:rsidRPr="00FA2509">
                              <w:rPr>
                                <w:rFonts w:ascii="Consolas" w:hAnsi="Consolas" w:cs="Consolas"/>
                                <w:color w:val="000000"/>
                                <w:sz w:val="20"/>
                                <w:szCs w:val="20"/>
                              </w:rPr>
                              <w:t>, 1);</w:t>
                            </w:r>
                          </w:p>
                          <w:p w14:paraId="5E1567B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enable textures for the following commands</w:t>
                            </w:r>
                          </w:p>
                          <w:p w14:paraId="7637F47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glEnable(</w:t>
                            </w:r>
                            <w:r w:rsidRPr="00FA2509">
                              <w:rPr>
                                <w:rFonts w:ascii="Consolas" w:hAnsi="Consolas" w:cs="Consolas"/>
                                <w:color w:val="6F008A"/>
                                <w:sz w:val="20"/>
                                <w:szCs w:val="20"/>
                              </w:rPr>
                              <w:t>GL_TEXTURE_2D</w:t>
                            </w:r>
                            <w:r w:rsidRPr="00FA2509">
                              <w:rPr>
                                <w:rFonts w:ascii="Consolas" w:hAnsi="Consolas" w:cs="Consolas"/>
                                <w:color w:val="000000"/>
                                <w:sz w:val="20"/>
                                <w:szCs w:val="20"/>
                              </w:rPr>
                              <w:t>);</w:t>
                            </w:r>
                          </w:p>
                          <w:p w14:paraId="5BABAE5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644CF3E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we will generate a texture with mipmaps</w:t>
                            </w:r>
                          </w:p>
                          <w:p w14:paraId="773702F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glTexParameteri(</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GL_GENERATE_MIPMAP</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GL_TRUE</w:t>
                            </w:r>
                            <w:r w:rsidRPr="00FA2509">
                              <w:rPr>
                                <w:rFonts w:ascii="Consolas" w:hAnsi="Consolas" w:cs="Consolas"/>
                                <w:color w:val="000000"/>
                                <w:sz w:val="20"/>
                                <w:szCs w:val="20"/>
                              </w:rPr>
                              <w:t>);</w:t>
                            </w:r>
                          </w:p>
                          <w:p w14:paraId="1479DA8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generate texture</w:t>
                            </w:r>
                          </w:p>
                          <w:p w14:paraId="21C25A2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glGenTextures(1, &amp;tex);</w:t>
                            </w:r>
                          </w:p>
                          <w:p w14:paraId="380A02A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and make it the current processing object</w:t>
                            </w:r>
                          </w:p>
                          <w:p w14:paraId="7313C09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glBindTexture(</w:t>
                            </w:r>
                            <w:r w:rsidRPr="00FA2509">
                              <w:rPr>
                                <w:rFonts w:ascii="Consolas" w:hAnsi="Consolas" w:cs="Consolas"/>
                                <w:color w:val="6F008A"/>
                                <w:sz w:val="20"/>
                                <w:szCs w:val="20"/>
                              </w:rPr>
                              <w:t>GL_TEXTURE_2D</w:t>
                            </w:r>
                            <w:r w:rsidRPr="00FA2509">
                              <w:rPr>
                                <w:rFonts w:ascii="Consolas" w:hAnsi="Consolas" w:cs="Consolas"/>
                                <w:color w:val="000000"/>
                                <w:sz w:val="20"/>
                                <w:szCs w:val="20"/>
                              </w:rPr>
                              <w:t>, tex);</w:t>
                            </w:r>
                          </w:p>
                          <w:p w14:paraId="57D136F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1036FD0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how texture values (colors) are interpreted</w:t>
                            </w:r>
                          </w:p>
                          <w:p w14:paraId="2896823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glTexEnvf(</w:t>
                            </w:r>
                            <w:r w:rsidRPr="00FA2509">
                              <w:rPr>
                                <w:rFonts w:ascii="Consolas" w:hAnsi="Consolas" w:cs="Consolas"/>
                                <w:color w:val="6F008A"/>
                                <w:sz w:val="20"/>
                                <w:szCs w:val="20"/>
                              </w:rPr>
                              <w:t>GL_TEXTURE_ENV</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GL_TEXTURE_ENV_MODE</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GL_MODULATE</w:t>
                            </w:r>
                            <w:r w:rsidRPr="00FA2509">
                              <w:rPr>
                                <w:rFonts w:ascii="Consolas" w:hAnsi="Consolas" w:cs="Consolas"/>
                                <w:color w:val="000000"/>
                                <w:sz w:val="20"/>
                                <w:szCs w:val="20"/>
                              </w:rPr>
                              <w:t>);</w:t>
                            </w:r>
                          </w:p>
                          <w:p w14:paraId="310F1F9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when texture area is small, bilinear filter the closest mipmap</w:t>
                            </w:r>
                          </w:p>
                          <w:p w14:paraId="2C3B13D5"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GL_TEXTURE_MIN_FILTER</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GL_LINEAR_MIPMAP_NEAREST</w:t>
                            </w:r>
                            <w:r w:rsidRPr="00FA2509">
                              <w:rPr>
                                <w:rFonts w:ascii="Consolas" w:hAnsi="Consolas" w:cs="Consolas"/>
                                <w:color w:val="000000"/>
                                <w:sz w:val="20"/>
                                <w:szCs w:val="20"/>
                              </w:rPr>
                              <w:t>);</w:t>
                            </w:r>
                          </w:p>
                          <w:p w14:paraId="7174AC84"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when texture area is large, bilinear filter the original</w:t>
                            </w:r>
                          </w:p>
                          <w:p w14:paraId="240B3180"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GL_TEXTURE_MAG_FILTER</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GL_LINEAR</w:t>
                            </w:r>
                            <w:r w:rsidRPr="00FA2509">
                              <w:rPr>
                                <w:rFonts w:ascii="Consolas" w:hAnsi="Consolas" w:cs="Consolas"/>
                                <w:color w:val="000000"/>
                                <w:sz w:val="20"/>
                                <w:szCs w:val="20"/>
                              </w:rPr>
                              <w:t>);</w:t>
                            </w:r>
                          </w:p>
                          <w:p w14:paraId="5C76C48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535F593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the texture wraps over at the edges (repeat)</w:t>
                            </w:r>
                          </w:p>
                          <w:p w14:paraId="0BEFA1A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GL_TEXTURE_WRAP_S</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GL_REPEAT</w:t>
                            </w:r>
                            <w:r w:rsidRPr="00FA2509">
                              <w:rPr>
                                <w:rFonts w:ascii="Consolas" w:hAnsi="Consolas" w:cs="Consolas"/>
                                <w:color w:val="000000"/>
                                <w:sz w:val="20"/>
                                <w:szCs w:val="20"/>
                              </w:rPr>
                              <w:t>);</w:t>
                            </w:r>
                          </w:p>
                          <w:p w14:paraId="031A30E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GL_TEXTURE_WRAP_T</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GL_REPEAT</w:t>
                            </w:r>
                            <w:r w:rsidRPr="00FA2509">
                              <w:rPr>
                                <w:rFonts w:ascii="Consolas" w:hAnsi="Consolas" w:cs="Consolas"/>
                                <w:color w:val="000000"/>
                                <w:sz w:val="20"/>
                                <w:szCs w:val="20"/>
                              </w:rPr>
                              <w:t>);</w:t>
                            </w:r>
                          </w:p>
                          <w:p w14:paraId="1ED2091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now build the mipmaps</w:t>
                            </w:r>
                          </w:p>
                          <w:p w14:paraId="7AB2CF8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gluBuild2DMipmaps(</w:t>
                            </w:r>
                            <w:r w:rsidRPr="00FA2509">
                              <w:rPr>
                                <w:rFonts w:ascii="Consolas" w:hAnsi="Consolas" w:cs="Consolas"/>
                                <w:color w:val="6F008A"/>
                                <w:sz w:val="20"/>
                                <w:szCs w:val="20"/>
                              </w:rPr>
                              <w:t>GL_TEXTURE_2D</w:t>
                            </w:r>
                            <w:r w:rsidRPr="00FA2509">
                              <w:rPr>
                                <w:rFonts w:ascii="Consolas" w:hAnsi="Consolas" w:cs="Consolas"/>
                                <w:color w:val="000000"/>
                                <w:sz w:val="20"/>
                                <w:szCs w:val="20"/>
                              </w:rPr>
                              <w:t>, 4,</w:t>
                            </w:r>
                          </w:p>
                          <w:p w14:paraId="38CF8226" w14:textId="77777777" w:rsidR="00046CFA" w:rsidRPr="00FA2509" w:rsidRDefault="00046CFA" w:rsidP="00DA38CA">
                            <w:pPr>
                              <w:autoSpaceDE w:val="0"/>
                              <w:autoSpaceDN w:val="0"/>
                              <w:adjustRightInd w:val="0"/>
                              <w:spacing w:after="0" w:line="240" w:lineRule="auto"/>
                              <w:ind w:firstLine="720"/>
                              <w:rPr>
                                <w:rFonts w:ascii="Consolas" w:hAnsi="Consolas" w:cs="Consolas"/>
                                <w:color w:val="000000"/>
                                <w:sz w:val="20"/>
                                <w:szCs w:val="20"/>
                              </w:rPr>
                            </w:pPr>
                            <w:r w:rsidRPr="00FA2509">
                              <w:rPr>
                                <w:rFonts w:ascii="Consolas" w:hAnsi="Consolas" w:cs="Consolas"/>
                                <w:color w:val="000000"/>
                                <w:sz w:val="20"/>
                                <w:szCs w:val="20"/>
                              </w:rPr>
                              <w:t>img.get_width(), img.get_height(),</w:t>
                            </w:r>
                          </w:p>
                          <w:p w14:paraId="0BC0B01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ab/>
                              <w:t>img.get_image_format(), img.get_data_type(), img.get_image());</w:t>
                            </w:r>
                          </w:p>
                          <w:p w14:paraId="7A2F41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glBindTexture(</w:t>
                            </w:r>
                            <w:r w:rsidRPr="00FA2509">
                              <w:rPr>
                                <w:rFonts w:ascii="Consolas" w:hAnsi="Consolas" w:cs="Consolas"/>
                                <w:color w:val="6F008A"/>
                                <w:sz w:val="20"/>
                                <w:szCs w:val="20"/>
                              </w:rPr>
                              <w:t>GL_TEXTURE_2D</w:t>
                            </w:r>
                            <w:r w:rsidRPr="00FA2509">
                              <w:rPr>
                                <w:rFonts w:ascii="Consolas" w:hAnsi="Consolas" w:cs="Consolas"/>
                                <w:color w:val="000000"/>
                                <w:sz w:val="20"/>
                                <w:szCs w:val="20"/>
                              </w:rPr>
                              <w:t>, 0);</w:t>
                            </w:r>
                          </w:p>
                          <w:p w14:paraId="01FE6BE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img.release();</w:t>
                            </w:r>
                            <w:r w:rsidRPr="00FA2509">
                              <w:rPr>
                                <w:rFonts w:ascii="Consolas" w:hAnsi="Consolas" w:cs="Consolas"/>
                                <w:color w:val="008000"/>
                                <w:sz w:val="20"/>
                                <w:szCs w:val="20"/>
                              </w:rPr>
                              <w:t>// release the TGA image</w:t>
                            </w:r>
                          </w:p>
                          <w:p w14:paraId="187EC58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526BA30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return</w:t>
                            </w:r>
                            <w:r w:rsidRPr="00FA2509">
                              <w:rPr>
                                <w:rFonts w:ascii="Consolas" w:hAnsi="Consolas" w:cs="Consolas"/>
                                <w:color w:val="000000"/>
                                <w:sz w:val="20"/>
                                <w:szCs w:val="20"/>
                              </w:rPr>
                              <w:t xml:space="preserve"> tex;</w:t>
                            </w:r>
                          </w:p>
                          <w:p w14:paraId="0659569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408937EB" id="_x0000_s1072" type="#_x0000_t202" style="width:522pt;height:4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" filled="f">
                <v:textbox>
                  <w:txbxContent>
                    <w:p w14:paraId="1BC97319" w14:textId="290826B1"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2B91AF"/>
                          <w:sz w:val="20"/>
                          <w:szCs w:val="20"/>
                        </w:rPr>
                        <w:t>GLuint</w:t>
                      </w:r>
                      <w:r w:rsidRPr="00FA2509">
                        <w:rPr>
                          <w:rFonts w:ascii="Consolas" w:hAnsi="Consolas" w:cs="Consolas"/>
                          <w:color w:val="000000"/>
                          <w:sz w:val="20"/>
                          <w:szCs w:val="20"/>
                        </w:rPr>
                        <w:t xml:space="preserve"> load_texture(</w:t>
                      </w:r>
                      <w:r w:rsidRPr="00FA2509">
                        <w:rPr>
                          <w:rFonts w:ascii="Consolas" w:hAnsi="Consolas" w:cs="Consolas"/>
                          <w:color w:val="0000FF"/>
                          <w:sz w:val="20"/>
                          <w:szCs w:val="20"/>
                        </w:rPr>
                        <w:t>const</w:t>
                      </w:r>
                      <w:r w:rsidRPr="00FA2509">
                        <w:rPr>
                          <w:rFonts w:ascii="Consolas" w:hAnsi="Consolas" w:cs="Consolas"/>
                          <w:color w:val="000000"/>
                          <w:sz w:val="20"/>
                          <w:szCs w:val="20"/>
                        </w:rPr>
                        <w:t xml:space="preserve"> </w:t>
                      </w:r>
                      <w:r w:rsidRPr="00FA2509">
                        <w:rPr>
                          <w:rFonts w:ascii="Consolas" w:hAnsi="Consolas" w:cs="Consolas"/>
                          <w:color w:val="0000FF"/>
                          <w:sz w:val="20"/>
                          <w:szCs w:val="20"/>
                        </w:rPr>
                        <w:t>char</w:t>
                      </w:r>
                      <w:r w:rsidRPr="00FA2509">
                        <w:rPr>
                          <w:rFonts w:ascii="Consolas" w:hAnsi="Consolas" w:cs="Consolas"/>
                          <w:color w:val="000000"/>
                          <w:sz w:val="20"/>
                          <w:szCs w:val="20"/>
                        </w:rPr>
                        <w:t xml:space="preserve">* </w:t>
                      </w:r>
                      <w:r w:rsidRPr="00FA2509">
                        <w:rPr>
                          <w:rFonts w:ascii="Consolas" w:hAnsi="Consolas" w:cs="Consolas"/>
                          <w:color w:val="808080"/>
                          <w:sz w:val="20"/>
                          <w:szCs w:val="20"/>
                        </w:rPr>
                        <w:t>fname</w:t>
                      </w:r>
                      <w:r w:rsidRPr="00FA2509">
                        <w:rPr>
                          <w:rFonts w:ascii="Consolas" w:hAnsi="Consolas" w:cs="Consolas"/>
                          <w:color w:val="000000"/>
                          <w:sz w:val="20"/>
                          <w:szCs w:val="20"/>
                        </w:rPr>
                        <w:t>)</w:t>
                      </w:r>
                      <w:r w:rsidR="00A2568C" w:rsidRPr="00FA2509">
                        <w:rPr>
                          <w:rFonts w:ascii="Consolas" w:hAnsi="Consolas" w:cs="Consolas"/>
                          <w:color w:val="000000"/>
                          <w:sz w:val="20"/>
                          <w:szCs w:val="20"/>
                        </w:rPr>
                        <w:t xml:space="preserve"> </w:t>
                      </w:r>
                      <w:r w:rsidRPr="00FA2509">
                        <w:rPr>
                          <w:rFonts w:ascii="Consolas" w:hAnsi="Consolas" w:cs="Consolas"/>
                          <w:color w:val="000000"/>
                          <w:sz w:val="20"/>
                          <w:szCs w:val="20"/>
                        </w:rPr>
                        <w:t>{</w:t>
                      </w:r>
                    </w:p>
                    <w:p w14:paraId="1A51506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2B91AF"/>
                          <w:sz w:val="20"/>
                          <w:szCs w:val="20"/>
                        </w:rPr>
                        <w:t>GLuint</w:t>
                      </w:r>
                      <w:r w:rsidRPr="00FA2509">
                        <w:rPr>
                          <w:rFonts w:ascii="Consolas" w:hAnsi="Consolas" w:cs="Consolas"/>
                          <w:color w:val="000000"/>
                          <w:sz w:val="20"/>
                          <w:szCs w:val="20"/>
                        </w:rPr>
                        <w:t xml:space="preserve"> tex = -1; </w:t>
                      </w:r>
                      <w:r w:rsidRPr="00FA2509">
                        <w:rPr>
                          <w:rFonts w:ascii="Consolas" w:hAnsi="Consolas" w:cs="Consolas"/>
                          <w:color w:val="008000"/>
                          <w:sz w:val="20"/>
                          <w:szCs w:val="20"/>
                        </w:rPr>
                        <w:t>// default return is failure</w:t>
                      </w:r>
                    </w:p>
                    <w:p w14:paraId="3C86AD2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15AE79C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2B91AF"/>
                          <w:sz w:val="20"/>
                          <w:szCs w:val="20"/>
                        </w:rPr>
                        <w:t>cg_image</w:t>
                      </w:r>
                      <w:r w:rsidRPr="00FA2509">
                        <w:rPr>
                          <w:rFonts w:ascii="Consolas" w:hAnsi="Consolas" w:cs="Consolas"/>
                          <w:color w:val="000000"/>
                          <w:sz w:val="20"/>
                          <w:szCs w:val="20"/>
                        </w:rPr>
                        <w:t xml:space="preserve"> img;    </w:t>
                      </w:r>
                      <w:r w:rsidRPr="00FA2509">
                        <w:rPr>
                          <w:rFonts w:ascii="Consolas" w:hAnsi="Consolas" w:cs="Consolas"/>
                          <w:color w:val="008000"/>
                          <w:sz w:val="20"/>
                          <w:szCs w:val="20"/>
                        </w:rPr>
                        <w:t>// try to load the TGA image</w:t>
                      </w:r>
                    </w:p>
                    <w:p w14:paraId="6183A13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if</w:t>
                      </w:r>
                      <w:r w:rsidRPr="00FA2509">
                        <w:rPr>
                          <w:rFonts w:ascii="Consolas" w:hAnsi="Consolas" w:cs="Consolas"/>
                          <w:color w:val="000000"/>
                          <w:sz w:val="20"/>
                          <w:szCs w:val="20"/>
                        </w:rPr>
                        <w:t xml:space="preserve"> (!img.load(</w:t>
                      </w:r>
                      <w:r w:rsidRPr="00FA2509">
                        <w:rPr>
                          <w:rFonts w:ascii="Consolas" w:hAnsi="Consolas" w:cs="Consolas"/>
                          <w:color w:val="808080"/>
                          <w:sz w:val="20"/>
                          <w:szCs w:val="20"/>
                        </w:rPr>
                        <w:t>fname</w:t>
                      </w:r>
                      <w:r w:rsidRPr="00FA2509">
                        <w:rPr>
                          <w:rFonts w:ascii="Consolas" w:hAnsi="Consolas" w:cs="Consolas"/>
                          <w:color w:val="000000"/>
                          <w:sz w:val="20"/>
                          <w:szCs w:val="20"/>
                        </w:rPr>
                        <w:t>))</w:t>
                      </w:r>
                    </w:p>
                    <w:p w14:paraId="11CD6CF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ab/>
                      </w:r>
                      <w:r w:rsidRPr="00FA2509">
                        <w:rPr>
                          <w:rFonts w:ascii="Consolas" w:hAnsi="Consolas" w:cs="Consolas"/>
                          <w:color w:val="0000FF"/>
                          <w:sz w:val="20"/>
                          <w:szCs w:val="20"/>
                        </w:rPr>
                        <w:t>return</w:t>
                      </w:r>
                      <w:r w:rsidRPr="00FA2509">
                        <w:rPr>
                          <w:rFonts w:ascii="Consolas" w:hAnsi="Consolas" w:cs="Consolas"/>
                          <w:color w:val="000000"/>
                          <w:sz w:val="20"/>
                          <w:szCs w:val="20"/>
                        </w:rPr>
                        <w:t xml:space="preserve"> tex;   </w:t>
                      </w:r>
                      <w:r w:rsidRPr="00FA2509">
                        <w:rPr>
                          <w:rFonts w:ascii="Consolas" w:hAnsi="Consolas" w:cs="Consolas"/>
                          <w:color w:val="008000"/>
                          <w:sz w:val="20"/>
                          <w:szCs w:val="20"/>
                        </w:rPr>
                        <w:t>// return failure (invalid OpenGL id)</w:t>
                      </w:r>
                    </w:p>
                    <w:p w14:paraId="10DAF8D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3B89C65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how bytes are aligned in memory</w:t>
                      </w:r>
                    </w:p>
                    <w:p w14:paraId="2F8A0CA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glPixelStorei(</w:t>
                      </w:r>
                      <w:r w:rsidRPr="00FA2509">
                        <w:rPr>
                          <w:rFonts w:ascii="Consolas" w:hAnsi="Consolas" w:cs="Consolas"/>
                          <w:color w:val="6F008A"/>
                          <w:sz w:val="20"/>
                          <w:szCs w:val="20"/>
                        </w:rPr>
                        <w:t>GL_UNPACK_ALIGNMENT</w:t>
                      </w:r>
                      <w:r w:rsidRPr="00FA2509">
                        <w:rPr>
                          <w:rFonts w:ascii="Consolas" w:hAnsi="Consolas" w:cs="Consolas"/>
                          <w:color w:val="000000"/>
                          <w:sz w:val="20"/>
                          <w:szCs w:val="20"/>
                        </w:rPr>
                        <w:t>, 1);</w:t>
                      </w:r>
                    </w:p>
                    <w:p w14:paraId="5E1567B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enable textures for the following commands</w:t>
                      </w:r>
                    </w:p>
                    <w:p w14:paraId="7637F47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glEnable(</w:t>
                      </w:r>
                      <w:r w:rsidRPr="00FA2509">
                        <w:rPr>
                          <w:rFonts w:ascii="Consolas" w:hAnsi="Consolas" w:cs="Consolas"/>
                          <w:color w:val="6F008A"/>
                          <w:sz w:val="20"/>
                          <w:szCs w:val="20"/>
                        </w:rPr>
                        <w:t>GL_TEXTURE_2D</w:t>
                      </w:r>
                      <w:r w:rsidRPr="00FA2509">
                        <w:rPr>
                          <w:rFonts w:ascii="Consolas" w:hAnsi="Consolas" w:cs="Consolas"/>
                          <w:color w:val="000000"/>
                          <w:sz w:val="20"/>
                          <w:szCs w:val="20"/>
                        </w:rPr>
                        <w:t>);</w:t>
                      </w:r>
                    </w:p>
                    <w:p w14:paraId="5BABAE5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644CF3E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we will generate a texture with mipmaps</w:t>
                      </w:r>
                    </w:p>
                    <w:p w14:paraId="773702F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glTexParameteri(</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GL_GENERATE_MIPMAP</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GL_TRUE</w:t>
                      </w:r>
                      <w:r w:rsidRPr="00FA2509">
                        <w:rPr>
                          <w:rFonts w:ascii="Consolas" w:hAnsi="Consolas" w:cs="Consolas"/>
                          <w:color w:val="000000"/>
                          <w:sz w:val="20"/>
                          <w:szCs w:val="20"/>
                        </w:rPr>
                        <w:t>);</w:t>
                      </w:r>
                    </w:p>
                    <w:p w14:paraId="1479DA8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generate texture</w:t>
                      </w:r>
                    </w:p>
                    <w:p w14:paraId="21C25A2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glGenTextures(1, &amp;tex);</w:t>
                      </w:r>
                    </w:p>
                    <w:p w14:paraId="380A02A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and make it the current processing object</w:t>
                      </w:r>
                    </w:p>
                    <w:p w14:paraId="7313C09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glBindTexture(</w:t>
                      </w:r>
                      <w:r w:rsidRPr="00FA2509">
                        <w:rPr>
                          <w:rFonts w:ascii="Consolas" w:hAnsi="Consolas" w:cs="Consolas"/>
                          <w:color w:val="6F008A"/>
                          <w:sz w:val="20"/>
                          <w:szCs w:val="20"/>
                        </w:rPr>
                        <w:t>GL_TEXTURE_2D</w:t>
                      </w:r>
                      <w:r w:rsidRPr="00FA2509">
                        <w:rPr>
                          <w:rFonts w:ascii="Consolas" w:hAnsi="Consolas" w:cs="Consolas"/>
                          <w:color w:val="000000"/>
                          <w:sz w:val="20"/>
                          <w:szCs w:val="20"/>
                        </w:rPr>
                        <w:t>, tex);</w:t>
                      </w:r>
                    </w:p>
                    <w:p w14:paraId="57D136F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1036FD0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how texture values (colors) are interpreted</w:t>
                      </w:r>
                    </w:p>
                    <w:p w14:paraId="2896823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glTexEnvf(</w:t>
                      </w:r>
                      <w:r w:rsidRPr="00FA2509">
                        <w:rPr>
                          <w:rFonts w:ascii="Consolas" w:hAnsi="Consolas" w:cs="Consolas"/>
                          <w:color w:val="6F008A"/>
                          <w:sz w:val="20"/>
                          <w:szCs w:val="20"/>
                        </w:rPr>
                        <w:t>GL_TEXTURE_ENV</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GL_TEXTURE_ENV_MODE</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GL_MODULATE</w:t>
                      </w:r>
                      <w:r w:rsidRPr="00FA2509">
                        <w:rPr>
                          <w:rFonts w:ascii="Consolas" w:hAnsi="Consolas" w:cs="Consolas"/>
                          <w:color w:val="000000"/>
                          <w:sz w:val="20"/>
                          <w:szCs w:val="20"/>
                        </w:rPr>
                        <w:t>);</w:t>
                      </w:r>
                    </w:p>
                    <w:p w14:paraId="310F1F9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when texture area is small, bilinear filter the closest mipmap</w:t>
                      </w:r>
                    </w:p>
                    <w:p w14:paraId="2C3B13D5"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GL_TEXTURE_MIN_FILTER</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GL_LINEAR_MIPMAP_NEAREST</w:t>
                      </w:r>
                      <w:r w:rsidRPr="00FA2509">
                        <w:rPr>
                          <w:rFonts w:ascii="Consolas" w:hAnsi="Consolas" w:cs="Consolas"/>
                          <w:color w:val="000000"/>
                          <w:sz w:val="20"/>
                          <w:szCs w:val="20"/>
                        </w:rPr>
                        <w:t>);</w:t>
                      </w:r>
                    </w:p>
                    <w:p w14:paraId="7174AC84"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when texture area is large, bilinear filter the original</w:t>
                      </w:r>
                    </w:p>
                    <w:p w14:paraId="240B3180"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GL_TEXTURE_MAG_FILTER</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GL_LINEAR</w:t>
                      </w:r>
                      <w:r w:rsidRPr="00FA2509">
                        <w:rPr>
                          <w:rFonts w:ascii="Consolas" w:hAnsi="Consolas" w:cs="Consolas"/>
                          <w:color w:val="000000"/>
                          <w:sz w:val="20"/>
                          <w:szCs w:val="20"/>
                        </w:rPr>
                        <w:t>);</w:t>
                      </w:r>
                    </w:p>
                    <w:p w14:paraId="5C76C48E"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535F593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the texture wraps over at the edges (repeat)</w:t>
                      </w:r>
                    </w:p>
                    <w:p w14:paraId="0BEFA1A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GL_TEXTURE_WRAP_S</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GL_REPEAT</w:t>
                      </w:r>
                      <w:r w:rsidRPr="00FA2509">
                        <w:rPr>
                          <w:rFonts w:ascii="Consolas" w:hAnsi="Consolas" w:cs="Consolas"/>
                          <w:color w:val="000000"/>
                          <w:sz w:val="20"/>
                          <w:szCs w:val="20"/>
                        </w:rPr>
                        <w:t>);</w:t>
                      </w:r>
                    </w:p>
                    <w:p w14:paraId="031A30E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glTexParameterf(</w:t>
                      </w:r>
                      <w:r w:rsidRPr="00FA2509">
                        <w:rPr>
                          <w:rFonts w:ascii="Consolas" w:hAnsi="Consolas" w:cs="Consolas"/>
                          <w:color w:val="6F008A"/>
                          <w:sz w:val="20"/>
                          <w:szCs w:val="20"/>
                        </w:rPr>
                        <w:t>GL_TEXTURE_2D</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GL_TEXTURE_WRAP_T</w:t>
                      </w:r>
                      <w:r w:rsidRPr="00FA2509">
                        <w:rPr>
                          <w:rFonts w:ascii="Consolas" w:hAnsi="Consolas" w:cs="Consolas"/>
                          <w:color w:val="000000"/>
                          <w:sz w:val="20"/>
                          <w:szCs w:val="20"/>
                        </w:rPr>
                        <w:t xml:space="preserve">, </w:t>
                      </w:r>
                      <w:r w:rsidRPr="00FA2509">
                        <w:rPr>
                          <w:rFonts w:ascii="Consolas" w:hAnsi="Consolas" w:cs="Consolas"/>
                          <w:color w:val="6F008A"/>
                          <w:sz w:val="20"/>
                          <w:szCs w:val="20"/>
                        </w:rPr>
                        <w:t>GL_REPEAT</w:t>
                      </w:r>
                      <w:r w:rsidRPr="00FA2509">
                        <w:rPr>
                          <w:rFonts w:ascii="Consolas" w:hAnsi="Consolas" w:cs="Consolas"/>
                          <w:color w:val="000000"/>
                          <w:sz w:val="20"/>
                          <w:szCs w:val="20"/>
                        </w:rPr>
                        <w:t>);</w:t>
                      </w:r>
                    </w:p>
                    <w:p w14:paraId="1ED2091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8000"/>
                          <w:sz w:val="20"/>
                          <w:szCs w:val="20"/>
                        </w:rPr>
                        <w:t>// now build the mipmaps</w:t>
                      </w:r>
                    </w:p>
                    <w:p w14:paraId="7AB2CF8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gluBuild2DMipmaps(</w:t>
                      </w:r>
                      <w:r w:rsidRPr="00FA2509">
                        <w:rPr>
                          <w:rFonts w:ascii="Consolas" w:hAnsi="Consolas" w:cs="Consolas"/>
                          <w:color w:val="6F008A"/>
                          <w:sz w:val="20"/>
                          <w:szCs w:val="20"/>
                        </w:rPr>
                        <w:t>GL_TEXTURE_2D</w:t>
                      </w:r>
                      <w:r w:rsidRPr="00FA2509">
                        <w:rPr>
                          <w:rFonts w:ascii="Consolas" w:hAnsi="Consolas" w:cs="Consolas"/>
                          <w:color w:val="000000"/>
                          <w:sz w:val="20"/>
                          <w:szCs w:val="20"/>
                        </w:rPr>
                        <w:t>, 4,</w:t>
                      </w:r>
                    </w:p>
                    <w:p w14:paraId="38CF8226" w14:textId="77777777" w:rsidR="00046CFA" w:rsidRPr="00FA2509" w:rsidRDefault="00046CFA" w:rsidP="00DA38CA">
                      <w:pPr>
                        <w:autoSpaceDE w:val="0"/>
                        <w:autoSpaceDN w:val="0"/>
                        <w:adjustRightInd w:val="0"/>
                        <w:spacing w:after="0" w:line="240" w:lineRule="auto"/>
                        <w:ind w:firstLine="720"/>
                        <w:rPr>
                          <w:rFonts w:ascii="Consolas" w:hAnsi="Consolas" w:cs="Consolas"/>
                          <w:color w:val="000000"/>
                          <w:sz w:val="20"/>
                          <w:szCs w:val="20"/>
                        </w:rPr>
                      </w:pPr>
                      <w:r w:rsidRPr="00FA2509">
                        <w:rPr>
                          <w:rFonts w:ascii="Consolas" w:hAnsi="Consolas" w:cs="Consolas"/>
                          <w:color w:val="000000"/>
                          <w:sz w:val="20"/>
                          <w:szCs w:val="20"/>
                        </w:rPr>
                        <w:t>img.get_width(), img.get_height(),</w:t>
                      </w:r>
                    </w:p>
                    <w:p w14:paraId="0BC0B01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ab/>
                        <w:t>img.get_image_format(), img.get_data_type(), img.get_image());</w:t>
                      </w:r>
                    </w:p>
                    <w:p w14:paraId="7A2F41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glBindTexture(</w:t>
                      </w:r>
                      <w:r w:rsidRPr="00FA2509">
                        <w:rPr>
                          <w:rFonts w:ascii="Consolas" w:hAnsi="Consolas" w:cs="Consolas"/>
                          <w:color w:val="6F008A"/>
                          <w:sz w:val="20"/>
                          <w:szCs w:val="20"/>
                        </w:rPr>
                        <w:t>GL_TEXTURE_2D</w:t>
                      </w:r>
                      <w:r w:rsidRPr="00FA2509">
                        <w:rPr>
                          <w:rFonts w:ascii="Consolas" w:hAnsi="Consolas" w:cs="Consolas"/>
                          <w:color w:val="000000"/>
                          <w:sz w:val="20"/>
                          <w:szCs w:val="20"/>
                        </w:rPr>
                        <w:t>, 0);</w:t>
                      </w:r>
                    </w:p>
                    <w:p w14:paraId="01FE6BE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w:t>
                      </w:r>
                      <w:r w:rsidRPr="00FA2509">
                        <w:rPr>
                          <w:rFonts w:ascii="Consolas" w:hAnsi="Consolas" w:cs="Consolas"/>
                          <w:color w:val="000000"/>
                          <w:sz w:val="20"/>
                          <w:szCs w:val="20"/>
                        </w:rPr>
                        <w:t>img.release();</w:t>
                      </w:r>
                      <w:r w:rsidRPr="00FA2509">
                        <w:rPr>
                          <w:rFonts w:ascii="Consolas" w:hAnsi="Consolas" w:cs="Consolas"/>
                          <w:color w:val="008000"/>
                          <w:sz w:val="20"/>
                          <w:szCs w:val="20"/>
                        </w:rPr>
                        <w:t>// release the TGA image</w:t>
                      </w:r>
                    </w:p>
                    <w:p w14:paraId="187EC58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p>
                    <w:p w14:paraId="526BA302"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 xml:space="preserve">    return</w:t>
                      </w:r>
                      <w:r w:rsidRPr="00FA2509">
                        <w:rPr>
                          <w:rFonts w:ascii="Consolas" w:hAnsi="Consolas" w:cs="Consolas"/>
                          <w:color w:val="000000"/>
                          <w:sz w:val="20"/>
                          <w:szCs w:val="20"/>
                        </w:rPr>
                        <w:t xml:space="preserve"> tex;</w:t>
                      </w:r>
                    </w:p>
                    <w:p w14:paraId="0659569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w:t>
                      </w:r>
                    </w:p>
                  </w:txbxContent>
                </v:textbox>
                <w10:anchorlock/>
              </v:shape>
            </w:pict>
          </mc:Fallback>
        </mc:AlternateContent>
      </w:r>
    </w:p>
    <w:p w14:paraId="2C5CFCFE" w14:textId="69C919FA" w:rsidR="00DA38CA" w:rsidRDefault="00FC34F6" w:rsidP="00511911">
      <w:r>
        <w:rPr>
          <w:noProof/>
        </w:rPr>
        <w:drawing>
          <wp:anchor distT="0" distB="0" distL="114300" distR="114300" simplePos="0" relativeHeight="251668480" behindDoc="0" locked="0" layoutInCell="1" allowOverlap="1" wp14:anchorId="1FC46CAA" wp14:editId="36CAA0A2">
            <wp:simplePos x="0" y="0"/>
            <wp:positionH relativeFrom="column">
              <wp:posOffset>3883660</wp:posOffset>
            </wp:positionH>
            <wp:positionV relativeFrom="paragraph">
              <wp:posOffset>92075</wp:posOffset>
            </wp:positionV>
            <wp:extent cx="2774315" cy="1849755"/>
            <wp:effectExtent l="0" t="0" r="6985"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4315" cy="1849755"/>
                    </a:xfrm>
                    <a:prstGeom prst="rect">
                      <a:avLst/>
                    </a:prstGeom>
                  </pic:spPr>
                </pic:pic>
              </a:graphicData>
            </a:graphic>
            <wp14:sizeRelH relativeFrom="margin">
              <wp14:pctWidth>0</wp14:pctWidth>
            </wp14:sizeRelH>
            <wp14:sizeRelV relativeFrom="margin">
              <wp14:pctHeight>0</wp14:pctHeight>
            </wp14:sizeRelV>
          </wp:anchor>
        </w:drawing>
      </w:r>
      <w:r w:rsidR="00DA38CA">
        <w:t xml:space="preserve">After we setup the memory alignment, we enable the use of textures, and we declare the textures to have </w:t>
      </w:r>
      <w:r w:rsidR="00DA38CA">
        <w:rPr>
          <w:i/>
          <w:iCs/>
        </w:rPr>
        <w:t>mipmaps</w:t>
      </w:r>
      <w:r w:rsidR="00DA38CA">
        <w:t xml:space="preserve">. </w:t>
      </w:r>
      <w:r w:rsidR="00DA38CA">
        <w:rPr>
          <w:i/>
          <w:iCs/>
        </w:rPr>
        <w:t>Mipmaps</w:t>
      </w:r>
      <w:r w:rsidR="00DA38CA">
        <w:t xml:space="preserve"> are precalculated images, each of which is in lower resolution than the previous. </w:t>
      </w:r>
    </w:p>
    <w:p w14:paraId="06627810" w14:textId="6CBA85D7" w:rsidR="00DA38CA" w:rsidRDefault="00DA38CA" w:rsidP="00511911">
      <w:r>
        <w:fldChar w:fldCharType="begin"/>
      </w:r>
      <w:r>
        <w:instrText xml:space="preserve"> REF _Ref67308887 \h </w:instrText>
      </w:r>
      <w:r>
        <w:fldChar w:fldCharType="separate"/>
      </w:r>
      <w:r w:rsidR="00B31F5F">
        <w:t xml:space="preserve">Figure </w:t>
      </w:r>
      <w:r w:rsidR="00B31F5F">
        <w:rPr>
          <w:noProof/>
        </w:rPr>
        <w:t>5</w:t>
      </w:r>
      <w:r w:rsidR="00B31F5F">
        <w:t>:mipmap image</w:t>
      </w:r>
      <w:r>
        <w:fldChar w:fldCharType="end"/>
      </w:r>
      <w:r>
        <w:t xml:space="preserve"> shows a </w:t>
      </w:r>
      <w:r w:rsidRPr="00B938EE">
        <w:rPr>
          <w:i/>
          <w:iCs/>
        </w:rPr>
        <w:t>mipmap</w:t>
      </w:r>
      <w:r>
        <w:t xml:space="preserve"> image. This image contains copies of progressively lower resolution of the original image. Using </w:t>
      </w:r>
      <w:r w:rsidRPr="00B938EE">
        <w:rPr>
          <w:i/>
          <w:iCs/>
        </w:rPr>
        <w:t>mipmaps</w:t>
      </w:r>
      <w:r>
        <w:t xml:space="preserve"> allows OpenGL to use predefined images of lower resolution when needed instead of resampling the original image every time.</w:t>
      </w:r>
    </w:p>
    <w:p w14:paraId="0AA4C4D9" w14:textId="45C9A322" w:rsidR="00DA38CA" w:rsidRDefault="00FC34F6" w:rsidP="00511911">
      <w:r>
        <w:rPr>
          <w:noProof/>
        </w:rPr>
        <mc:AlternateContent>
          <mc:Choice Requires="wps">
            <w:drawing>
              <wp:anchor distT="0" distB="0" distL="114300" distR="114300" simplePos="0" relativeHeight="251669504" behindDoc="0" locked="0" layoutInCell="1" allowOverlap="1" wp14:anchorId="2C3DACF8" wp14:editId="5EFC5C2E">
                <wp:simplePos x="0" y="0"/>
                <wp:positionH relativeFrom="column">
                  <wp:posOffset>3865880</wp:posOffset>
                </wp:positionH>
                <wp:positionV relativeFrom="paragraph">
                  <wp:posOffset>361315</wp:posOffset>
                </wp:positionV>
                <wp:extent cx="2774315" cy="635"/>
                <wp:effectExtent l="0" t="0" r="6985" b="6350"/>
                <wp:wrapSquare wrapText="bothSides"/>
                <wp:docPr id="210" name="Text Box 210"/>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60AD98E3" w14:textId="0966D7FD" w:rsidR="00046CFA" w:rsidRPr="00536000" w:rsidRDefault="00046CFA" w:rsidP="00DA38CA">
                            <w:pPr>
                              <w:pStyle w:val="Caption"/>
                              <w:spacing w:after="40"/>
                              <w:rPr>
                                <w:noProof/>
                              </w:rPr>
                            </w:pPr>
                            <w:bookmarkStart w:id="2" w:name="_Ref67308887"/>
                            <w:r>
                              <w:t xml:space="preserve">Figure </w:t>
                            </w:r>
                            <w:fldSimple w:instr=" SEQ Figure \* ARABIC ">
                              <w:r w:rsidR="00B31F5F">
                                <w:rPr>
                                  <w:noProof/>
                                </w:rPr>
                                <w:t>5</w:t>
                              </w:r>
                            </w:fldSimple>
                            <w:r>
                              <w:t>:mipmap image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DACF8" id="Text Box 210" o:spid="_x0000_s1073" type="#_x0000_t202" style="position:absolute;margin-left:304.4pt;margin-top:28.45pt;width:218.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HmGwIAAEA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" stroked="f">
                <v:textbox style="mso-fit-shape-to-text:t" inset="0,0,0,0">
                  <w:txbxContent>
                    <w:p w14:paraId="60AD98E3" w14:textId="0966D7FD" w:rsidR="00046CFA" w:rsidRPr="00536000" w:rsidRDefault="00046CFA" w:rsidP="00DA38CA">
                      <w:pPr>
                        <w:pStyle w:val="Caption"/>
                        <w:spacing w:after="40"/>
                        <w:rPr>
                          <w:noProof/>
                        </w:rPr>
                      </w:pPr>
                      <w:bookmarkStart w:id="3" w:name="_Ref67308887"/>
                      <w:r>
                        <w:t xml:space="preserve">Figure </w:t>
                      </w:r>
                      <w:fldSimple w:instr=" SEQ Figure \* ARABIC ">
                        <w:r w:rsidR="00B31F5F">
                          <w:rPr>
                            <w:noProof/>
                          </w:rPr>
                          <w:t>5</w:t>
                        </w:r>
                      </w:fldSimple>
                      <w:r>
                        <w:t>:mipmap image</w:t>
                      </w:r>
                      <w:bookmarkEnd w:id="3"/>
                    </w:p>
                  </w:txbxContent>
                </v:textbox>
                <w10:wrap type="square"/>
              </v:shape>
            </w:pict>
          </mc:Fallback>
        </mc:AlternateContent>
      </w:r>
      <w:r w:rsidR="00DA38CA">
        <w:t>OpenGL can generate images like this when loading an image and use them when needed.</w:t>
      </w:r>
    </w:p>
    <w:p w14:paraId="6E2073CC" w14:textId="05DB3695" w:rsidR="00DA38CA" w:rsidRDefault="00DA38CA" w:rsidP="00511911">
      <w:r>
        <w:t xml:space="preserve">Then we generate and bind the texture so that all subsequent calls will act upon it. For our needs we </w:t>
      </w:r>
      <w:r w:rsidR="00D436E0">
        <w:t>set up</w:t>
      </w:r>
      <w:r>
        <w:t xml:space="preserve"> our bitmaps to use the closest </w:t>
      </w:r>
      <w:r>
        <w:rPr>
          <w:i/>
          <w:iCs/>
        </w:rPr>
        <w:t>mipmap</w:t>
      </w:r>
      <w:r>
        <w:t xml:space="preserve"> image and to repeat the texture when needed. Now that we are done parametrizing OpenGL we pass the image data and invoke the mipmap building engine. </w:t>
      </w:r>
    </w:p>
    <w:p w14:paraId="6E075770" w14:textId="77777777" w:rsidR="00DA38CA" w:rsidRDefault="00DA38CA" w:rsidP="00511911">
      <w:r>
        <w:t>When all is done we unbind the texture and release the image.</w:t>
      </w:r>
    </w:p>
    <w:p w14:paraId="2AB2471E" w14:textId="77777777" w:rsidR="00DA38CA" w:rsidRDefault="00DA38CA" w:rsidP="00511911"/>
    <w:p w14:paraId="145F253D" w14:textId="77777777" w:rsidR="00DA38CA" w:rsidRDefault="00DA38CA" w:rsidP="00511911">
      <w:pPr>
        <w:pStyle w:val="Heading4"/>
        <w:spacing w:before="0" w:after="80"/>
      </w:pPr>
      <w:r>
        <w:lastRenderedPageBreak/>
        <w:t>Mapping the texture</w:t>
      </w:r>
    </w:p>
    <w:p w14:paraId="212458BF" w14:textId="756E6BC9" w:rsidR="00DA38CA" w:rsidRDefault="00DA38CA" w:rsidP="00511911">
      <w:r>
        <w:rPr>
          <w:noProof/>
        </w:rPr>
        <w:drawing>
          <wp:anchor distT="0" distB="0" distL="114300" distR="114300" simplePos="0" relativeHeight="251670528" behindDoc="0" locked="0" layoutInCell="1" allowOverlap="1" wp14:anchorId="7FD15587" wp14:editId="1D98866C">
            <wp:simplePos x="0" y="0"/>
            <wp:positionH relativeFrom="column">
              <wp:posOffset>4126230</wp:posOffset>
            </wp:positionH>
            <wp:positionV relativeFrom="paragraph">
              <wp:posOffset>192405</wp:posOffset>
            </wp:positionV>
            <wp:extent cx="2506980" cy="1788795"/>
            <wp:effectExtent l="0" t="0" r="0" b="0"/>
            <wp:wrapSquare wrapText="bothSides"/>
            <wp:docPr id="218" name="Graphic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06980" cy="1788795"/>
                    </a:xfrm>
                    <a:prstGeom prst="rect">
                      <a:avLst/>
                    </a:prstGeom>
                  </pic:spPr>
                </pic:pic>
              </a:graphicData>
            </a:graphic>
            <wp14:sizeRelH relativeFrom="margin">
              <wp14:pctWidth>0</wp14:pctWidth>
            </wp14:sizeRelH>
            <wp14:sizeRelV relativeFrom="margin">
              <wp14:pctHeight>0</wp14:pctHeight>
            </wp14:sizeRelV>
          </wp:anchor>
        </w:drawing>
      </w:r>
      <w:r>
        <w:t xml:space="preserve">The texture was loaded into the GPU memory but how can we map the texture to the object? </w:t>
      </w:r>
      <w:r w:rsidR="004D4F3B">
        <w:t>There</w:t>
      </w:r>
      <w:r>
        <w:t xml:space="preserve"> must be some mapping between the image and the surface of our object. There must be some way we can tell OpenGL how to draw using colors from the image.</w:t>
      </w:r>
    </w:p>
    <w:p w14:paraId="0A6D6B16" w14:textId="1CB65A32" w:rsidR="00DA38CA" w:rsidRDefault="00DA38CA" w:rsidP="00511911">
      <w:r>
        <w:t xml:space="preserve">Here is how OpenGL addresses the problem. First the texture is given coordinates from 0 to 1 in each direction, as we see in </w:t>
      </w:r>
      <w:r>
        <w:fldChar w:fldCharType="begin"/>
      </w:r>
      <w:r>
        <w:instrText xml:space="preserve"> REF _Ref67322697 \h </w:instrText>
      </w:r>
      <w:r>
        <w:fldChar w:fldCharType="separate"/>
      </w:r>
      <w:r w:rsidR="00B31F5F">
        <w:t xml:space="preserve">Figure </w:t>
      </w:r>
      <w:r w:rsidR="00B31F5F">
        <w:rPr>
          <w:noProof/>
        </w:rPr>
        <w:t>6</w:t>
      </w:r>
      <w:r>
        <w:fldChar w:fldCharType="end"/>
      </w:r>
      <w:r>
        <w:t xml:space="preserve">. Then we can assign an </w:t>
      </w:r>
      <w:r>
        <w:rPr>
          <w:i/>
          <w:iCs/>
        </w:rPr>
        <w:t>s</w:t>
      </w:r>
      <w:r>
        <w:t xml:space="preserve"> and </w:t>
      </w:r>
      <w:r>
        <w:rPr>
          <w:i/>
          <w:iCs/>
        </w:rPr>
        <w:t>t</w:t>
      </w:r>
      <w:r>
        <w:t xml:space="preserve"> (for </w:t>
      </w:r>
      <w:r>
        <w:rPr>
          <w:i/>
          <w:iCs/>
        </w:rPr>
        <w:t>horizontal</w:t>
      </w:r>
      <w:r>
        <w:t xml:space="preserve"> and </w:t>
      </w:r>
      <w:r>
        <w:rPr>
          <w:i/>
          <w:iCs/>
        </w:rPr>
        <w:t>vertical</w:t>
      </w:r>
      <w:r>
        <w:t xml:space="preserve">) between 0 and 1, to each vertex of our mesh. A simplified mapping of an image on a simple mesh is shown in </w:t>
      </w:r>
      <w:r>
        <w:fldChar w:fldCharType="begin"/>
      </w:r>
      <w:r>
        <w:instrText xml:space="preserve"> REF _Ref67322697 \h </w:instrText>
      </w:r>
      <w:r>
        <w:fldChar w:fldCharType="separate"/>
      </w:r>
      <w:r w:rsidR="00B31F5F">
        <w:t xml:space="preserve">Figure </w:t>
      </w:r>
      <w:r w:rsidR="00B31F5F">
        <w:rPr>
          <w:noProof/>
        </w:rPr>
        <w:t>6</w:t>
      </w:r>
      <w:r>
        <w:fldChar w:fldCharType="end"/>
      </w:r>
      <w:r>
        <w:t>.</w:t>
      </w:r>
    </w:p>
    <w:p w14:paraId="22B1DA59" w14:textId="47487BD8" w:rsidR="00DA38CA" w:rsidRDefault="00804C57" w:rsidP="00511911">
      <w:r>
        <w:rPr>
          <w:noProof/>
        </w:rPr>
        <mc:AlternateContent>
          <mc:Choice Requires="wps">
            <w:drawing>
              <wp:anchor distT="0" distB="0" distL="114300" distR="114300" simplePos="0" relativeHeight="251671552" behindDoc="0" locked="0" layoutInCell="1" allowOverlap="1" wp14:anchorId="38CD9A33" wp14:editId="6D4CCB19">
                <wp:simplePos x="0" y="0"/>
                <wp:positionH relativeFrom="column">
                  <wp:posOffset>4545965</wp:posOffset>
                </wp:positionH>
                <wp:positionV relativeFrom="paragraph">
                  <wp:posOffset>209550</wp:posOffset>
                </wp:positionV>
                <wp:extent cx="2042795" cy="206375"/>
                <wp:effectExtent l="0" t="0" r="0" b="3175"/>
                <wp:wrapSquare wrapText="bothSides"/>
                <wp:docPr id="211" name="Text Box 211"/>
                <wp:cNvGraphicFramePr/>
                <a:graphic xmlns:a="http://schemas.openxmlformats.org/drawingml/2006/main">
                  <a:graphicData uri="http://schemas.microsoft.com/office/word/2010/wordprocessingShape">
                    <wps:wsp>
                      <wps:cNvSpPr txBox="1"/>
                      <wps:spPr>
                        <a:xfrm>
                          <a:off x="0" y="0"/>
                          <a:ext cx="2042795" cy="206375"/>
                        </a:xfrm>
                        <a:prstGeom prst="rect">
                          <a:avLst/>
                        </a:prstGeom>
                        <a:solidFill>
                          <a:prstClr val="white"/>
                        </a:solidFill>
                        <a:ln>
                          <a:noFill/>
                        </a:ln>
                      </wps:spPr>
                      <wps:txbx>
                        <w:txbxContent>
                          <w:p w14:paraId="6E20CBC2" w14:textId="2D61FDB3" w:rsidR="00046CFA" w:rsidRPr="0087570D" w:rsidRDefault="00046CFA" w:rsidP="00DA38CA">
                            <w:pPr>
                              <w:pStyle w:val="Caption"/>
                              <w:spacing w:after="40"/>
                              <w:rPr>
                                <w:noProof/>
                              </w:rPr>
                            </w:pPr>
                            <w:bookmarkStart w:id="4" w:name="_Ref67322697"/>
                            <w:r>
                              <w:t xml:space="preserve">Figure </w:t>
                            </w:r>
                            <w:fldSimple w:instr=" SEQ Figure \* ARABIC ">
                              <w:r w:rsidR="00B31F5F">
                                <w:rPr>
                                  <w:noProof/>
                                </w:rPr>
                                <w:t>6</w:t>
                              </w:r>
                            </w:fldSimple>
                            <w:bookmarkEnd w:id="4"/>
                            <w:r>
                              <w:t>: Texture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D9A33" id="Text Box 211" o:spid="_x0000_s1074" type="#_x0000_t202" style="position:absolute;margin-left:357.95pt;margin-top:16.5pt;width:160.85pt;height:1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" stroked="f">
                <v:textbox inset="0,0,0,0">
                  <w:txbxContent>
                    <w:p w14:paraId="6E20CBC2" w14:textId="2D61FDB3" w:rsidR="00046CFA" w:rsidRPr="0087570D" w:rsidRDefault="00046CFA" w:rsidP="00DA38CA">
                      <w:pPr>
                        <w:pStyle w:val="Caption"/>
                        <w:spacing w:after="40"/>
                        <w:rPr>
                          <w:noProof/>
                        </w:rPr>
                      </w:pPr>
                      <w:bookmarkStart w:id="5" w:name="_Ref67322697"/>
                      <w:r>
                        <w:t xml:space="preserve">Figure </w:t>
                      </w:r>
                      <w:fldSimple w:instr=" SEQ Figure \* ARABIC ">
                        <w:r w:rsidR="00B31F5F">
                          <w:rPr>
                            <w:noProof/>
                          </w:rPr>
                          <w:t>6</w:t>
                        </w:r>
                      </w:fldSimple>
                      <w:bookmarkEnd w:id="5"/>
                      <w:r>
                        <w:t>: Texture mapping</w:t>
                      </w:r>
                    </w:p>
                  </w:txbxContent>
                </v:textbox>
                <w10:wrap type="square"/>
              </v:shape>
            </w:pict>
          </mc:Fallback>
        </mc:AlternateContent>
      </w:r>
      <w:r w:rsidR="00DA38CA">
        <w:t>When it renders the image it samples according to these coordinates to color the vertices and it interpolates for the image coordinates corresponding to the rest of the triangles surface.</w:t>
      </w:r>
    </w:p>
    <w:p w14:paraId="1C125A62" w14:textId="77777777" w:rsidR="00DA38CA" w:rsidRDefault="00DA38CA" w:rsidP="00511911"/>
    <w:p w14:paraId="0722111C" w14:textId="77777777" w:rsidR="00DA38CA" w:rsidRDefault="00DA38CA" w:rsidP="00511911">
      <w:pPr>
        <w:pStyle w:val="Heading4"/>
        <w:spacing w:before="0" w:after="80"/>
      </w:pPr>
      <w:r>
        <w:t>Sampling the image</w:t>
      </w:r>
    </w:p>
    <w:p w14:paraId="40F718CB" w14:textId="6D6C897D" w:rsidR="00DA38CA" w:rsidRDefault="00DA38CA" w:rsidP="00511911">
      <w:r>
        <w:t xml:space="preserve">The sampling of the image is done in the </w:t>
      </w:r>
      <w:r>
        <w:rPr>
          <w:i/>
          <w:iCs/>
        </w:rPr>
        <w:t>fragment shader</w:t>
      </w:r>
      <w:r>
        <w:t xml:space="preserve">. There we read the pixel from the image and pass it to OpenGL to finally draw. But there are some things that </w:t>
      </w:r>
      <w:r w:rsidR="004D4F3B">
        <w:t>must</w:t>
      </w:r>
      <w:r>
        <w:t xml:space="preserve"> be done before that.</w:t>
      </w:r>
    </w:p>
    <w:p w14:paraId="627EF15F" w14:textId="47FF0606" w:rsidR="00DA38CA" w:rsidRDefault="00DA38CA" w:rsidP="00511911">
      <w:r>
        <w:t xml:space="preserve">It all starts </w:t>
      </w:r>
      <w:r w:rsidR="00D436E0">
        <w:t>with</w:t>
      </w:r>
      <w:r>
        <w:t xml:space="preserve"> the </w:t>
      </w:r>
      <w:r>
        <w:rPr>
          <w:i/>
          <w:iCs/>
        </w:rPr>
        <w:t>frame_render</w:t>
      </w:r>
      <w:r>
        <w:t xml:space="preserve"> function, which takes care of all our drawing. First we enable the shader we have written for this purpose:</w:t>
      </w:r>
    </w:p>
    <w:p w14:paraId="3AFEAA3F" w14:textId="77777777" w:rsidR="00DA38CA" w:rsidRDefault="00DA38CA" w:rsidP="00511911">
      <w:r>
        <w:rPr>
          <w:noProof/>
        </w:rPr>
        <mc:AlternateContent>
          <mc:Choice Requires="wps">
            <w:drawing>
              <wp:inline distT="0" distB="0" distL="0" distR="0" wp14:anchorId="4782EAC2" wp14:editId="54989615">
                <wp:extent cx="6629400" cy="4412974"/>
                <wp:effectExtent l="0" t="0" r="19050" b="2603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412974"/>
                        </a:xfrm>
                        <a:prstGeom prst="rect">
                          <a:avLst/>
                        </a:prstGeom>
                        <a:noFill/>
                        <a:ln w="9525">
                          <a:solidFill>
                            <a:srgbClr val="000000"/>
                          </a:solidFill>
                          <a:miter lim="800000"/>
                          <a:headEnd/>
                          <a:tailEnd/>
                        </a:ln>
                      </wps:spPr>
                      <wps:txbx>
                        <w:txbxContent>
                          <w:p w14:paraId="5863EC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vertex shader</w:t>
                            </w:r>
                          </w:p>
                          <w:p w14:paraId="0C827B2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#version 330 core</w:t>
                            </w:r>
                          </w:p>
                          <w:p w14:paraId="04BC6397"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vertex position in local coordinates</w:t>
                            </w:r>
                          </w:p>
                          <w:p w14:paraId="4A453D1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layout(location = 0) </w:t>
                            </w:r>
                            <w:r w:rsidRPr="00FA2509">
                              <w:rPr>
                                <w:rFonts w:ascii="Consolas" w:hAnsi="Consolas" w:cs="Consolas"/>
                                <w:color w:val="0000FF"/>
                                <w:sz w:val="20"/>
                                <w:szCs w:val="20"/>
                              </w:rPr>
                              <w:t>in</w:t>
                            </w:r>
                            <w:r w:rsidRPr="00FA2509">
                              <w:rPr>
                                <w:rFonts w:ascii="Consolas" w:hAnsi="Consolas" w:cs="Consolas"/>
                                <w:color w:val="000000"/>
                                <w:sz w:val="20"/>
                                <w:szCs w:val="20"/>
                              </w:rPr>
                              <w:t xml:space="preserve"> vec3 aPos;</w:t>
                            </w:r>
                          </w:p>
                          <w:p w14:paraId="5D45A61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texture coordinates</w:t>
                            </w:r>
                          </w:p>
                          <w:p w14:paraId="5402DC6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layout(location = 2) </w:t>
                            </w:r>
                            <w:r w:rsidRPr="00FA2509">
                              <w:rPr>
                                <w:rFonts w:ascii="Consolas" w:hAnsi="Consolas" w:cs="Consolas"/>
                                <w:color w:val="0000FF"/>
                                <w:sz w:val="20"/>
                                <w:szCs w:val="20"/>
                              </w:rPr>
                              <w:t>in</w:t>
                            </w:r>
                            <w:r w:rsidRPr="00FA2509">
                              <w:rPr>
                                <w:rFonts w:ascii="Consolas" w:hAnsi="Consolas" w:cs="Consolas"/>
                                <w:color w:val="000000"/>
                                <w:sz w:val="20"/>
                                <w:szCs w:val="20"/>
                              </w:rPr>
                              <w:t xml:space="preserve"> vec2 aTexCoord;</w:t>
                            </w:r>
                          </w:p>
                          <w:p w14:paraId="0CCD95B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texture coordinate output for fragment shader</w:t>
                            </w:r>
                          </w:p>
                          <w:p w14:paraId="45F629F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out</w:t>
                            </w:r>
                            <w:r w:rsidRPr="00FA2509">
                              <w:rPr>
                                <w:rFonts w:ascii="Consolas" w:hAnsi="Consolas" w:cs="Consolas"/>
                                <w:color w:val="000000"/>
                                <w:sz w:val="20"/>
                                <w:szCs w:val="20"/>
                              </w:rPr>
                              <w:t xml:space="preserve"> vec2 texCoord;</w:t>
                            </w:r>
                          </w:p>
                          <w:p w14:paraId="0FB5767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camera has the combined viewing matrix</w:t>
                            </w:r>
                          </w:p>
                          <w:p w14:paraId="3F8ED63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mat4 camera;</w:t>
                            </w:r>
                          </w:p>
                          <w:p w14:paraId="65BC3EF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model has the combined matrix of object position and orientation</w:t>
                            </w:r>
                          </w:p>
                          <w:p w14:paraId="01C94F4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mat4 model;</w:t>
                            </w:r>
                          </w:p>
                          <w:p w14:paraId="22F3D2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void</w:t>
                            </w:r>
                            <w:r w:rsidRPr="00FA2509">
                              <w:rPr>
                                <w:rFonts w:ascii="Consolas" w:hAnsi="Consolas" w:cs="Consolas"/>
                                <w:color w:val="000000"/>
                                <w:sz w:val="20"/>
                                <w:szCs w:val="20"/>
                              </w:rPr>
                              <w:t xml:space="preserve"> main() {</w:t>
                            </w:r>
                          </w:p>
                          <w:p w14:paraId="7EECD08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calculate final vertex position in the 3D space</w:t>
                            </w:r>
                          </w:p>
                          <w:p w14:paraId="5E08F25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gl_Position = camera * model * vec4(aPos, 1);</w:t>
                            </w:r>
                          </w:p>
                          <w:p w14:paraId="18467E2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texCoord = aTexCoord;</w:t>
                            </w:r>
                          </w:p>
                          <w:p w14:paraId="63616F22" w14:textId="77777777" w:rsidR="00046CFA" w:rsidRPr="00FA2509" w:rsidRDefault="00046CFA" w:rsidP="00DA38CA">
                            <w:pPr>
                              <w:rPr>
                                <w:rFonts w:ascii="Consolas" w:hAnsi="Consolas" w:cs="Consolas"/>
                                <w:color w:val="000000"/>
                                <w:sz w:val="20"/>
                                <w:szCs w:val="20"/>
                              </w:rPr>
                            </w:pPr>
                            <w:r w:rsidRPr="00FA2509">
                              <w:rPr>
                                <w:rFonts w:ascii="Consolas" w:hAnsi="Consolas" w:cs="Consolas"/>
                                <w:color w:val="000000"/>
                                <w:sz w:val="20"/>
                                <w:szCs w:val="20"/>
                              </w:rPr>
                              <w:t>}</w:t>
                            </w:r>
                          </w:p>
                          <w:p w14:paraId="2BF15F9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fragment shader</w:t>
                            </w:r>
                          </w:p>
                          <w:p w14:paraId="65EC0CF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#version 330 core</w:t>
                            </w:r>
                          </w:p>
                          <w:p w14:paraId="2BB9A6D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texture coordinate</w:t>
                            </w:r>
                          </w:p>
                          <w:p w14:paraId="0C4324E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in</w:t>
                            </w:r>
                            <w:r w:rsidRPr="00FA2509">
                              <w:rPr>
                                <w:rFonts w:ascii="Consolas" w:hAnsi="Consolas" w:cs="Consolas"/>
                                <w:color w:val="000000"/>
                                <w:sz w:val="20"/>
                                <w:szCs w:val="20"/>
                              </w:rPr>
                              <w:t xml:space="preserve"> vec2 texCoord;</w:t>
                            </w:r>
                          </w:p>
                          <w:p w14:paraId="06ECA49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image we take samples from</w:t>
                            </w:r>
                          </w:p>
                          <w:p w14:paraId="3F72FE6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w:t>
                            </w:r>
                            <w:r w:rsidRPr="00FA2509">
                              <w:rPr>
                                <w:rFonts w:ascii="Consolas" w:hAnsi="Consolas" w:cs="Consolas"/>
                                <w:color w:val="0000FF"/>
                                <w:sz w:val="20"/>
                                <w:szCs w:val="20"/>
                              </w:rPr>
                              <w:t>sampler2D</w:t>
                            </w:r>
                            <w:r w:rsidRPr="00FA2509">
                              <w:rPr>
                                <w:rFonts w:ascii="Consolas" w:hAnsi="Consolas" w:cs="Consolas"/>
                                <w:color w:val="000000"/>
                                <w:sz w:val="20"/>
                                <w:szCs w:val="20"/>
                              </w:rPr>
                              <w:t xml:space="preserve"> textureSampler;</w:t>
                            </w:r>
                          </w:p>
                          <w:p w14:paraId="3997D066"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drawing color for OpenGL to use</w:t>
                            </w:r>
                          </w:p>
                          <w:p w14:paraId="1022BE5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out</w:t>
                            </w:r>
                            <w:r w:rsidRPr="00FA2509">
                              <w:rPr>
                                <w:rFonts w:ascii="Consolas" w:hAnsi="Consolas" w:cs="Consolas"/>
                                <w:color w:val="000000"/>
                                <w:sz w:val="20"/>
                                <w:szCs w:val="20"/>
                              </w:rPr>
                              <w:t xml:space="preserve"> vec4 color;</w:t>
                            </w:r>
                          </w:p>
                          <w:p w14:paraId="1FED9914"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void</w:t>
                            </w:r>
                            <w:r w:rsidRPr="00FA2509">
                              <w:rPr>
                                <w:rFonts w:ascii="Consolas" w:hAnsi="Consolas" w:cs="Consolas"/>
                                <w:color w:val="000000"/>
                                <w:sz w:val="20"/>
                                <w:szCs w:val="20"/>
                              </w:rPr>
                              <w:t xml:space="preserve"> main() {</w:t>
                            </w:r>
                          </w:p>
                          <w:p w14:paraId="79165CF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color = vec4(</w:t>
                            </w:r>
                            <w:r w:rsidRPr="00FA2509">
                              <w:rPr>
                                <w:rFonts w:ascii="Consolas" w:hAnsi="Consolas" w:cs="Consolas"/>
                                <w:color w:val="0000FF"/>
                                <w:sz w:val="20"/>
                                <w:szCs w:val="20"/>
                              </w:rPr>
                              <w:t>texture</w:t>
                            </w:r>
                            <w:r w:rsidRPr="00FA2509">
                              <w:rPr>
                                <w:rFonts w:ascii="Consolas" w:hAnsi="Consolas" w:cs="Consolas"/>
                                <w:color w:val="000000"/>
                                <w:sz w:val="20"/>
                                <w:szCs w:val="20"/>
                              </w:rPr>
                              <w:t>(textureSampler, texCoord).rgb,1);</w:t>
                            </w:r>
                          </w:p>
                          <w:p w14:paraId="69F89118" w14:textId="77777777" w:rsidR="00046CFA" w:rsidRPr="00FA2509" w:rsidRDefault="00046CFA" w:rsidP="00DA38CA">
                            <w:pPr>
                              <w:rPr>
                                <w:sz w:val="20"/>
                                <w:szCs w:val="20"/>
                              </w:rPr>
                            </w:pPr>
                            <w:r w:rsidRPr="00FA2509">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4782EAC2" id="_x0000_s1075" type="#_x0000_t202" style="width:52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" filled="f">
                <v:textbox>
                  <w:txbxContent>
                    <w:p w14:paraId="5863EC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vertex shader</w:t>
                      </w:r>
                    </w:p>
                    <w:p w14:paraId="0C827B2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#version 330 core</w:t>
                      </w:r>
                    </w:p>
                    <w:p w14:paraId="04BC6397"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vertex position in local coordinates</w:t>
                      </w:r>
                    </w:p>
                    <w:p w14:paraId="4A453D1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layout(location = 0) </w:t>
                      </w:r>
                      <w:r w:rsidRPr="00FA2509">
                        <w:rPr>
                          <w:rFonts w:ascii="Consolas" w:hAnsi="Consolas" w:cs="Consolas"/>
                          <w:color w:val="0000FF"/>
                          <w:sz w:val="20"/>
                          <w:szCs w:val="20"/>
                        </w:rPr>
                        <w:t>in</w:t>
                      </w:r>
                      <w:r w:rsidRPr="00FA2509">
                        <w:rPr>
                          <w:rFonts w:ascii="Consolas" w:hAnsi="Consolas" w:cs="Consolas"/>
                          <w:color w:val="000000"/>
                          <w:sz w:val="20"/>
                          <w:szCs w:val="20"/>
                        </w:rPr>
                        <w:t xml:space="preserve"> vec3 aPos;</w:t>
                      </w:r>
                    </w:p>
                    <w:p w14:paraId="5D45A61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texture coordinates</w:t>
                      </w:r>
                    </w:p>
                    <w:p w14:paraId="5402DC6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layout(location = 2) </w:t>
                      </w:r>
                      <w:r w:rsidRPr="00FA2509">
                        <w:rPr>
                          <w:rFonts w:ascii="Consolas" w:hAnsi="Consolas" w:cs="Consolas"/>
                          <w:color w:val="0000FF"/>
                          <w:sz w:val="20"/>
                          <w:szCs w:val="20"/>
                        </w:rPr>
                        <w:t>in</w:t>
                      </w:r>
                      <w:r w:rsidRPr="00FA2509">
                        <w:rPr>
                          <w:rFonts w:ascii="Consolas" w:hAnsi="Consolas" w:cs="Consolas"/>
                          <w:color w:val="000000"/>
                          <w:sz w:val="20"/>
                          <w:szCs w:val="20"/>
                        </w:rPr>
                        <w:t xml:space="preserve"> vec2 aTexCoord;</w:t>
                      </w:r>
                    </w:p>
                    <w:p w14:paraId="0CCD95B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texture coordinate output for fragment shader</w:t>
                      </w:r>
                    </w:p>
                    <w:p w14:paraId="45F629F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out</w:t>
                      </w:r>
                      <w:r w:rsidRPr="00FA2509">
                        <w:rPr>
                          <w:rFonts w:ascii="Consolas" w:hAnsi="Consolas" w:cs="Consolas"/>
                          <w:color w:val="000000"/>
                          <w:sz w:val="20"/>
                          <w:szCs w:val="20"/>
                        </w:rPr>
                        <w:t xml:space="preserve"> vec2 texCoord;</w:t>
                      </w:r>
                    </w:p>
                    <w:p w14:paraId="0FB5767A"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camera has the combined viewing matrix</w:t>
                      </w:r>
                    </w:p>
                    <w:p w14:paraId="3F8ED63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mat4 camera;</w:t>
                      </w:r>
                    </w:p>
                    <w:p w14:paraId="65BC3EF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model has the combined matrix of object position and orientation</w:t>
                      </w:r>
                    </w:p>
                    <w:p w14:paraId="01C94F4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mat4 model;</w:t>
                      </w:r>
                    </w:p>
                    <w:p w14:paraId="22F3D2D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void</w:t>
                      </w:r>
                      <w:r w:rsidRPr="00FA2509">
                        <w:rPr>
                          <w:rFonts w:ascii="Consolas" w:hAnsi="Consolas" w:cs="Consolas"/>
                          <w:color w:val="000000"/>
                          <w:sz w:val="20"/>
                          <w:szCs w:val="20"/>
                        </w:rPr>
                        <w:t xml:space="preserve"> main() {</w:t>
                      </w:r>
                    </w:p>
                    <w:p w14:paraId="7EECD08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w:t>
                      </w:r>
                      <w:r w:rsidRPr="00FA2509">
                        <w:rPr>
                          <w:rFonts w:ascii="Consolas" w:hAnsi="Consolas" w:cs="Consolas"/>
                          <w:color w:val="008000"/>
                          <w:sz w:val="20"/>
                          <w:szCs w:val="20"/>
                        </w:rPr>
                        <w:t>// calculate final vertex position in the 3D space</w:t>
                      </w:r>
                    </w:p>
                    <w:p w14:paraId="5E08F25B"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gl_Position = camera * model * vec4(aPos, 1);</w:t>
                      </w:r>
                    </w:p>
                    <w:p w14:paraId="18467E2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texCoord = aTexCoord;</w:t>
                      </w:r>
                    </w:p>
                    <w:p w14:paraId="63616F22" w14:textId="77777777" w:rsidR="00046CFA" w:rsidRPr="00FA2509" w:rsidRDefault="00046CFA" w:rsidP="00DA38CA">
                      <w:pPr>
                        <w:rPr>
                          <w:rFonts w:ascii="Consolas" w:hAnsi="Consolas" w:cs="Consolas"/>
                          <w:color w:val="000000"/>
                          <w:sz w:val="20"/>
                          <w:szCs w:val="20"/>
                        </w:rPr>
                      </w:pPr>
                      <w:r w:rsidRPr="00FA2509">
                        <w:rPr>
                          <w:rFonts w:ascii="Consolas" w:hAnsi="Consolas" w:cs="Consolas"/>
                          <w:color w:val="000000"/>
                          <w:sz w:val="20"/>
                          <w:szCs w:val="20"/>
                        </w:rPr>
                        <w:t>}</w:t>
                      </w:r>
                    </w:p>
                    <w:p w14:paraId="2BF15F9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fragment shader</w:t>
                      </w:r>
                    </w:p>
                    <w:p w14:paraId="65EC0CF3"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#version 330 core</w:t>
                      </w:r>
                    </w:p>
                    <w:p w14:paraId="2BB9A6DD"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texture coordinate</w:t>
                      </w:r>
                    </w:p>
                    <w:p w14:paraId="0C4324E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in</w:t>
                      </w:r>
                      <w:r w:rsidRPr="00FA2509">
                        <w:rPr>
                          <w:rFonts w:ascii="Consolas" w:hAnsi="Consolas" w:cs="Consolas"/>
                          <w:color w:val="000000"/>
                          <w:sz w:val="20"/>
                          <w:szCs w:val="20"/>
                        </w:rPr>
                        <w:t xml:space="preserve"> vec2 texCoord;</w:t>
                      </w:r>
                    </w:p>
                    <w:p w14:paraId="06ECA498"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the image we take samples from</w:t>
                      </w:r>
                    </w:p>
                    <w:p w14:paraId="3F72FE6F"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uniform</w:t>
                      </w:r>
                      <w:r w:rsidRPr="00FA2509">
                        <w:rPr>
                          <w:rFonts w:ascii="Consolas" w:hAnsi="Consolas" w:cs="Consolas"/>
                          <w:color w:val="000000"/>
                          <w:sz w:val="20"/>
                          <w:szCs w:val="20"/>
                        </w:rPr>
                        <w:t xml:space="preserve"> </w:t>
                      </w:r>
                      <w:r w:rsidRPr="00FA2509">
                        <w:rPr>
                          <w:rFonts w:ascii="Consolas" w:hAnsi="Consolas" w:cs="Consolas"/>
                          <w:color w:val="0000FF"/>
                          <w:sz w:val="20"/>
                          <w:szCs w:val="20"/>
                        </w:rPr>
                        <w:t>sampler2D</w:t>
                      </w:r>
                      <w:r w:rsidRPr="00FA2509">
                        <w:rPr>
                          <w:rFonts w:ascii="Consolas" w:hAnsi="Consolas" w:cs="Consolas"/>
                          <w:color w:val="000000"/>
                          <w:sz w:val="20"/>
                          <w:szCs w:val="20"/>
                        </w:rPr>
                        <w:t xml:space="preserve"> textureSampler;</w:t>
                      </w:r>
                    </w:p>
                    <w:p w14:paraId="3997D066"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8000"/>
                          <w:sz w:val="20"/>
                          <w:szCs w:val="20"/>
                        </w:rPr>
                        <w:t>// drawing color for OpenGL to use</w:t>
                      </w:r>
                    </w:p>
                    <w:p w14:paraId="1022BE5C"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out</w:t>
                      </w:r>
                      <w:r w:rsidRPr="00FA2509">
                        <w:rPr>
                          <w:rFonts w:ascii="Consolas" w:hAnsi="Consolas" w:cs="Consolas"/>
                          <w:color w:val="000000"/>
                          <w:sz w:val="20"/>
                          <w:szCs w:val="20"/>
                        </w:rPr>
                        <w:t xml:space="preserve"> vec4 color;</w:t>
                      </w:r>
                    </w:p>
                    <w:p w14:paraId="1FED9914"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FF"/>
                          <w:sz w:val="20"/>
                          <w:szCs w:val="20"/>
                        </w:rPr>
                        <w:t>void</w:t>
                      </w:r>
                      <w:r w:rsidRPr="00FA2509">
                        <w:rPr>
                          <w:rFonts w:ascii="Consolas" w:hAnsi="Consolas" w:cs="Consolas"/>
                          <w:color w:val="000000"/>
                          <w:sz w:val="20"/>
                          <w:szCs w:val="20"/>
                        </w:rPr>
                        <w:t xml:space="preserve"> main() {</w:t>
                      </w:r>
                    </w:p>
                    <w:p w14:paraId="79165CF1" w14:textId="77777777" w:rsidR="00046CFA" w:rsidRPr="00FA2509" w:rsidRDefault="00046CFA" w:rsidP="00DA38CA">
                      <w:pPr>
                        <w:autoSpaceDE w:val="0"/>
                        <w:autoSpaceDN w:val="0"/>
                        <w:adjustRightInd w:val="0"/>
                        <w:spacing w:after="0" w:line="240" w:lineRule="auto"/>
                        <w:rPr>
                          <w:rFonts w:ascii="Consolas" w:hAnsi="Consolas" w:cs="Consolas"/>
                          <w:color w:val="000000"/>
                          <w:sz w:val="20"/>
                          <w:szCs w:val="20"/>
                        </w:rPr>
                      </w:pPr>
                      <w:r w:rsidRPr="00FA2509">
                        <w:rPr>
                          <w:rFonts w:ascii="Consolas" w:hAnsi="Consolas" w:cs="Consolas"/>
                          <w:color w:val="000000"/>
                          <w:sz w:val="20"/>
                          <w:szCs w:val="20"/>
                        </w:rPr>
                        <w:t xml:space="preserve">    color = vec4(</w:t>
                      </w:r>
                      <w:r w:rsidRPr="00FA2509">
                        <w:rPr>
                          <w:rFonts w:ascii="Consolas" w:hAnsi="Consolas" w:cs="Consolas"/>
                          <w:color w:val="0000FF"/>
                          <w:sz w:val="20"/>
                          <w:szCs w:val="20"/>
                        </w:rPr>
                        <w:t>texture</w:t>
                      </w:r>
                      <w:r w:rsidRPr="00FA2509">
                        <w:rPr>
                          <w:rFonts w:ascii="Consolas" w:hAnsi="Consolas" w:cs="Consolas"/>
                          <w:color w:val="000000"/>
                          <w:sz w:val="20"/>
                          <w:szCs w:val="20"/>
                        </w:rPr>
                        <w:t>(textureSampler, texCoord).rgb,1);</w:t>
                      </w:r>
                    </w:p>
                    <w:p w14:paraId="69F89118" w14:textId="77777777" w:rsidR="00046CFA" w:rsidRPr="00FA2509" w:rsidRDefault="00046CFA" w:rsidP="00DA38CA">
                      <w:pPr>
                        <w:rPr>
                          <w:sz w:val="20"/>
                          <w:szCs w:val="20"/>
                        </w:rPr>
                      </w:pPr>
                      <w:r w:rsidRPr="00FA2509">
                        <w:rPr>
                          <w:rFonts w:ascii="Consolas" w:hAnsi="Consolas" w:cs="Consolas"/>
                          <w:color w:val="000000"/>
                          <w:sz w:val="20"/>
                          <w:szCs w:val="20"/>
                        </w:rPr>
                        <w:t>}</w:t>
                      </w:r>
                    </w:p>
                  </w:txbxContent>
                </v:textbox>
                <w10:anchorlock/>
              </v:shape>
            </w:pict>
          </mc:Fallback>
        </mc:AlternateContent>
      </w:r>
    </w:p>
    <w:p w14:paraId="56D5F978" w14:textId="77777777" w:rsidR="00DA38CA" w:rsidRDefault="00DA38CA" w:rsidP="00511911">
      <w:r>
        <w:t>The vertex shader apart from setting the vertex coordinates has one more job to do. It reads the texture coordinates of the vertex and passes them to the fragment shader. The fragment shader then uses these coordinates to read the color data from the texture image and pass that value to OpenGL.</w:t>
      </w:r>
    </w:p>
    <w:p w14:paraId="69D04E7A" w14:textId="77777777" w:rsidR="00DA38CA" w:rsidRDefault="00DA38CA" w:rsidP="00511911">
      <w:r>
        <w:t xml:space="preserve">Now there is only one thing left to clear. Where do we find this image we sample from? This is done by binding the texture right before we call the sphere to render itself. The texture sampler accesses the last texture that was bound. </w:t>
      </w:r>
    </w:p>
    <w:p w14:paraId="775F8F02" w14:textId="77777777" w:rsidR="00DA38CA" w:rsidRDefault="00DA38CA" w:rsidP="00511911"/>
    <w:p w14:paraId="27FE4720" w14:textId="77777777" w:rsidR="00DA38CA" w:rsidRDefault="00DA38CA" w:rsidP="00511911">
      <w:pPr>
        <w:pStyle w:val="Heading3"/>
        <w:spacing w:before="0" w:after="80"/>
      </w:pPr>
      <w:r>
        <w:t>Summary</w:t>
      </w:r>
    </w:p>
    <w:p w14:paraId="60FB52CA" w14:textId="38FAAD0A" w:rsidR="00DA38CA" w:rsidRPr="00961EAC" w:rsidRDefault="00DA38CA" w:rsidP="00511911">
      <w:r>
        <w:t xml:space="preserve">In this </w:t>
      </w:r>
      <w:r w:rsidR="004D0FAB">
        <w:t>part</w:t>
      </w:r>
      <w:r>
        <w:t xml:space="preserve"> we were introduced to the </w:t>
      </w:r>
      <w:r w:rsidRPr="00961EAC">
        <w:rPr>
          <w:b/>
          <w:bCs/>
          <w:i/>
          <w:iCs/>
        </w:rPr>
        <w:t>a</w:t>
      </w:r>
      <w:r>
        <w:rPr>
          <w:b/>
          <w:bCs/>
          <w:i/>
          <w:iCs/>
        </w:rPr>
        <w:t>t</w:t>
      </w:r>
      <w:r w:rsidRPr="00961EAC">
        <w:rPr>
          <w:b/>
          <w:bCs/>
          <w:i/>
          <w:iCs/>
        </w:rPr>
        <w:t>las</w:t>
      </w:r>
      <w:r>
        <w:rPr>
          <w:b/>
          <w:bCs/>
          <w:i/>
          <w:iCs/>
        </w:rPr>
        <w:t xml:space="preserve"> </w:t>
      </w:r>
      <w:r>
        <w:t>game engine that we are going to use from now on.</w:t>
      </w:r>
    </w:p>
    <w:p w14:paraId="24A40A1E" w14:textId="77777777" w:rsidR="00DA38CA" w:rsidRDefault="00DA38CA" w:rsidP="00511911">
      <w:r>
        <w:t xml:space="preserve">We saw how the </w:t>
      </w:r>
      <w:r>
        <w:rPr>
          <w:b/>
          <w:bCs/>
          <w:i/>
          <w:iCs/>
        </w:rPr>
        <w:t xml:space="preserve">atlas </w:t>
      </w:r>
      <w:r>
        <w:t>engine creates simple 3D objects like cubes and spheres.</w:t>
      </w:r>
    </w:p>
    <w:p w14:paraId="4424E89B" w14:textId="77777777" w:rsidR="00DA38CA" w:rsidRDefault="00DA38CA" w:rsidP="00511911">
      <w:r>
        <w:t>We were introduced to some simple animation.</w:t>
      </w:r>
    </w:p>
    <w:p w14:paraId="26E1A820" w14:textId="69692AFE" w:rsidR="00DA38CA" w:rsidRDefault="004D4F3B" w:rsidP="00511911">
      <w:r>
        <w:t>Finally,</w:t>
      </w:r>
      <w:r w:rsidR="00DA38CA">
        <w:t xml:space="preserve"> we brought some life to our objects using textures.</w:t>
      </w:r>
    </w:p>
    <w:p w14:paraId="3458F4A6" w14:textId="53AE584C" w:rsidR="00C71328" w:rsidRDefault="00C71328" w:rsidP="00511911">
      <w:r>
        <w:br w:type="page"/>
      </w:r>
    </w:p>
    <w:p w14:paraId="627E4D33" w14:textId="23EFA9AF" w:rsidR="00C71328" w:rsidRDefault="004D0FAB" w:rsidP="00511911">
      <w:pPr>
        <w:pStyle w:val="Heading2"/>
        <w:spacing w:before="0" w:after="80"/>
      </w:pPr>
      <w:r>
        <w:lastRenderedPageBreak/>
        <w:t>Part</w:t>
      </w:r>
      <w:r w:rsidR="003D2704">
        <w:t xml:space="preserve"> </w:t>
      </w:r>
      <w:r w:rsidR="009F535C">
        <w:t>5</w:t>
      </w:r>
      <w:r w:rsidR="003D2704">
        <w:t>: Lights please</w:t>
      </w:r>
    </w:p>
    <w:p w14:paraId="26826ABE" w14:textId="77777777" w:rsidR="00010498" w:rsidRPr="00010498" w:rsidRDefault="00010498" w:rsidP="00511911"/>
    <w:p w14:paraId="4DD44634" w14:textId="1F1F9F3B" w:rsidR="003D2704" w:rsidRDefault="00174AD7" w:rsidP="00511911">
      <w:r w:rsidRPr="00174AD7">
        <w:t xml:space="preserve">The main perception of three dimensions comes from the shades. The human eye can only see colors and </w:t>
      </w:r>
      <w:r w:rsidR="00447D96">
        <w:t xml:space="preserve">shades, but </w:t>
      </w:r>
      <w:r w:rsidRPr="00174AD7">
        <w:t xml:space="preserve">not the outlines. </w:t>
      </w:r>
      <w:r w:rsidR="004D4F3B" w:rsidRPr="00174AD7">
        <w:t>It is</w:t>
      </w:r>
      <w:r w:rsidRPr="00174AD7">
        <w:t xml:space="preserve"> the transition from one color to the other that signals the change into our brain. </w:t>
      </w:r>
      <w:r w:rsidR="004D4F3B" w:rsidRPr="00174AD7">
        <w:t>Similarly,</w:t>
      </w:r>
      <w:r w:rsidRPr="00174AD7">
        <w:t xml:space="preserve"> the change in the shadows </w:t>
      </w:r>
      <w:r w:rsidR="006E2286">
        <w:t xml:space="preserve">and the difference </w:t>
      </w:r>
      <w:r w:rsidR="00BD1CD1">
        <w:t>of light and color perception between our eyes</w:t>
      </w:r>
      <w:r w:rsidR="00F606D8">
        <w:t>,</w:t>
      </w:r>
      <w:r w:rsidR="00BD1CD1">
        <w:t xml:space="preserve"> </w:t>
      </w:r>
      <w:r w:rsidRPr="00174AD7">
        <w:t>informs our brain about the third dimension.</w:t>
      </w:r>
    </w:p>
    <w:p w14:paraId="56BA3B6A" w14:textId="2C57A349" w:rsidR="002F731D" w:rsidRDefault="002F731D" w:rsidP="00511911">
      <w:r>
        <w:t>Color perception depends on light</w:t>
      </w:r>
      <w:r w:rsidR="00BC7A86">
        <w:t xml:space="preserve">. </w:t>
      </w:r>
      <w:r w:rsidR="00DB5AED">
        <w:t xml:space="preserve">The light that reaches our </w:t>
      </w:r>
      <w:r w:rsidR="004D4F3B">
        <w:t>eyes</w:t>
      </w:r>
      <w:r w:rsidR="0078175D">
        <w:t xml:space="preserve"> stimulates our optical nerve. </w:t>
      </w:r>
      <w:r w:rsidR="002619E0">
        <w:t xml:space="preserve">This light is emitted from various sources </w:t>
      </w:r>
      <w:r w:rsidR="00FB2A54">
        <w:t>and reflected by the surfaces all around</w:t>
      </w:r>
      <w:r w:rsidR="00F630EB">
        <w:t xml:space="preserve">. The color of a surface is the combined result </w:t>
      </w:r>
      <w:r w:rsidR="00105250">
        <w:t>of the light that falls on that surface and its physical characteristics tha</w:t>
      </w:r>
      <w:r w:rsidR="008B0455">
        <w:t>t</w:t>
      </w:r>
      <w:r w:rsidR="00105250">
        <w:t xml:space="preserve"> </w:t>
      </w:r>
      <w:r w:rsidR="00B6116A">
        <w:t>reflect</w:t>
      </w:r>
      <w:r w:rsidR="008A48B4">
        <w:t>,</w:t>
      </w:r>
      <w:r w:rsidR="00B6116A">
        <w:t xml:space="preserve"> absorb </w:t>
      </w:r>
      <w:r w:rsidR="008A48B4">
        <w:t xml:space="preserve">or scatter </w:t>
      </w:r>
      <w:r w:rsidR="00B6116A">
        <w:t>part of that light.</w:t>
      </w:r>
    </w:p>
    <w:p w14:paraId="69A7E95E" w14:textId="12DB34C4" w:rsidR="008F1759" w:rsidRDefault="008F1759" w:rsidP="00511911">
      <w:r>
        <w:t xml:space="preserve">In this </w:t>
      </w:r>
      <w:r w:rsidR="008A48B4">
        <w:t>part</w:t>
      </w:r>
      <w:r>
        <w:t xml:space="preserve"> we will try to </w:t>
      </w:r>
      <w:r w:rsidR="00E527FA">
        <w:t xml:space="preserve">clear up </w:t>
      </w:r>
      <w:r>
        <w:t>thing</w:t>
      </w:r>
      <w:r w:rsidR="00E527FA">
        <w:t>s about the light</w:t>
      </w:r>
      <w:r w:rsidR="00C73512">
        <w:t xml:space="preserve"> </w:t>
      </w:r>
      <w:r w:rsidR="00E527FA">
        <w:t xml:space="preserve">and see how we can </w:t>
      </w:r>
      <w:r w:rsidR="00C73512">
        <w:t xml:space="preserve">use all that </w:t>
      </w:r>
      <w:r w:rsidR="00D436E0">
        <w:t>to</w:t>
      </w:r>
      <w:r w:rsidR="00C73512">
        <w:t xml:space="preserve"> our advantage.</w:t>
      </w:r>
    </w:p>
    <w:p w14:paraId="44B5BC1B" w14:textId="0AFE2A15" w:rsidR="005F4DF6" w:rsidRDefault="005F4DF6" w:rsidP="00511911"/>
    <w:p w14:paraId="53A12C0A" w14:textId="61A5F787" w:rsidR="005F4DF6" w:rsidRDefault="005F4DF6" w:rsidP="00511911">
      <w:pPr>
        <w:pStyle w:val="Heading3"/>
        <w:spacing w:before="0" w:after="80"/>
      </w:pPr>
      <w:r>
        <w:t>The color of things</w:t>
      </w:r>
    </w:p>
    <w:p w14:paraId="3715DFFE" w14:textId="3D6D9F62" w:rsidR="005F4DF6" w:rsidRDefault="00FC34F6" w:rsidP="00511911">
      <w:r>
        <w:rPr>
          <w:noProof/>
        </w:rPr>
        <w:drawing>
          <wp:anchor distT="0" distB="0" distL="114300" distR="114300" simplePos="0" relativeHeight="251672576" behindDoc="0" locked="0" layoutInCell="1" allowOverlap="1" wp14:anchorId="4F274F48" wp14:editId="12AAC4D9">
            <wp:simplePos x="0" y="0"/>
            <wp:positionH relativeFrom="column">
              <wp:posOffset>4249420</wp:posOffset>
            </wp:positionH>
            <wp:positionV relativeFrom="paragraph">
              <wp:posOffset>250825</wp:posOffset>
            </wp:positionV>
            <wp:extent cx="2384425" cy="1287780"/>
            <wp:effectExtent l="0" t="0" r="0" b="0"/>
            <wp:wrapSquare wrapText="bothSides"/>
            <wp:docPr id="219" name="Picture 219" descr="color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olor spectrum"/>
                    <pic:cNvPicPr/>
                  </pic:nvPicPr>
                  <pic:blipFill>
                    <a:blip r:embed="rId19">
                      <a:extLst>
                        <a:ext uri="{28A0092B-C50C-407E-A947-70E740481C1C}">
                          <a14:useLocalDpi xmlns:a14="http://schemas.microsoft.com/office/drawing/2010/main" val="0"/>
                        </a:ext>
                      </a:extLst>
                    </a:blip>
                    <a:stretch>
                      <a:fillRect/>
                    </a:stretch>
                  </pic:blipFill>
                  <pic:spPr>
                    <a:xfrm>
                      <a:off x="0" y="0"/>
                      <a:ext cx="2384425" cy="1287780"/>
                    </a:xfrm>
                    <a:prstGeom prst="rect">
                      <a:avLst/>
                    </a:prstGeom>
                  </pic:spPr>
                </pic:pic>
              </a:graphicData>
            </a:graphic>
            <wp14:sizeRelH relativeFrom="margin">
              <wp14:pctWidth>0</wp14:pctWidth>
            </wp14:sizeRelH>
            <wp14:sizeRelV relativeFrom="margin">
              <wp14:pctHeight>0</wp14:pctHeight>
            </wp14:sizeRelV>
          </wp:anchor>
        </w:drawing>
      </w:r>
      <w:r w:rsidR="00B43CB2">
        <w:t xml:space="preserve">We use </w:t>
      </w:r>
      <w:r w:rsidR="003449CB">
        <w:t xml:space="preserve">special </w:t>
      </w:r>
      <w:r w:rsidR="00516BE3">
        <w:t>materials</w:t>
      </w:r>
      <w:r w:rsidR="004D366B">
        <w:t>, usually liquid,</w:t>
      </w:r>
      <w:r w:rsidR="003449CB">
        <w:t xml:space="preserve"> to dye the surfaces of objects to our desired color.</w:t>
      </w:r>
      <w:r w:rsidR="00516BE3">
        <w:t xml:space="preserve"> These </w:t>
      </w:r>
      <w:r w:rsidR="004D366B">
        <w:t xml:space="preserve">liquids are called paints. </w:t>
      </w:r>
      <w:r w:rsidR="005978B4">
        <w:t xml:space="preserve">No big news so far. But how do these </w:t>
      </w:r>
      <w:r w:rsidR="00773F95">
        <w:t>paints work? How do they change what we see?</w:t>
      </w:r>
    </w:p>
    <w:p w14:paraId="71B58510" w14:textId="23D85625" w:rsidR="005E6938" w:rsidRDefault="00C85DCE" w:rsidP="00511911">
      <w:r>
        <w:t xml:space="preserve">The color we see is </w:t>
      </w:r>
      <w:r w:rsidR="004D4F3B">
        <w:t>the</w:t>
      </w:r>
      <w:r>
        <w:t xml:space="preserve"> color of the light that reaches our eyes</w:t>
      </w:r>
      <w:r w:rsidR="00664FF4">
        <w:t xml:space="preserve">. The </w:t>
      </w:r>
      <w:r w:rsidR="00D91A03">
        <w:t xml:space="preserve">light of the sun is what we call the </w:t>
      </w:r>
      <w:r w:rsidR="00D91A03">
        <w:rPr>
          <w:i/>
          <w:iCs/>
        </w:rPr>
        <w:t>white</w:t>
      </w:r>
      <w:r w:rsidR="00D91A03">
        <w:t xml:space="preserve"> light. </w:t>
      </w:r>
      <w:r w:rsidR="00600D7E">
        <w:t>It is the mixture of all the colors we know</w:t>
      </w:r>
      <w:r w:rsidR="00C64DB6">
        <w:t xml:space="preserve">. </w:t>
      </w:r>
      <w:r w:rsidR="00B51BFB">
        <w:t>Sir Isaak Newton</w:t>
      </w:r>
      <w:r w:rsidR="00346C52">
        <w:t xml:space="preserve"> was the first to understand it</w:t>
      </w:r>
      <w:r w:rsidR="00A24178">
        <w:t xml:space="preserve"> back in 1666. Many peo</w:t>
      </w:r>
      <w:r w:rsidR="001B7DA3">
        <w:t>ple see the same thing but only one comes to the right conclusions.</w:t>
      </w:r>
    </w:p>
    <w:p w14:paraId="24378BA9" w14:textId="29F5FCE4" w:rsidR="000C5219" w:rsidRDefault="004348E3" w:rsidP="00511911">
      <w:r>
        <w:rPr>
          <w:noProof/>
        </w:rPr>
        <mc:AlternateContent>
          <mc:Choice Requires="wps">
            <w:drawing>
              <wp:anchor distT="0" distB="0" distL="114300" distR="114300" simplePos="0" relativeHeight="251674624" behindDoc="0" locked="0" layoutInCell="1" allowOverlap="1" wp14:anchorId="10C642A9" wp14:editId="2042EA48">
                <wp:simplePos x="0" y="0"/>
                <wp:positionH relativeFrom="column">
                  <wp:posOffset>4189095</wp:posOffset>
                </wp:positionH>
                <wp:positionV relativeFrom="paragraph">
                  <wp:posOffset>58724</wp:posOffset>
                </wp:positionV>
                <wp:extent cx="2384425" cy="635"/>
                <wp:effectExtent l="0" t="0" r="0" b="6350"/>
                <wp:wrapSquare wrapText="bothSides"/>
                <wp:docPr id="220" name="Text Box 220"/>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68ED0F7B" w14:textId="25A0CD9A" w:rsidR="00046CFA" w:rsidRPr="00173CBE" w:rsidRDefault="00046CFA" w:rsidP="00120641">
                            <w:pPr>
                              <w:pStyle w:val="Caption"/>
                              <w:spacing w:after="40"/>
                              <w:rPr>
                                <w:noProof/>
                              </w:rPr>
                            </w:pPr>
                            <w:r>
                              <w:t xml:space="preserve">Figure </w:t>
                            </w:r>
                            <w:fldSimple w:instr=" SEQ Figure \* ARABIC ">
                              <w:r w:rsidR="00B31F5F">
                                <w:rPr>
                                  <w:noProof/>
                                </w:rPr>
                                <w:t>7</w:t>
                              </w:r>
                            </w:fldSimple>
                            <w:r>
                              <w:t>: Color spectrum of white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642A9" id="Text Box 220" o:spid="_x0000_s1076" type="#_x0000_t202" style="position:absolute;margin-left:329.85pt;margin-top:4.6pt;width:18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" stroked="f">
                <v:textbox style="mso-fit-shape-to-text:t" inset="0,0,0,0">
                  <w:txbxContent>
                    <w:p w14:paraId="68ED0F7B" w14:textId="25A0CD9A" w:rsidR="00046CFA" w:rsidRPr="00173CBE" w:rsidRDefault="00046CFA" w:rsidP="00120641">
                      <w:pPr>
                        <w:pStyle w:val="Caption"/>
                        <w:spacing w:after="40"/>
                        <w:rPr>
                          <w:noProof/>
                        </w:rPr>
                      </w:pPr>
                      <w:r>
                        <w:t xml:space="preserve">Figure </w:t>
                      </w:r>
                      <w:fldSimple w:instr=" SEQ Figure \* ARABIC ">
                        <w:r w:rsidR="00B31F5F">
                          <w:rPr>
                            <w:noProof/>
                          </w:rPr>
                          <w:t>7</w:t>
                        </w:r>
                      </w:fldSimple>
                      <w:r>
                        <w:t>: Color spectrum of white light</w:t>
                      </w:r>
                    </w:p>
                  </w:txbxContent>
                </v:textbox>
                <w10:wrap type="square"/>
              </v:shape>
            </w:pict>
          </mc:Fallback>
        </mc:AlternateContent>
      </w:r>
      <w:r w:rsidR="00FC34F6">
        <w:rPr>
          <w:noProof/>
        </w:rPr>
        <w:drawing>
          <wp:anchor distT="0" distB="0" distL="114300" distR="114300" simplePos="0" relativeHeight="251675648" behindDoc="0" locked="0" layoutInCell="1" allowOverlap="1" wp14:anchorId="482A0C12" wp14:editId="5CF384FA">
            <wp:simplePos x="0" y="0"/>
            <wp:positionH relativeFrom="column">
              <wp:posOffset>4168775</wp:posOffset>
            </wp:positionH>
            <wp:positionV relativeFrom="paragraph">
              <wp:posOffset>641985</wp:posOffset>
            </wp:positionV>
            <wp:extent cx="2446020" cy="858520"/>
            <wp:effectExtent l="0" t="0" r="0" b="0"/>
            <wp:wrapSquare wrapText="bothSides"/>
            <wp:docPr id="221" name="Graphic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phic 22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46020" cy="858520"/>
                    </a:xfrm>
                    <a:prstGeom prst="rect">
                      <a:avLst/>
                    </a:prstGeom>
                  </pic:spPr>
                </pic:pic>
              </a:graphicData>
            </a:graphic>
            <wp14:sizeRelH relativeFrom="margin">
              <wp14:pctWidth>0</wp14:pctWidth>
            </wp14:sizeRelH>
            <wp14:sizeRelV relativeFrom="margin">
              <wp14:pctHeight>0</wp14:pctHeight>
            </wp14:sizeRelV>
          </wp:anchor>
        </w:drawing>
      </w:r>
      <w:r w:rsidR="0084022F">
        <w:t xml:space="preserve">The various light sources emit </w:t>
      </w:r>
      <w:r w:rsidR="00FD403D">
        <w:t xml:space="preserve">anything from </w:t>
      </w:r>
      <w:r w:rsidR="00A92007">
        <w:t xml:space="preserve">white light to </w:t>
      </w:r>
      <w:r w:rsidR="00A55957">
        <w:t xml:space="preserve">light of </w:t>
      </w:r>
      <w:r w:rsidR="00A92007">
        <w:t>a specifi</w:t>
      </w:r>
      <w:r w:rsidR="00A55957">
        <w:t xml:space="preserve">c color or combination of colors that gives them </w:t>
      </w:r>
      <w:r w:rsidR="00303462">
        <w:t xml:space="preserve">their </w:t>
      </w:r>
      <w:r w:rsidR="00C370FF">
        <w:t xml:space="preserve">characteristic color. </w:t>
      </w:r>
      <w:r w:rsidR="00EA452B">
        <w:rPr>
          <w:lang w:val="el-GR"/>
        </w:rPr>
        <w:t>Τ</w:t>
      </w:r>
      <w:r w:rsidR="000C5219">
        <w:t xml:space="preserve">he light travels in a straight </w:t>
      </w:r>
      <w:r w:rsidR="00BF69B5">
        <w:t>line</w:t>
      </w:r>
      <w:r w:rsidR="00EA452B" w:rsidRPr="00EA452B">
        <w:t xml:space="preserve"> </w:t>
      </w:r>
      <w:r w:rsidR="00EA452B">
        <w:t xml:space="preserve">but the </w:t>
      </w:r>
      <w:r w:rsidR="00994D0E">
        <w:t>dust particles in the air refract</w:t>
      </w:r>
      <w:r w:rsidR="00B44481">
        <w:t xml:space="preserve"> it and </w:t>
      </w:r>
      <w:r w:rsidR="00C87E00">
        <w:t xml:space="preserve">this is </w:t>
      </w:r>
      <w:r w:rsidR="00960166">
        <w:t xml:space="preserve">a part of </w:t>
      </w:r>
      <w:r w:rsidR="00C87E00">
        <w:t xml:space="preserve">the </w:t>
      </w:r>
      <w:r w:rsidR="00C87E00" w:rsidRPr="00A952B2">
        <w:rPr>
          <w:i/>
          <w:iCs/>
        </w:rPr>
        <w:t>ambient</w:t>
      </w:r>
      <w:r w:rsidR="00C87E00">
        <w:t xml:space="preserve"> light </w:t>
      </w:r>
      <w:r w:rsidR="001F71DD">
        <w:t>in the scene.</w:t>
      </w:r>
    </w:p>
    <w:p w14:paraId="7191058F" w14:textId="1C0FB0B3" w:rsidR="00271E7D" w:rsidRDefault="00271E7D" w:rsidP="00511911">
      <w:r>
        <w:t>The light emitt</w:t>
      </w:r>
      <w:r w:rsidR="00A112C0">
        <w:t>ing</w:t>
      </w:r>
      <w:r>
        <w:t xml:space="preserve"> source</w:t>
      </w:r>
      <w:r w:rsidR="00A112C0">
        <w:t xml:space="preserve">s </w:t>
      </w:r>
      <w:r w:rsidR="000929F6">
        <w:t xml:space="preserve">are point sources. The light emitted from them </w:t>
      </w:r>
      <w:r w:rsidR="00E53DA8">
        <w:t xml:space="preserve">goes </w:t>
      </w:r>
      <w:r w:rsidR="00C20DC3">
        <w:t xml:space="preserve">radially. When the source is </w:t>
      </w:r>
      <w:r w:rsidR="00291003">
        <w:t>too far</w:t>
      </w:r>
      <w:r w:rsidR="00D94DB3">
        <w:t xml:space="preserve">, say like the sun, we consider </w:t>
      </w:r>
      <w:r w:rsidR="00A47430">
        <w:t xml:space="preserve">the light </w:t>
      </w:r>
      <w:r w:rsidR="00A33924">
        <w:t xml:space="preserve">to be emitted in parallel. This </w:t>
      </w:r>
      <w:r w:rsidR="00A33924" w:rsidRPr="00787727">
        <w:rPr>
          <w:i/>
          <w:iCs/>
        </w:rPr>
        <w:t>direct</w:t>
      </w:r>
      <w:r w:rsidR="00A33924">
        <w:t xml:space="preserve"> </w:t>
      </w:r>
      <w:r w:rsidR="000B21FB">
        <w:t>light</w:t>
      </w:r>
      <w:r w:rsidR="007857CE">
        <w:t xml:space="preserve"> </w:t>
      </w:r>
      <w:r w:rsidR="005E289E">
        <w:t>makes our scene bright</w:t>
      </w:r>
      <w:r w:rsidR="00787727">
        <w:t>,</w:t>
      </w:r>
      <w:r w:rsidR="005E289E">
        <w:t xml:space="preserve"> and the objects shine.</w:t>
      </w:r>
    </w:p>
    <w:p w14:paraId="431F6B58" w14:textId="75437FA5" w:rsidR="00CD1EFF" w:rsidRDefault="00804C57" w:rsidP="00511911">
      <w:r>
        <w:rPr>
          <w:noProof/>
        </w:rPr>
        <mc:AlternateContent>
          <mc:Choice Requires="wps">
            <w:drawing>
              <wp:anchor distT="0" distB="0" distL="114300" distR="114300" simplePos="0" relativeHeight="251677696" behindDoc="0" locked="0" layoutInCell="1" allowOverlap="1" wp14:anchorId="7BEACD74" wp14:editId="4D1E972D">
                <wp:simplePos x="0" y="0"/>
                <wp:positionH relativeFrom="column">
                  <wp:posOffset>4372610</wp:posOffset>
                </wp:positionH>
                <wp:positionV relativeFrom="paragraph">
                  <wp:posOffset>44119</wp:posOffset>
                </wp:positionV>
                <wp:extent cx="2202180" cy="150495"/>
                <wp:effectExtent l="0" t="0" r="7620" b="1905"/>
                <wp:wrapSquare wrapText="bothSides"/>
                <wp:docPr id="222" name="Text Box 222"/>
                <wp:cNvGraphicFramePr/>
                <a:graphic xmlns:a="http://schemas.openxmlformats.org/drawingml/2006/main">
                  <a:graphicData uri="http://schemas.microsoft.com/office/word/2010/wordprocessingShape">
                    <wps:wsp>
                      <wps:cNvSpPr txBox="1"/>
                      <wps:spPr>
                        <a:xfrm>
                          <a:off x="0" y="0"/>
                          <a:ext cx="2202180" cy="150495"/>
                        </a:xfrm>
                        <a:prstGeom prst="rect">
                          <a:avLst/>
                        </a:prstGeom>
                        <a:solidFill>
                          <a:prstClr val="white"/>
                        </a:solidFill>
                        <a:ln>
                          <a:noFill/>
                        </a:ln>
                      </wps:spPr>
                      <wps:txbx>
                        <w:txbxContent>
                          <w:p w14:paraId="661C9F92" w14:textId="3B0A83D9" w:rsidR="00046CFA" w:rsidRPr="00D361F3" w:rsidRDefault="00046CFA" w:rsidP="00EB1823">
                            <w:pPr>
                              <w:pStyle w:val="Caption"/>
                              <w:spacing w:after="40"/>
                              <w:rPr>
                                <w:noProof/>
                              </w:rPr>
                            </w:pPr>
                            <w:bookmarkStart w:id="6" w:name="_Ref67658262"/>
                            <w:r>
                              <w:t xml:space="preserve">Figure </w:t>
                            </w:r>
                            <w:fldSimple w:instr=" SEQ Figure \* ARABIC ">
                              <w:r w:rsidR="00B31F5F">
                                <w:rPr>
                                  <w:noProof/>
                                </w:rPr>
                                <w:t>8</w:t>
                              </w:r>
                            </w:fldSimple>
                            <w:bookmarkEnd w:id="6"/>
                            <w:r>
                              <w:t>: Reflection and diffusion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CD74" id="Text Box 222" o:spid="_x0000_s1077" type="#_x0000_t202" style="position:absolute;margin-left:344.3pt;margin-top:3.45pt;width:173.4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" stroked="f">
                <v:textbox inset="0,0,0,0">
                  <w:txbxContent>
                    <w:p w14:paraId="661C9F92" w14:textId="3B0A83D9" w:rsidR="00046CFA" w:rsidRPr="00D361F3" w:rsidRDefault="00046CFA" w:rsidP="00EB1823">
                      <w:pPr>
                        <w:pStyle w:val="Caption"/>
                        <w:spacing w:after="40"/>
                        <w:rPr>
                          <w:noProof/>
                        </w:rPr>
                      </w:pPr>
                      <w:bookmarkStart w:id="7" w:name="_Ref67658262"/>
                      <w:r>
                        <w:t xml:space="preserve">Figure </w:t>
                      </w:r>
                      <w:fldSimple w:instr=" SEQ Figure \* ARABIC ">
                        <w:r w:rsidR="00B31F5F">
                          <w:rPr>
                            <w:noProof/>
                          </w:rPr>
                          <w:t>8</w:t>
                        </w:r>
                      </w:fldSimple>
                      <w:bookmarkEnd w:id="7"/>
                      <w:r>
                        <w:t>: Reflection and diffusion</w:t>
                      </w:r>
                    </w:p>
                  </w:txbxContent>
                </v:textbox>
                <w10:wrap type="square"/>
              </v:shape>
            </w:pict>
          </mc:Fallback>
        </mc:AlternateContent>
      </w:r>
      <w:r w:rsidR="00A74881">
        <w:t xml:space="preserve">The light </w:t>
      </w:r>
      <w:r w:rsidR="00D50B4F">
        <w:t>rays</w:t>
      </w:r>
      <w:r w:rsidR="00A74881">
        <w:t xml:space="preserve"> that reach the surface of an object </w:t>
      </w:r>
      <w:r w:rsidR="001A4A93">
        <w:t xml:space="preserve">are </w:t>
      </w:r>
      <w:r w:rsidR="004D4F3B">
        <w:t>reflected</w:t>
      </w:r>
      <w:r w:rsidR="001A4A93">
        <w:t xml:space="preserve">. Some of the light though is absorbed by </w:t>
      </w:r>
      <w:r w:rsidR="00D55680">
        <w:t>the object</w:t>
      </w:r>
      <w:r w:rsidR="00EC6EA9">
        <w:t xml:space="preserve"> and some is reflected</w:t>
      </w:r>
      <w:r w:rsidR="00D55680">
        <w:t xml:space="preserve">. </w:t>
      </w:r>
      <w:r w:rsidR="0066108A">
        <w:t xml:space="preserve">This results </w:t>
      </w:r>
      <w:r w:rsidR="00567A43">
        <w:t xml:space="preserve">in </w:t>
      </w:r>
      <w:r w:rsidR="003F659D">
        <w:t>the color we see for the object.</w:t>
      </w:r>
      <w:r w:rsidR="007C590E">
        <w:t xml:space="preserve"> This is the job of the </w:t>
      </w:r>
      <w:r w:rsidR="00D436E0">
        <w:t>paint;</w:t>
      </w:r>
      <w:r w:rsidR="007C590E">
        <w:t xml:space="preserve"> it absorbs all the colors but th</w:t>
      </w:r>
      <w:r w:rsidR="002C0187">
        <w:t>ose we see.</w:t>
      </w:r>
    </w:p>
    <w:p w14:paraId="0FB8A638" w14:textId="071940AF" w:rsidR="0049262D" w:rsidRPr="00372DA8" w:rsidRDefault="00EC77DA" w:rsidP="00511911">
      <w:r>
        <w:t xml:space="preserve">Object surfaces are not as smooth as think. </w:t>
      </w:r>
      <w:r w:rsidR="00F15CAD">
        <w:t xml:space="preserve">They are a little </w:t>
      </w:r>
      <w:r w:rsidR="001A3A50">
        <w:t>rough</w:t>
      </w:r>
      <w:r w:rsidR="00454C68">
        <w:t xml:space="preserve">, enough to reflect the light </w:t>
      </w:r>
      <w:r w:rsidR="00D436E0">
        <w:t>in</w:t>
      </w:r>
      <w:r w:rsidR="00EB1823">
        <w:t xml:space="preserve"> various directions. </w:t>
      </w:r>
      <w:r w:rsidR="001142AD">
        <w:fldChar w:fldCharType="begin"/>
      </w:r>
      <w:r w:rsidR="001142AD">
        <w:instrText xml:space="preserve"> REF _Ref67658262 \h </w:instrText>
      </w:r>
      <w:r w:rsidR="001142AD">
        <w:fldChar w:fldCharType="separate"/>
      </w:r>
      <w:r w:rsidR="00B31F5F">
        <w:t xml:space="preserve">Figure </w:t>
      </w:r>
      <w:r w:rsidR="00B31F5F">
        <w:rPr>
          <w:noProof/>
        </w:rPr>
        <w:t>8</w:t>
      </w:r>
      <w:r w:rsidR="001142AD">
        <w:fldChar w:fldCharType="end"/>
      </w:r>
      <w:r w:rsidR="001142AD">
        <w:t xml:space="preserve"> </w:t>
      </w:r>
      <w:r w:rsidR="00370DAB">
        <w:t xml:space="preserve">shows the ideal reflection on the left and the </w:t>
      </w:r>
      <w:r w:rsidR="00AE4D87">
        <w:t>actual on the right.</w:t>
      </w:r>
      <w:r w:rsidR="00D36297">
        <w:t xml:space="preserve"> This </w:t>
      </w:r>
      <w:r w:rsidR="00372DA8">
        <w:t xml:space="preserve">phenomenon </w:t>
      </w:r>
      <w:r w:rsidR="00BF4047">
        <w:t xml:space="preserve">is called </w:t>
      </w:r>
      <w:r w:rsidR="00BF4047" w:rsidRPr="00622B56">
        <w:rPr>
          <w:i/>
          <w:iCs/>
        </w:rPr>
        <w:t>diffusion</w:t>
      </w:r>
      <w:r w:rsidR="00622B56">
        <w:t xml:space="preserve"> and </w:t>
      </w:r>
      <w:r w:rsidR="00372DA8" w:rsidRPr="00622B56">
        <w:t>scatters</w:t>
      </w:r>
      <w:r w:rsidR="00372DA8">
        <w:t xml:space="preserve"> the light adding to the </w:t>
      </w:r>
      <w:r w:rsidR="00372DA8">
        <w:rPr>
          <w:i/>
          <w:iCs/>
        </w:rPr>
        <w:t>ambient</w:t>
      </w:r>
      <w:r w:rsidR="00372DA8">
        <w:t xml:space="preserve"> light</w:t>
      </w:r>
      <w:r w:rsidR="0049262D">
        <w:t>.</w:t>
      </w:r>
      <w:r w:rsidR="00C653A1">
        <w:t xml:space="preserve"> </w:t>
      </w:r>
      <w:r w:rsidR="00AE38A4">
        <w:t>Ambient ligh</w:t>
      </w:r>
      <w:r w:rsidR="0080287D">
        <w:t xml:space="preserve">t allows us to see in areas </w:t>
      </w:r>
      <w:r w:rsidR="00C44B2A">
        <w:t>shadowed by objects.</w:t>
      </w:r>
    </w:p>
    <w:p w14:paraId="79492BCE" w14:textId="4FA76620" w:rsidR="00EB1823" w:rsidRDefault="00233BAD" w:rsidP="00511911">
      <w:r>
        <w:t xml:space="preserve">The light that we see is the sum of the direct light that reaches our eyes, the </w:t>
      </w:r>
      <w:r w:rsidR="00BA638A">
        <w:t>reflected light from the surfaces of the objects</w:t>
      </w:r>
      <w:r w:rsidR="004275A5">
        <w:t xml:space="preserve"> in the form of </w:t>
      </w:r>
      <w:r w:rsidR="00FD4A97">
        <w:rPr>
          <w:i/>
          <w:iCs/>
        </w:rPr>
        <w:t>diffuse</w:t>
      </w:r>
      <w:r w:rsidR="00FD4A97">
        <w:t xml:space="preserve"> and </w:t>
      </w:r>
      <w:r w:rsidR="00FD4A97">
        <w:rPr>
          <w:i/>
          <w:iCs/>
        </w:rPr>
        <w:t>specular</w:t>
      </w:r>
      <w:r w:rsidR="00FD4A97">
        <w:t xml:space="preserve"> light,</w:t>
      </w:r>
      <w:r w:rsidR="00BA638A">
        <w:t xml:space="preserve"> and </w:t>
      </w:r>
      <w:r w:rsidR="009962AC">
        <w:t>the ambient light.</w:t>
      </w:r>
      <w:r w:rsidR="00247082">
        <w:t xml:space="preserve"> The color of the objects is also </w:t>
      </w:r>
      <w:r w:rsidR="00533A41">
        <w:t xml:space="preserve">a function of the color of the light that falls on them. If we drop red light on a blue surface </w:t>
      </w:r>
      <w:r w:rsidR="005F278B">
        <w:t>we cannot expect to see the surface blue</w:t>
      </w:r>
      <w:r w:rsidR="00972EDF">
        <w:t xml:space="preserve">. It will be black if the light is pure red or </w:t>
      </w:r>
      <w:r w:rsidR="00491C67">
        <w:t xml:space="preserve">some version of </w:t>
      </w:r>
      <w:r w:rsidR="00972EDF">
        <w:t>purple</w:t>
      </w:r>
      <w:r w:rsidR="00491C67">
        <w:t>.</w:t>
      </w:r>
      <w:r w:rsidR="00373162">
        <w:t xml:space="preserve"> The </w:t>
      </w:r>
      <w:r w:rsidR="004B3716">
        <w:t xml:space="preserve">color of the light is described by the </w:t>
      </w:r>
      <w:r w:rsidR="004B3716">
        <w:rPr>
          <w:i/>
          <w:iCs/>
        </w:rPr>
        <w:t>diffuse</w:t>
      </w:r>
      <w:r w:rsidR="004B3716">
        <w:t xml:space="preserve"> attribute of the light</w:t>
      </w:r>
      <w:r w:rsidR="0045423F">
        <w:t>.</w:t>
      </w:r>
    </w:p>
    <w:p w14:paraId="6405CAB1" w14:textId="4D3DC5D0" w:rsidR="004347D1" w:rsidRDefault="004347D1" w:rsidP="00511911"/>
    <w:p w14:paraId="55DA8A69" w14:textId="32EE8A1C" w:rsidR="004347D1" w:rsidRDefault="004347D1" w:rsidP="00511911">
      <w:pPr>
        <w:pStyle w:val="Heading3"/>
        <w:spacing w:before="0" w:after="80"/>
      </w:pPr>
      <w:r>
        <w:t>RGB</w:t>
      </w:r>
    </w:p>
    <w:p w14:paraId="7780A8DF" w14:textId="4739746F" w:rsidR="00CE3A0C" w:rsidRDefault="00282E9B" w:rsidP="00511911">
      <w:r>
        <w:rPr>
          <w:i/>
          <w:iCs/>
        </w:rPr>
        <w:t>Red, Green, Blue</w:t>
      </w:r>
      <w:r>
        <w:t xml:space="preserve">. These three are the </w:t>
      </w:r>
      <w:r w:rsidR="008E2B80">
        <w:t xml:space="preserve">components that define any color. </w:t>
      </w:r>
      <w:r w:rsidR="00E32743">
        <w:t>O</w:t>
      </w:r>
      <w:r w:rsidR="00CE3A0C">
        <w:t xml:space="preserve">ur eyes are like </w:t>
      </w:r>
      <w:r w:rsidR="006661EE">
        <w:t xml:space="preserve">camera sensors, or to put it right, we modeled camera sensors </w:t>
      </w:r>
      <w:r w:rsidR="00775B46">
        <w:t>after our eyes.</w:t>
      </w:r>
      <w:r w:rsidR="00620A57">
        <w:t xml:space="preserve"> </w:t>
      </w:r>
      <w:r w:rsidR="00512ABB">
        <w:t>Our eyes have</w:t>
      </w:r>
      <w:r w:rsidR="00E32743">
        <w:t xml:space="preserve"> </w:t>
      </w:r>
      <w:r w:rsidR="00837ADB">
        <w:t xml:space="preserve">light sensing cells which </w:t>
      </w:r>
      <w:r w:rsidR="00512ABB">
        <w:t>covert</w:t>
      </w:r>
      <w:r w:rsidR="00C75363">
        <w:t xml:space="preserve"> the light and </w:t>
      </w:r>
      <w:r w:rsidR="00410829">
        <w:t>the</w:t>
      </w:r>
      <w:r w:rsidR="00C75363">
        <w:t xml:space="preserve"> color</w:t>
      </w:r>
      <w:r w:rsidR="00512ABB">
        <w:t xml:space="preserve"> to signals stimulating our optical nerves</w:t>
      </w:r>
      <w:r w:rsidR="00C75363">
        <w:t xml:space="preserve">. </w:t>
      </w:r>
    </w:p>
    <w:p w14:paraId="4F93C1BE" w14:textId="31AFFAFC" w:rsidR="00C75363" w:rsidRDefault="00C75363" w:rsidP="00511911">
      <w:r>
        <w:t xml:space="preserve">These sensors are </w:t>
      </w:r>
      <w:r w:rsidR="00881C91">
        <w:t xml:space="preserve">sensitive to </w:t>
      </w:r>
      <w:r w:rsidR="001B2259">
        <w:t xml:space="preserve">red, </w:t>
      </w:r>
      <w:r w:rsidR="004D4F3B">
        <w:t>green,</w:t>
      </w:r>
      <w:r w:rsidR="001B2259">
        <w:t xml:space="preserve"> and blue light</w:t>
      </w:r>
      <w:r w:rsidR="00EF72C1">
        <w:t xml:space="preserve">. The combination of these three colors </w:t>
      </w:r>
      <w:r w:rsidR="003F73C7">
        <w:t xml:space="preserve">makes the colors we </w:t>
      </w:r>
      <w:r w:rsidR="004D4F3B">
        <w:t>see</w:t>
      </w:r>
      <w:r w:rsidR="003F73C7">
        <w:t xml:space="preserve">. </w:t>
      </w:r>
      <w:r w:rsidR="00DA5CDC">
        <w:t xml:space="preserve">Deep </w:t>
      </w:r>
      <w:r w:rsidR="00112C9D">
        <w:t>in</w:t>
      </w:r>
      <w:r w:rsidR="00DA5CDC">
        <w:t xml:space="preserve"> the </w:t>
      </w:r>
      <w:r w:rsidR="00112C9D">
        <w:t>human eye there are light receptors which are sensitive to these colors</w:t>
      </w:r>
      <w:r w:rsidR="00BD7104">
        <w:t>. This is the actual reason we have modeled the camera sensors like this</w:t>
      </w:r>
      <w:r w:rsidR="00BE5E9C">
        <w:t xml:space="preserve">. There are more sensors in the eye, but they are responsible for other </w:t>
      </w:r>
      <w:r w:rsidR="00897B4C">
        <w:t>features of our perception of the world around us.</w:t>
      </w:r>
    </w:p>
    <w:p w14:paraId="173ADAFD" w14:textId="13A20CF4" w:rsidR="00491C67" w:rsidRPr="00332A8D" w:rsidRDefault="008466D4" w:rsidP="00511911">
      <w:r>
        <w:lastRenderedPageBreak/>
        <w:t xml:space="preserve">OpenGL </w:t>
      </w:r>
      <w:r w:rsidR="00BC130C">
        <w:t>has</w:t>
      </w:r>
      <w:r>
        <w:t xml:space="preserve"> modeled </w:t>
      </w:r>
      <w:r w:rsidR="00BC130C">
        <w:t xml:space="preserve">anything that has to do with color with </w:t>
      </w:r>
      <w:r w:rsidR="00BC130C">
        <w:rPr>
          <w:i/>
          <w:iCs/>
        </w:rPr>
        <w:t xml:space="preserve">red, </w:t>
      </w:r>
      <w:r w:rsidR="004D4F3B">
        <w:rPr>
          <w:i/>
          <w:iCs/>
        </w:rPr>
        <w:t>green,</w:t>
      </w:r>
      <w:r w:rsidR="00BC130C">
        <w:t xml:space="preserve"> and </w:t>
      </w:r>
      <w:r w:rsidR="00BC130C">
        <w:rPr>
          <w:i/>
          <w:iCs/>
        </w:rPr>
        <w:t>blue</w:t>
      </w:r>
      <w:r w:rsidR="00332A8D">
        <w:rPr>
          <w:i/>
          <w:iCs/>
        </w:rPr>
        <w:t>.</w:t>
      </w:r>
      <w:r w:rsidR="00332A8D">
        <w:t xml:space="preserve"> </w:t>
      </w:r>
    </w:p>
    <w:p w14:paraId="1CF7C9D8" w14:textId="0A03A793" w:rsidR="00F045FD" w:rsidRDefault="001D6B53" w:rsidP="00511911">
      <w:pPr>
        <w:pStyle w:val="Heading3"/>
        <w:spacing w:before="0" w:after="80"/>
      </w:pPr>
      <w:r>
        <w:t>Reflections</w:t>
      </w:r>
    </w:p>
    <w:p w14:paraId="180CD549" w14:textId="5CB2BCBE" w:rsidR="00B12177" w:rsidRDefault="00FC34F6" w:rsidP="00511911">
      <w:r>
        <w:rPr>
          <w:noProof/>
        </w:rPr>
        <w:drawing>
          <wp:anchor distT="0" distB="0" distL="114300" distR="114300" simplePos="0" relativeHeight="251678720" behindDoc="1" locked="0" layoutInCell="1" allowOverlap="1" wp14:anchorId="3C9B712A" wp14:editId="68FA733B">
            <wp:simplePos x="0" y="0"/>
            <wp:positionH relativeFrom="column">
              <wp:posOffset>4638040</wp:posOffset>
            </wp:positionH>
            <wp:positionV relativeFrom="paragraph">
              <wp:posOffset>268605</wp:posOffset>
            </wp:positionV>
            <wp:extent cx="1990725" cy="1711960"/>
            <wp:effectExtent l="0" t="0" r="0" b="0"/>
            <wp:wrapSquare wrapText="bothSides"/>
            <wp:docPr id="223" name="Graphic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Graphic 22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990725" cy="1711960"/>
                    </a:xfrm>
                    <a:prstGeom prst="rect">
                      <a:avLst/>
                    </a:prstGeom>
                  </pic:spPr>
                </pic:pic>
              </a:graphicData>
            </a:graphic>
            <wp14:sizeRelH relativeFrom="margin">
              <wp14:pctWidth>0</wp14:pctWidth>
            </wp14:sizeRelH>
            <wp14:sizeRelV relativeFrom="margin">
              <wp14:pctHeight>0</wp14:pctHeight>
            </wp14:sizeRelV>
          </wp:anchor>
        </w:drawing>
      </w:r>
      <w:r w:rsidR="00764E08">
        <w:t xml:space="preserve">The rays of light that are reflected </w:t>
      </w:r>
      <w:r w:rsidR="00D436E0">
        <w:t>off</w:t>
      </w:r>
      <w:r w:rsidR="00764E08">
        <w:t xml:space="preserve"> </w:t>
      </w:r>
      <w:r w:rsidR="00D85FFA">
        <w:t>the surface</w:t>
      </w:r>
      <w:r w:rsidR="00764E08">
        <w:t xml:space="preserve"> </w:t>
      </w:r>
      <w:r w:rsidR="003C33A0">
        <w:t xml:space="preserve">are not scattered in random directions. </w:t>
      </w:r>
      <w:r w:rsidR="00316D04">
        <w:t xml:space="preserve">Reflection follows certain rules. </w:t>
      </w:r>
      <w:r w:rsidR="0054600B">
        <w:t>We are all familiar with these rules either by pla</w:t>
      </w:r>
      <w:r w:rsidR="009C74BB">
        <w:t>ying with a mirror in the sun or any game with a ball</w:t>
      </w:r>
      <w:r w:rsidR="0010725E">
        <w:t xml:space="preserve"> that hits a wall and comes back</w:t>
      </w:r>
      <w:r w:rsidR="00A9030A" w:rsidRPr="00A9030A">
        <w:t xml:space="preserve">. </w:t>
      </w:r>
    </w:p>
    <w:p w14:paraId="440884A0" w14:textId="6BBBBB9E" w:rsidR="0054503B" w:rsidRDefault="000D4929" w:rsidP="00511911">
      <w:pPr>
        <w:rPr>
          <w:rFonts w:eastAsiaTheme="minorEastAsia"/>
        </w:rPr>
      </w:pPr>
      <w:r>
        <w:t xml:space="preserve">The </w:t>
      </w:r>
      <w:r w:rsidRPr="000D4929">
        <w:rPr>
          <w:b/>
          <w:bCs/>
        </w:rPr>
        <w:t>law of reflection</w:t>
      </w:r>
      <w:r>
        <w:t xml:space="preserve"> indicates that the </w:t>
      </w:r>
      <w:r>
        <w:rPr>
          <w:b/>
          <w:bCs/>
          <w:i/>
          <w:iCs/>
        </w:rPr>
        <w:t xml:space="preserve">angle of </w:t>
      </w:r>
      <w:r w:rsidR="00F213F5">
        <w:rPr>
          <w:b/>
          <w:bCs/>
          <w:i/>
          <w:iCs/>
        </w:rPr>
        <w:t>incidence</w:t>
      </w:r>
      <w:r w:rsidR="00F213F5">
        <w:t xml:space="preserve"> equals the </w:t>
      </w:r>
      <w:r w:rsidR="00F213F5">
        <w:rPr>
          <w:b/>
          <w:bCs/>
          <w:i/>
          <w:iCs/>
        </w:rPr>
        <w:t>angle of reflection</w:t>
      </w:r>
      <w:r w:rsidR="00F213F5">
        <w:t xml:space="preserve">. </w:t>
      </w:r>
      <w:r w:rsidR="00D37EE1">
        <w:t xml:space="preserve">This </w:t>
      </w:r>
      <w:r w:rsidR="00AA2367">
        <w:t xml:space="preserve">might mean </w:t>
      </w:r>
      <w:r w:rsidR="00AC63BD">
        <w:t>nothing but</w:t>
      </w:r>
      <w:r w:rsidR="00A53CA8">
        <w:t xml:space="preserve"> </w:t>
      </w:r>
      <w:r w:rsidR="004D4F3B">
        <w:t>looking</w:t>
      </w:r>
      <w:r w:rsidR="00A53CA8">
        <w:t xml:space="preserve"> </w:t>
      </w:r>
      <w:r w:rsidR="003E1F88">
        <w:t xml:space="preserve">at </w:t>
      </w:r>
      <w:r w:rsidR="003E1F88">
        <w:fldChar w:fldCharType="begin"/>
      </w:r>
      <w:r w:rsidR="003E1F88">
        <w:instrText xml:space="preserve"> REF _Ref67673707 \h </w:instrText>
      </w:r>
      <w:r w:rsidR="003E1F88">
        <w:fldChar w:fldCharType="separate"/>
      </w:r>
      <w:r w:rsidR="00B31F5F">
        <w:t xml:space="preserve">Figure </w:t>
      </w:r>
      <w:r w:rsidR="00B31F5F">
        <w:rPr>
          <w:noProof/>
        </w:rPr>
        <w:t>9</w:t>
      </w:r>
      <w:r w:rsidR="003E1F88">
        <w:fldChar w:fldCharType="end"/>
      </w:r>
      <w:r w:rsidR="00A52D2B">
        <w:t xml:space="preserve"> it will get clear. Here we have a ray falling </w:t>
      </w:r>
      <w:r w:rsidR="00464111">
        <w:t xml:space="preserve">on a smooth surface and we </w:t>
      </w:r>
      <w:r w:rsidR="004775EE">
        <w:t xml:space="preserve">mark with red the normal vector of it. </w:t>
      </w:r>
      <w:r w:rsidR="00661318">
        <w:rPr>
          <w:b/>
          <w:bCs/>
          <w:i/>
          <w:iCs/>
        </w:rPr>
        <w:t>A</w:t>
      </w:r>
      <w:r w:rsidR="00B64781">
        <w:rPr>
          <w:b/>
          <w:bCs/>
          <w:i/>
          <w:iCs/>
        </w:rPr>
        <w:t>ngle of incidence</w:t>
      </w:r>
      <w:r w:rsidR="00661318">
        <w:rPr>
          <w:b/>
          <w:bCs/>
          <w:i/>
          <w:iCs/>
        </w:rPr>
        <w:t xml:space="preserve"> </w:t>
      </w:r>
      <w:r w:rsidR="00661318">
        <w:t xml:space="preserve">is the angle between the ray moving towards the surface and the normal vector and is marked as </w:t>
      </w:r>
      <m:oMath>
        <m:r>
          <w:rPr>
            <w:rFonts w:ascii="Cambria Math" w:hAnsi="Cambria Math"/>
          </w:rPr>
          <m:t>θ</m:t>
        </m:r>
      </m:oMath>
      <w:r w:rsidR="000F15CE" w:rsidRPr="000F15CE">
        <w:rPr>
          <w:rFonts w:eastAsiaTheme="minorEastAsia"/>
        </w:rPr>
        <w:t xml:space="preserve">. </w:t>
      </w:r>
      <w:r w:rsidR="009C7D16">
        <w:rPr>
          <w:rFonts w:eastAsiaTheme="minorEastAsia"/>
          <w:b/>
          <w:bCs/>
          <w:i/>
          <w:iCs/>
        </w:rPr>
        <w:t>An</w:t>
      </w:r>
      <w:r w:rsidR="000F15CE">
        <w:rPr>
          <w:b/>
          <w:bCs/>
          <w:i/>
          <w:iCs/>
        </w:rPr>
        <w:t>gle of reflection</w:t>
      </w:r>
      <w:r w:rsidR="009C7D16">
        <w:t xml:space="preserve"> is he angle between the ray movin</w:t>
      </w:r>
      <w:r w:rsidR="00CB31AA">
        <w:t>g</w:t>
      </w:r>
      <w:r w:rsidR="009C7D16">
        <w:t xml:space="preserve"> away from the sur</w:t>
      </w:r>
      <w:r w:rsidR="00CB31AA">
        <w:t xml:space="preserve">face and the normal vector and it is marked with </w:t>
      </w:r>
      <m:oMath>
        <m:r>
          <w:rPr>
            <w:rFonts w:ascii="Cambria Math" w:hAnsi="Cambria Math"/>
          </w:rPr>
          <m:t>φ</m:t>
        </m:r>
      </m:oMath>
      <w:r w:rsidR="00CA6CBA">
        <w:rPr>
          <w:rFonts w:eastAsiaTheme="minorEastAsia"/>
        </w:rPr>
        <w:t xml:space="preserve">. These two angles are </w:t>
      </w:r>
      <w:r w:rsidR="00CA6CBA">
        <w:rPr>
          <w:rFonts w:eastAsiaTheme="minorEastAsia"/>
          <w:i/>
          <w:iCs/>
        </w:rPr>
        <w:t>always</w:t>
      </w:r>
      <w:r w:rsidR="00727404">
        <w:rPr>
          <w:rFonts w:eastAsiaTheme="minorEastAsia"/>
          <w:i/>
          <w:iCs/>
        </w:rPr>
        <w:t xml:space="preserve"> equal</w:t>
      </w:r>
      <w:r w:rsidR="00727404">
        <w:rPr>
          <w:rFonts w:eastAsiaTheme="minorEastAsia"/>
        </w:rPr>
        <w:t xml:space="preserve">. </w:t>
      </w:r>
    </w:p>
    <w:p w14:paraId="1BCC4C06" w14:textId="5E285BCD" w:rsidR="001B6EE6" w:rsidRDefault="00804C57" w:rsidP="00511911">
      <w:pPr>
        <w:rPr>
          <w:rFonts w:eastAsiaTheme="minorEastAsia"/>
        </w:rPr>
      </w:pPr>
      <w:r>
        <w:rPr>
          <w:noProof/>
        </w:rPr>
        <mc:AlternateContent>
          <mc:Choice Requires="wps">
            <w:drawing>
              <wp:anchor distT="0" distB="0" distL="114300" distR="114300" simplePos="0" relativeHeight="251680768" behindDoc="0" locked="0" layoutInCell="1" allowOverlap="1" wp14:anchorId="6E109452" wp14:editId="3C7120EB">
                <wp:simplePos x="0" y="0"/>
                <wp:positionH relativeFrom="column">
                  <wp:posOffset>4646930</wp:posOffset>
                </wp:positionH>
                <wp:positionV relativeFrom="paragraph">
                  <wp:posOffset>28879</wp:posOffset>
                </wp:positionV>
                <wp:extent cx="1922145" cy="212725"/>
                <wp:effectExtent l="0" t="0" r="1905" b="0"/>
                <wp:wrapSquare wrapText="bothSides"/>
                <wp:docPr id="224" name="Text Box 224"/>
                <wp:cNvGraphicFramePr/>
                <a:graphic xmlns:a="http://schemas.openxmlformats.org/drawingml/2006/main">
                  <a:graphicData uri="http://schemas.microsoft.com/office/word/2010/wordprocessingShape">
                    <wps:wsp>
                      <wps:cNvSpPr txBox="1"/>
                      <wps:spPr>
                        <a:xfrm>
                          <a:off x="0" y="0"/>
                          <a:ext cx="1922145" cy="212725"/>
                        </a:xfrm>
                        <a:prstGeom prst="rect">
                          <a:avLst/>
                        </a:prstGeom>
                        <a:solidFill>
                          <a:prstClr val="white"/>
                        </a:solidFill>
                        <a:ln>
                          <a:noFill/>
                        </a:ln>
                      </wps:spPr>
                      <wps:txbx>
                        <w:txbxContent>
                          <w:p w14:paraId="11DAA2CA" w14:textId="05DC24BD" w:rsidR="00046CFA" w:rsidRPr="00E756E6" w:rsidRDefault="00046CFA" w:rsidP="003E1F88">
                            <w:pPr>
                              <w:pStyle w:val="Caption"/>
                              <w:spacing w:after="40"/>
                              <w:rPr>
                                <w:noProof/>
                              </w:rPr>
                            </w:pPr>
                            <w:bookmarkStart w:id="8" w:name="_Ref67673707"/>
                            <w:r>
                              <w:t xml:space="preserve">Figure </w:t>
                            </w:r>
                            <w:fldSimple w:instr=" SEQ Figure \* ARABIC ">
                              <w:r w:rsidR="00B31F5F">
                                <w:rPr>
                                  <w:noProof/>
                                </w:rPr>
                                <w:t>9</w:t>
                              </w:r>
                            </w:fldSimple>
                            <w:bookmarkEnd w:id="8"/>
                            <w:r>
                              <w:t>: The law of reflection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9452" id="Text Box 224" o:spid="_x0000_s1078" type="#_x0000_t202" style="position:absolute;margin-left:365.9pt;margin-top:2.25pt;width:151.35pt;height:1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" stroked="f">
                <v:textbox inset="0,0,0,0">
                  <w:txbxContent>
                    <w:p w14:paraId="11DAA2CA" w14:textId="05DC24BD" w:rsidR="00046CFA" w:rsidRPr="00E756E6" w:rsidRDefault="00046CFA" w:rsidP="003E1F88">
                      <w:pPr>
                        <w:pStyle w:val="Caption"/>
                        <w:spacing w:after="40"/>
                        <w:rPr>
                          <w:noProof/>
                        </w:rPr>
                      </w:pPr>
                      <w:bookmarkStart w:id="9" w:name="_Ref67673707"/>
                      <w:r>
                        <w:t xml:space="preserve">Figure </w:t>
                      </w:r>
                      <w:fldSimple w:instr=" SEQ Figure \* ARABIC ">
                        <w:r w:rsidR="00B31F5F">
                          <w:rPr>
                            <w:noProof/>
                          </w:rPr>
                          <w:t>9</w:t>
                        </w:r>
                      </w:fldSimple>
                      <w:bookmarkEnd w:id="9"/>
                      <w:r>
                        <w:t>: The law of reflection</w:t>
                      </w:r>
                    </w:p>
                  </w:txbxContent>
                </v:textbox>
                <w10:wrap type="square"/>
              </v:shape>
            </w:pict>
          </mc:Fallback>
        </mc:AlternateContent>
      </w:r>
      <w:r w:rsidR="001B6EE6">
        <w:rPr>
          <w:rFonts w:eastAsiaTheme="minorEastAsia"/>
        </w:rPr>
        <w:t xml:space="preserve">If the surface is rough we might think that this is not the case. </w:t>
      </w:r>
      <w:r w:rsidR="00306028">
        <w:rPr>
          <w:rFonts w:eastAsiaTheme="minorEastAsia"/>
        </w:rPr>
        <w:t xml:space="preserve">If we take a closer look though </w:t>
      </w:r>
      <w:r w:rsidR="00160A52">
        <w:rPr>
          <w:rFonts w:eastAsiaTheme="minorEastAsia"/>
        </w:rPr>
        <w:t xml:space="preserve">we will see that the surface at the point of incidence is </w:t>
      </w:r>
      <w:r w:rsidR="005E3E5D">
        <w:rPr>
          <w:rFonts w:eastAsiaTheme="minorEastAsia"/>
        </w:rPr>
        <w:t xml:space="preserve">not in the direction we thought it </w:t>
      </w:r>
      <w:r w:rsidR="00007BB5">
        <w:rPr>
          <w:rFonts w:eastAsiaTheme="minorEastAsia"/>
        </w:rPr>
        <w:t>was. Surfaces as we said are rough at microscopic level</w:t>
      </w:r>
      <w:r w:rsidR="00677765">
        <w:rPr>
          <w:rFonts w:eastAsiaTheme="minorEastAsia"/>
        </w:rPr>
        <w:t xml:space="preserve">, </w:t>
      </w:r>
      <w:r w:rsidR="000E0FFE">
        <w:rPr>
          <w:rFonts w:eastAsiaTheme="minorEastAsia"/>
        </w:rPr>
        <w:t xml:space="preserve">making us think that </w:t>
      </w:r>
      <w:r w:rsidR="00677765">
        <w:rPr>
          <w:rFonts w:eastAsiaTheme="minorEastAsia"/>
        </w:rPr>
        <w:t>light</w:t>
      </w:r>
      <w:r w:rsidR="000E0FFE">
        <w:rPr>
          <w:rFonts w:eastAsiaTheme="minorEastAsia"/>
        </w:rPr>
        <w:t xml:space="preserve"> </w:t>
      </w:r>
      <w:r w:rsidR="00677765">
        <w:rPr>
          <w:rFonts w:eastAsiaTheme="minorEastAsia"/>
        </w:rPr>
        <w:t>behave</w:t>
      </w:r>
      <w:r w:rsidR="000E0FFE">
        <w:rPr>
          <w:rFonts w:eastAsiaTheme="minorEastAsia"/>
        </w:rPr>
        <w:t xml:space="preserve">s </w:t>
      </w:r>
      <w:r w:rsidR="008158C9">
        <w:rPr>
          <w:rFonts w:eastAsiaTheme="minorEastAsia"/>
        </w:rPr>
        <w:t>strangely, and not according to the laws of nature.</w:t>
      </w:r>
    </w:p>
    <w:p w14:paraId="4A34EFAF" w14:textId="5DBE2929" w:rsidR="008158C9" w:rsidRDefault="008158C9" w:rsidP="00511911">
      <w:pPr>
        <w:rPr>
          <w:rFonts w:eastAsiaTheme="minorEastAsia"/>
        </w:rPr>
      </w:pPr>
    </w:p>
    <w:p w14:paraId="6CE71067" w14:textId="47E2AD8A" w:rsidR="008158C9" w:rsidRDefault="00B61463" w:rsidP="00511911">
      <w:pPr>
        <w:pStyle w:val="Heading3"/>
        <w:spacing w:before="0" w:after="80"/>
      </w:pPr>
      <w:r>
        <w:t xml:space="preserve">Putting </w:t>
      </w:r>
      <w:r w:rsidR="00A86886">
        <w:t>it all</w:t>
      </w:r>
      <w:r>
        <w:t xml:space="preserve"> together</w:t>
      </w:r>
    </w:p>
    <w:p w14:paraId="3F50E224" w14:textId="6D22917D" w:rsidR="007F637A" w:rsidRDefault="003378DB" w:rsidP="00511911">
      <w:r>
        <w:t xml:space="preserve">We have seen how a simple source of light </w:t>
      </w:r>
      <w:r w:rsidR="00F662B2">
        <w:t xml:space="preserve">behaves. </w:t>
      </w:r>
      <w:r w:rsidR="004E6A69">
        <w:t xml:space="preserve">It is about time to add a </w:t>
      </w:r>
      <w:r w:rsidR="00B2155A">
        <w:t>light source into our scene and start adding some life to it.</w:t>
      </w:r>
    </w:p>
    <w:p w14:paraId="1102BDD6" w14:textId="1D18E762" w:rsidR="00983A10" w:rsidRDefault="007A7E8F" w:rsidP="00511911">
      <w:r>
        <w:t xml:space="preserve">For our needs we have created the </w:t>
      </w:r>
      <w:r w:rsidR="00FF60A7">
        <w:rPr>
          <w:b/>
          <w:bCs/>
          <w:i/>
          <w:iCs/>
        </w:rPr>
        <w:t>lights_materials</w:t>
      </w:r>
      <w:r>
        <w:t xml:space="preserve"> </w:t>
      </w:r>
      <w:r w:rsidR="009955E9">
        <w:t>sample.</w:t>
      </w:r>
      <w:r w:rsidR="00076D30">
        <w:t xml:space="preserve"> In this sample we </w:t>
      </w:r>
      <w:r w:rsidR="00833F01">
        <w:t xml:space="preserve">create some </w:t>
      </w:r>
      <w:r w:rsidR="007A627C">
        <w:t xml:space="preserve">lighting models of increasing complexity to </w:t>
      </w:r>
      <w:r w:rsidR="00420C03">
        <w:t xml:space="preserve">show some techniques </w:t>
      </w:r>
      <w:r w:rsidR="00905AEF">
        <w:t xml:space="preserve">we can use to add realism </w:t>
      </w:r>
      <w:r w:rsidR="00D436E0">
        <w:t>to</w:t>
      </w:r>
      <w:r w:rsidR="00905AEF">
        <w:t xml:space="preserve"> our scenes.</w:t>
      </w:r>
    </w:p>
    <w:p w14:paraId="7C82D2F9" w14:textId="69D0A5A5" w:rsidR="006E275B" w:rsidRDefault="00FF60A7" w:rsidP="00511911">
      <w:r>
        <w:t xml:space="preserve">To keep things organized and easy to use we create a class dedicated to light. </w:t>
      </w:r>
      <w:r w:rsidR="00D8167A">
        <w:t xml:space="preserve">This is the </w:t>
      </w:r>
      <w:r w:rsidR="00D8167A" w:rsidRPr="00D8167A">
        <w:rPr>
          <w:i/>
          <w:iCs/>
        </w:rPr>
        <w:t>cg_light</w:t>
      </w:r>
      <w:r w:rsidR="00D8167A">
        <w:t xml:space="preserve"> class. </w:t>
      </w:r>
      <w:r w:rsidR="00B93524">
        <w:t>It allows us to store the characteristics of the light</w:t>
      </w:r>
      <w:r w:rsidR="006C4D64">
        <w:t xml:space="preserve"> in one place and pass them to the shader in a clean and </w:t>
      </w:r>
      <w:r>
        <w:t>easy</w:t>
      </w:r>
      <w:r w:rsidR="006C4D64">
        <w:t xml:space="preserve"> way</w:t>
      </w:r>
      <w:r w:rsidR="00F944BB">
        <w:t>.</w:t>
      </w:r>
      <w:r>
        <w:t xml:space="preserve"> It is implemented in the </w:t>
      </w:r>
      <w:r w:rsidRPr="00FF60A7">
        <w:rPr>
          <w:i/>
          <w:iCs/>
        </w:rPr>
        <w:t>cg_light.h</w:t>
      </w:r>
      <w:r>
        <w:t xml:space="preserve"> and </w:t>
      </w:r>
      <w:r w:rsidRPr="00FF60A7">
        <w:rPr>
          <w:i/>
          <w:iCs/>
        </w:rPr>
        <w:t>cg_light.cpp</w:t>
      </w:r>
      <w:r>
        <w:t xml:space="preserve"> files.</w:t>
      </w:r>
    </w:p>
    <w:p w14:paraId="46EBA03E" w14:textId="44A27D00" w:rsidR="00785236" w:rsidRDefault="00785236" w:rsidP="00511911">
      <w:r>
        <w:t xml:space="preserve">The light has three major attributes: </w:t>
      </w:r>
      <w:r>
        <w:rPr>
          <w:i/>
          <w:iCs/>
        </w:rPr>
        <w:t xml:space="preserve">ambient, </w:t>
      </w:r>
      <w:r w:rsidR="004D4F3B">
        <w:rPr>
          <w:i/>
          <w:iCs/>
        </w:rPr>
        <w:t>diffuse,</w:t>
      </w:r>
      <w:r>
        <w:rPr>
          <w:i/>
          <w:iCs/>
        </w:rPr>
        <w:t xml:space="preserve"> </w:t>
      </w:r>
      <w:r>
        <w:t xml:space="preserve">and </w:t>
      </w:r>
      <w:r>
        <w:rPr>
          <w:i/>
          <w:iCs/>
        </w:rPr>
        <w:t>specular.</w:t>
      </w:r>
      <w:r>
        <w:t xml:space="preserve"> </w:t>
      </w:r>
      <w:r w:rsidR="00526A17">
        <w:t xml:space="preserve">We will start the description from the </w:t>
      </w:r>
      <w:r w:rsidR="00D436E0">
        <w:t>end</w:t>
      </w:r>
      <w:r w:rsidR="000221A9">
        <w:t>.</w:t>
      </w:r>
    </w:p>
    <w:p w14:paraId="7D5878BE" w14:textId="386D1B82" w:rsidR="000221A9" w:rsidRDefault="000221A9" w:rsidP="00511911">
      <w:r>
        <w:rPr>
          <w:i/>
          <w:iCs/>
        </w:rPr>
        <w:t>Specular</w:t>
      </w:r>
      <w:r>
        <w:t xml:space="preserve"> light is the light that is directly reflected off the surface of an object to our eyes</w:t>
      </w:r>
      <w:r w:rsidR="00C44B21">
        <w:t xml:space="preserve">. </w:t>
      </w:r>
      <w:r w:rsidR="004D4F3B">
        <w:t>Like</w:t>
      </w:r>
      <w:r w:rsidR="00C44B21">
        <w:t xml:space="preserve"> the reflection of the </w:t>
      </w:r>
      <w:r w:rsidR="004D4F3B">
        <w:t>sunlight</w:t>
      </w:r>
      <w:r w:rsidR="00C44B21">
        <w:t xml:space="preserve"> on a mirror.</w:t>
      </w:r>
      <w:r w:rsidR="003102C4">
        <w:t xml:space="preserve"> </w:t>
      </w:r>
      <w:r w:rsidR="003729BB">
        <w:t xml:space="preserve">The color of this light is the product of the color of the light source and the color of the object. </w:t>
      </w:r>
      <w:r w:rsidR="004B47FD">
        <w:t xml:space="preserve">Its intensity </w:t>
      </w:r>
      <w:r w:rsidR="00A92AD2">
        <w:t>depends on the orientation of the object.</w:t>
      </w:r>
    </w:p>
    <w:p w14:paraId="77742141" w14:textId="4C99FEAF" w:rsidR="005C3646" w:rsidRPr="00411D2C" w:rsidRDefault="00411D2C" w:rsidP="00511911">
      <w:r>
        <w:rPr>
          <w:i/>
          <w:iCs/>
        </w:rPr>
        <w:t>Diffuse</w:t>
      </w:r>
      <w:r>
        <w:t xml:space="preserve"> light is generated by the </w:t>
      </w:r>
      <w:r w:rsidR="00EF0F2C">
        <w:t>roughness of object surface</w:t>
      </w:r>
      <w:r w:rsidR="00F57F43">
        <w:t>s</w:t>
      </w:r>
      <w:r w:rsidR="00EF0F2C">
        <w:t>.</w:t>
      </w:r>
      <w:r w:rsidR="005830F9">
        <w:t xml:space="preserve"> </w:t>
      </w:r>
      <w:r w:rsidR="006C0152">
        <w:t xml:space="preserve">Because of the roughness of </w:t>
      </w:r>
      <w:r w:rsidR="002D4461">
        <w:t>any surfa</w:t>
      </w:r>
      <w:r w:rsidR="007857C8">
        <w:t>ce</w:t>
      </w:r>
      <w:r w:rsidR="00F57F43">
        <w:t>,</w:t>
      </w:r>
      <w:r w:rsidR="007857C8">
        <w:t xml:space="preserve"> </w:t>
      </w:r>
      <w:r w:rsidR="00105A35">
        <w:t xml:space="preserve">part of the light that falls on them is reflected </w:t>
      </w:r>
      <w:r w:rsidR="00D436E0">
        <w:t>in</w:t>
      </w:r>
      <w:r w:rsidR="00105A35">
        <w:t xml:space="preserve"> random </w:t>
      </w:r>
      <w:r w:rsidR="0099113D">
        <w:t>directions</w:t>
      </w:r>
      <w:r w:rsidR="00F57F43">
        <w:t xml:space="preserve">. </w:t>
      </w:r>
      <w:r w:rsidR="00C2104F">
        <w:t xml:space="preserve">Some of this </w:t>
      </w:r>
      <w:r w:rsidR="005C3646">
        <w:t xml:space="preserve">randomly reflected light reaches our eyes. </w:t>
      </w:r>
      <w:r w:rsidR="00586B86">
        <w:t xml:space="preserve">Its color is again a product of the </w:t>
      </w:r>
      <w:r w:rsidR="007A0F28">
        <w:rPr>
          <w:i/>
          <w:iCs/>
        </w:rPr>
        <w:t>di</w:t>
      </w:r>
      <w:r w:rsidR="007E140C">
        <w:rPr>
          <w:i/>
          <w:iCs/>
        </w:rPr>
        <w:t>f</w:t>
      </w:r>
      <w:r w:rsidR="007A0F28">
        <w:rPr>
          <w:i/>
          <w:iCs/>
        </w:rPr>
        <w:t xml:space="preserve">fuse </w:t>
      </w:r>
      <w:r w:rsidR="00500F9F">
        <w:t>color of the light and the color of the object.</w:t>
      </w:r>
    </w:p>
    <w:p w14:paraId="28FE7AA8" w14:textId="0474FDCD" w:rsidR="00151BFD" w:rsidRDefault="00D436E0" w:rsidP="00511911">
      <w:r>
        <w:rPr>
          <w:i/>
          <w:iCs/>
        </w:rPr>
        <w:t>Ambient</w:t>
      </w:r>
      <w:r>
        <w:t xml:space="preserve"> light</w:t>
      </w:r>
      <w:r w:rsidR="00D70BFD">
        <w:t xml:space="preserve"> is the light that has no </w:t>
      </w:r>
      <w:r w:rsidR="00DF0555">
        <w:t xml:space="preserve">direct </w:t>
      </w:r>
      <w:r w:rsidR="00D85FFA">
        <w:t>source and</w:t>
      </w:r>
      <w:r w:rsidR="00DF0555">
        <w:t xml:space="preserve"> seems to come from all directions. It is </w:t>
      </w:r>
      <w:r w:rsidR="004D7000">
        <w:t xml:space="preserve">the result of </w:t>
      </w:r>
      <w:r w:rsidR="007E140C">
        <w:t xml:space="preserve">consecutive </w:t>
      </w:r>
      <w:r w:rsidR="0075520C">
        <w:t xml:space="preserve">reflections of the light on various surfaces in the scene, </w:t>
      </w:r>
      <w:r w:rsidR="00674DA2">
        <w:t xml:space="preserve">diffusions that may </w:t>
      </w:r>
      <w:r w:rsidR="00980492">
        <w:t>occur</w:t>
      </w:r>
      <w:r w:rsidR="00674DA2">
        <w:t xml:space="preserve"> </w:t>
      </w:r>
      <w:r w:rsidR="00980492">
        <w:t xml:space="preserve">and even diffusion caused by </w:t>
      </w:r>
      <w:r w:rsidR="0044777B">
        <w:t>the atmosphere. Exact calculation of the ambient light is too complex and time consuming</w:t>
      </w:r>
      <w:r w:rsidR="00151BFD">
        <w:t>,</w:t>
      </w:r>
      <w:r w:rsidR="0044777B">
        <w:t xml:space="preserve"> </w:t>
      </w:r>
      <w:r w:rsidR="00E20C86">
        <w:t xml:space="preserve">so we assume that it is a constant light that is the same </w:t>
      </w:r>
      <w:r w:rsidR="00151BFD">
        <w:t>in all directions.</w:t>
      </w:r>
    </w:p>
    <w:p w14:paraId="41D655CF" w14:textId="0EE3C7E7" w:rsidR="0037443D" w:rsidRDefault="005425AF" w:rsidP="00511911">
      <w:r>
        <w:t xml:space="preserve">All the calculations are done in the shader. </w:t>
      </w:r>
      <w:r w:rsidR="00055ABE">
        <w:t xml:space="preserve">Starting </w:t>
      </w:r>
      <w:r w:rsidR="00205CF0">
        <w:t>with the vertex shader</w:t>
      </w:r>
      <w:r w:rsidR="00232531">
        <w:t xml:space="preserve"> which</w:t>
      </w:r>
      <w:r w:rsidR="00CC1BB5">
        <w:t>,</w:t>
      </w:r>
      <w:r w:rsidR="009F4744">
        <w:t xml:space="preserve"> apart from </w:t>
      </w:r>
      <w:r w:rsidR="00E65B29">
        <w:t>calculating the vertex position in the view</w:t>
      </w:r>
      <w:r w:rsidR="00BD64C9">
        <w:t xml:space="preserve"> and extract the texture coordinates</w:t>
      </w:r>
      <w:r w:rsidR="00E65B29">
        <w:t>, has to calculate the</w:t>
      </w:r>
      <w:r w:rsidR="00C56106">
        <w:t xml:space="preserve"> position of the vertex in the 3D space as well as its </w:t>
      </w:r>
      <w:r w:rsidR="00C56106">
        <w:rPr>
          <w:i/>
          <w:iCs/>
        </w:rPr>
        <w:t>normal vector</w:t>
      </w:r>
      <w:r w:rsidR="00C56106">
        <w:t xml:space="preserve">. These two values will be needed </w:t>
      </w:r>
      <w:r w:rsidR="003E6A75">
        <w:t>to calculate the lighting.</w:t>
      </w:r>
      <w:r w:rsidR="006D3805">
        <w:t xml:space="preserve"> </w:t>
      </w:r>
    </w:p>
    <w:p w14:paraId="08733630" w14:textId="2CB9BE90" w:rsidR="00F04FA5" w:rsidRDefault="008667EC" w:rsidP="00511911">
      <w:r>
        <w:t xml:space="preserve">Now that we have calculated the </w:t>
      </w:r>
      <w:r w:rsidR="00F45D20">
        <w:t xml:space="preserve">position and the normal vector of the vertex </w:t>
      </w:r>
      <w:r w:rsidR="00FB4657">
        <w:t xml:space="preserve">we can calculate the color of the fragment. </w:t>
      </w:r>
      <w:r w:rsidR="00095B53">
        <w:t>We are starting with the easy part of our calcu</w:t>
      </w:r>
      <w:r w:rsidR="00FC64E9">
        <w:t>lation</w:t>
      </w:r>
      <w:r w:rsidR="0049737C">
        <w:t xml:space="preserve">, the </w:t>
      </w:r>
      <w:r w:rsidR="0049737C">
        <w:rPr>
          <w:i/>
          <w:iCs/>
        </w:rPr>
        <w:t>ambient</w:t>
      </w:r>
      <w:r w:rsidR="0049737C">
        <w:t xml:space="preserve"> light.</w:t>
      </w:r>
      <w:r w:rsidR="00483F83">
        <w:t xml:space="preserve"> This </w:t>
      </w:r>
      <w:r w:rsidR="0095652F">
        <w:t xml:space="preserve">is a simple multiplication between the </w:t>
      </w:r>
      <w:r w:rsidR="001E6D5E">
        <w:rPr>
          <w:i/>
          <w:iCs/>
        </w:rPr>
        <w:t>ambient</w:t>
      </w:r>
      <w:r w:rsidR="001E6D5E">
        <w:t xml:space="preserve"> factor of the light and the light color</w:t>
      </w:r>
      <w:r w:rsidR="0062490E">
        <w:t>.</w:t>
      </w:r>
      <w:r w:rsidR="00BB7B08">
        <w:t xml:space="preserve"> </w:t>
      </w:r>
      <w:r w:rsidR="0009561F">
        <w:t>W</w:t>
      </w:r>
      <w:r w:rsidR="00BB7B08">
        <w:t>e do not have to calculate any direction or reflection</w:t>
      </w:r>
      <w:r w:rsidR="0009561F">
        <w:t>, so we are done with one of the light components.</w:t>
      </w:r>
    </w:p>
    <w:p w14:paraId="367B1F53" w14:textId="61407270" w:rsidR="007B7EB1" w:rsidRDefault="00C547F9" w:rsidP="00511911">
      <w:r>
        <w:t xml:space="preserve">The other two components are the </w:t>
      </w:r>
      <w:r>
        <w:rPr>
          <w:i/>
          <w:iCs/>
        </w:rPr>
        <w:t>specular</w:t>
      </w:r>
      <w:r>
        <w:t xml:space="preserve"> light</w:t>
      </w:r>
      <w:r w:rsidR="00EE6116">
        <w:t xml:space="preserve">, </w:t>
      </w:r>
      <w:r w:rsidR="0046370C">
        <w:t xml:space="preserve">and the </w:t>
      </w:r>
      <w:r w:rsidR="0046370C">
        <w:rPr>
          <w:i/>
          <w:iCs/>
        </w:rPr>
        <w:t>diffused</w:t>
      </w:r>
      <w:r w:rsidR="0046370C">
        <w:t xml:space="preserve"> light</w:t>
      </w:r>
      <w:r w:rsidR="006D621F">
        <w:t xml:space="preserve">. </w:t>
      </w:r>
      <w:r w:rsidR="00FB7A00">
        <w:t>These require the calculation of the light direction</w:t>
      </w:r>
      <w:r w:rsidR="00DD3B53">
        <w:t xml:space="preserve">, the view </w:t>
      </w:r>
      <w:r w:rsidR="004D4F3B">
        <w:t>direction,</w:t>
      </w:r>
      <w:r w:rsidR="00DD3B53">
        <w:t xml:space="preserve"> </w:t>
      </w:r>
      <w:r w:rsidR="00455FC5">
        <w:t>and the reflection of the light on the surface.</w:t>
      </w:r>
    </w:p>
    <w:p w14:paraId="06057E95" w14:textId="7E357944" w:rsidR="000B649E" w:rsidRDefault="000B649E" w:rsidP="00511911">
      <w:r>
        <w:t xml:space="preserve">For the </w:t>
      </w:r>
      <w:r w:rsidR="00FC3027">
        <w:rPr>
          <w:i/>
          <w:iCs/>
        </w:rPr>
        <w:t>specular</w:t>
      </w:r>
      <w:r w:rsidR="00FC3027">
        <w:t xml:space="preserve"> part of the </w:t>
      </w:r>
      <w:r w:rsidR="004D4F3B">
        <w:t>light,</w:t>
      </w:r>
      <w:r w:rsidR="00FC3027">
        <w:t xml:space="preserve"> we calculate </w:t>
      </w:r>
      <w:r w:rsidR="009A6770">
        <w:t xml:space="preserve">the </w:t>
      </w:r>
      <w:r w:rsidR="00700595">
        <w:t>strength of the reflection</w:t>
      </w:r>
      <w:r w:rsidR="00755259">
        <w:t xml:space="preserve">. </w:t>
      </w:r>
      <w:r w:rsidR="005120F2">
        <w:t xml:space="preserve">This determines </w:t>
      </w:r>
      <w:r w:rsidR="005C4D87">
        <w:t>how the reflection spreads over the surface of the object</w:t>
      </w:r>
      <w:r w:rsidR="00837E0D">
        <w:t xml:space="preserve">, </w:t>
      </w:r>
      <w:r w:rsidR="00DA2501">
        <w:t xml:space="preserve">a.k.a. how big is the bright </w:t>
      </w:r>
      <w:r w:rsidR="000E627E">
        <w:t>spot on the surface.</w:t>
      </w:r>
      <w:r w:rsidR="00AE7D33">
        <w:t xml:space="preserve"> Then we combine it with </w:t>
      </w:r>
      <w:r w:rsidR="00DE3F70">
        <w:t xml:space="preserve">the </w:t>
      </w:r>
      <w:r w:rsidR="00DE3F70">
        <w:lastRenderedPageBreak/>
        <w:t>properties of the material</w:t>
      </w:r>
      <w:r w:rsidR="003D2FEE">
        <w:t xml:space="preserve">, how shiny the object is. </w:t>
      </w:r>
      <w:r w:rsidR="00906478">
        <w:t>We will return to this later when we talk about materials</w:t>
      </w:r>
      <w:r w:rsidR="00930ED2">
        <w:t xml:space="preserve">, for the moment we just </w:t>
      </w:r>
      <w:r w:rsidR="00195870">
        <w:t>give it a value.</w:t>
      </w:r>
    </w:p>
    <w:p w14:paraId="73A44768" w14:textId="61A83C7C" w:rsidR="00195870" w:rsidRDefault="00195870" w:rsidP="00511911">
      <w:r>
        <w:t xml:space="preserve">The </w:t>
      </w:r>
      <w:r>
        <w:rPr>
          <w:i/>
          <w:iCs/>
        </w:rPr>
        <w:t>diffusion</w:t>
      </w:r>
      <w:r w:rsidR="00261A22">
        <w:t xml:space="preserve"> determines the amount of light that comes to our eyes when </w:t>
      </w:r>
      <w:r w:rsidR="004D770B">
        <w:t xml:space="preserve">the object surface is not reflecting the light to </w:t>
      </w:r>
      <w:r w:rsidR="0017351B">
        <w:t>us. This is why we need the orientation calculations</w:t>
      </w:r>
      <w:r w:rsidR="007D1A03">
        <w:t xml:space="preserve">. We need to know if the light </w:t>
      </w:r>
      <w:r w:rsidR="006F3DC1">
        <w:t>falls directly on it, and if so how</w:t>
      </w:r>
      <w:r w:rsidR="00612E5C">
        <w:t xml:space="preserve"> bright it may seem to us.</w:t>
      </w:r>
    </w:p>
    <w:p w14:paraId="0E2554AA" w14:textId="3EF6388E" w:rsidR="00727EEF" w:rsidRDefault="00727EEF" w:rsidP="00511911">
      <w:r>
        <w:t xml:space="preserve">The amount </w:t>
      </w:r>
      <w:r w:rsidR="00B901A1">
        <w:t xml:space="preserve">and the hue </w:t>
      </w:r>
      <w:r>
        <w:t xml:space="preserve">of </w:t>
      </w:r>
      <w:r w:rsidR="00B901A1">
        <w:t xml:space="preserve">the light that </w:t>
      </w:r>
      <w:r w:rsidR="00127C6B">
        <w:t xml:space="preserve">falls on the object is the sum of the three components we </w:t>
      </w:r>
      <w:r w:rsidR="007864A5">
        <w:t xml:space="preserve">calculated. Multiplying it with the </w:t>
      </w:r>
      <w:r w:rsidR="00D34FED">
        <w:t>color of the object we obtain the final color we see.</w:t>
      </w:r>
    </w:p>
    <w:p w14:paraId="1DF8F361" w14:textId="272EDE77" w:rsidR="00046E08" w:rsidRDefault="006A7571" w:rsidP="00511911">
      <w:r>
        <w:t xml:space="preserve">This is the </w:t>
      </w:r>
      <w:r w:rsidR="00C91E19">
        <w:t>vertex shader we just described:</w:t>
      </w:r>
      <w:r w:rsidR="000904D3">
        <w:rPr>
          <w:noProof/>
        </w:rPr>
        <mc:AlternateContent>
          <mc:Choice Requires="wps">
            <w:drawing>
              <wp:inline distT="0" distB="0" distL="0" distR="0" wp14:anchorId="13969689" wp14:editId="76EC9C58">
                <wp:extent cx="6629400" cy="4476584"/>
                <wp:effectExtent l="0" t="0" r="19050" b="19685"/>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476584"/>
                        </a:xfrm>
                        <a:prstGeom prst="rect">
                          <a:avLst/>
                        </a:prstGeom>
                        <a:noFill/>
                        <a:ln w="9525">
                          <a:solidFill>
                            <a:srgbClr val="000000"/>
                          </a:solidFill>
                          <a:miter lim="800000"/>
                          <a:headEnd/>
                          <a:tailEnd/>
                        </a:ln>
                      </wps:spPr>
                      <wps:txbx>
                        <w:txbxContent>
                          <w:p w14:paraId="7801AD46" w14:textId="07D9D56C"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xml:space="preserve">// we use the same vertex shader for all the shaders in this </w:t>
                            </w:r>
                            <w:r w:rsidR="004470D4" w:rsidRPr="001608B2">
                              <w:rPr>
                                <w:rFonts w:ascii="Consolas" w:hAnsi="Consolas" w:cs="Consolas"/>
                                <w:color w:val="008000"/>
                                <w:sz w:val="20"/>
                                <w:szCs w:val="20"/>
                              </w:rPr>
                              <w:t>part</w:t>
                            </w:r>
                          </w:p>
                          <w:p w14:paraId="7361419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751D9B0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these are set in the array buffer</w:t>
                            </w:r>
                          </w:p>
                          <w:p w14:paraId="0BD0B09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0)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aPos;</w:t>
                            </w:r>
                          </w:p>
                          <w:p w14:paraId="6014278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1)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aNormal;</w:t>
                            </w:r>
                          </w:p>
                          <w:p w14:paraId="003CBA70"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2)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vec2 aTexCoord;</w:t>
                            </w:r>
                          </w:p>
                          <w:p w14:paraId="34C9191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21D4E00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the transformation matrices</w:t>
                            </w:r>
                          </w:p>
                          <w:p w14:paraId="7EA42045"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mat4 camera;</w:t>
                            </w:r>
                          </w:p>
                          <w:p w14:paraId="7976F731"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mat4 model;</w:t>
                            </w:r>
                          </w:p>
                          <w:p w14:paraId="63F6040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7004F8F9"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data we pass to the fragment shader</w:t>
                            </w:r>
                          </w:p>
                          <w:p w14:paraId="09D05B67"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vec2 texCoord;</w:t>
                            </w:r>
                          </w:p>
                          <w:p w14:paraId="194F241C"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Normal;</w:t>
                            </w:r>
                          </w:p>
                          <w:p w14:paraId="0C2907AA"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pos;</w:t>
                            </w:r>
                          </w:p>
                          <w:p w14:paraId="1D17AECC"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309977C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0A9461C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some code optimization</w:t>
                            </w:r>
                          </w:p>
                          <w:p w14:paraId="79773B38"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this product appears twice in our code</w:t>
                            </w:r>
                          </w:p>
                          <w:p w14:paraId="6E27DB30" w14:textId="65B66B1A"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w:t>
                            </w:r>
                            <w:r w:rsidR="009E4FF3" w:rsidRPr="001608B2">
                              <w:rPr>
                                <w:rFonts w:ascii="Consolas" w:hAnsi="Consolas" w:cs="Consolas"/>
                                <w:color w:val="008000"/>
                                <w:sz w:val="20"/>
                                <w:szCs w:val="20"/>
                              </w:rPr>
                              <w:t>so,</w:t>
                            </w:r>
                            <w:r w:rsidRPr="001608B2">
                              <w:rPr>
                                <w:rFonts w:ascii="Consolas" w:hAnsi="Consolas" w:cs="Consolas"/>
                                <w:color w:val="008000"/>
                                <w:sz w:val="20"/>
                                <w:szCs w:val="20"/>
                              </w:rPr>
                              <w:t xml:space="preserve"> we calculate it once</w:t>
                            </w:r>
                          </w:p>
                          <w:p w14:paraId="0A10A66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vec4 p = model * vec4(aPos, 1);</w:t>
                            </w:r>
                          </w:p>
                          <w:p w14:paraId="3BCD1297" w14:textId="19DEBE04"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first occurrence in gl_Position calculation</w:t>
                            </w:r>
                          </w:p>
                          <w:p w14:paraId="454EFBC7"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gl_Position = camera * p; </w:t>
                            </w:r>
                            <w:r w:rsidRPr="001608B2">
                              <w:rPr>
                                <w:rFonts w:ascii="Consolas" w:hAnsi="Consolas" w:cs="Consolas"/>
                                <w:color w:val="008000"/>
                                <w:sz w:val="20"/>
                                <w:szCs w:val="20"/>
                              </w:rPr>
                              <w:t>// model* vec4(aPos, 1);</w:t>
                            </w:r>
                          </w:p>
                          <w:p w14:paraId="021DE1B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texCoord = aTexCoord;</w:t>
                            </w:r>
                          </w:p>
                          <w:p w14:paraId="4F696DA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vertex position in space (no view)</w:t>
                            </w:r>
                          </w:p>
                          <w:p w14:paraId="1AA01AF4" w14:textId="4723AED0"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second occurrence in vertex position in 3D</w:t>
                            </w:r>
                          </w:p>
                          <w:p w14:paraId="0B36BC1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pos = vec3(p); </w:t>
                            </w:r>
                            <w:r w:rsidRPr="001608B2">
                              <w:rPr>
                                <w:rFonts w:ascii="Consolas" w:hAnsi="Consolas" w:cs="Consolas"/>
                                <w:color w:val="008000"/>
                                <w:sz w:val="20"/>
                                <w:szCs w:val="20"/>
                              </w:rPr>
                              <w:t>//  model* vec4(aPos, 1));</w:t>
                            </w:r>
                          </w:p>
                          <w:p w14:paraId="4DDB6439"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Normal = mat3(transpose(inverse(model))) * aNormal;</w:t>
                            </w:r>
                          </w:p>
                          <w:p w14:paraId="32F3C3D2" w14:textId="54B63183" w:rsidR="00046CFA" w:rsidRPr="001608B2" w:rsidRDefault="00046CFA" w:rsidP="008E21EC">
                            <w:pPr>
                              <w:spacing w:after="0"/>
                              <w:rPr>
                                <w:sz w:val="20"/>
                                <w:szCs w:val="20"/>
                              </w:rPr>
                            </w:pPr>
                            <w:r w:rsidRPr="001608B2">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13969689" id="_x0000_s1079" type="#_x0000_t202" style="width:522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" filled="f">
                <v:textbox>
                  <w:txbxContent>
                    <w:p w14:paraId="7801AD46" w14:textId="07D9D56C"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xml:space="preserve">// we use the same vertex shader for all the shaders in this </w:t>
                      </w:r>
                      <w:r w:rsidR="004470D4" w:rsidRPr="001608B2">
                        <w:rPr>
                          <w:rFonts w:ascii="Consolas" w:hAnsi="Consolas" w:cs="Consolas"/>
                          <w:color w:val="008000"/>
                          <w:sz w:val="20"/>
                          <w:szCs w:val="20"/>
                        </w:rPr>
                        <w:t>part</w:t>
                      </w:r>
                    </w:p>
                    <w:p w14:paraId="7361419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751D9B0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these are set in the array buffer</w:t>
                      </w:r>
                    </w:p>
                    <w:p w14:paraId="0BD0B09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0)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aPos;</w:t>
                      </w:r>
                    </w:p>
                    <w:p w14:paraId="6014278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1)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aNormal;</w:t>
                      </w:r>
                    </w:p>
                    <w:p w14:paraId="003CBA70"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layout(location = 2) </w:t>
                      </w:r>
                      <w:r w:rsidRPr="001608B2">
                        <w:rPr>
                          <w:rFonts w:ascii="Consolas" w:hAnsi="Consolas" w:cs="Consolas"/>
                          <w:color w:val="0000FF"/>
                          <w:sz w:val="20"/>
                          <w:szCs w:val="20"/>
                        </w:rPr>
                        <w:t>in</w:t>
                      </w:r>
                      <w:r w:rsidRPr="001608B2">
                        <w:rPr>
                          <w:rFonts w:ascii="Consolas" w:hAnsi="Consolas" w:cs="Consolas"/>
                          <w:color w:val="000000"/>
                          <w:sz w:val="20"/>
                          <w:szCs w:val="20"/>
                        </w:rPr>
                        <w:t xml:space="preserve"> vec2 aTexCoord;</w:t>
                      </w:r>
                    </w:p>
                    <w:p w14:paraId="34C9191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21D4E00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the transformation matrices</w:t>
                      </w:r>
                    </w:p>
                    <w:p w14:paraId="7EA42045"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mat4 camera;</w:t>
                      </w:r>
                    </w:p>
                    <w:p w14:paraId="7976F731"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mat4 model;</w:t>
                      </w:r>
                    </w:p>
                    <w:p w14:paraId="63F6040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7004F8F9"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8000"/>
                          <w:sz w:val="20"/>
                          <w:szCs w:val="20"/>
                        </w:rPr>
                        <w:t>// data we pass to the fragment shader</w:t>
                      </w:r>
                    </w:p>
                    <w:p w14:paraId="09D05B67"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vec2 texCoord;</w:t>
                      </w:r>
                    </w:p>
                    <w:p w14:paraId="194F241C"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Normal;</w:t>
                      </w:r>
                    </w:p>
                    <w:p w14:paraId="0C2907AA"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pos;</w:t>
                      </w:r>
                    </w:p>
                    <w:p w14:paraId="1D17AECC"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p>
                    <w:p w14:paraId="309977C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0A9461C3"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some code optimization</w:t>
                      </w:r>
                    </w:p>
                    <w:p w14:paraId="79773B38"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this product appears twice in our code</w:t>
                      </w:r>
                    </w:p>
                    <w:p w14:paraId="6E27DB30" w14:textId="65B66B1A"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w:t>
                      </w:r>
                      <w:r w:rsidR="009E4FF3" w:rsidRPr="001608B2">
                        <w:rPr>
                          <w:rFonts w:ascii="Consolas" w:hAnsi="Consolas" w:cs="Consolas"/>
                          <w:color w:val="008000"/>
                          <w:sz w:val="20"/>
                          <w:szCs w:val="20"/>
                        </w:rPr>
                        <w:t>so,</w:t>
                      </w:r>
                      <w:r w:rsidRPr="001608B2">
                        <w:rPr>
                          <w:rFonts w:ascii="Consolas" w:hAnsi="Consolas" w:cs="Consolas"/>
                          <w:color w:val="008000"/>
                          <w:sz w:val="20"/>
                          <w:szCs w:val="20"/>
                        </w:rPr>
                        <w:t xml:space="preserve"> we calculate it once</w:t>
                      </w:r>
                    </w:p>
                    <w:p w14:paraId="0A10A66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vec4 p = model * vec4(aPos, 1);</w:t>
                      </w:r>
                    </w:p>
                    <w:p w14:paraId="3BCD1297" w14:textId="19DEBE04"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first occurrence in gl_Position calculation</w:t>
                      </w:r>
                    </w:p>
                    <w:p w14:paraId="454EFBC7"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gl_Position = camera * p; </w:t>
                      </w:r>
                      <w:r w:rsidRPr="001608B2">
                        <w:rPr>
                          <w:rFonts w:ascii="Consolas" w:hAnsi="Consolas" w:cs="Consolas"/>
                          <w:color w:val="008000"/>
                          <w:sz w:val="20"/>
                          <w:szCs w:val="20"/>
                        </w:rPr>
                        <w:t>// model* vec4(aPos, 1);</w:t>
                      </w:r>
                    </w:p>
                    <w:p w14:paraId="021DE1BB"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texCoord = aTexCoord;</w:t>
                      </w:r>
                    </w:p>
                    <w:p w14:paraId="4F696DA4"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vertex position in space (no view)</w:t>
                      </w:r>
                    </w:p>
                    <w:p w14:paraId="1AA01AF4" w14:textId="4723AED0"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second occurrence in vertex position in 3D</w:t>
                      </w:r>
                    </w:p>
                    <w:p w14:paraId="0B36BC1D"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pos = vec3(p); </w:t>
                      </w:r>
                      <w:r w:rsidRPr="001608B2">
                        <w:rPr>
                          <w:rFonts w:ascii="Consolas" w:hAnsi="Consolas" w:cs="Consolas"/>
                          <w:color w:val="008000"/>
                          <w:sz w:val="20"/>
                          <w:szCs w:val="20"/>
                        </w:rPr>
                        <w:t>//  model* vec4(aPos, 1));</w:t>
                      </w:r>
                    </w:p>
                    <w:p w14:paraId="4DDB6439" w14:textId="77777777" w:rsidR="00046CFA" w:rsidRPr="001608B2" w:rsidRDefault="00046CFA" w:rsidP="000904D3">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Normal = mat3(transpose(inverse(model))) * aNormal;</w:t>
                      </w:r>
                    </w:p>
                    <w:p w14:paraId="32F3C3D2" w14:textId="54B63183" w:rsidR="00046CFA" w:rsidRPr="001608B2" w:rsidRDefault="00046CFA" w:rsidP="008E21EC">
                      <w:pPr>
                        <w:spacing w:after="0"/>
                        <w:rPr>
                          <w:sz w:val="20"/>
                          <w:szCs w:val="20"/>
                        </w:rPr>
                      </w:pPr>
                      <w:r w:rsidRPr="001608B2">
                        <w:rPr>
                          <w:rFonts w:ascii="Consolas" w:hAnsi="Consolas" w:cs="Consolas"/>
                          <w:color w:val="000000"/>
                          <w:sz w:val="20"/>
                          <w:szCs w:val="20"/>
                        </w:rPr>
                        <w:t>}</w:t>
                      </w:r>
                    </w:p>
                  </w:txbxContent>
                </v:textbox>
                <w10:anchorlock/>
              </v:shape>
            </w:pict>
          </mc:Fallback>
        </mc:AlternateContent>
      </w:r>
    </w:p>
    <w:p w14:paraId="0FDA9471" w14:textId="07A01E88" w:rsidR="00C91E19" w:rsidRDefault="00C91E19" w:rsidP="00511911">
      <w:r>
        <w:t>And this is the fragment shader:</w:t>
      </w:r>
    </w:p>
    <w:p w14:paraId="3DF4EC0F" w14:textId="599A00DF" w:rsidR="00C91E19" w:rsidRDefault="00A35D76" w:rsidP="00511911">
      <w:r>
        <w:rPr>
          <w:noProof/>
        </w:rPr>
        <w:lastRenderedPageBreak/>
        <mc:AlternateContent>
          <mc:Choice Requires="wps">
            <w:drawing>
              <wp:inline distT="0" distB="0" distL="0" distR="0" wp14:anchorId="1A686AA3" wp14:editId="42BAA08B">
                <wp:extent cx="6629400" cy="8014914"/>
                <wp:effectExtent l="0" t="0" r="19050" b="24765"/>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014914"/>
                        </a:xfrm>
                        <a:prstGeom prst="rect">
                          <a:avLst/>
                        </a:prstGeom>
                        <a:noFill/>
                        <a:ln w="9525">
                          <a:solidFill>
                            <a:srgbClr val="000000"/>
                          </a:solidFill>
                          <a:miter lim="800000"/>
                          <a:headEnd/>
                          <a:tailEnd/>
                        </a:ln>
                      </wps:spPr>
                      <wps:txbx>
                        <w:txbxContent>
                          <w:p w14:paraId="40E6E387"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74B392D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281582B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lightsource {</w:t>
                            </w:r>
                          </w:p>
                          <w:p w14:paraId="5C45B33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int</w:t>
                            </w:r>
                            <w:r w:rsidRPr="001608B2">
                              <w:rPr>
                                <w:rFonts w:ascii="Consolas" w:hAnsi="Consolas" w:cs="Consolas"/>
                                <w:color w:val="000000"/>
                                <w:sz w:val="20"/>
                                <w:szCs w:val="20"/>
                              </w:rPr>
                              <w:t xml:space="preserve"> type;             </w:t>
                            </w:r>
                            <w:r w:rsidRPr="001608B2">
                              <w:rPr>
                                <w:rFonts w:ascii="Consolas" w:hAnsi="Consolas" w:cs="Consolas"/>
                                <w:color w:val="008000"/>
                                <w:sz w:val="20"/>
                                <w:szCs w:val="20"/>
                              </w:rPr>
                              <w:t>// SPOTLIGHT=1, DIRLIGHT=2</w:t>
                            </w:r>
                          </w:p>
                          <w:p w14:paraId="78F989BD"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pos_or_dir;      </w:t>
                            </w:r>
                            <w:r w:rsidRPr="001608B2">
                              <w:rPr>
                                <w:rFonts w:ascii="Consolas" w:hAnsi="Consolas" w:cs="Consolas"/>
                                <w:color w:val="008000"/>
                                <w:sz w:val="20"/>
                                <w:szCs w:val="20"/>
                              </w:rPr>
                              <w:t>// light location</w:t>
                            </w:r>
                          </w:p>
                          <w:p w14:paraId="1826176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w:t>
                            </w:r>
                            <w:r w:rsidRPr="001608B2">
                              <w:rPr>
                                <w:rFonts w:ascii="Consolas" w:hAnsi="Consolas" w:cs="Consolas"/>
                                <w:color w:val="008000"/>
                                <w:sz w:val="20"/>
                                <w:szCs w:val="20"/>
                              </w:rPr>
                              <w:t>// the ambience property of the light</w:t>
                            </w:r>
                          </w:p>
                          <w:p w14:paraId="085D0BD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w:t>
                            </w:r>
                            <w:r w:rsidRPr="001608B2">
                              <w:rPr>
                                <w:rFonts w:ascii="Consolas" w:hAnsi="Consolas" w:cs="Consolas"/>
                                <w:color w:val="008000"/>
                                <w:sz w:val="20"/>
                                <w:szCs w:val="20"/>
                              </w:rPr>
                              <w:t>// the diffuse property of the light</w:t>
                            </w:r>
                          </w:p>
                          <w:p w14:paraId="749AD6EB"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w:t>
                            </w:r>
                            <w:r w:rsidRPr="001608B2">
                              <w:rPr>
                                <w:rFonts w:ascii="Consolas" w:hAnsi="Consolas" w:cs="Consolas"/>
                                <w:color w:val="008000"/>
                                <w:sz w:val="20"/>
                                <w:szCs w:val="20"/>
                              </w:rPr>
                              <w:t>// the specular property of the light</w:t>
                            </w:r>
                          </w:p>
                          <w:p w14:paraId="7333E39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28AEF93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lightsource light;</w:t>
                            </w:r>
                          </w:p>
                          <w:p w14:paraId="5B9A7E7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cameraPos;   </w:t>
                            </w:r>
                            <w:r w:rsidRPr="001608B2">
                              <w:rPr>
                                <w:rFonts w:ascii="Consolas" w:hAnsi="Consolas" w:cs="Consolas"/>
                                <w:color w:val="008000"/>
                                <w:sz w:val="20"/>
                                <w:szCs w:val="20"/>
                              </w:rPr>
                              <w:t>// viewer location</w:t>
                            </w:r>
                          </w:p>
                          <w:p w14:paraId="50F2F89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objectColor; </w:t>
                            </w:r>
                            <w:r w:rsidRPr="001608B2">
                              <w:rPr>
                                <w:rFonts w:ascii="Consolas" w:hAnsi="Consolas" w:cs="Consolas"/>
                                <w:color w:val="008000"/>
                                <w:sz w:val="20"/>
                                <w:szCs w:val="20"/>
                              </w:rPr>
                              <w:t>// object color</w:t>
                            </w:r>
                          </w:p>
                          <w:p w14:paraId="1436C23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3C6B02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Normal;           </w:t>
                            </w:r>
                            <w:r w:rsidRPr="001608B2">
                              <w:rPr>
                                <w:rFonts w:ascii="Consolas" w:hAnsi="Consolas" w:cs="Consolas"/>
                                <w:color w:val="008000"/>
                                <w:sz w:val="20"/>
                                <w:szCs w:val="20"/>
                              </w:rPr>
                              <w:t>// surface normal</w:t>
                            </w:r>
                          </w:p>
                          <w:p w14:paraId="485F68C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pos;              </w:t>
                            </w:r>
                            <w:r w:rsidRPr="001608B2">
                              <w:rPr>
                                <w:rFonts w:ascii="Consolas" w:hAnsi="Consolas" w:cs="Consolas"/>
                                <w:color w:val="008000"/>
                                <w:sz w:val="20"/>
                                <w:szCs w:val="20"/>
                              </w:rPr>
                              <w:t>// drawing position</w:t>
                            </w:r>
                          </w:p>
                          <w:p w14:paraId="0F4494FC"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55143B7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color;           </w:t>
                            </w:r>
                            <w:r w:rsidRPr="001608B2">
                              <w:rPr>
                                <w:rFonts w:ascii="Consolas" w:hAnsi="Consolas" w:cs="Consolas"/>
                                <w:color w:val="008000"/>
                                <w:sz w:val="20"/>
                                <w:szCs w:val="20"/>
                              </w:rPr>
                              <w:t>// resulting drawing color</w:t>
                            </w:r>
                          </w:p>
                          <w:p w14:paraId="043A661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4F6ACDE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4F6AF3E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ambient color</w:t>
                            </w:r>
                          </w:p>
                          <w:p w14:paraId="551CF4C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 light.ambient;</w:t>
                            </w:r>
                          </w:p>
                          <w:p w14:paraId="52E892FF" w14:textId="34C91E95"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normalize is a </w:t>
                            </w:r>
                            <w:r w:rsidR="00D436E0" w:rsidRPr="001608B2">
                              <w:rPr>
                                <w:rFonts w:ascii="Consolas" w:hAnsi="Consolas" w:cs="Consolas"/>
                                <w:color w:val="008000"/>
                                <w:sz w:val="20"/>
                                <w:szCs w:val="20"/>
                              </w:rPr>
                              <w:t>built-in</w:t>
                            </w:r>
                            <w:r w:rsidRPr="001608B2">
                              <w:rPr>
                                <w:rFonts w:ascii="Consolas" w:hAnsi="Consolas" w:cs="Consolas"/>
                                <w:color w:val="008000"/>
                                <w:sz w:val="20"/>
                                <w:szCs w:val="20"/>
                              </w:rPr>
                              <w:t xml:space="preserve"> function in GLSL</w:t>
                            </w:r>
                          </w:p>
                          <w:p w14:paraId="3F5C2CC2"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surface normal</w:t>
                            </w:r>
                          </w:p>
                          <w:p w14:paraId="4E2DEC7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norm = normalize(Normal);</w:t>
                            </w:r>
                          </w:p>
                          <w:p w14:paraId="52D455FC"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36F38175"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direction</w:t>
                            </w:r>
                          </w:p>
                          <w:p w14:paraId="36BA485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lightDir;</w:t>
                            </w:r>
                          </w:p>
                          <w:p w14:paraId="2375D52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if</w:t>
                            </w:r>
                            <w:r w:rsidRPr="001608B2">
                              <w:rPr>
                                <w:rFonts w:ascii="Consolas" w:hAnsi="Consolas" w:cs="Consolas"/>
                                <w:color w:val="000000"/>
                                <w:sz w:val="20"/>
                                <w:szCs w:val="20"/>
                              </w:rPr>
                              <w:t xml:space="preserve"> (light.type == 1) </w:t>
                            </w:r>
                            <w:r w:rsidRPr="001608B2">
                              <w:rPr>
                                <w:rFonts w:ascii="Consolas" w:hAnsi="Consolas" w:cs="Consolas"/>
                                <w:color w:val="008000"/>
                                <w:sz w:val="20"/>
                                <w:szCs w:val="20"/>
                              </w:rPr>
                              <w:t>// SPOTLIGHT</w:t>
                            </w:r>
                          </w:p>
                          <w:p w14:paraId="7A7DE3D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 - pos);</w:t>
                            </w:r>
                          </w:p>
                          <w:p w14:paraId="4A9AD0A7"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else</w:t>
                            </w:r>
                            <w:r w:rsidRPr="001608B2">
                              <w:rPr>
                                <w:rFonts w:ascii="Consolas" w:hAnsi="Consolas" w:cs="Consolas"/>
                                <w:color w:val="000000"/>
                                <w:sz w:val="20"/>
                                <w:szCs w:val="20"/>
                              </w:rPr>
                              <w:t xml:space="preserve">                 </w:t>
                            </w:r>
                            <w:r w:rsidRPr="001608B2">
                              <w:rPr>
                                <w:rFonts w:ascii="Consolas" w:hAnsi="Consolas" w:cs="Consolas"/>
                                <w:color w:val="008000"/>
                                <w:sz w:val="20"/>
                                <w:szCs w:val="20"/>
                              </w:rPr>
                              <w:t>// DIRLIGHT</w:t>
                            </w:r>
                          </w:p>
                          <w:p w14:paraId="304361D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w:t>
                            </w:r>
                          </w:p>
                          <w:p w14:paraId="240C964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1ECCA6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view direction</w:t>
                            </w:r>
                          </w:p>
                          <w:p w14:paraId="441C966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viewDir = normalize(cameraPos - pos);</w:t>
                            </w:r>
                          </w:p>
                          <w:p w14:paraId="17C2928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E7B5BB2" w14:textId="7E109A33"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reflection vector, reflect is a </w:t>
                            </w:r>
                            <w:r w:rsidR="00D436E0" w:rsidRPr="001608B2">
                              <w:rPr>
                                <w:rFonts w:ascii="Consolas" w:hAnsi="Consolas" w:cs="Consolas"/>
                                <w:color w:val="008000"/>
                                <w:sz w:val="20"/>
                                <w:szCs w:val="20"/>
                              </w:rPr>
                              <w:t>built-in</w:t>
                            </w:r>
                            <w:r w:rsidRPr="001608B2">
                              <w:rPr>
                                <w:rFonts w:ascii="Consolas" w:hAnsi="Consolas" w:cs="Consolas"/>
                                <w:color w:val="008000"/>
                                <w:sz w:val="20"/>
                                <w:szCs w:val="20"/>
                              </w:rPr>
                              <w:t xml:space="preserve"> function in GLSL</w:t>
                            </w:r>
                          </w:p>
                          <w:p w14:paraId="7D7986A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reflectDir = reflect(-lightDir, norm);</w:t>
                            </w:r>
                          </w:p>
                          <w:p w14:paraId="3A30212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637445C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pow, max, dot are built in functions in GLSL</w:t>
                            </w:r>
                          </w:p>
                          <w:p w14:paraId="7EA6E6F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strength</w:t>
                            </w:r>
                          </w:p>
                          <w:p w14:paraId="63F7B0F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spec = pow(max(dot(viewDir, reflectDir), 0.0), 128);</w:t>
                            </w:r>
                          </w:p>
                          <w:p w14:paraId="304C5A0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color</w:t>
                            </w:r>
                          </w:p>
                          <w:p w14:paraId="7C26B32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 spec * light.specular;</w:t>
                            </w:r>
                          </w:p>
                          <w:p w14:paraId="73B2EB1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31F236DD"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diffusion factor (calculated by the reflection angle)</w:t>
                            </w:r>
                          </w:p>
                          <w:p w14:paraId="342F7DD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diff = max(dot(norm, lightDir), 0.0);</w:t>
                            </w:r>
                          </w:p>
                          <w:p w14:paraId="1CFBC53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01C9076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and diffusion color</w:t>
                            </w:r>
                          </w:p>
                          <w:p w14:paraId="182EA88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 diff * light.diffuse;</w:t>
                            </w:r>
                          </w:p>
                          <w:p w14:paraId="51042B45"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27FCD9F3" w14:textId="13B64404"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emitted from object is (ambient + diffuse + specular)</w:t>
                            </w:r>
                          </w:p>
                          <w:p w14:paraId="2A41F7A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color = (ambient + diffuse + specular) * objectColor;</w:t>
                            </w:r>
                          </w:p>
                          <w:p w14:paraId="3FBCA0F1" w14:textId="284DD440" w:rsidR="00046CFA" w:rsidRPr="001608B2" w:rsidRDefault="00046CFA" w:rsidP="00F1047F">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1A686AA3" id="_x0000_s1080" type="#_x0000_t202" style="width:522pt;height:6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" filled="f">
                <v:textbox>
                  <w:txbxContent>
                    <w:p w14:paraId="40E6E387"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74B392D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281582B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lightsource {</w:t>
                      </w:r>
                    </w:p>
                    <w:p w14:paraId="5C45B33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int</w:t>
                      </w:r>
                      <w:r w:rsidRPr="001608B2">
                        <w:rPr>
                          <w:rFonts w:ascii="Consolas" w:hAnsi="Consolas" w:cs="Consolas"/>
                          <w:color w:val="000000"/>
                          <w:sz w:val="20"/>
                          <w:szCs w:val="20"/>
                        </w:rPr>
                        <w:t xml:space="preserve"> type;             </w:t>
                      </w:r>
                      <w:r w:rsidRPr="001608B2">
                        <w:rPr>
                          <w:rFonts w:ascii="Consolas" w:hAnsi="Consolas" w:cs="Consolas"/>
                          <w:color w:val="008000"/>
                          <w:sz w:val="20"/>
                          <w:szCs w:val="20"/>
                        </w:rPr>
                        <w:t>// SPOTLIGHT=1, DIRLIGHT=2</w:t>
                      </w:r>
                    </w:p>
                    <w:p w14:paraId="78F989BD"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pos_or_dir;      </w:t>
                      </w:r>
                      <w:r w:rsidRPr="001608B2">
                        <w:rPr>
                          <w:rFonts w:ascii="Consolas" w:hAnsi="Consolas" w:cs="Consolas"/>
                          <w:color w:val="008000"/>
                          <w:sz w:val="20"/>
                          <w:szCs w:val="20"/>
                        </w:rPr>
                        <w:t>// light location</w:t>
                      </w:r>
                    </w:p>
                    <w:p w14:paraId="1826176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w:t>
                      </w:r>
                      <w:r w:rsidRPr="001608B2">
                        <w:rPr>
                          <w:rFonts w:ascii="Consolas" w:hAnsi="Consolas" w:cs="Consolas"/>
                          <w:color w:val="008000"/>
                          <w:sz w:val="20"/>
                          <w:szCs w:val="20"/>
                        </w:rPr>
                        <w:t>// the ambience property of the light</w:t>
                      </w:r>
                    </w:p>
                    <w:p w14:paraId="085D0BD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w:t>
                      </w:r>
                      <w:r w:rsidRPr="001608B2">
                        <w:rPr>
                          <w:rFonts w:ascii="Consolas" w:hAnsi="Consolas" w:cs="Consolas"/>
                          <w:color w:val="008000"/>
                          <w:sz w:val="20"/>
                          <w:szCs w:val="20"/>
                        </w:rPr>
                        <w:t>// the diffuse property of the light</w:t>
                      </w:r>
                    </w:p>
                    <w:p w14:paraId="749AD6EB"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w:t>
                      </w:r>
                      <w:r w:rsidRPr="001608B2">
                        <w:rPr>
                          <w:rFonts w:ascii="Consolas" w:hAnsi="Consolas" w:cs="Consolas"/>
                          <w:color w:val="008000"/>
                          <w:sz w:val="20"/>
                          <w:szCs w:val="20"/>
                        </w:rPr>
                        <w:t>// the specular property of the light</w:t>
                      </w:r>
                    </w:p>
                    <w:p w14:paraId="7333E39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28AEF93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lightsource light;</w:t>
                      </w:r>
                    </w:p>
                    <w:p w14:paraId="5B9A7E7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cameraPos;   </w:t>
                      </w:r>
                      <w:r w:rsidRPr="001608B2">
                        <w:rPr>
                          <w:rFonts w:ascii="Consolas" w:hAnsi="Consolas" w:cs="Consolas"/>
                          <w:color w:val="008000"/>
                          <w:sz w:val="20"/>
                          <w:szCs w:val="20"/>
                        </w:rPr>
                        <w:t>// viewer location</w:t>
                      </w:r>
                    </w:p>
                    <w:p w14:paraId="50F2F89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objectColor; </w:t>
                      </w:r>
                      <w:r w:rsidRPr="001608B2">
                        <w:rPr>
                          <w:rFonts w:ascii="Consolas" w:hAnsi="Consolas" w:cs="Consolas"/>
                          <w:color w:val="008000"/>
                          <w:sz w:val="20"/>
                          <w:szCs w:val="20"/>
                        </w:rPr>
                        <w:t>// object color</w:t>
                      </w:r>
                    </w:p>
                    <w:p w14:paraId="1436C23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3C6B02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Normal;           </w:t>
                      </w:r>
                      <w:r w:rsidRPr="001608B2">
                        <w:rPr>
                          <w:rFonts w:ascii="Consolas" w:hAnsi="Consolas" w:cs="Consolas"/>
                          <w:color w:val="008000"/>
                          <w:sz w:val="20"/>
                          <w:szCs w:val="20"/>
                        </w:rPr>
                        <w:t>// surface normal</w:t>
                      </w:r>
                    </w:p>
                    <w:p w14:paraId="485F68C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pos;              </w:t>
                      </w:r>
                      <w:r w:rsidRPr="001608B2">
                        <w:rPr>
                          <w:rFonts w:ascii="Consolas" w:hAnsi="Consolas" w:cs="Consolas"/>
                          <w:color w:val="008000"/>
                          <w:sz w:val="20"/>
                          <w:szCs w:val="20"/>
                        </w:rPr>
                        <w:t>// drawing position</w:t>
                      </w:r>
                    </w:p>
                    <w:p w14:paraId="0F4494FC"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55143B7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vec3 color;           </w:t>
                      </w:r>
                      <w:r w:rsidRPr="001608B2">
                        <w:rPr>
                          <w:rFonts w:ascii="Consolas" w:hAnsi="Consolas" w:cs="Consolas"/>
                          <w:color w:val="008000"/>
                          <w:sz w:val="20"/>
                          <w:szCs w:val="20"/>
                        </w:rPr>
                        <w:t>// resulting drawing color</w:t>
                      </w:r>
                    </w:p>
                    <w:p w14:paraId="043A661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4F6ACDE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4F6AF3E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ambient color</w:t>
                      </w:r>
                    </w:p>
                    <w:p w14:paraId="551CF4CF"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 light.ambient;</w:t>
                      </w:r>
                    </w:p>
                    <w:p w14:paraId="52E892FF" w14:textId="34C91E95"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normalize is a </w:t>
                      </w:r>
                      <w:r w:rsidR="00D436E0" w:rsidRPr="001608B2">
                        <w:rPr>
                          <w:rFonts w:ascii="Consolas" w:hAnsi="Consolas" w:cs="Consolas"/>
                          <w:color w:val="008000"/>
                          <w:sz w:val="20"/>
                          <w:szCs w:val="20"/>
                        </w:rPr>
                        <w:t>built-in</w:t>
                      </w:r>
                      <w:r w:rsidRPr="001608B2">
                        <w:rPr>
                          <w:rFonts w:ascii="Consolas" w:hAnsi="Consolas" w:cs="Consolas"/>
                          <w:color w:val="008000"/>
                          <w:sz w:val="20"/>
                          <w:szCs w:val="20"/>
                        </w:rPr>
                        <w:t xml:space="preserve"> function in GLSL</w:t>
                      </w:r>
                    </w:p>
                    <w:p w14:paraId="3F5C2CC2"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surface normal</w:t>
                      </w:r>
                    </w:p>
                    <w:p w14:paraId="4E2DEC7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norm = normalize(Normal);</w:t>
                      </w:r>
                    </w:p>
                    <w:p w14:paraId="52D455FC"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36F38175"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direction</w:t>
                      </w:r>
                    </w:p>
                    <w:p w14:paraId="36BA485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lightDir;</w:t>
                      </w:r>
                    </w:p>
                    <w:p w14:paraId="2375D52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if</w:t>
                      </w:r>
                      <w:r w:rsidRPr="001608B2">
                        <w:rPr>
                          <w:rFonts w:ascii="Consolas" w:hAnsi="Consolas" w:cs="Consolas"/>
                          <w:color w:val="000000"/>
                          <w:sz w:val="20"/>
                          <w:szCs w:val="20"/>
                        </w:rPr>
                        <w:t xml:space="preserve"> (light.type == 1) </w:t>
                      </w:r>
                      <w:r w:rsidRPr="001608B2">
                        <w:rPr>
                          <w:rFonts w:ascii="Consolas" w:hAnsi="Consolas" w:cs="Consolas"/>
                          <w:color w:val="008000"/>
                          <w:sz w:val="20"/>
                          <w:szCs w:val="20"/>
                        </w:rPr>
                        <w:t>// SPOTLIGHT</w:t>
                      </w:r>
                    </w:p>
                    <w:p w14:paraId="7A7DE3D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 - pos);</w:t>
                      </w:r>
                    </w:p>
                    <w:p w14:paraId="4A9AD0A7"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else</w:t>
                      </w:r>
                      <w:r w:rsidRPr="001608B2">
                        <w:rPr>
                          <w:rFonts w:ascii="Consolas" w:hAnsi="Consolas" w:cs="Consolas"/>
                          <w:color w:val="000000"/>
                          <w:sz w:val="20"/>
                          <w:szCs w:val="20"/>
                        </w:rPr>
                        <w:t xml:space="preserve">                 </w:t>
                      </w:r>
                      <w:r w:rsidRPr="001608B2">
                        <w:rPr>
                          <w:rFonts w:ascii="Consolas" w:hAnsi="Consolas" w:cs="Consolas"/>
                          <w:color w:val="008000"/>
                          <w:sz w:val="20"/>
                          <w:szCs w:val="20"/>
                        </w:rPr>
                        <w:t>// DIRLIGHT</w:t>
                      </w:r>
                    </w:p>
                    <w:p w14:paraId="304361D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w:t>
                      </w:r>
                    </w:p>
                    <w:p w14:paraId="240C964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1ECCA6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view direction</w:t>
                      </w:r>
                    </w:p>
                    <w:p w14:paraId="441C9666"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viewDir = normalize(cameraPos - pos);</w:t>
                      </w:r>
                    </w:p>
                    <w:p w14:paraId="17C2928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1E7B5BB2" w14:textId="7E109A33"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xml:space="preserve">// reflection vector, reflect is a </w:t>
                      </w:r>
                      <w:r w:rsidR="00D436E0" w:rsidRPr="001608B2">
                        <w:rPr>
                          <w:rFonts w:ascii="Consolas" w:hAnsi="Consolas" w:cs="Consolas"/>
                          <w:color w:val="008000"/>
                          <w:sz w:val="20"/>
                          <w:szCs w:val="20"/>
                        </w:rPr>
                        <w:t>built-in</w:t>
                      </w:r>
                      <w:r w:rsidRPr="001608B2">
                        <w:rPr>
                          <w:rFonts w:ascii="Consolas" w:hAnsi="Consolas" w:cs="Consolas"/>
                          <w:color w:val="008000"/>
                          <w:sz w:val="20"/>
                          <w:szCs w:val="20"/>
                        </w:rPr>
                        <w:t xml:space="preserve"> function in GLSL</w:t>
                      </w:r>
                    </w:p>
                    <w:p w14:paraId="7D7986A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reflectDir = reflect(-lightDir, norm);</w:t>
                      </w:r>
                    </w:p>
                    <w:p w14:paraId="3A30212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637445C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pow, max, dot are built in functions in GLSL</w:t>
                      </w:r>
                    </w:p>
                    <w:p w14:paraId="7EA6E6F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strength</w:t>
                      </w:r>
                    </w:p>
                    <w:p w14:paraId="63F7B0F4"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spec = pow(max(dot(viewDir, reflectDir), 0.0), 128);</w:t>
                      </w:r>
                    </w:p>
                    <w:p w14:paraId="304C5A0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color</w:t>
                      </w:r>
                    </w:p>
                    <w:p w14:paraId="7C26B321"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 spec * light.specular;</w:t>
                      </w:r>
                    </w:p>
                    <w:p w14:paraId="73B2EB1A"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31F236DD"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diffusion factor (calculated by the reflection angle)</w:t>
                      </w:r>
                    </w:p>
                    <w:p w14:paraId="342F7DD9"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diff = max(dot(norm, lightDir), 0.0);</w:t>
                      </w:r>
                    </w:p>
                    <w:p w14:paraId="1CFBC533"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01C9076E"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and diffusion color</w:t>
                      </w:r>
                    </w:p>
                    <w:p w14:paraId="182EA888"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 diff * light.diffuse;</w:t>
                      </w:r>
                    </w:p>
                    <w:p w14:paraId="51042B45"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p>
                    <w:p w14:paraId="27FCD9F3" w14:textId="13B64404"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emitted from object is (ambient + diffuse + specular)</w:t>
                      </w:r>
                    </w:p>
                    <w:p w14:paraId="2A41F7A0" w14:textId="77777777" w:rsidR="00046CFA" w:rsidRPr="001608B2" w:rsidRDefault="00046CFA" w:rsidP="00911B84">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color = (ambient + diffuse + specular) * objectColor;</w:t>
                      </w:r>
                    </w:p>
                    <w:p w14:paraId="3FBCA0F1" w14:textId="284DD440" w:rsidR="00046CFA" w:rsidRPr="001608B2" w:rsidRDefault="00046CFA" w:rsidP="00F1047F">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txbxContent>
                </v:textbox>
                <w10:anchorlock/>
              </v:shape>
            </w:pict>
          </mc:Fallback>
        </mc:AlternateContent>
      </w:r>
    </w:p>
    <w:p w14:paraId="54412A21" w14:textId="1D99F2D3" w:rsidR="001C28D8" w:rsidRDefault="001C28D8" w:rsidP="00511911"/>
    <w:p w14:paraId="360554EE" w14:textId="76D85C67" w:rsidR="00DA054A" w:rsidRDefault="00DA054A" w:rsidP="00511911">
      <w:pPr>
        <w:pStyle w:val="Heading3"/>
        <w:spacing w:before="0" w:after="80"/>
      </w:pPr>
      <w:r>
        <w:t>Materials</w:t>
      </w:r>
    </w:p>
    <w:p w14:paraId="66678BE1" w14:textId="480B52DD" w:rsidR="00F95A37" w:rsidRDefault="00F95A37" w:rsidP="00511911">
      <w:r w:rsidRPr="00F95A37">
        <w:t>In the previous section we introduced several parameters that involved the materials of the objects and we just used arbitrary values without any explanation. In this section we are going to explain these parameters and see how they change the appearance on the objects.</w:t>
      </w:r>
    </w:p>
    <w:p w14:paraId="411839EB" w14:textId="686ADC12" w:rsidR="00894A75" w:rsidRDefault="00F32B6A" w:rsidP="00511911">
      <w:r>
        <w:t xml:space="preserve">So far </w:t>
      </w:r>
      <w:r w:rsidR="00F25CF5">
        <w:t xml:space="preserve">the only parameter we had for the material of </w:t>
      </w:r>
      <w:r w:rsidR="00531DEE">
        <w:t xml:space="preserve">the object was the color. </w:t>
      </w:r>
      <w:r w:rsidR="00062831">
        <w:t>W</w:t>
      </w:r>
      <w:r w:rsidR="00531DEE">
        <w:t xml:space="preserve">e </w:t>
      </w:r>
      <w:r w:rsidR="00062831">
        <w:t xml:space="preserve">all know that this is not enough. </w:t>
      </w:r>
      <w:r w:rsidR="00E67E5D">
        <w:t xml:space="preserve">Different materials behave differently under light. </w:t>
      </w:r>
      <w:r w:rsidR="00ED3B5B">
        <w:t xml:space="preserve">Obsidian for instance is </w:t>
      </w:r>
      <w:r w:rsidR="004D4F3B">
        <w:t>different</w:t>
      </w:r>
      <w:r w:rsidR="00ED3B5B">
        <w:t xml:space="preserve"> to </w:t>
      </w:r>
      <w:r w:rsidR="00301AC7">
        <w:t xml:space="preserve">black rubber </w:t>
      </w:r>
      <w:r w:rsidR="00D436E0">
        <w:t>for</w:t>
      </w:r>
      <w:r w:rsidR="00301AC7">
        <w:t xml:space="preserve"> a car’s tires, although they are both black.</w:t>
      </w:r>
      <w:r w:rsidR="00F43022">
        <w:t xml:space="preserve"> </w:t>
      </w:r>
    </w:p>
    <w:p w14:paraId="0E361BC3" w14:textId="0F20E7AF" w:rsidR="00BF7C57" w:rsidRPr="00682F7C" w:rsidRDefault="00D917E4" w:rsidP="00511911">
      <w:r>
        <w:lastRenderedPageBreak/>
        <w:t xml:space="preserve">Light and color equations are designed to </w:t>
      </w:r>
      <w:r w:rsidR="004D4F3B">
        <w:t>consider</w:t>
      </w:r>
      <w:r>
        <w:t xml:space="preserve"> the nature of the material </w:t>
      </w:r>
      <w:r w:rsidR="006E1CCD">
        <w:t xml:space="preserve">and not only the color. </w:t>
      </w:r>
      <w:r w:rsidR="004D4F3B">
        <w:t>All</w:t>
      </w:r>
      <w:r w:rsidR="00506D6A">
        <w:t xml:space="preserve"> we </w:t>
      </w:r>
      <w:r w:rsidR="00410829">
        <w:t>must</w:t>
      </w:r>
      <w:r w:rsidR="00506D6A">
        <w:t xml:space="preserve"> do </w:t>
      </w:r>
      <w:r w:rsidR="00676A65">
        <w:t>is create another communication channel between our program an</w:t>
      </w:r>
      <w:r w:rsidR="00FD0A63">
        <w:t>d</w:t>
      </w:r>
      <w:r w:rsidR="00676A65">
        <w:t xml:space="preserve"> the OpenGL pipeline </w:t>
      </w:r>
      <w:r w:rsidR="00FD0A63">
        <w:t xml:space="preserve">to pass these parameters. Then with some minor </w:t>
      </w:r>
      <w:r w:rsidR="00920AF4">
        <w:t xml:space="preserve">adjustments to the shader </w:t>
      </w:r>
      <w:r w:rsidR="001C233C">
        <w:t xml:space="preserve">we </w:t>
      </w:r>
      <w:r w:rsidR="008346CF">
        <w:t>will reach our goal.</w:t>
      </w:r>
    </w:p>
    <w:p w14:paraId="41C26528" w14:textId="1452E417" w:rsidR="0010637F" w:rsidRDefault="0010637F" w:rsidP="00511911">
      <w:r>
        <w:t xml:space="preserve">To make all </w:t>
      </w:r>
      <w:r w:rsidR="00ED6E14">
        <w:t xml:space="preserve">our samples comparable and clear we will use a </w:t>
      </w:r>
      <w:r w:rsidR="00686180">
        <w:t>point light</w:t>
      </w:r>
      <w:r w:rsidR="0082545C">
        <w:t xml:space="preserve"> source</w:t>
      </w:r>
      <w:r w:rsidR="00686180">
        <w:t>, pure white that emits light eve</w:t>
      </w:r>
      <w:r w:rsidR="0082545C">
        <w:t>nly to all directions.</w:t>
      </w:r>
      <w:r w:rsidR="00F53789">
        <w:t xml:space="preserve"> This will </w:t>
      </w:r>
      <w:r w:rsidR="00A07F67">
        <w:t>allow us to see and compare the effect of the materials on the result.</w:t>
      </w:r>
    </w:p>
    <w:p w14:paraId="4B04FFAD" w14:textId="522A114C" w:rsidR="003424E1" w:rsidRDefault="00C15D41" w:rsidP="00511911">
      <w:r>
        <w:t xml:space="preserve">We use three different types of reflection to describe the </w:t>
      </w:r>
      <w:r w:rsidR="00376D3C">
        <w:t xml:space="preserve">light </w:t>
      </w:r>
      <w:r w:rsidR="003804A6">
        <w:t xml:space="preserve">emitted </w:t>
      </w:r>
      <w:r w:rsidR="00A63C77">
        <w:t xml:space="preserve">from an object when </w:t>
      </w:r>
      <w:r w:rsidR="00885121">
        <w:t xml:space="preserve">the </w:t>
      </w:r>
      <w:r w:rsidR="00A63C77">
        <w:t xml:space="preserve">light </w:t>
      </w:r>
      <w:r w:rsidR="00885121">
        <w:t>hits it.</w:t>
      </w:r>
      <w:r w:rsidR="00CC584C">
        <w:t xml:space="preserve"> </w:t>
      </w:r>
      <w:r w:rsidR="00FE65B2">
        <w:t xml:space="preserve">These are </w:t>
      </w:r>
      <w:r w:rsidR="00FE65B2">
        <w:rPr>
          <w:i/>
          <w:iCs/>
        </w:rPr>
        <w:t>ambient</w:t>
      </w:r>
      <w:r w:rsidR="00FE65B2">
        <w:t xml:space="preserve">, </w:t>
      </w:r>
      <w:r w:rsidR="004D4F3B">
        <w:rPr>
          <w:i/>
          <w:iCs/>
        </w:rPr>
        <w:t>diffuse,</w:t>
      </w:r>
      <w:r w:rsidR="00FE65B2">
        <w:t xml:space="preserve"> and </w:t>
      </w:r>
      <w:r w:rsidR="0091211D">
        <w:rPr>
          <w:i/>
          <w:iCs/>
        </w:rPr>
        <w:t>specular</w:t>
      </w:r>
      <w:r w:rsidR="0091211D">
        <w:t xml:space="preserve"> reflec</w:t>
      </w:r>
      <w:r w:rsidR="001D365F">
        <w:t>t</w:t>
      </w:r>
      <w:r w:rsidR="0091211D">
        <w:t>ions.</w:t>
      </w:r>
    </w:p>
    <w:p w14:paraId="1665ACC8" w14:textId="45BBDEE2" w:rsidR="00A60712" w:rsidRDefault="00D56F40" w:rsidP="00511911">
      <w:r>
        <w:rPr>
          <w:b/>
          <w:bCs/>
          <w:i/>
          <w:iCs/>
        </w:rPr>
        <w:t>A</w:t>
      </w:r>
      <w:r w:rsidR="00966BBD">
        <w:rPr>
          <w:b/>
          <w:bCs/>
          <w:i/>
          <w:iCs/>
        </w:rPr>
        <w:t>mbient</w:t>
      </w:r>
      <w:r>
        <w:t xml:space="preserve"> reflection </w:t>
      </w:r>
      <w:r w:rsidR="00895BDF">
        <w:t xml:space="preserve">is caused by the ambient light that falls on the surface of the object. </w:t>
      </w:r>
      <w:r w:rsidR="00242C17">
        <w:t xml:space="preserve">Some of this light is absorbed and some is reflected. Since there is no clear direction in the light, ambient </w:t>
      </w:r>
      <w:r w:rsidR="00E173DB">
        <w:t xml:space="preserve">reflection is uniform at </w:t>
      </w:r>
      <w:r w:rsidR="00B6595B">
        <w:t>every point on the surface.</w:t>
      </w:r>
      <w:r w:rsidR="002B4007">
        <w:t xml:space="preserve"> </w:t>
      </w:r>
      <w:r w:rsidR="00933386">
        <w:t>The color reflected depends on the color of the surface.</w:t>
      </w:r>
    </w:p>
    <w:p w14:paraId="53626E20" w14:textId="07801D4B" w:rsidR="00933386" w:rsidRDefault="00F12EE9" w:rsidP="00511911">
      <w:r>
        <w:rPr>
          <w:b/>
          <w:bCs/>
          <w:i/>
          <w:iCs/>
        </w:rPr>
        <w:t>Diffuse</w:t>
      </w:r>
      <w:r>
        <w:t xml:space="preserve"> reflection is caused by the roughness of the surface. </w:t>
      </w:r>
      <w:r w:rsidR="00AA4414">
        <w:t>Th</w:t>
      </w:r>
      <w:r w:rsidR="002F0538">
        <w:t>is make</w:t>
      </w:r>
      <w:r w:rsidR="00F2446A">
        <w:t>s</w:t>
      </w:r>
      <w:r w:rsidR="002F0538">
        <w:t xml:space="preserve"> the light </w:t>
      </w:r>
      <w:r w:rsidR="00F2446A">
        <w:t xml:space="preserve">reflect </w:t>
      </w:r>
      <w:r w:rsidR="00BA66A7">
        <w:t>in random directions</w:t>
      </w:r>
      <w:r w:rsidR="00ED1EA7">
        <w:t xml:space="preserve">. </w:t>
      </w:r>
    </w:p>
    <w:p w14:paraId="58F0863C" w14:textId="6CF38DDF" w:rsidR="003445D4" w:rsidRPr="00947641" w:rsidRDefault="00D331DB" w:rsidP="00511911">
      <w:r>
        <w:rPr>
          <w:b/>
          <w:bCs/>
          <w:i/>
          <w:iCs/>
        </w:rPr>
        <w:t>Specular</w:t>
      </w:r>
      <w:r>
        <w:t xml:space="preserve"> reflection is the clear reflection we get from </w:t>
      </w:r>
      <w:r w:rsidR="00956BB1">
        <w:t xml:space="preserve">smooth surfaces like polished metal. This gives us the shiny </w:t>
      </w:r>
      <w:r w:rsidR="002D053A">
        <w:t>look of the objects.</w:t>
      </w:r>
      <w:r w:rsidR="002A19D1">
        <w:t xml:space="preserve"> Apart from the color reflected</w:t>
      </w:r>
      <w:r w:rsidR="00947641">
        <w:t xml:space="preserve">, </w:t>
      </w:r>
      <w:r w:rsidR="00947641">
        <w:rPr>
          <w:i/>
          <w:iCs/>
        </w:rPr>
        <w:t>specular</w:t>
      </w:r>
      <w:r w:rsidR="00947641">
        <w:t xml:space="preserve"> reflection has one more </w:t>
      </w:r>
      <w:r w:rsidR="009F6B42">
        <w:t xml:space="preserve">parameter, the </w:t>
      </w:r>
      <w:r w:rsidR="009F6B42" w:rsidRPr="001710D5">
        <w:rPr>
          <w:b/>
          <w:bCs/>
          <w:i/>
          <w:iCs/>
        </w:rPr>
        <w:t>shininess</w:t>
      </w:r>
      <w:r w:rsidR="009F6B42">
        <w:t xml:space="preserve"> of the object</w:t>
      </w:r>
      <w:r w:rsidR="001710D5">
        <w:t>.</w:t>
      </w:r>
    </w:p>
    <w:p w14:paraId="5DCA9516" w14:textId="00A0AB1B" w:rsidR="002D053A" w:rsidRDefault="002D053A" w:rsidP="00511911">
      <w:r>
        <w:t xml:space="preserve">All reflections </w:t>
      </w:r>
      <w:r w:rsidR="00754D94">
        <w:t xml:space="preserve">have three components for each of the </w:t>
      </w:r>
      <w:r w:rsidR="00754D94">
        <w:rPr>
          <w:i/>
          <w:iCs/>
        </w:rPr>
        <w:t xml:space="preserve">red, </w:t>
      </w:r>
      <w:r w:rsidR="004D4F3B">
        <w:rPr>
          <w:i/>
          <w:iCs/>
        </w:rPr>
        <w:t>green,</w:t>
      </w:r>
      <w:r w:rsidR="00754D94">
        <w:rPr>
          <w:i/>
          <w:iCs/>
        </w:rPr>
        <w:t xml:space="preserve"> </w:t>
      </w:r>
      <w:r w:rsidR="00754D94">
        <w:t xml:space="preserve">and </w:t>
      </w:r>
      <w:r w:rsidR="00754D94">
        <w:rPr>
          <w:i/>
          <w:iCs/>
        </w:rPr>
        <w:t>blue</w:t>
      </w:r>
      <w:r w:rsidR="002D6A4D">
        <w:t xml:space="preserve"> components of the white light</w:t>
      </w:r>
      <w:r w:rsidR="00BD258B">
        <w:t xml:space="preserve">, except </w:t>
      </w:r>
      <w:r w:rsidR="00ED6AD8">
        <w:rPr>
          <w:i/>
          <w:iCs/>
        </w:rPr>
        <w:t>shininess</w:t>
      </w:r>
      <w:r w:rsidR="00ED6AD8">
        <w:t xml:space="preserve"> which is a scalar value.</w:t>
      </w:r>
      <w:r w:rsidR="009F721E">
        <w:t xml:space="preserve"> </w:t>
      </w:r>
      <w:r w:rsidR="00D02BE6">
        <w:t>In the following table you can see the values for some common materials as defined by OpenGL.</w:t>
      </w:r>
    </w:p>
    <w:p w14:paraId="01956EF2" w14:textId="2D952F42" w:rsidR="008F4F4C" w:rsidRDefault="00EC063C" w:rsidP="00511911">
      <w:r>
        <w:t xml:space="preserve">The </w:t>
      </w:r>
      <w:r w:rsidR="001C3D65">
        <w:rPr>
          <w:i/>
          <w:iCs/>
        </w:rPr>
        <w:t>cg_material</w:t>
      </w:r>
      <w:r w:rsidR="001C3D65">
        <w:t xml:space="preserve"> class packs all these parameters and handles the </w:t>
      </w:r>
      <w:r w:rsidR="00482CBD">
        <w:t>communication with the shading pipeline</w:t>
      </w:r>
      <w:r w:rsidR="006774B1">
        <w:t xml:space="preserve">, writing the values in the shader program memory. </w:t>
      </w:r>
      <w:r w:rsidR="001035B0">
        <w:t xml:space="preserve">The shader we created has a new structure called </w:t>
      </w:r>
      <w:r w:rsidR="001035B0">
        <w:rPr>
          <w:i/>
          <w:iCs/>
        </w:rPr>
        <w:t>material</w:t>
      </w:r>
      <w:r w:rsidR="001035B0">
        <w:t xml:space="preserve"> which holds the same </w:t>
      </w:r>
      <w:r w:rsidR="00D436E0">
        <w:t>variables</w:t>
      </w:r>
      <w:r w:rsidR="00D11CA5">
        <w:t xml:space="preserve"> as we did before with the light.</w:t>
      </w:r>
    </w:p>
    <w:p w14:paraId="6BE8BA82" w14:textId="2AEB23FB" w:rsidR="00D11CA5" w:rsidRDefault="00D11CA5" w:rsidP="00511911">
      <w:r>
        <w:t xml:space="preserve">When we have material properties we do not </w:t>
      </w:r>
      <w:r w:rsidR="004D4F3B">
        <w:t>consider</w:t>
      </w:r>
      <w:r>
        <w:t xml:space="preserve"> the </w:t>
      </w:r>
      <w:r>
        <w:rPr>
          <w:i/>
          <w:iCs/>
        </w:rPr>
        <w:t>ambient</w:t>
      </w:r>
      <w:r>
        <w:t xml:space="preserve"> </w:t>
      </w:r>
      <w:r w:rsidR="001F2CC9">
        <w:t xml:space="preserve">component of the </w:t>
      </w:r>
      <w:r w:rsidR="001F2CC9">
        <w:rPr>
          <w:i/>
          <w:iCs/>
        </w:rPr>
        <w:t>lightsource</w:t>
      </w:r>
      <w:r w:rsidR="001F2CC9">
        <w:t xml:space="preserve"> structure, but we use the ambient component of the </w:t>
      </w:r>
      <w:r w:rsidR="00D73F32">
        <w:rPr>
          <w:i/>
          <w:iCs/>
        </w:rPr>
        <w:t>material</w:t>
      </w:r>
      <w:r w:rsidR="0058010D">
        <w:rPr>
          <w:i/>
          <w:iCs/>
        </w:rPr>
        <w:t xml:space="preserve"> </w:t>
      </w:r>
      <w:r w:rsidR="00D73F32">
        <w:t>instead.</w:t>
      </w:r>
    </w:p>
    <w:p w14:paraId="3141AE48" w14:textId="4D120B43" w:rsidR="00B337B9" w:rsidRDefault="00EF3546" w:rsidP="00511911">
      <w:r>
        <w:t xml:space="preserve">The </w:t>
      </w:r>
      <w:r w:rsidR="00EF0CBB">
        <w:rPr>
          <w:i/>
          <w:iCs/>
        </w:rPr>
        <w:t xml:space="preserve">vertex </w:t>
      </w:r>
      <w:r w:rsidR="00EF0CBB">
        <w:t xml:space="preserve">shader is the same, but the </w:t>
      </w:r>
      <w:r w:rsidR="00EF0CBB">
        <w:rPr>
          <w:i/>
          <w:iCs/>
        </w:rPr>
        <w:t xml:space="preserve">fragment </w:t>
      </w:r>
      <w:r w:rsidR="00EF0CBB">
        <w:t xml:space="preserve">shader has been modified </w:t>
      </w:r>
      <w:r w:rsidR="00C23817">
        <w:t xml:space="preserve">to use </w:t>
      </w:r>
      <w:r w:rsidR="00790065">
        <w:t>the properties of the material.</w:t>
      </w:r>
    </w:p>
    <w:p w14:paraId="33E188DD" w14:textId="41C7F095" w:rsidR="00790065" w:rsidRDefault="00910E97" w:rsidP="00511911">
      <w:r>
        <w:rPr>
          <w:noProof/>
        </w:rPr>
        <w:lastRenderedPageBreak/>
        <mc:AlternateContent>
          <mc:Choice Requires="wps">
            <w:drawing>
              <wp:inline distT="0" distB="0" distL="0" distR="0" wp14:anchorId="1D10E89D" wp14:editId="1B68711D">
                <wp:extent cx="6629400" cy="9056535"/>
                <wp:effectExtent l="0" t="0" r="19050" b="11430"/>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9056535"/>
                        </a:xfrm>
                        <a:prstGeom prst="rect">
                          <a:avLst/>
                        </a:prstGeom>
                        <a:noFill/>
                        <a:ln w="9525">
                          <a:solidFill>
                            <a:srgbClr val="000000"/>
                          </a:solidFill>
                          <a:miter lim="800000"/>
                          <a:headEnd/>
                          <a:tailEnd/>
                        </a:ln>
                      </wps:spPr>
                      <wps:txbx>
                        <w:txbxContent>
                          <w:p w14:paraId="57527A7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12301ABE"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A7EAEC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lightsource {</w:t>
                            </w:r>
                          </w:p>
                          <w:p w14:paraId="49032A1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int</w:t>
                            </w:r>
                            <w:r w:rsidRPr="001608B2">
                              <w:rPr>
                                <w:rFonts w:ascii="Consolas" w:hAnsi="Consolas" w:cs="Consolas"/>
                                <w:color w:val="000000"/>
                                <w:sz w:val="20"/>
                                <w:szCs w:val="20"/>
                              </w:rPr>
                              <w:t xml:space="preserve"> type;          </w:t>
                            </w:r>
                            <w:r w:rsidRPr="001608B2">
                              <w:rPr>
                                <w:rFonts w:ascii="Consolas" w:hAnsi="Consolas" w:cs="Consolas"/>
                                <w:color w:val="008000"/>
                                <w:sz w:val="20"/>
                                <w:szCs w:val="20"/>
                              </w:rPr>
                              <w:t>// SPOTLIGHT=1, DIRLIGHT=2</w:t>
                            </w:r>
                          </w:p>
                          <w:p w14:paraId="197341A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pos_or_dir;   </w:t>
                            </w:r>
                            <w:r w:rsidRPr="001608B2">
                              <w:rPr>
                                <w:rFonts w:ascii="Consolas" w:hAnsi="Consolas" w:cs="Consolas"/>
                                <w:color w:val="008000"/>
                                <w:sz w:val="20"/>
                                <w:szCs w:val="20"/>
                              </w:rPr>
                              <w:t>// light location</w:t>
                            </w:r>
                          </w:p>
                          <w:p w14:paraId="75AA501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w:t>
                            </w:r>
                            <w:r w:rsidRPr="001608B2">
                              <w:rPr>
                                <w:rFonts w:ascii="Consolas" w:hAnsi="Consolas" w:cs="Consolas"/>
                                <w:color w:val="008000"/>
                                <w:sz w:val="20"/>
                                <w:szCs w:val="20"/>
                              </w:rPr>
                              <w:t>// the ambience property of the light</w:t>
                            </w:r>
                          </w:p>
                          <w:p w14:paraId="21CFC44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w:t>
                            </w:r>
                            <w:r w:rsidRPr="001608B2">
                              <w:rPr>
                                <w:rFonts w:ascii="Consolas" w:hAnsi="Consolas" w:cs="Consolas"/>
                                <w:color w:val="008000"/>
                                <w:sz w:val="20"/>
                                <w:szCs w:val="20"/>
                              </w:rPr>
                              <w:t>// the ambience property of the light</w:t>
                            </w:r>
                          </w:p>
                          <w:p w14:paraId="3AA9683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w:t>
                            </w:r>
                            <w:r w:rsidRPr="001608B2">
                              <w:rPr>
                                <w:rFonts w:ascii="Consolas" w:hAnsi="Consolas" w:cs="Consolas"/>
                                <w:color w:val="008000"/>
                                <w:sz w:val="20"/>
                                <w:szCs w:val="20"/>
                              </w:rPr>
                              <w:t>// the ambience property of the light</w:t>
                            </w:r>
                          </w:p>
                          <w:p w14:paraId="100F644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3986423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lightsource light;</w:t>
                            </w:r>
                          </w:p>
                          <w:p w14:paraId="6EA73D0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0DE0C5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material {</w:t>
                            </w:r>
                          </w:p>
                          <w:p w14:paraId="018C3FC0"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how the material reacts to light</w:t>
                            </w:r>
                          </w:p>
                          <w:p w14:paraId="7C76499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w:t>
                            </w:r>
                          </w:p>
                          <w:p w14:paraId="60F12EF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w:t>
                            </w:r>
                          </w:p>
                          <w:p w14:paraId="1FA2D54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w:t>
                            </w:r>
                          </w:p>
                          <w:p w14:paraId="44DBE233"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shine;  </w:t>
                            </w:r>
                            <w:r w:rsidRPr="001608B2">
                              <w:rPr>
                                <w:rFonts w:ascii="Consolas" w:hAnsi="Consolas" w:cs="Consolas"/>
                                <w:color w:val="008000"/>
                                <w:sz w:val="20"/>
                                <w:szCs w:val="20"/>
                              </w:rPr>
                              <w:t>// surface shine</w:t>
                            </w:r>
                          </w:p>
                          <w:p w14:paraId="4281923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7FD36A6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material mat;</w:t>
                            </w:r>
                          </w:p>
                          <w:p w14:paraId="6CA6A9A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0C6F4E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Normal;           </w:t>
                            </w:r>
                            <w:r w:rsidRPr="001608B2">
                              <w:rPr>
                                <w:rFonts w:ascii="Consolas" w:hAnsi="Consolas" w:cs="Consolas"/>
                                <w:color w:val="008000"/>
                                <w:sz w:val="20"/>
                                <w:szCs w:val="20"/>
                              </w:rPr>
                              <w:t>// surface normal</w:t>
                            </w:r>
                          </w:p>
                          <w:p w14:paraId="7BAD6920"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pos;              </w:t>
                            </w:r>
                            <w:r w:rsidRPr="001608B2">
                              <w:rPr>
                                <w:rFonts w:ascii="Consolas" w:hAnsi="Consolas" w:cs="Consolas"/>
                                <w:color w:val="008000"/>
                                <w:sz w:val="20"/>
                                <w:szCs w:val="20"/>
                              </w:rPr>
                              <w:t>// drawing position</w:t>
                            </w:r>
                          </w:p>
                          <w:p w14:paraId="46A6E77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0C0A770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cameraPos;   </w:t>
                            </w:r>
                            <w:r w:rsidRPr="001608B2">
                              <w:rPr>
                                <w:rFonts w:ascii="Consolas" w:hAnsi="Consolas" w:cs="Consolas"/>
                                <w:color w:val="008000"/>
                                <w:sz w:val="20"/>
                                <w:szCs w:val="20"/>
                              </w:rPr>
                              <w:t>// viewer location</w:t>
                            </w:r>
                          </w:p>
                          <w:p w14:paraId="088432B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29B3A2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vec4 color;           </w:t>
                            </w:r>
                            <w:r w:rsidRPr="001608B2">
                              <w:rPr>
                                <w:rFonts w:ascii="Consolas" w:hAnsi="Consolas" w:cs="Consolas"/>
                                <w:color w:val="008000"/>
                                <w:sz w:val="20"/>
                                <w:szCs w:val="20"/>
                              </w:rPr>
                              <w:t>// resulting drawing color</w:t>
                            </w:r>
                          </w:p>
                          <w:p w14:paraId="2813AF0F"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62F9CB5"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3B9B7F74" w14:textId="181F9C43"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ambient color based on material properties as well</w:t>
                            </w:r>
                          </w:p>
                          <w:p w14:paraId="57756BB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 light.ambient * mat.ambient;</w:t>
                            </w:r>
                          </w:p>
                          <w:p w14:paraId="4EB23EDF"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722C05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surface normal</w:t>
                            </w:r>
                          </w:p>
                          <w:p w14:paraId="7B3A70F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norm = normalize(Normal);</w:t>
                            </w:r>
                          </w:p>
                          <w:p w14:paraId="0C0CDB5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6447A58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direction</w:t>
                            </w:r>
                          </w:p>
                          <w:p w14:paraId="2BA6B8E3"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lightDir;</w:t>
                            </w:r>
                          </w:p>
                          <w:p w14:paraId="360FABD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if</w:t>
                            </w:r>
                            <w:r w:rsidRPr="001608B2">
                              <w:rPr>
                                <w:rFonts w:ascii="Consolas" w:hAnsi="Consolas" w:cs="Consolas"/>
                                <w:color w:val="000000"/>
                                <w:sz w:val="20"/>
                                <w:szCs w:val="20"/>
                              </w:rPr>
                              <w:t xml:space="preserve"> (light.type == 1)</w:t>
                            </w:r>
                          </w:p>
                          <w:p w14:paraId="123F321E"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 - pos);</w:t>
                            </w:r>
                          </w:p>
                          <w:p w14:paraId="1D725D6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else</w:t>
                            </w:r>
                          </w:p>
                          <w:p w14:paraId="4776DEB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w:t>
                            </w:r>
                          </w:p>
                          <w:p w14:paraId="364BBEB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2E06C5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view direction</w:t>
                            </w:r>
                          </w:p>
                          <w:p w14:paraId="46A8203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viewDir = normalize(cameraPos - pos);</w:t>
                            </w:r>
                          </w:p>
                          <w:p w14:paraId="3AE9A29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reflection vector</w:t>
                            </w:r>
                          </w:p>
                          <w:p w14:paraId="300E8FC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reflectDir = reflect(-lightDir, norm);</w:t>
                            </w:r>
                          </w:p>
                          <w:p w14:paraId="39AED63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strength</w:t>
                            </w:r>
                          </w:p>
                          <w:p w14:paraId="035C6DF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spec = pow(max(dot(viewDir, reflectDir), 0.0), mat.shine);</w:t>
                            </w:r>
                          </w:p>
                          <w:p w14:paraId="0BF39E3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at last, specular color</w:t>
                            </w:r>
                          </w:p>
                          <w:p w14:paraId="1C092C4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 (spec * mat.specular) * light.specular;</w:t>
                            </w:r>
                          </w:p>
                          <w:p w14:paraId="26F53FA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99857B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diffusion factor (calculated by the reflection angle)</w:t>
                            </w:r>
                          </w:p>
                          <w:p w14:paraId="5469E41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diff = max(dot(norm, lightDir), 0.0);</w:t>
                            </w:r>
                          </w:p>
                          <w:p w14:paraId="7D6033A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and diffusion color</w:t>
                            </w:r>
                          </w:p>
                          <w:p w14:paraId="6EAB4E35"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 light.diffuse * (diff * mat.diffuse);</w:t>
                            </w:r>
                          </w:p>
                          <w:p w14:paraId="3CE449D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CF2211D" w14:textId="61ABE98B"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emitted from object is (ambient + diffuse + specular)</w:t>
                            </w:r>
                          </w:p>
                          <w:p w14:paraId="0FED251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result = (ambient + diffuse + specular);</w:t>
                            </w:r>
                          </w:p>
                          <w:p w14:paraId="17B5794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7F9F43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color = vec4(result, 1);</w:t>
                            </w:r>
                          </w:p>
                          <w:p w14:paraId="3B1B3CB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1D10E89D" id="_x0000_s1081" type="#_x0000_t202" style="width:522pt;height:7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" filled="f">
                <v:textbox>
                  <w:txbxContent>
                    <w:p w14:paraId="57527A7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#version 330 core</w:t>
                      </w:r>
                    </w:p>
                    <w:p w14:paraId="12301ABE"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A7EAEC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lightsource {</w:t>
                      </w:r>
                    </w:p>
                    <w:p w14:paraId="49032A1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int</w:t>
                      </w:r>
                      <w:r w:rsidRPr="001608B2">
                        <w:rPr>
                          <w:rFonts w:ascii="Consolas" w:hAnsi="Consolas" w:cs="Consolas"/>
                          <w:color w:val="000000"/>
                          <w:sz w:val="20"/>
                          <w:szCs w:val="20"/>
                        </w:rPr>
                        <w:t xml:space="preserve"> type;          </w:t>
                      </w:r>
                      <w:r w:rsidRPr="001608B2">
                        <w:rPr>
                          <w:rFonts w:ascii="Consolas" w:hAnsi="Consolas" w:cs="Consolas"/>
                          <w:color w:val="008000"/>
                          <w:sz w:val="20"/>
                          <w:szCs w:val="20"/>
                        </w:rPr>
                        <w:t>// SPOTLIGHT=1, DIRLIGHT=2</w:t>
                      </w:r>
                    </w:p>
                    <w:p w14:paraId="197341A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pos_or_dir;   </w:t>
                      </w:r>
                      <w:r w:rsidRPr="001608B2">
                        <w:rPr>
                          <w:rFonts w:ascii="Consolas" w:hAnsi="Consolas" w:cs="Consolas"/>
                          <w:color w:val="008000"/>
                          <w:sz w:val="20"/>
                          <w:szCs w:val="20"/>
                        </w:rPr>
                        <w:t>// light location</w:t>
                      </w:r>
                    </w:p>
                    <w:p w14:paraId="75AA501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w:t>
                      </w:r>
                      <w:r w:rsidRPr="001608B2">
                        <w:rPr>
                          <w:rFonts w:ascii="Consolas" w:hAnsi="Consolas" w:cs="Consolas"/>
                          <w:color w:val="008000"/>
                          <w:sz w:val="20"/>
                          <w:szCs w:val="20"/>
                        </w:rPr>
                        <w:t>// the ambience property of the light</w:t>
                      </w:r>
                    </w:p>
                    <w:p w14:paraId="21CFC44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w:t>
                      </w:r>
                      <w:r w:rsidRPr="001608B2">
                        <w:rPr>
                          <w:rFonts w:ascii="Consolas" w:hAnsi="Consolas" w:cs="Consolas"/>
                          <w:color w:val="008000"/>
                          <w:sz w:val="20"/>
                          <w:szCs w:val="20"/>
                        </w:rPr>
                        <w:t>// the ambience property of the light</w:t>
                      </w:r>
                    </w:p>
                    <w:p w14:paraId="3AA9683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w:t>
                      </w:r>
                      <w:r w:rsidRPr="001608B2">
                        <w:rPr>
                          <w:rFonts w:ascii="Consolas" w:hAnsi="Consolas" w:cs="Consolas"/>
                          <w:color w:val="008000"/>
                          <w:sz w:val="20"/>
                          <w:szCs w:val="20"/>
                        </w:rPr>
                        <w:t>// the ambience property of the light</w:t>
                      </w:r>
                    </w:p>
                    <w:p w14:paraId="100F644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3986423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lightsource light;</w:t>
                      </w:r>
                    </w:p>
                    <w:p w14:paraId="6EA73D0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0DE0C5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struct</w:t>
                      </w:r>
                      <w:r w:rsidRPr="001608B2">
                        <w:rPr>
                          <w:rFonts w:ascii="Consolas" w:hAnsi="Consolas" w:cs="Consolas"/>
                          <w:color w:val="000000"/>
                          <w:sz w:val="20"/>
                          <w:szCs w:val="20"/>
                        </w:rPr>
                        <w:t xml:space="preserve"> material {</w:t>
                      </w:r>
                    </w:p>
                    <w:p w14:paraId="018C3FC0"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how the material reacts to light</w:t>
                      </w:r>
                    </w:p>
                    <w:p w14:paraId="7C76499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w:t>
                      </w:r>
                    </w:p>
                    <w:p w14:paraId="60F12EF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w:t>
                      </w:r>
                    </w:p>
                    <w:p w14:paraId="1FA2D54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w:t>
                      </w:r>
                    </w:p>
                    <w:p w14:paraId="44DBE233"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shine;  </w:t>
                      </w:r>
                      <w:r w:rsidRPr="001608B2">
                        <w:rPr>
                          <w:rFonts w:ascii="Consolas" w:hAnsi="Consolas" w:cs="Consolas"/>
                          <w:color w:val="008000"/>
                          <w:sz w:val="20"/>
                          <w:szCs w:val="20"/>
                        </w:rPr>
                        <w:t>// surface shine</w:t>
                      </w:r>
                    </w:p>
                    <w:p w14:paraId="4281923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p w14:paraId="7FD36A6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material mat;</w:t>
                      </w:r>
                    </w:p>
                    <w:p w14:paraId="6CA6A9A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0C6F4E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Normal;           </w:t>
                      </w:r>
                      <w:r w:rsidRPr="001608B2">
                        <w:rPr>
                          <w:rFonts w:ascii="Consolas" w:hAnsi="Consolas" w:cs="Consolas"/>
                          <w:color w:val="008000"/>
                          <w:sz w:val="20"/>
                          <w:szCs w:val="20"/>
                        </w:rPr>
                        <w:t>// surface normal</w:t>
                      </w:r>
                    </w:p>
                    <w:p w14:paraId="7BAD6920"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in</w:t>
                      </w:r>
                      <w:r w:rsidRPr="001608B2">
                        <w:rPr>
                          <w:rFonts w:ascii="Consolas" w:hAnsi="Consolas" w:cs="Consolas"/>
                          <w:color w:val="000000"/>
                          <w:sz w:val="20"/>
                          <w:szCs w:val="20"/>
                        </w:rPr>
                        <w:t xml:space="preserve"> vec3 pos;              </w:t>
                      </w:r>
                      <w:r w:rsidRPr="001608B2">
                        <w:rPr>
                          <w:rFonts w:ascii="Consolas" w:hAnsi="Consolas" w:cs="Consolas"/>
                          <w:color w:val="008000"/>
                          <w:sz w:val="20"/>
                          <w:szCs w:val="20"/>
                        </w:rPr>
                        <w:t>// drawing position</w:t>
                      </w:r>
                    </w:p>
                    <w:p w14:paraId="46A6E77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0C0A770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uniform</w:t>
                      </w:r>
                      <w:r w:rsidRPr="001608B2">
                        <w:rPr>
                          <w:rFonts w:ascii="Consolas" w:hAnsi="Consolas" w:cs="Consolas"/>
                          <w:color w:val="000000"/>
                          <w:sz w:val="20"/>
                          <w:szCs w:val="20"/>
                        </w:rPr>
                        <w:t xml:space="preserve"> vec3 cameraPos;   </w:t>
                      </w:r>
                      <w:r w:rsidRPr="001608B2">
                        <w:rPr>
                          <w:rFonts w:ascii="Consolas" w:hAnsi="Consolas" w:cs="Consolas"/>
                          <w:color w:val="008000"/>
                          <w:sz w:val="20"/>
                          <w:szCs w:val="20"/>
                        </w:rPr>
                        <w:t>// viewer location</w:t>
                      </w:r>
                    </w:p>
                    <w:p w14:paraId="088432B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529B3A2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out</w:t>
                      </w:r>
                      <w:r w:rsidRPr="001608B2">
                        <w:rPr>
                          <w:rFonts w:ascii="Consolas" w:hAnsi="Consolas" w:cs="Consolas"/>
                          <w:color w:val="000000"/>
                          <w:sz w:val="20"/>
                          <w:szCs w:val="20"/>
                        </w:rPr>
                        <w:t xml:space="preserve"> vec4 color;           </w:t>
                      </w:r>
                      <w:r w:rsidRPr="001608B2">
                        <w:rPr>
                          <w:rFonts w:ascii="Consolas" w:hAnsi="Consolas" w:cs="Consolas"/>
                          <w:color w:val="008000"/>
                          <w:sz w:val="20"/>
                          <w:szCs w:val="20"/>
                        </w:rPr>
                        <w:t>// resulting drawing color</w:t>
                      </w:r>
                    </w:p>
                    <w:p w14:paraId="2813AF0F"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62F9CB5"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FF"/>
                          <w:sz w:val="20"/>
                          <w:szCs w:val="20"/>
                        </w:rPr>
                        <w:t>void</w:t>
                      </w:r>
                      <w:r w:rsidRPr="001608B2">
                        <w:rPr>
                          <w:rFonts w:ascii="Consolas" w:hAnsi="Consolas" w:cs="Consolas"/>
                          <w:color w:val="000000"/>
                          <w:sz w:val="20"/>
                          <w:szCs w:val="20"/>
                        </w:rPr>
                        <w:t xml:space="preserve"> main() {</w:t>
                      </w:r>
                    </w:p>
                    <w:p w14:paraId="3B9B7F74" w14:textId="181F9C43"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ambient color based on material properties as well</w:t>
                      </w:r>
                    </w:p>
                    <w:p w14:paraId="57756BB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ambient = light.ambient * mat.ambient;</w:t>
                      </w:r>
                    </w:p>
                    <w:p w14:paraId="4EB23EDF"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722C05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surface normal</w:t>
                      </w:r>
                    </w:p>
                    <w:p w14:paraId="7B3A70F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norm = normalize(Normal);</w:t>
                      </w:r>
                    </w:p>
                    <w:p w14:paraId="0C0CDB5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6447A58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direction</w:t>
                      </w:r>
                    </w:p>
                    <w:p w14:paraId="2BA6B8E3"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lightDir;</w:t>
                      </w:r>
                    </w:p>
                    <w:p w14:paraId="360FABD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if</w:t>
                      </w:r>
                      <w:r w:rsidRPr="001608B2">
                        <w:rPr>
                          <w:rFonts w:ascii="Consolas" w:hAnsi="Consolas" w:cs="Consolas"/>
                          <w:color w:val="000000"/>
                          <w:sz w:val="20"/>
                          <w:szCs w:val="20"/>
                        </w:rPr>
                        <w:t xml:space="preserve"> (light.type == 1)</w:t>
                      </w:r>
                    </w:p>
                    <w:p w14:paraId="123F321E"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 - pos);</w:t>
                      </w:r>
                    </w:p>
                    <w:p w14:paraId="1D725D6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else</w:t>
                      </w:r>
                    </w:p>
                    <w:p w14:paraId="4776DEB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lightDir = normalize(-light.pos_or_dir);</w:t>
                      </w:r>
                    </w:p>
                    <w:p w14:paraId="364BBEB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2E06C51"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view direction</w:t>
                      </w:r>
                    </w:p>
                    <w:p w14:paraId="46A8203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viewDir = normalize(cameraPos - pos);</w:t>
                      </w:r>
                    </w:p>
                    <w:p w14:paraId="3AE9A29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reflection vector</w:t>
                      </w:r>
                    </w:p>
                    <w:p w14:paraId="300E8FC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reflectDir = reflect(-lightDir, norm);</w:t>
                      </w:r>
                    </w:p>
                    <w:p w14:paraId="39AED63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specular strength</w:t>
                      </w:r>
                    </w:p>
                    <w:p w14:paraId="035C6DF9"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spec = pow(max(dot(viewDir, reflectDir), 0.0), mat.shine);</w:t>
                      </w:r>
                    </w:p>
                    <w:p w14:paraId="0BF39E36"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at last, specular color</w:t>
                      </w:r>
                    </w:p>
                    <w:p w14:paraId="1C092C4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specular = (spec * mat.specular) * light.specular;</w:t>
                      </w:r>
                    </w:p>
                    <w:p w14:paraId="26F53FA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99857B8"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diffusion factor (calculated by the reflection angle)</w:t>
                      </w:r>
                    </w:p>
                    <w:p w14:paraId="5469E417"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00FF"/>
                          <w:sz w:val="20"/>
                          <w:szCs w:val="20"/>
                        </w:rPr>
                        <w:t>float</w:t>
                      </w:r>
                      <w:r w:rsidRPr="001608B2">
                        <w:rPr>
                          <w:rFonts w:ascii="Consolas" w:hAnsi="Consolas" w:cs="Consolas"/>
                          <w:color w:val="000000"/>
                          <w:sz w:val="20"/>
                          <w:szCs w:val="20"/>
                        </w:rPr>
                        <w:t xml:space="preserve"> diff = max(dot(norm, lightDir), 0.0);</w:t>
                      </w:r>
                    </w:p>
                    <w:p w14:paraId="7D6033AC"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and diffusion color</w:t>
                      </w:r>
                    </w:p>
                    <w:p w14:paraId="6EAB4E35"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diffuse = light.diffuse * (diff * mat.diffuse);</w:t>
                      </w:r>
                    </w:p>
                    <w:p w14:paraId="3CE449D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1CF2211D" w14:textId="61ABE98B"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w:t>
                      </w:r>
                      <w:r w:rsidRPr="001608B2">
                        <w:rPr>
                          <w:rFonts w:ascii="Consolas" w:hAnsi="Consolas" w:cs="Consolas"/>
                          <w:color w:val="008000"/>
                          <w:sz w:val="20"/>
                          <w:szCs w:val="20"/>
                        </w:rPr>
                        <w:t>// light emitted from object is (ambient + diffuse + specular)</w:t>
                      </w:r>
                    </w:p>
                    <w:p w14:paraId="0FED251D"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vec3 result = (ambient + diffuse + specular);</w:t>
                      </w:r>
                    </w:p>
                    <w:p w14:paraId="17B57944"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p>
                    <w:p w14:paraId="27F9F43B"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 xml:space="preserve">    color = vec4(result, 1);</w:t>
                      </w:r>
                    </w:p>
                    <w:p w14:paraId="3B1B3CB2" w14:textId="77777777" w:rsidR="00046CFA" w:rsidRPr="001608B2" w:rsidRDefault="00046CFA" w:rsidP="005C6EFE">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w:t>
                      </w:r>
                    </w:p>
                  </w:txbxContent>
                </v:textbox>
                <w10:anchorlock/>
              </v:shape>
            </w:pict>
          </mc:Fallback>
        </mc:AlternateContent>
      </w:r>
    </w:p>
    <w:p w14:paraId="3A3276B0" w14:textId="3D001681" w:rsidR="00AF758E" w:rsidRDefault="00AF758E" w:rsidP="00511911"/>
    <w:p w14:paraId="476C212A" w14:textId="1B1B0DE4" w:rsidR="00AF758E" w:rsidRDefault="00447BB8" w:rsidP="00511911">
      <w:pPr>
        <w:pStyle w:val="Heading3"/>
        <w:spacing w:before="0" w:after="80"/>
      </w:pPr>
      <w:r>
        <w:lastRenderedPageBreak/>
        <w:t xml:space="preserve">Color </w:t>
      </w:r>
      <w:r w:rsidR="004D4F3B">
        <w:t>maps</w:t>
      </w:r>
    </w:p>
    <w:p w14:paraId="79792561" w14:textId="4806156A" w:rsidR="00447BB8" w:rsidRDefault="00F134DF" w:rsidP="00511911">
      <w:r>
        <w:t>The previous approach assumes a solid material</w:t>
      </w:r>
      <w:r w:rsidR="00693405">
        <w:t xml:space="preserve"> like a metallic object, or an evenly painted surface.</w:t>
      </w:r>
      <w:r w:rsidR="00C13C63">
        <w:t xml:space="preserve"> We all know that this is </w:t>
      </w:r>
      <w:r w:rsidR="00074863">
        <w:t>not the case for all objects</w:t>
      </w:r>
      <w:r w:rsidR="000D7831">
        <w:t xml:space="preserve">. </w:t>
      </w:r>
      <w:r w:rsidR="008D5348">
        <w:t xml:space="preserve">In the previous </w:t>
      </w:r>
      <w:r w:rsidR="004D0FAB">
        <w:t>part</w:t>
      </w:r>
      <w:r w:rsidR="008D5348">
        <w:t xml:space="preserve"> we </w:t>
      </w:r>
      <w:r w:rsidR="009A1A96">
        <w:t xml:space="preserve">learned how to apply textures </w:t>
      </w:r>
      <w:r w:rsidR="00184D7B">
        <w:t>and make our objects more realistic</w:t>
      </w:r>
      <w:r w:rsidR="00F94DF0">
        <w:t>.</w:t>
      </w:r>
      <w:r w:rsidR="002A5045">
        <w:t xml:space="preserve"> </w:t>
      </w:r>
      <w:r w:rsidR="003E2AC4">
        <w:t>H</w:t>
      </w:r>
      <w:r w:rsidR="002A5045">
        <w:t>e</w:t>
      </w:r>
      <w:r w:rsidR="003E2AC4">
        <w:t xml:space="preserve">re we will learn how to combine textures with material properties for </w:t>
      </w:r>
      <w:r w:rsidR="00595E54">
        <w:t>even better results.</w:t>
      </w:r>
    </w:p>
    <w:p w14:paraId="6E6F0633" w14:textId="55E0345C" w:rsidR="00595E54" w:rsidRDefault="00595E54" w:rsidP="00511911"/>
    <w:p w14:paraId="15459E91" w14:textId="6B47D738" w:rsidR="00B7201E" w:rsidRDefault="00D46D87" w:rsidP="00511911">
      <w:pPr>
        <w:pStyle w:val="Heading4"/>
        <w:spacing w:before="0" w:after="80"/>
      </w:pPr>
      <w:r>
        <w:t>Textures</w:t>
      </w:r>
    </w:p>
    <w:p w14:paraId="3E186B9E" w14:textId="63A848BF" w:rsidR="00D46D87" w:rsidRDefault="003E4AB1" w:rsidP="00511911">
      <w:r>
        <w:t xml:space="preserve">We </w:t>
      </w:r>
      <w:r w:rsidR="002D3EB5">
        <w:t xml:space="preserve">are </w:t>
      </w:r>
      <w:r>
        <w:t>start</w:t>
      </w:r>
      <w:r w:rsidR="002D3EB5">
        <w:t>ing</w:t>
      </w:r>
      <w:r w:rsidR="00797AA3">
        <w:t xml:space="preserve"> with textures. </w:t>
      </w:r>
      <w:r w:rsidR="00224954">
        <w:t xml:space="preserve">We are going to use a texture as </w:t>
      </w:r>
      <w:r w:rsidR="00B86D08">
        <w:t xml:space="preserve">material surface. </w:t>
      </w:r>
      <w:r w:rsidR="007E16A9">
        <w:t>Color is not e</w:t>
      </w:r>
      <w:r w:rsidR="008D43B3">
        <w:t>nough to represent the details of the surface of the object.</w:t>
      </w:r>
      <w:r w:rsidR="00FC093D">
        <w:t xml:space="preserve"> It is not enough </w:t>
      </w:r>
      <w:r w:rsidR="00DC4DE5">
        <w:t>when we want to draw a wooden box</w:t>
      </w:r>
      <w:r w:rsidR="004D5C71">
        <w:t xml:space="preserve"> or the earth. </w:t>
      </w:r>
    </w:p>
    <w:p w14:paraId="49FBBB73" w14:textId="66E3F9E6" w:rsidR="004C6999" w:rsidRDefault="004C6999" w:rsidP="00511911">
      <w:r>
        <w:t xml:space="preserve">In the previous </w:t>
      </w:r>
      <w:r w:rsidR="004D0FAB">
        <w:t>part</w:t>
      </w:r>
      <w:r>
        <w:t xml:space="preserve"> we used an image </w:t>
      </w:r>
      <w:r w:rsidR="00432799">
        <w:t xml:space="preserve">of the earth as a texture for a sphere. Here we will use a similar </w:t>
      </w:r>
      <w:r w:rsidR="001F3243">
        <w:t>image on a sphere and an image of wooden planks on a box.</w:t>
      </w:r>
      <w:r w:rsidR="005A0222">
        <w:t xml:space="preserve"> Only this time we will treat them as material properties rather than </w:t>
      </w:r>
      <w:r w:rsidR="00E02105">
        <w:t>general textures</w:t>
      </w:r>
      <w:r w:rsidR="004C75D9">
        <w:t>.</w:t>
      </w:r>
      <w:r w:rsidR="00AC6966">
        <w:t xml:space="preserve"> This will let us </w:t>
      </w:r>
      <w:r w:rsidR="00B7517A">
        <w:t xml:space="preserve">select from different images </w:t>
      </w:r>
      <w:r w:rsidR="005A7EB0">
        <w:t>just by selecting different materials.</w:t>
      </w:r>
    </w:p>
    <w:p w14:paraId="65C0F69F" w14:textId="42063AAC" w:rsidR="00067BC9" w:rsidRDefault="00067BC9" w:rsidP="00511911">
      <w:r>
        <w:t xml:space="preserve">OpenGL </w:t>
      </w:r>
      <w:r w:rsidR="005E3368">
        <w:t>can</w:t>
      </w:r>
      <w:r w:rsidR="00F94340">
        <w:t xml:space="preserve"> load several images as textures</w:t>
      </w:r>
      <w:r w:rsidR="003D530C">
        <w:t xml:space="preserve"> and we can address them as </w:t>
      </w:r>
      <w:r w:rsidR="003D530C" w:rsidRPr="003D530C">
        <w:rPr>
          <w:i/>
          <w:iCs/>
        </w:rPr>
        <w:t>GL_TEXTURE0</w:t>
      </w:r>
      <w:r w:rsidR="003D530C">
        <w:t xml:space="preserve">, </w:t>
      </w:r>
      <w:r w:rsidR="003D530C" w:rsidRPr="003D530C">
        <w:rPr>
          <w:i/>
          <w:iCs/>
        </w:rPr>
        <w:t>GL_TEXTURE</w:t>
      </w:r>
      <w:r w:rsidR="004D4F3B">
        <w:rPr>
          <w:i/>
          <w:iCs/>
        </w:rPr>
        <w:t xml:space="preserve">1 </w:t>
      </w:r>
      <w:r w:rsidR="004D4F3B">
        <w:t>and</w:t>
      </w:r>
      <w:r w:rsidR="003D530C">
        <w:t xml:space="preserve"> so on</w:t>
      </w:r>
      <w:r w:rsidR="009316DD">
        <w:t>. Then we can activate the one we want to use</w:t>
      </w:r>
      <w:r w:rsidR="007D3323">
        <w:t xml:space="preserve"> and start drawing.</w:t>
      </w:r>
    </w:p>
    <w:p w14:paraId="6FC1C363" w14:textId="4C2840EF" w:rsidR="00015D1D" w:rsidRDefault="00146CE2" w:rsidP="00511911">
      <w:r>
        <w:t>Wh</w:t>
      </w:r>
      <w:r w:rsidR="003D4F4A">
        <w:t xml:space="preserve">en we are </w:t>
      </w:r>
      <w:r w:rsidR="00B52AEF">
        <w:t>dealing with a simple texture as we did before all we do is activate the first texture buffer in OpenGL</w:t>
      </w:r>
      <w:r w:rsidR="00557BAE">
        <w:t xml:space="preserve"> and bind the texture image to that, like </w:t>
      </w:r>
      <w:r w:rsidR="004D4F3B">
        <w:t>this.</w:t>
      </w:r>
    </w:p>
    <w:p w14:paraId="0A7C5D6C" w14:textId="22B6A333" w:rsidR="00557BAE" w:rsidRDefault="00FF23E5" w:rsidP="00511911">
      <w:r>
        <w:rPr>
          <w:noProof/>
        </w:rPr>
        <mc:AlternateContent>
          <mc:Choice Requires="wps">
            <w:drawing>
              <wp:inline distT="0" distB="0" distL="0" distR="0" wp14:anchorId="6FC4A87B" wp14:editId="353D5524">
                <wp:extent cx="6629400" cy="1404620"/>
                <wp:effectExtent l="0" t="0" r="19050" b="1270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F688C47" w14:textId="07AE1013" w:rsidR="00046CFA" w:rsidRPr="001608B2" w:rsidRDefault="00046CFA" w:rsidP="00FF23E5">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6F008A"/>
                                <w:sz w:val="20"/>
                                <w:szCs w:val="20"/>
                              </w:rPr>
                              <w:t>glActiveTexture</w:t>
                            </w:r>
                            <w:r w:rsidRPr="001608B2">
                              <w:rPr>
                                <w:rFonts w:ascii="Consolas" w:hAnsi="Consolas" w:cs="Consolas"/>
                                <w:color w:val="000000"/>
                                <w:sz w:val="20"/>
                                <w:szCs w:val="20"/>
                              </w:rPr>
                              <w:t>(</w:t>
                            </w:r>
                            <w:r w:rsidRPr="001608B2">
                              <w:rPr>
                                <w:rFonts w:ascii="Consolas" w:hAnsi="Consolas" w:cs="Consolas"/>
                                <w:color w:val="6F008A"/>
                                <w:sz w:val="20"/>
                                <w:szCs w:val="20"/>
                              </w:rPr>
                              <w:t>GL_TEXTURE0</w:t>
                            </w:r>
                            <w:r w:rsidRPr="001608B2">
                              <w:rPr>
                                <w:rFonts w:ascii="Consolas" w:hAnsi="Consolas" w:cs="Consolas"/>
                                <w:color w:val="000000"/>
                                <w:sz w:val="20"/>
                                <w:szCs w:val="20"/>
                              </w:rPr>
                              <w:t>);</w:t>
                            </w:r>
                          </w:p>
                          <w:p w14:paraId="3E41F51D" w14:textId="35DAAB65" w:rsidR="00046CFA" w:rsidRPr="001608B2" w:rsidRDefault="00046CFA" w:rsidP="00FF23E5">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glBindTexture(</w:t>
                            </w:r>
                            <w:r w:rsidRPr="001608B2">
                              <w:rPr>
                                <w:rFonts w:ascii="Consolas" w:hAnsi="Consolas" w:cs="Consolas"/>
                                <w:color w:val="6F008A"/>
                                <w:sz w:val="20"/>
                                <w:szCs w:val="20"/>
                              </w:rPr>
                              <w:t>GL_TEXTURE_2D</w:t>
                            </w:r>
                            <w:r w:rsidRPr="001608B2">
                              <w:rPr>
                                <w:rFonts w:ascii="Consolas" w:hAnsi="Consolas" w:cs="Consolas"/>
                                <w:color w:val="000000"/>
                                <w:sz w:val="20"/>
                                <w:szCs w:val="20"/>
                              </w:rPr>
                              <w:t>, texture);</w:t>
                            </w:r>
                          </w:p>
                        </w:txbxContent>
                      </wps:txbx>
                      <wps:bodyPr rot="0" vert="horz" wrap="square" lIns="91440" tIns="45720" rIns="91440" bIns="45720" anchor="t" anchorCtr="0">
                        <a:spAutoFit/>
                      </wps:bodyPr>
                    </wps:wsp>
                  </a:graphicData>
                </a:graphic>
              </wp:inline>
            </w:drawing>
          </mc:Choice>
          <mc:Fallback>
            <w:pict>
              <v:shape w14:anchorId="6FC4A87B" id="_x0000_s108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BuEg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T8eUqVoh61dA8kWIIkyPpBdGmA/zF2UBurLj/eRSoODMfLam+nhdFtG86FMu3JBHD60h9&#10;HRFWElTFA2fTdheS5RNrd0fT2euk20sn557JZUnO84uINr4+p6yXd7v9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OSO0G4S&#10;AgAA/wMAAA4AAAAAAAAAAAAAAAAALgIAAGRycy9lMm9Eb2MueG1sUEsBAi0AFAAGAAgAAAAhANNV&#10;DNrbAAAABgEAAA8AAAAAAAAAAAAAAAAAbAQAAGRycy9kb3ducmV2LnhtbFBLBQYAAAAABAAEAPMA&#10;AAB0BQAAAAA=&#10;" filled="f">
                <v:textbox style="mso-fit-shape-to-text:t">
                  <w:txbxContent>
                    <w:p w14:paraId="7F688C47" w14:textId="07AE1013" w:rsidR="00046CFA" w:rsidRPr="001608B2" w:rsidRDefault="00046CFA" w:rsidP="00FF23E5">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6F008A"/>
                          <w:sz w:val="20"/>
                          <w:szCs w:val="20"/>
                        </w:rPr>
                        <w:t>glActiveTexture</w:t>
                      </w:r>
                      <w:r w:rsidRPr="001608B2">
                        <w:rPr>
                          <w:rFonts w:ascii="Consolas" w:hAnsi="Consolas" w:cs="Consolas"/>
                          <w:color w:val="000000"/>
                          <w:sz w:val="20"/>
                          <w:szCs w:val="20"/>
                        </w:rPr>
                        <w:t>(</w:t>
                      </w:r>
                      <w:r w:rsidRPr="001608B2">
                        <w:rPr>
                          <w:rFonts w:ascii="Consolas" w:hAnsi="Consolas" w:cs="Consolas"/>
                          <w:color w:val="6F008A"/>
                          <w:sz w:val="20"/>
                          <w:szCs w:val="20"/>
                        </w:rPr>
                        <w:t>GL_TEXTURE0</w:t>
                      </w:r>
                      <w:r w:rsidRPr="001608B2">
                        <w:rPr>
                          <w:rFonts w:ascii="Consolas" w:hAnsi="Consolas" w:cs="Consolas"/>
                          <w:color w:val="000000"/>
                          <w:sz w:val="20"/>
                          <w:szCs w:val="20"/>
                        </w:rPr>
                        <w:t>);</w:t>
                      </w:r>
                    </w:p>
                    <w:p w14:paraId="3E41F51D" w14:textId="35DAAB65" w:rsidR="00046CFA" w:rsidRPr="001608B2" w:rsidRDefault="00046CFA" w:rsidP="00FF23E5">
                      <w:pPr>
                        <w:autoSpaceDE w:val="0"/>
                        <w:autoSpaceDN w:val="0"/>
                        <w:adjustRightInd w:val="0"/>
                        <w:spacing w:after="0" w:line="240" w:lineRule="auto"/>
                        <w:rPr>
                          <w:rFonts w:ascii="Consolas" w:hAnsi="Consolas" w:cs="Consolas"/>
                          <w:color w:val="000000"/>
                          <w:sz w:val="20"/>
                          <w:szCs w:val="20"/>
                        </w:rPr>
                      </w:pPr>
                      <w:r w:rsidRPr="001608B2">
                        <w:rPr>
                          <w:rFonts w:ascii="Consolas" w:hAnsi="Consolas" w:cs="Consolas"/>
                          <w:color w:val="000000"/>
                          <w:sz w:val="20"/>
                          <w:szCs w:val="20"/>
                        </w:rPr>
                        <w:t>glBindTexture(</w:t>
                      </w:r>
                      <w:r w:rsidRPr="001608B2">
                        <w:rPr>
                          <w:rFonts w:ascii="Consolas" w:hAnsi="Consolas" w:cs="Consolas"/>
                          <w:color w:val="6F008A"/>
                          <w:sz w:val="20"/>
                          <w:szCs w:val="20"/>
                        </w:rPr>
                        <w:t>GL_TEXTURE_2D</w:t>
                      </w:r>
                      <w:r w:rsidRPr="001608B2">
                        <w:rPr>
                          <w:rFonts w:ascii="Consolas" w:hAnsi="Consolas" w:cs="Consolas"/>
                          <w:color w:val="000000"/>
                          <w:sz w:val="20"/>
                          <w:szCs w:val="20"/>
                        </w:rPr>
                        <w:t>, texture);</w:t>
                      </w:r>
                    </w:p>
                  </w:txbxContent>
                </v:textbox>
                <w10:anchorlock/>
              </v:shape>
            </w:pict>
          </mc:Fallback>
        </mc:AlternateContent>
      </w:r>
    </w:p>
    <w:p w14:paraId="539F9D9D" w14:textId="1AB8226A" w:rsidR="00FF23E5" w:rsidRDefault="00D0456A" w:rsidP="00511911">
      <w:r>
        <w:t xml:space="preserve">This simple approach </w:t>
      </w:r>
      <w:r w:rsidR="00177F1D">
        <w:t xml:space="preserve">gives meaning to the </w:t>
      </w:r>
      <w:r w:rsidR="00177F1D">
        <w:rPr>
          <w:i/>
          <w:iCs/>
        </w:rPr>
        <w:t>textureSampler</w:t>
      </w:r>
      <w:r w:rsidR="00177F1D">
        <w:t xml:space="preserve"> variable in the </w:t>
      </w:r>
      <w:r w:rsidR="00177F1D">
        <w:rPr>
          <w:i/>
          <w:iCs/>
        </w:rPr>
        <w:t>fragment shader</w:t>
      </w:r>
      <w:r w:rsidR="00E349CE">
        <w:rPr>
          <w:i/>
          <w:iCs/>
        </w:rPr>
        <w:t>,</w:t>
      </w:r>
      <w:r w:rsidR="00177F1D">
        <w:t xml:space="preserve"> </w:t>
      </w:r>
      <w:r w:rsidR="002D184C">
        <w:t xml:space="preserve">and we can use it to extract parts of the image and </w:t>
      </w:r>
      <w:r w:rsidR="008972D4">
        <w:t>render them on the scene.</w:t>
      </w:r>
    </w:p>
    <w:p w14:paraId="55227C58" w14:textId="763B20D3" w:rsidR="00310E48" w:rsidRDefault="007622C5" w:rsidP="00511911">
      <w:r>
        <w:t>The same principles</w:t>
      </w:r>
      <w:r w:rsidR="009112C3">
        <w:t xml:space="preserve"> apply </w:t>
      </w:r>
      <w:r w:rsidR="003A6BF9">
        <w:t>when we use material techniques</w:t>
      </w:r>
      <w:r w:rsidR="00D77AEF">
        <w:t xml:space="preserve">. </w:t>
      </w:r>
      <w:r w:rsidR="00075F02">
        <w:t xml:space="preserve">We see that </w:t>
      </w:r>
      <w:r w:rsidR="00AA2CAF">
        <w:t xml:space="preserve">in the fragment shader we request the color using the </w:t>
      </w:r>
      <w:r w:rsidR="00AA2CAF">
        <w:rPr>
          <w:i/>
          <w:iCs/>
        </w:rPr>
        <w:t>texture</w:t>
      </w:r>
      <w:r w:rsidR="00AA2CAF">
        <w:t xml:space="preserve"> function</w:t>
      </w:r>
      <w:r w:rsidR="00C47865">
        <w:t>, passing it the texture buffer id, in our case</w:t>
      </w:r>
      <w:r w:rsidR="004F00E6">
        <w:t xml:space="preserve"> </w:t>
      </w:r>
      <w:r w:rsidR="004F00E6">
        <w:rPr>
          <w:i/>
          <w:iCs/>
        </w:rPr>
        <w:t xml:space="preserve">GL_TEXTURE0 </w:t>
      </w:r>
      <w:r w:rsidR="004D4F3B">
        <w:t>etc.,</w:t>
      </w:r>
      <w:r w:rsidR="00C633D8">
        <w:t xml:space="preserve"> and the texture coordinate. Now instead of having </w:t>
      </w:r>
      <w:r w:rsidR="00FA6C44">
        <w:t xml:space="preserve">the texture </w:t>
      </w:r>
      <w:r w:rsidR="00C30113">
        <w:t xml:space="preserve">sampler as a global </w:t>
      </w:r>
      <w:r w:rsidR="00C30113" w:rsidRPr="00C30113">
        <w:rPr>
          <w:i/>
          <w:iCs/>
        </w:rPr>
        <w:t>uniform</w:t>
      </w:r>
      <w:r w:rsidR="00C30113">
        <w:t xml:space="preserve">, we </w:t>
      </w:r>
      <w:r w:rsidR="00154C43">
        <w:t xml:space="preserve">put it in the </w:t>
      </w:r>
      <w:r w:rsidR="00E824DB">
        <w:t xml:space="preserve">material structure, which now has </w:t>
      </w:r>
      <w:r w:rsidR="00BE35D1">
        <w:t xml:space="preserve">one more member the </w:t>
      </w:r>
      <w:r w:rsidR="00BE35D1">
        <w:rPr>
          <w:i/>
          <w:iCs/>
        </w:rPr>
        <w:t>diffuse_map</w:t>
      </w:r>
      <w:r w:rsidR="00BF2ED7">
        <w:rPr>
          <w:i/>
          <w:iCs/>
        </w:rPr>
        <w:t>.</w:t>
      </w:r>
      <w:r w:rsidR="00BF2ED7">
        <w:t xml:space="preserve"> </w:t>
      </w:r>
    </w:p>
    <w:p w14:paraId="3408DC2A" w14:textId="56944276" w:rsidR="00C47C8E" w:rsidRDefault="00C47C8E" w:rsidP="00511911">
      <w:r>
        <w:t xml:space="preserve">Things in the </w:t>
      </w:r>
      <w:r w:rsidR="004C5A36">
        <w:t xml:space="preserve">fragment shader </w:t>
      </w:r>
      <w:r>
        <w:t>are straight forward</w:t>
      </w:r>
      <w:r w:rsidR="004C5A36">
        <w:t>.</w:t>
      </w:r>
      <w:r w:rsidR="00DB53C1">
        <w:t xml:space="preserve"> The color of our object is</w:t>
      </w:r>
      <w:r w:rsidR="009A66C9">
        <w:t>:</w:t>
      </w:r>
      <w:r w:rsidR="00DB53C1">
        <w:t xml:space="preserve"> </w:t>
      </w:r>
      <w:r w:rsidR="004D4F3B" w:rsidRPr="006B288E">
        <w:rPr>
          <w:rFonts w:ascii="Consolas" w:hAnsi="Consolas" w:cs="Consolas"/>
          <w:color w:val="0000FF"/>
          <w:sz w:val="18"/>
          <w:szCs w:val="18"/>
          <w:highlight w:val="lightGray"/>
        </w:rPr>
        <w:t>texture</w:t>
      </w:r>
      <w:r w:rsidR="004D4F3B" w:rsidRPr="006B288E">
        <w:rPr>
          <w:rFonts w:ascii="Consolas" w:hAnsi="Consolas" w:cs="Consolas"/>
          <w:color w:val="000000"/>
          <w:sz w:val="18"/>
          <w:szCs w:val="18"/>
          <w:highlight w:val="lightGray"/>
        </w:rPr>
        <w:t xml:space="preserve"> (</w:t>
      </w:r>
      <w:r w:rsidR="00DB53C1" w:rsidRPr="006B288E">
        <w:rPr>
          <w:rFonts w:ascii="Consolas" w:hAnsi="Consolas" w:cs="Consolas"/>
          <w:color w:val="000000"/>
          <w:sz w:val="18"/>
          <w:szCs w:val="18"/>
          <w:highlight w:val="lightGray"/>
        </w:rPr>
        <w:t>mat.diffuse_map, texCoord).rgb</w:t>
      </w:r>
      <w:r w:rsidR="005F446E">
        <w:rPr>
          <w:rFonts w:ascii="Consolas" w:hAnsi="Consolas" w:cs="Consolas"/>
          <w:color w:val="000000"/>
          <w:sz w:val="18"/>
          <w:szCs w:val="18"/>
        </w:rPr>
        <w:t>,</w:t>
      </w:r>
      <w:r w:rsidR="009A66C9" w:rsidRPr="009A66C9">
        <w:t xml:space="preserve"> </w:t>
      </w:r>
      <w:r w:rsidR="005F446E">
        <w:t xml:space="preserve">where </w:t>
      </w:r>
      <w:r w:rsidR="005F446E">
        <w:rPr>
          <w:i/>
          <w:iCs/>
        </w:rPr>
        <w:t>mat</w:t>
      </w:r>
      <w:r w:rsidR="005F446E">
        <w:t xml:space="preserve"> is the variable holding </w:t>
      </w:r>
      <w:r w:rsidR="00BB04FC">
        <w:t>the material</w:t>
      </w:r>
      <w:r w:rsidR="001D7055">
        <w:t xml:space="preserve"> properties.</w:t>
      </w:r>
    </w:p>
    <w:p w14:paraId="313D2099" w14:textId="7616C694" w:rsidR="00940352" w:rsidRDefault="00CC53D5" w:rsidP="00511911">
      <w:r>
        <w:t>Now w</w:t>
      </w:r>
      <w:r w:rsidR="00AF2BBD">
        <w:t>e know how to use the texture and we have reorganized our fragment shader</w:t>
      </w:r>
      <w:r>
        <w:t>.</w:t>
      </w:r>
      <w:r w:rsidR="004C2002">
        <w:t xml:space="preserve"> The next step </w:t>
      </w:r>
      <w:r w:rsidR="006B3D34">
        <w:t xml:space="preserve">is to learn what goes before that. How to </w:t>
      </w:r>
      <w:r w:rsidR="009C3B64">
        <w:t>prepare and s</w:t>
      </w:r>
      <w:r w:rsidR="006B3D34">
        <w:t xml:space="preserve">et </w:t>
      </w:r>
      <w:r w:rsidR="00B1234D">
        <w:t xml:space="preserve">the </w:t>
      </w:r>
      <w:r w:rsidR="00E51636">
        <w:t>textures in our program.</w:t>
      </w:r>
    </w:p>
    <w:p w14:paraId="62CD17FF" w14:textId="60F706F9" w:rsidR="004729B4" w:rsidRDefault="00116C86" w:rsidP="00511911">
      <w:r>
        <w:t xml:space="preserve">If we use </w:t>
      </w:r>
      <w:r w:rsidR="00E465C9">
        <w:rPr>
          <w:i/>
          <w:iCs/>
        </w:rPr>
        <w:t>GL_</w:t>
      </w:r>
      <w:r>
        <w:rPr>
          <w:i/>
          <w:iCs/>
        </w:rPr>
        <w:t>TEXTURE0</w:t>
      </w:r>
      <w:r>
        <w:t xml:space="preserve"> our </w:t>
      </w:r>
      <w:r w:rsidR="00C36538">
        <w:rPr>
          <w:i/>
          <w:iCs/>
        </w:rPr>
        <w:t>sampler2D</w:t>
      </w:r>
      <w:r w:rsidR="00C36538">
        <w:t xml:space="preserve"> parameter should be </w:t>
      </w:r>
      <w:r w:rsidR="004D4F3B">
        <w:t>zero</w:t>
      </w:r>
      <w:r w:rsidR="00C36538">
        <w:t xml:space="preserve">, for </w:t>
      </w:r>
      <w:r w:rsidR="00E465C9">
        <w:rPr>
          <w:i/>
          <w:iCs/>
        </w:rPr>
        <w:t>GL_</w:t>
      </w:r>
      <w:r w:rsidR="00C36538">
        <w:rPr>
          <w:i/>
          <w:iCs/>
        </w:rPr>
        <w:t>TEXTURE1</w:t>
      </w:r>
      <w:r w:rsidR="00E465C9">
        <w:t xml:space="preserve"> it should be 1, and so on.</w:t>
      </w:r>
      <w:r w:rsidR="007E4A3E">
        <w:t xml:space="preserve"> </w:t>
      </w:r>
      <w:r w:rsidR="00007CE4">
        <w:t xml:space="preserve">This was the default behavior </w:t>
      </w:r>
      <w:r w:rsidR="00D1113E">
        <w:t>of OpenGL when we used one texture, everything was set to 0</w:t>
      </w:r>
      <w:r w:rsidR="00EA1223">
        <w:t xml:space="preserve"> and we used </w:t>
      </w:r>
      <w:r w:rsidR="00EA1223">
        <w:rPr>
          <w:i/>
          <w:iCs/>
        </w:rPr>
        <w:t>GL_TEXTURE0</w:t>
      </w:r>
      <w:r w:rsidR="006775A1">
        <w:rPr>
          <w:i/>
          <w:iCs/>
        </w:rPr>
        <w:t>.</w:t>
      </w:r>
      <w:r w:rsidR="006775A1">
        <w:t xml:space="preserve"> </w:t>
      </w:r>
      <w:r w:rsidR="004D4F3B">
        <w:t>So,</w:t>
      </w:r>
      <w:r w:rsidR="00BF55B5">
        <w:t xml:space="preserve"> our </w:t>
      </w:r>
      <w:r w:rsidR="000B074E">
        <w:rPr>
          <w:i/>
          <w:iCs/>
        </w:rPr>
        <w:t>material</w:t>
      </w:r>
      <w:r w:rsidR="000B074E">
        <w:t xml:space="preserve"> class has two new variables</w:t>
      </w:r>
      <w:r w:rsidR="00D22D7F">
        <w:t xml:space="preserve">: </w:t>
      </w:r>
      <w:r w:rsidR="00D22D7F">
        <w:rPr>
          <w:i/>
          <w:iCs/>
        </w:rPr>
        <w:t>diffuse_map</w:t>
      </w:r>
      <w:r w:rsidR="00D22D7F">
        <w:t xml:space="preserve"> and </w:t>
      </w:r>
      <w:r w:rsidR="00D22D7F">
        <w:rPr>
          <w:i/>
          <w:iCs/>
        </w:rPr>
        <w:t>diffuse_index</w:t>
      </w:r>
      <w:r w:rsidR="00567DC0">
        <w:t xml:space="preserve">. </w:t>
      </w:r>
      <w:r w:rsidR="00567DC0">
        <w:rPr>
          <w:i/>
          <w:iCs/>
        </w:rPr>
        <w:t>Diffuse_map</w:t>
      </w:r>
      <w:r w:rsidR="00567DC0">
        <w:t xml:space="preserve"> stores the texture id </w:t>
      </w:r>
      <w:r w:rsidR="00386327">
        <w:t xml:space="preserve">if the loaded image, and the </w:t>
      </w:r>
      <w:r w:rsidR="00386327">
        <w:rPr>
          <w:i/>
          <w:iCs/>
        </w:rPr>
        <w:t>diffuse_index</w:t>
      </w:r>
      <w:r w:rsidR="00072831">
        <w:rPr>
          <w:i/>
          <w:iCs/>
        </w:rPr>
        <w:t xml:space="preserve"> </w:t>
      </w:r>
      <w:r w:rsidR="00072831">
        <w:t xml:space="preserve">is the </w:t>
      </w:r>
      <w:r w:rsidR="00C758FB">
        <w:t>active texture index</w:t>
      </w:r>
      <w:r w:rsidR="00F946A0">
        <w:t>.</w:t>
      </w:r>
      <w:r w:rsidR="009D512D">
        <w:t xml:space="preserve"> Here is the code to set the parameters:</w:t>
      </w:r>
    </w:p>
    <w:p w14:paraId="12E7CAA2" w14:textId="56F14FE4" w:rsidR="009D512D" w:rsidRDefault="009D512D" w:rsidP="00511911">
      <w:r>
        <w:rPr>
          <w:noProof/>
        </w:rPr>
        <mc:AlternateContent>
          <mc:Choice Requires="wps">
            <w:drawing>
              <wp:inline distT="0" distB="0" distL="0" distR="0" wp14:anchorId="0DBADE51" wp14:editId="3B95042A">
                <wp:extent cx="6629400" cy="1404620"/>
                <wp:effectExtent l="0" t="0" r="19050" b="1270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5E1D4447" w14:textId="7ECE3A81"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"mat.diffuse_map"</w:t>
                            </w:r>
                            <w:r w:rsidRPr="00E46545">
                              <w:rPr>
                                <w:rFonts w:ascii="Consolas" w:hAnsi="Consolas" w:cs="Consolas"/>
                                <w:color w:val="000000"/>
                                <w:sz w:val="20"/>
                                <w:szCs w:val="20"/>
                              </w:rPr>
                              <w:t xml:space="preserve">, diffuse_index); </w:t>
                            </w:r>
                            <w:r w:rsidRPr="00E46545">
                              <w:rPr>
                                <w:rFonts w:ascii="Consolas" w:hAnsi="Consolas" w:cs="Consolas"/>
                                <w:color w:val="008000"/>
                                <w:sz w:val="20"/>
                                <w:szCs w:val="20"/>
                              </w:rPr>
                              <w:t>// GL_TEXTURE0=0...</w:t>
                            </w:r>
                          </w:p>
                          <w:p w14:paraId="23D13A2D" w14:textId="77777777"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diffuse_index);</w:t>
                            </w:r>
                          </w:p>
                          <w:p w14:paraId="0C77D676" w14:textId="5029E0FC"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diffuse_map);</w:t>
                            </w:r>
                          </w:p>
                        </w:txbxContent>
                      </wps:txbx>
                      <wps:bodyPr rot="0" vert="horz" wrap="square" lIns="91440" tIns="45720" rIns="91440" bIns="45720" anchor="t" anchorCtr="0">
                        <a:spAutoFit/>
                      </wps:bodyPr>
                    </wps:wsp>
                  </a:graphicData>
                </a:graphic>
              </wp:inline>
            </w:drawing>
          </mc:Choice>
          <mc:Fallback>
            <w:pict>
              <v:shape w14:anchorId="0DBADE51" id="_x0000_s1083"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DY5vpgS&#10;AgAA/wMAAA4AAAAAAAAAAAAAAAAALgIAAGRycy9lMm9Eb2MueG1sUEsBAi0AFAAGAAgAAAAhANNV&#10;DNrbAAAABgEAAA8AAAAAAAAAAAAAAAAAbAQAAGRycy9kb3ducmV2LnhtbFBLBQYAAAAABAAEAPMA&#10;AAB0BQAAAAA=&#10;" filled="f">
                <v:textbox style="mso-fit-shape-to-text:t">
                  <w:txbxContent>
                    <w:p w14:paraId="5E1D4447" w14:textId="7ECE3A81"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"mat.diffuse_map"</w:t>
                      </w:r>
                      <w:r w:rsidRPr="00E46545">
                        <w:rPr>
                          <w:rFonts w:ascii="Consolas" w:hAnsi="Consolas" w:cs="Consolas"/>
                          <w:color w:val="000000"/>
                          <w:sz w:val="20"/>
                          <w:szCs w:val="20"/>
                        </w:rPr>
                        <w:t xml:space="preserve">, diffuse_index); </w:t>
                      </w:r>
                      <w:r w:rsidRPr="00E46545">
                        <w:rPr>
                          <w:rFonts w:ascii="Consolas" w:hAnsi="Consolas" w:cs="Consolas"/>
                          <w:color w:val="008000"/>
                          <w:sz w:val="20"/>
                          <w:szCs w:val="20"/>
                        </w:rPr>
                        <w:t>// GL_TEXTURE0=0...</w:t>
                      </w:r>
                    </w:p>
                    <w:p w14:paraId="23D13A2D" w14:textId="77777777"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diffuse_index);</w:t>
                      </w:r>
                    </w:p>
                    <w:p w14:paraId="0C77D676" w14:textId="5029E0FC" w:rsidR="00046CFA" w:rsidRPr="00E46545" w:rsidRDefault="00046CFA" w:rsidP="009D512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diffuse_map);</w:t>
                      </w:r>
                    </w:p>
                  </w:txbxContent>
                </v:textbox>
                <w10:anchorlock/>
              </v:shape>
            </w:pict>
          </mc:Fallback>
        </mc:AlternateContent>
      </w:r>
    </w:p>
    <w:p w14:paraId="0292B460" w14:textId="7BCA4142" w:rsidR="00F271A0" w:rsidRDefault="00F271A0" w:rsidP="00511911">
      <w:r>
        <w:t xml:space="preserve">The fragment color </w:t>
      </w:r>
      <w:r w:rsidR="00C00A76">
        <w:t xml:space="preserve">derived from the texture image is used in the calculation of the </w:t>
      </w:r>
      <w:r w:rsidR="00C00A76">
        <w:rPr>
          <w:i/>
          <w:iCs/>
        </w:rPr>
        <w:t>ambient</w:t>
      </w:r>
      <w:r w:rsidR="00C00A76">
        <w:t xml:space="preserve"> </w:t>
      </w:r>
      <w:r w:rsidR="00486D30">
        <w:t xml:space="preserve">and the </w:t>
      </w:r>
      <w:r w:rsidR="00486D30">
        <w:rPr>
          <w:i/>
          <w:iCs/>
        </w:rPr>
        <w:t xml:space="preserve">diffuse </w:t>
      </w:r>
      <w:r w:rsidR="00486D30">
        <w:t>color of the object:</w:t>
      </w:r>
    </w:p>
    <w:p w14:paraId="193678A4" w14:textId="78D135B6" w:rsidR="006C51A5" w:rsidRDefault="00FF55F7" w:rsidP="00511911">
      <w:r>
        <w:rPr>
          <w:noProof/>
        </w:rPr>
        <mc:AlternateContent>
          <mc:Choice Requires="wps">
            <w:drawing>
              <wp:inline distT="0" distB="0" distL="0" distR="0" wp14:anchorId="0D068A9F" wp14:editId="586587C3">
                <wp:extent cx="6629400" cy="1404620"/>
                <wp:effectExtent l="0" t="0" r="19050" b="12065"/>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00717D9" w14:textId="4B54B057"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8000"/>
                                <w:sz w:val="20"/>
                                <w:szCs w:val="20"/>
                              </w:rPr>
                              <w:t xml:space="preserve">// ambient color </w:t>
                            </w:r>
                          </w:p>
                          <w:p w14:paraId="1B2AAD63" w14:textId="7B554D36"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vec3 ambient = light.ambient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p w14:paraId="21481AFE" w14:textId="58D88475"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8000"/>
                                <w:sz w:val="20"/>
                                <w:szCs w:val="20"/>
                              </w:rPr>
                              <w:t>// diffusion color</w:t>
                            </w:r>
                          </w:p>
                          <w:p w14:paraId="314AF888" w14:textId="77D8EE0D" w:rsidR="00046CFA" w:rsidRPr="00E46545" w:rsidRDefault="00046CFA" w:rsidP="00E81065">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vec3 diffuse = light.diffuse * diff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txbxContent>
                      </wps:txbx>
                      <wps:bodyPr rot="0" vert="horz" wrap="square" lIns="91440" tIns="45720" rIns="91440" bIns="45720" anchor="t" anchorCtr="0">
                        <a:spAutoFit/>
                      </wps:bodyPr>
                    </wps:wsp>
                  </a:graphicData>
                </a:graphic>
              </wp:inline>
            </w:drawing>
          </mc:Choice>
          <mc:Fallback>
            <w:pict>
              <v:shape w14:anchorId="0D068A9F" id="_x0000_s1084"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F+TlegS&#10;AgAA/wMAAA4AAAAAAAAAAAAAAAAALgIAAGRycy9lMm9Eb2MueG1sUEsBAi0AFAAGAAgAAAAhANNV&#10;DNrbAAAABgEAAA8AAAAAAAAAAAAAAAAAbAQAAGRycy9kb3ducmV2LnhtbFBLBQYAAAAABAAEAPMA&#10;AAB0BQAAAAA=&#10;" filled="f">
                <v:textbox style="mso-fit-shape-to-text:t">
                  <w:txbxContent>
                    <w:p w14:paraId="300717D9" w14:textId="4B54B057"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8000"/>
                          <w:sz w:val="20"/>
                          <w:szCs w:val="20"/>
                        </w:rPr>
                        <w:t xml:space="preserve">// ambient color </w:t>
                      </w:r>
                    </w:p>
                    <w:p w14:paraId="1B2AAD63" w14:textId="7B554D36"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vec3 ambient = light.ambient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p w14:paraId="21481AFE" w14:textId="58D88475" w:rsidR="00046CFA" w:rsidRPr="00E46545" w:rsidRDefault="00046CFA" w:rsidP="00FF55F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8000"/>
                          <w:sz w:val="20"/>
                          <w:szCs w:val="20"/>
                        </w:rPr>
                        <w:t>// diffusion color</w:t>
                      </w:r>
                    </w:p>
                    <w:p w14:paraId="314AF888" w14:textId="77D8EE0D" w:rsidR="00046CFA" w:rsidRPr="00E46545" w:rsidRDefault="00046CFA" w:rsidP="00E81065">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vec3 diffuse = light.diffuse * diff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txbxContent>
                </v:textbox>
                <w10:anchorlock/>
              </v:shape>
            </w:pict>
          </mc:Fallback>
        </mc:AlternateContent>
      </w:r>
    </w:p>
    <w:p w14:paraId="32771253" w14:textId="01B21BEA" w:rsidR="00486D30" w:rsidRDefault="00486D30" w:rsidP="00511911"/>
    <w:p w14:paraId="01991785" w14:textId="40C8FD14" w:rsidR="00D060B0" w:rsidRDefault="00540425" w:rsidP="00511911">
      <w:pPr>
        <w:pStyle w:val="Heading4"/>
        <w:spacing w:before="0" w:after="80"/>
      </w:pPr>
      <w:r>
        <w:t>Specular reflections</w:t>
      </w:r>
    </w:p>
    <w:p w14:paraId="79A1C22D" w14:textId="359BDCC2" w:rsidR="00540425" w:rsidRDefault="00103C60" w:rsidP="00511911">
      <w:r>
        <w:t xml:space="preserve">The use </w:t>
      </w:r>
      <w:r w:rsidR="00396BBC">
        <w:t>of textures adds to the realism of the scene</w:t>
      </w:r>
      <w:r w:rsidR="008554A3">
        <w:t>,</w:t>
      </w:r>
      <w:r w:rsidR="00396BBC">
        <w:t xml:space="preserve"> but it also ra</w:t>
      </w:r>
      <w:r w:rsidR="00D76B5A">
        <w:t xml:space="preserve">ises a new problem. </w:t>
      </w:r>
      <w:r w:rsidR="00D70D7E">
        <w:t xml:space="preserve">The light is not reflected </w:t>
      </w:r>
      <w:r w:rsidR="003753ED">
        <w:t xml:space="preserve">uniformly on the surface of the object. </w:t>
      </w:r>
      <w:r w:rsidR="003C6AA6">
        <w:t xml:space="preserve">The object may have materials that </w:t>
      </w:r>
      <w:r w:rsidR="00E1488A">
        <w:t xml:space="preserve">do not behave the same under the light. </w:t>
      </w:r>
      <w:r w:rsidR="00D05D94">
        <w:t xml:space="preserve">Take the earth for example, the water of the oceans reflects the </w:t>
      </w:r>
      <w:r w:rsidR="00267156">
        <w:t>light more than the land.</w:t>
      </w:r>
    </w:p>
    <w:p w14:paraId="1A0B6D1B" w14:textId="3770CA88" w:rsidR="00267156" w:rsidRDefault="00901A2D" w:rsidP="00511911">
      <w:r>
        <w:t xml:space="preserve">To achieve </w:t>
      </w:r>
      <w:r w:rsidR="007E1AC5">
        <w:t xml:space="preserve">this kind of lighting we need </w:t>
      </w:r>
      <w:r w:rsidR="00C630E1">
        <w:t>to pass a per fragment information to the shader</w:t>
      </w:r>
      <w:r w:rsidR="0029082B">
        <w:t xml:space="preserve">. This is done using the same technique as the texture map. </w:t>
      </w:r>
      <w:r w:rsidR="00505BA5">
        <w:t xml:space="preserve">We create an image like </w:t>
      </w:r>
      <w:r w:rsidR="00A22673">
        <w:t xml:space="preserve">the texture image, only this time we </w:t>
      </w:r>
      <w:r w:rsidR="0041360A">
        <w:t xml:space="preserve">are interested in </w:t>
      </w:r>
      <w:r w:rsidR="0041360A">
        <w:lastRenderedPageBreak/>
        <w:t>the amount of shine each fragment will receive.</w:t>
      </w:r>
      <w:r w:rsidR="00A9239D">
        <w:t xml:space="preserve"> In the case of our hypothetical example of earth</w:t>
      </w:r>
      <w:r w:rsidR="00027C8C">
        <w:t xml:space="preserve">, we paint the oceans white and the land black, </w:t>
      </w:r>
      <w:r w:rsidR="00772C49">
        <w:t xml:space="preserve">to define maximum shine </w:t>
      </w:r>
      <w:r w:rsidR="0097379A">
        <w:t>for the water and no shine for the land.</w:t>
      </w:r>
    </w:p>
    <w:p w14:paraId="7D1684E4" w14:textId="0EC1A029" w:rsidR="008554A3" w:rsidRDefault="005006FC" w:rsidP="00511911">
      <w:r>
        <w:t xml:space="preserve">Now we add one more </w:t>
      </w:r>
      <w:r>
        <w:rPr>
          <w:i/>
          <w:iCs/>
        </w:rPr>
        <w:t>sampler2D</w:t>
      </w:r>
      <w:r>
        <w:t xml:space="preserve"> texture to our material</w:t>
      </w:r>
      <w:r w:rsidR="00822455">
        <w:t xml:space="preserve">. </w:t>
      </w:r>
      <w:r w:rsidR="002A11AE">
        <w:t xml:space="preserve">This means that </w:t>
      </w:r>
      <w:r w:rsidR="001375BA">
        <w:t xml:space="preserve">our material will activate and bind two </w:t>
      </w:r>
      <w:r w:rsidR="007E5879">
        <w:t xml:space="preserve">texture buffers in OpenGL, one for the texture itself, and one for the </w:t>
      </w:r>
      <w:r w:rsidR="003269B3">
        <w:t>specula map.</w:t>
      </w:r>
    </w:p>
    <w:p w14:paraId="3529F693" w14:textId="71CF5EFC" w:rsidR="00150853" w:rsidRDefault="00150853" w:rsidP="00511911">
      <w:r>
        <w:t xml:space="preserve">The complete code in the material class </w:t>
      </w:r>
      <w:r w:rsidR="006E35B8">
        <w:t xml:space="preserve">that sets both the diffuse and specular </w:t>
      </w:r>
      <w:r w:rsidR="001A1DD7">
        <w:t xml:space="preserve">maps </w:t>
      </w:r>
      <w:r w:rsidR="006E35B8">
        <w:t>is like this</w:t>
      </w:r>
      <w:r w:rsidR="001A1DD7">
        <w:t>:</w:t>
      </w:r>
    </w:p>
    <w:p w14:paraId="3B7BDB5D" w14:textId="3D8D7B7D" w:rsidR="001A1DD7" w:rsidRDefault="001A1DD7" w:rsidP="00511911">
      <w:r>
        <w:rPr>
          <w:noProof/>
        </w:rPr>
        <mc:AlternateContent>
          <mc:Choice Requires="wps">
            <w:drawing>
              <wp:inline distT="0" distB="0" distL="0" distR="0" wp14:anchorId="32D9BE2A" wp14:editId="77271904">
                <wp:extent cx="6629400" cy="1404620"/>
                <wp:effectExtent l="0" t="0" r="19050" b="27305"/>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19B7C885" w14:textId="144522EC"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if</w:t>
                            </w:r>
                            <w:r w:rsidRPr="00E46545">
                              <w:rPr>
                                <w:rFonts w:ascii="Consolas" w:hAnsi="Consolas" w:cs="Consolas"/>
                                <w:color w:val="000000"/>
                                <w:sz w:val="20"/>
                                <w:szCs w:val="20"/>
                              </w:rPr>
                              <w:t xml:space="preserve"> (diffuse_index &gt;= 0)</w:t>
                            </w:r>
                            <w:r w:rsidR="008D1762" w:rsidRPr="00E46545">
                              <w:rPr>
                                <w:rFonts w:ascii="Consolas" w:hAnsi="Consolas" w:cs="Consolas"/>
                                <w:color w:val="000000"/>
                                <w:sz w:val="20"/>
                                <w:szCs w:val="20"/>
                              </w:rPr>
                              <w:t xml:space="preserve"> </w:t>
                            </w:r>
                            <w:r w:rsidRPr="00E46545">
                              <w:rPr>
                                <w:rFonts w:ascii="Consolas" w:hAnsi="Consolas" w:cs="Consolas"/>
                                <w:color w:val="000000"/>
                                <w:sz w:val="20"/>
                                <w:szCs w:val="20"/>
                              </w:rPr>
                              <w:t>{</w:t>
                            </w:r>
                          </w:p>
                          <w:p w14:paraId="3A94455F"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"mat.diffuse_map"</w:t>
                            </w:r>
                            <w:r w:rsidRPr="00E46545">
                              <w:rPr>
                                <w:rFonts w:ascii="Consolas" w:hAnsi="Consolas" w:cs="Consolas"/>
                                <w:color w:val="000000"/>
                                <w:sz w:val="20"/>
                                <w:szCs w:val="20"/>
                              </w:rPr>
                              <w:t xml:space="preserve">, diffuse_index); </w:t>
                            </w:r>
                            <w:r w:rsidRPr="00E46545">
                              <w:rPr>
                                <w:rFonts w:ascii="Consolas" w:hAnsi="Consolas" w:cs="Consolas"/>
                                <w:color w:val="008000"/>
                                <w:sz w:val="20"/>
                                <w:szCs w:val="20"/>
                              </w:rPr>
                              <w:t>// GL_TEXTURE0=0...</w:t>
                            </w:r>
                          </w:p>
                          <w:p w14:paraId="65362A0C"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diffuse_index);</w:t>
                            </w:r>
                          </w:p>
                          <w:p w14:paraId="69F7F4B6"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diffuse_map);</w:t>
                            </w:r>
                          </w:p>
                          <w:p w14:paraId="6873C89A"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023DEE76" w14:textId="526383CE"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if</w:t>
                            </w:r>
                            <w:r w:rsidRPr="00E46545">
                              <w:rPr>
                                <w:rFonts w:ascii="Consolas" w:hAnsi="Consolas" w:cs="Consolas"/>
                                <w:color w:val="000000"/>
                                <w:sz w:val="20"/>
                                <w:szCs w:val="20"/>
                              </w:rPr>
                              <w:t xml:space="preserve"> (specular_index &gt;= 0)</w:t>
                            </w:r>
                            <w:r w:rsidR="008D1762" w:rsidRPr="00E46545">
                              <w:rPr>
                                <w:rFonts w:ascii="Consolas" w:hAnsi="Consolas" w:cs="Consolas"/>
                                <w:color w:val="000000"/>
                                <w:sz w:val="20"/>
                                <w:szCs w:val="20"/>
                              </w:rPr>
                              <w:t xml:space="preserve"> </w:t>
                            </w:r>
                            <w:r w:rsidRPr="00E46545">
                              <w:rPr>
                                <w:rFonts w:ascii="Consolas" w:hAnsi="Consolas" w:cs="Consolas"/>
                                <w:color w:val="000000"/>
                                <w:sz w:val="20"/>
                                <w:szCs w:val="20"/>
                              </w:rPr>
                              <w:t>{</w:t>
                            </w:r>
                          </w:p>
                          <w:p w14:paraId="1CF1E3F6"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"mat.specular_map"</w:t>
                            </w:r>
                            <w:r w:rsidRPr="00E46545">
                              <w:rPr>
                                <w:rFonts w:ascii="Consolas" w:hAnsi="Consolas" w:cs="Consolas"/>
                                <w:color w:val="000000"/>
                                <w:sz w:val="20"/>
                                <w:szCs w:val="20"/>
                              </w:rPr>
                              <w:t xml:space="preserve">, specular_index); </w:t>
                            </w:r>
                            <w:r w:rsidRPr="00E46545">
                              <w:rPr>
                                <w:rFonts w:ascii="Consolas" w:hAnsi="Consolas" w:cs="Consolas"/>
                                <w:color w:val="008000"/>
                                <w:sz w:val="20"/>
                                <w:szCs w:val="20"/>
                              </w:rPr>
                              <w:t>// GL_TEXTURE0=0...</w:t>
                            </w:r>
                          </w:p>
                          <w:p w14:paraId="06C3059A"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specular_index);</w:t>
                            </w:r>
                          </w:p>
                          <w:p w14:paraId="02BA9607"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specular_map);</w:t>
                            </w:r>
                          </w:p>
                          <w:p w14:paraId="48311E06" w14:textId="264EA6EF"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2D9BE2A" id="_x0000_s1085"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I0k+x4S&#10;AgAA/wMAAA4AAAAAAAAAAAAAAAAALgIAAGRycy9lMm9Eb2MueG1sUEsBAi0AFAAGAAgAAAAhANNV&#10;DNrbAAAABgEAAA8AAAAAAAAAAAAAAAAAbAQAAGRycy9kb3ducmV2LnhtbFBLBQYAAAAABAAEAPMA&#10;AAB0BQAAAAA=&#10;" filled="f">
                <v:textbox style="mso-fit-shape-to-text:t">
                  <w:txbxContent>
                    <w:p w14:paraId="19B7C885" w14:textId="144522EC"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if</w:t>
                      </w:r>
                      <w:r w:rsidRPr="00E46545">
                        <w:rPr>
                          <w:rFonts w:ascii="Consolas" w:hAnsi="Consolas" w:cs="Consolas"/>
                          <w:color w:val="000000"/>
                          <w:sz w:val="20"/>
                          <w:szCs w:val="20"/>
                        </w:rPr>
                        <w:t xml:space="preserve"> (diffuse_index &gt;= 0)</w:t>
                      </w:r>
                      <w:r w:rsidR="008D1762" w:rsidRPr="00E46545">
                        <w:rPr>
                          <w:rFonts w:ascii="Consolas" w:hAnsi="Consolas" w:cs="Consolas"/>
                          <w:color w:val="000000"/>
                          <w:sz w:val="20"/>
                          <w:szCs w:val="20"/>
                        </w:rPr>
                        <w:t xml:space="preserve"> </w:t>
                      </w:r>
                      <w:r w:rsidRPr="00E46545">
                        <w:rPr>
                          <w:rFonts w:ascii="Consolas" w:hAnsi="Consolas" w:cs="Consolas"/>
                          <w:color w:val="000000"/>
                          <w:sz w:val="20"/>
                          <w:szCs w:val="20"/>
                        </w:rPr>
                        <w:t>{</w:t>
                      </w:r>
                    </w:p>
                    <w:p w14:paraId="3A94455F"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"mat.diffuse_map"</w:t>
                      </w:r>
                      <w:r w:rsidRPr="00E46545">
                        <w:rPr>
                          <w:rFonts w:ascii="Consolas" w:hAnsi="Consolas" w:cs="Consolas"/>
                          <w:color w:val="000000"/>
                          <w:sz w:val="20"/>
                          <w:szCs w:val="20"/>
                        </w:rPr>
                        <w:t xml:space="preserve">, diffuse_index); </w:t>
                      </w:r>
                      <w:r w:rsidRPr="00E46545">
                        <w:rPr>
                          <w:rFonts w:ascii="Consolas" w:hAnsi="Consolas" w:cs="Consolas"/>
                          <w:color w:val="008000"/>
                          <w:sz w:val="20"/>
                          <w:szCs w:val="20"/>
                        </w:rPr>
                        <w:t>// GL_TEXTURE0=0...</w:t>
                      </w:r>
                    </w:p>
                    <w:p w14:paraId="65362A0C"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diffuse_index);</w:t>
                      </w:r>
                    </w:p>
                    <w:p w14:paraId="69F7F4B6"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diffuse_map);</w:t>
                      </w:r>
                    </w:p>
                    <w:p w14:paraId="6873C89A"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023DEE76" w14:textId="526383CE"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if</w:t>
                      </w:r>
                      <w:r w:rsidRPr="00E46545">
                        <w:rPr>
                          <w:rFonts w:ascii="Consolas" w:hAnsi="Consolas" w:cs="Consolas"/>
                          <w:color w:val="000000"/>
                          <w:sz w:val="20"/>
                          <w:szCs w:val="20"/>
                        </w:rPr>
                        <w:t xml:space="preserve"> (specular_index &gt;= 0)</w:t>
                      </w:r>
                      <w:r w:rsidR="008D1762" w:rsidRPr="00E46545">
                        <w:rPr>
                          <w:rFonts w:ascii="Consolas" w:hAnsi="Consolas" w:cs="Consolas"/>
                          <w:color w:val="000000"/>
                          <w:sz w:val="20"/>
                          <w:szCs w:val="20"/>
                        </w:rPr>
                        <w:t xml:space="preserve"> </w:t>
                      </w:r>
                      <w:r w:rsidRPr="00E46545">
                        <w:rPr>
                          <w:rFonts w:ascii="Consolas" w:hAnsi="Consolas" w:cs="Consolas"/>
                          <w:color w:val="000000"/>
                          <w:sz w:val="20"/>
                          <w:szCs w:val="20"/>
                        </w:rPr>
                        <w:t>{</w:t>
                      </w:r>
                    </w:p>
                    <w:p w14:paraId="1CF1E3F6"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808080"/>
                          <w:sz w:val="20"/>
                          <w:szCs w:val="20"/>
                        </w:rPr>
                        <w:t>shdr</w:t>
                      </w:r>
                      <w:r w:rsidRPr="00E46545">
                        <w:rPr>
                          <w:rFonts w:ascii="Consolas" w:hAnsi="Consolas" w:cs="Consolas"/>
                          <w:color w:val="000000"/>
                          <w:sz w:val="20"/>
                          <w:szCs w:val="20"/>
                        </w:rPr>
                        <w:t>-&gt;set_int(</w:t>
                      </w:r>
                      <w:r w:rsidRPr="00E46545">
                        <w:rPr>
                          <w:rFonts w:ascii="Consolas" w:hAnsi="Consolas" w:cs="Consolas"/>
                          <w:color w:val="A31515"/>
                          <w:sz w:val="20"/>
                          <w:szCs w:val="20"/>
                        </w:rPr>
                        <w:t>"mat.specular_map"</w:t>
                      </w:r>
                      <w:r w:rsidRPr="00E46545">
                        <w:rPr>
                          <w:rFonts w:ascii="Consolas" w:hAnsi="Consolas" w:cs="Consolas"/>
                          <w:color w:val="000000"/>
                          <w:sz w:val="20"/>
                          <w:szCs w:val="20"/>
                        </w:rPr>
                        <w:t xml:space="preserve">, specular_index); </w:t>
                      </w:r>
                      <w:r w:rsidRPr="00E46545">
                        <w:rPr>
                          <w:rFonts w:ascii="Consolas" w:hAnsi="Consolas" w:cs="Consolas"/>
                          <w:color w:val="008000"/>
                          <w:sz w:val="20"/>
                          <w:szCs w:val="20"/>
                        </w:rPr>
                        <w:t>// GL_TEXTURE0=0...</w:t>
                      </w:r>
                    </w:p>
                    <w:p w14:paraId="06C3059A"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6F008A"/>
                          <w:sz w:val="20"/>
                          <w:szCs w:val="20"/>
                        </w:rPr>
                        <w:t>glActiveTexture</w:t>
                      </w:r>
                      <w:r w:rsidRPr="00E46545">
                        <w:rPr>
                          <w:rFonts w:ascii="Consolas" w:hAnsi="Consolas" w:cs="Consolas"/>
                          <w:color w:val="000000"/>
                          <w:sz w:val="20"/>
                          <w:szCs w:val="20"/>
                        </w:rPr>
                        <w:t>(</w:t>
                      </w:r>
                      <w:r w:rsidRPr="00E46545">
                        <w:rPr>
                          <w:rFonts w:ascii="Consolas" w:hAnsi="Consolas" w:cs="Consolas"/>
                          <w:color w:val="6F008A"/>
                          <w:sz w:val="20"/>
                          <w:szCs w:val="20"/>
                        </w:rPr>
                        <w:t>GL_TEXTURE0</w:t>
                      </w:r>
                      <w:r w:rsidRPr="00E46545">
                        <w:rPr>
                          <w:rFonts w:ascii="Consolas" w:hAnsi="Consolas" w:cs="Consolas"/>
                          <w:color w:val="000000"/>
                          <w:sz w:val="20"/>
                          <w:szCs w:val="20"/>
                        </w:rPr>
                        <w:t xml:space="preserve"> + specular_index);</w:t>
                      </w:r>
                    </w:p>
                    <w:p w14:paraId="02BA9607" w14:textId="77777777"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glBindTexture(</w:t>
                      </w:r>
                      <w:r w:rsidRPr="00E46545">
                        <w:rPr>
                          <w:rFonts w:ascii="Consolas" w:hAnsi="Consolas" w:cs="Consolas"/>
                          <w:color w:val="6F008A"/>
                          <w:sz w:val="20"/>
                          <w:szCs w:val="20"/>
                        </w:rPr>
                        <w:t>GL_TEXTURE_2D</w:t>
                      </w:r>
                      <w:r w:rsidRPr="00E46545">
                        <w:rPr>
                          <w:rFonts w:ascii="Consolas" w:hAnsi="Consolas" w:cs="Consolas"/>
                          <w:color w:val="000000"/>
                          <w:sz w:val="20"/>
                          <w:szCs w:val="20"/>
                        </w:rPr>
                        <w:t>, specular_map);</w:t>
                      </w:r>
                    </w:p>
                    <w:p w14:paraId="48311E06" w14:textId="264EA6EF" w:rsidR="00046CFA" w:rsidRPr="00E46545" w:rsidRDefault="00046CFA" w:rsidP="00134A40">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txbxContent>
                </v:textbox>
                <w10:anchorlock/>
              </v:shape>
            </w:pict>
          </mc:Fallback>
        </mc:AlternateContent>
      </w:r>
    </w:p>
    <w:p w14:paraId="77C7394E" w14:textId="5D834766" w:rsidR="00D3607C" w:rsidRDefault="00D3607C" w:rsidP="00511911">
      <w:r>
        <w:t xml:space="preserve">As you can see the code is </w:t>
      </w:r>
      <w:r w:rsidR="004D4F3B">
        <w:t>identical</w:t>
      </w:r>
      <w:r w:rsidR="003C188F">
        <w:t xml:space="preserve">. </w:t>
      </w:r>
      <w:r w:rsidR="009C4117">
        <w:t>Now in our program we set the material like this:</w:t>
      </w:r>
    </w:p>
    <w:p w14:paraId="5FE57986" w14:textId="098B0D40" w:rsidR="009C4117" w:rsidRDefault="00F256A3" w:rsidP="00511911">
      <w:r>
        <w:rPr>
          <w:noProof/>
        </w:rPr>
        <mc:AlternateContent>
          <mc:Choice Requires="wps">
            <w:drawing>
              <wp:inline distT="0" distB="0" distL="0" distR="0" wp14:anchorId="6CAB9EE8" wp14:editId="7A34AB79">
                <wp:extent cx="6629400" cy="1404620"/>
                <wp:effectExtent l="0" t="0" r="19050" b="1270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42A0272" w14:textId="54292D47" w:rsidR="00046CFA" w:rsidRPr="00E46545" w:rsidRDefault="00046CFA" w:rsidP="00F256A3">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m_mat5-&gt;set_diffuse(diffuse_texture, 0);  </w:t>
                            </w:r>
                            <w:r w:rsidRPr="00E46545">
                              <w:rPr>
                                <w:rFonts w:ascii="Consolas" w:hAnsi="Consolas" w:cs="Consolas"/>
                                <w:color w:val="008000"/>
                                <w:sz w:val="20"/>
                                <w:szCs w:val="20"/>
                              </w:rPr>
                              <w:t>// use GL_TEXTURE0 for texture</w:t>
                            </w:r>
                          </w:p>
                          <w:p w14:paraId="6525D278" w14:textId="4928BD87" w:rsidR="00046CFA" w:rsidRPr="00E46545" w:rsidRDefault="00046CFA" w:rsidP="00F256A3">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m_mat5-&gt;set_specular(specular_texture, 1);</w:t>
                            </w:r>
                            <w:r w:rsidRPr="00E46545">
                              <w:rPr>
                                <w:rFonts w:ascii="Consolas" w:hAnsi="Consolas" w:cs="Consolas"/>
                                <w:color w:val="008000"/>
                                <w:sz w:val="20"/>
                                <w:szCs w:val="20"/>
                              </w:rPr>
                              <w:t>// use GL_TEXTURE1 for specular</w:t>
                            </w:r>
                          </w:p>
                        </w:txbxContent>
                      </wps:txbx>
                      <wps:bodyPr rot="0" vert="horz" wrap="square" lIns="91440" tIns="45720" rIns="91440" bIns="45720" anchor="t" anchorCtr="0">
                        <a:spAutoFit/>
                      </wps:bodyPr>
                    </wps:wsp>
                  </a:graphicData>
                </a:graphic>
              </wp:inline>
            </w:drawing>
          </mc:Choice>
          <mc:Fallback>
            <w:pict>
              <v:shape w14:anchorId="6CAB9EE8" id="_x0000_s108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iOEQ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XBOzqFcNzRMphjA5kl4QbTrAX5wN5MaK+59HgYoz89GS6ut5UUT7pkOxfEsSMbyO1NcR&#10;YSVBVTxwNm13IVk+sXZ3NJ29Trq9dHLumVyW5Dy/iGjj63PKenm3298A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GlNYjhEC&#10;AAD/AwAADgAAAAAAAAAAAAAAAAAuAgAAZHJzL2Uyb0RvYy54bWxQSwECLQAUAAYACAAAACEA01UM&#10;2tsAAAAGAQAADwAAAAAAAAAAAAAAAABrBAAAZHJzL2Rvd25yZXYueG1sUEsFBgAAAAAEAAQA8wAA&#10;AHMFAAAAAA==&#10;" filled="f">
                <v:textbox style="mso-fit-shape-to-text:t">
                  <w:txbxContent>
                    <w:p w14:paraId="242A0272" w14:textId="54292D47" w:rsidR="00046CFA" w:rsidRPr="00E46545" w:rsidRDefault="00046CFA" w:rsidP="00F256A3">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m_mat5-&gt;set_diffuse(diffuse_texture, 0);  </w:t>
                      </w:r>
                      <w:r w:rsidRPr="00E46545">
                        <w:rPr>
                          <w:rFonts w:ascii="Consolas" w:hAnsi="Consolas" w:cs="Consolas"/>
                          <w:color w:val="008000"/>
                          <w:sz w:val="20"/>
                          <w:szCs w:val="20"/>
                        </w:rPr>
                        <w:t>// use GL_TEXTURE0 for texture</w:t>
                      </w:r>
                    </w:p>
                    <w:p w14:paraId="6525D278" w14:textId="4928BD87" w:rsidR="00046CFA" w:rsidRPr="00E46545" w:rsidRDefault="00046CFA" w:rsidP="00F256A3">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m_mat5-&gt;set_specular(specular_texture, 1);</w:t>
                      </w:r>
                      <w:r w:rsidRPr="00E46545">
                        <w:rPr>
                          <w:rFonts w:ascii="Consolas" w:hAnsi="Consolas" w:cs="Consolas"/>
                          <w:color w:val="008000"/>
                          <w:sz w:val="20"/>
                          <w:szCs w:val="20"/>
                        </w:rPr>
                        <w:t>// use GL_TEXTURE1 for specular</w:t>
                      </w:r>
                    </w:p>
                  </w:txbxContent>
                </v:textbox>
                <w10:anchorlock/>
              </v:shape>
            </w:pict>
          </mc:Fallback>
        </mc:AlternateContent>
      </w:r>
    </w:p>
    <w:p w14:paraId="3687FAE3" w14:textId="09EAA197" w:rsidR="00A35B15" w:rsidRDefault="004B16DE" w:rsidP="00511911">
      <w:r>
        <w:t xml:space="preserve">We </w:t>
      </w:r>
      <w:r w:rsidR="00667B53">
        <w:t>set the texture images</w:t>
      </w:r>
      <w:r w:rsidR="000D7585">
        <w:t xml:space="preserve"> we loaded,</w:t>
      </w:r>
      <w:r w:rsidR="00667B53">
        <w:t xml:space="preserve"> and the </w:t>
      </w:r>
      <w:r w:rsidR="00E31BEF">
        <w:t xml:space="preserve">texture </w:t>
      </w:r>
      <w:r w:rsidR="00667B53">
        <w:t>buffers we want to use</w:t>
      </w:r>
      <w:r w:rsidR="000D7585">
        <w:t xml:space="preserve">. </w:t>
      </w:r>
      <w:r w:rsidR="00F4607B">
        <w:t>The complete fragment shader is this:</w:t>
      </w:r>
    </w:p>
    <w:p w14:paraId="3C9903F9" w14:textId="2EA17BF0" w:rsidR="004A0B77" w:rsidRDefault="004A0B77" w:rsidP="00511911">
      <w:r>
        <w:rPr>
          <w:noProof/>
        </w:rPr>
        <w:lastRenderedPageBreak/>
        <mc:AlternateContent>
          <mc:Choice Requires="wps">
            <w:drawing>
              <wp:inline distT="0" distB="0" distL="0" distR="0" wp14:anchorId="629E5228" wp14:editId="17DC7D33">
                <wp:extent cx="6629400" cy="8348869"/>
                <wp:effectExtent l="0" t="0" r="19050" b="14605"/>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348869"/>
                        </a:xfrm>
                        <a:prstGeom prst="rect">
                          <a:avLst/>
                        </a:prstGeom>
                        <a:noFill/>
                        <a:ln w="9525">
                          <a:solidFill>
                            <a:srgbClr val="000000"/>
                          </a:solidFill>
                          <a:miter lim="800000"/>
                          <a:headEnd/>
                          <a:tailEnd/>
                        </a:ln>
                      </wps:spPr>
                      <wps:txbx>
                        <w:txbxContent>
                          <w:p w14:paraId="3132EDD4" w14:textId="6DD267DC"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#version 330 core</w:t>
                            </w:r>
                          </w:p>
                          <w:p w14:paraId="09DAAC7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51731E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struct</w:t>
                            </w:r>
                            <w:r w:rsidRPr="00E46545">
                              <w:rPr>
                                <w:rFonts w:ascii="Consolas" w:hAnsi="Consolas" w:cs="Consolas"/>
                                <w:color w:val="000000"/>
                                <w:sz w:val="20"/>
                                <w:szCs w:val="20"/>
                              </w:rPr>
                              <w:t xml:space="preserve"> lightsource {</w:t>
                            </w:r>
                          </w:p>
                          <w:p w14:paraId="05E1B77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int</w:t>
                            </w:r>
                            <w:r w:rsidRPr="00E46545">
                              <w:rPr>
                                <w:rFonts w:ascii="Consolas" w:hAnsi="Consolas" w:cs="Consolas"/>
                                <w:color w:val="000000"/>
                                <w:sz w:val="20"/>
                                <w:szCs w:val="20"/>
                              </w:rPr>
                              <w:t xml:space="preserve"> type;          </w:t>
                            </w:r>
                            <w:r w:rsidRPr="00E46545">
                              <w:rPr>
                                <w:rFonts w:ascii="Consolas" w:hAnsi="Consolas" w:cs="Consolas"/>
                                <w:color w:val="008000"/>
                                <w:sz w:val="20"/>
                                <w:szCs w:val="20"/>
                              </w:rPr>
                              <w:t>// SPOTLIGHT=1, DIRLIGHT=2</w:t>
                            </w:r>
                          </w:p>
                          <w:p w14:paraId="3F474C0F"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pos_or_dir;   </w:t>
                            </w:r>
                            <w:r w:rsidRPr="00E46545">
                              <w:rPr>
                                <w:rFonts w:ascii="Consolas" w:hAnsi="Consolas" w:cs="Consolas"/>
                                <w:color w:val="008000"/>
                                <w:sz w:val="20"/>
                                <w:szCs w:val="20"/>
                              </w:rPr>
                              <w:t>// light location</w:t>
                            </w:r>
                          </w:p>
                          <w:p w14:paraId="2D3DA56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w:t>
                            </w:r>
                          </w:p>
                          <w:p w14:paraId="30FF44F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w:t>
                            </w:r>
                          </w:p>
                          <w:p w14:paraId="4C05D52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w:t>
                            </w:r>
                          </w:p>
                          <w:p w14:paraId="16CF2B10"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24B3BBE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lightsource light;</w:t>
                            </w:r>
                          </w:p>
                          <w:p w14:paraId="7468BBB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struct</w:t>
                            </w:r>
                            <w:r w:rsidRPr="00E46545">
                              <w:rPr>
                                <w:rFonts w:ascii="Consolas" w:hAnsi="Consolas" w:cs="Consolas"/>
                                <w:color w:val="000000"/>
                                <w:sz w:val="20"/>
                                <w:szCs w:val="20"/>
                              </w:rPr>
                              <w:t xml:space="preserve"> material {</w:t>
                            </w:r>
                          </w:p>
                          <w:p w14:paraId="70F6AEC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how the material reacts to light</w:t>
                            </w:r>
                          </w:p>
                          <w:p w14:paraId="429BEA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w:t>
                            </w:r>
                          </w:p>
                          <w:p w14:paraId="728C751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w:t>
                            </w:r>
                          </w:p>
                          <w:p w14:paraId="11750EC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w:t>
                            </w:r>
                          </w:p>
                          <w:p w14:paraId="52C3F7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shine;  </w:t>
                            </w:r>
                            <w:r w:rsidRPr="00E46545">
                              <w:rPr>
                                <w:rFonts w:ascii="Consolas" w:hAnsi="Consolas" w:cs="Consolas"/>
                                <w:color w:val="008000"/>
                                <w:sz w:val="20"/>
                                <w:szCs w:val="20"/>
                              </w:rPr>
                              <w:t>// surface shine</w:t>
                            </w:r>
                          </w:p>
                          <w:p w14:paraId="4307413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sampler2D</w:t>
                            </w:r>
                            <w:r w:rsidRPr="00E46545">
                              <w:rPr>
                                <w:rFonts w:ascii="Consolas" w:hAnsi="Consolas" w:cs="Consolas"/>
                                <w:color w:val="000000"/>
                                <w:sz w:val="20"/>
                                <w:szCs w:val="20"/>
                              </w:rPr>
                              <w:t xml:space="preserve"> diffuse_map;   </w:t>
                            </w:r>
                            <w:r w:rsidRPr="00E46545">
                              <w:rPr>
                                <w:rFonts w:ascii="Consolas" w:hAnsi="Consolas" w:cs="Consolas"/>
                                <w:color w:val="008000"/>
                                <w:sz w:val="20"/>
                                <w:szCs w:val="20"/>
                              </w:rPr>
                              <w:t>// the surface texture</w:t>
                            </w:r>
                          </w:p>
                          <w:p w14:paraId="085D42C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sampler2D</w:t>
                            </w:r>
                            <w:r w:rsidRPr="00E46545">
                              <w:rPr>
                                <w:rFonts w:ascii="Consolas" w:hAnsi="Consolas" w:cs="Consolas"/>
                                <w:color w:val="000000"/>
                                <w:sz w:val="20"/>
                                <w:szCs w:val="20"/>
                              </w:rPr>
                              <w:t xml:space="preserve"> specular_map;  </w:t>
                            </w:r>
                            <w:r w:rsidRPr="00E46545">
                              <w:rPr>
                                <w:rFonts w:ascii="Consolas" w:hAnsi="Consolas" w:cs="Consolas"/>
                                <w:color w:val="008000"/>
                                <w:sz w:val="20"/>
                                <w:szCs w:val="20"/>
                              </w:rPr>
                              <w:t>// the specular reflection map</w:t>
                            </w:r>
                          </w:p>
                          <w:p w14:paraId="7CD7B2CB"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79F3022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material mat;</w:t>
                            </w:r>
                          </w:p>
                          <w:p w14:paraId="662FAEB3" w14:textId="77777777" w:rsidR="00046CFA" w:rsidRPr="00E46545" w:rsidRDefault="00046CFA" w:rsidP="00EB4AF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vec2 texCoord;</w:t>
                            </w:r>
                          </w:p>
                          <w:p w14:paraId="7AA6FF2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7397DC7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vec3 Normal;           </w:t>
                            </w:r>
                            <w:r w:rsidRPr="00E46545">
                              <w:rPr>
                                <w:rFonts w:ascii="Consolas" w:hAnsi="Consolas" w:cs="Consolas"/>
                                <w:color w:val="008000"/>
                                <w:sz w:val="20"/>
                                <w:szCs w:val="20"/>
                              </w:rPr>
                              <w:t>// surface normal</w:t>
                            </w:r>
                          </w:p>
                          <w:p w14:paraId="23F215A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vec3 pos;              </w:t>
                            </w:r>
                            <w:r w:rsidRPr="00E46545">
                              <w:rPr>
                                <w:rFonts w:ascii="Consolas" w:hAnsi="Consolas" w:cs="Consolas"/>
                                <w:color w:val="008000"/>
                                <w:sz w:val="20"/>
                                <w:szCs w:val="20"/>
                              </w:rPr>
                              <w:t>// drawing position</w:t>
                            </w:r>
                          </w:p>
                          <w:p w14:paraId="34712D01"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vec3 cameraPos;   </w:t>
                            </w:r>
                            <w:r w:rsidRPr="00E46545">
                              <w:rPr>
                                <w:rFonts w:ascii="Consolas" w:hAnsi="Consolas" w:cs="Consolas"/>
                                <w:color w:val="008000"/>
                                <w:sz w:val="20"/>
                                <w:szCs w:val="20"/>
                              </w:rPr>
                              <w:t>// viewer location</w:t>
                            </w:r>
                          </w:p>
                          <w:p w14:paraId="3E4A26F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out</w:t>
                            </w:r>
                            <w:r w:rsidRPr="00E46545">
                              <w:rPr>
                                <w:rFonts w:ascii="Consolas" w:hAnsi="Consolas" w:cs="Consolas"/>
                                <w:color w:val="000000"/>
                                <w:sz w:val="20"/>
                                <w:szCs w:val="20"/>
                              </w:rPr>
                              <w:t xml:space="preserve"> vec4 color;           </w:t>
                            </w:r>
                            <w:r w:rsidRPr="00E46545">
                              <w:rPr>
                                <w:rFonts w:ascii="Consolas" w:hAnsi="Consolas" w:cs="Consolas"/>
                                <w:color w:val="008000"/>
                                <w:sz w:val="20"/>
                                <w:szCs w:val="20"/>
                              </w:rPr>
                              <w:t>// resulting drawing color</w:t>
                            </w:r>
                          </w:p>
                          <w:p w14:paraId="3DC60C9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71DE4A3B"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void</w:t>
                            </w:r>
                            <w:r w:rsidRPr="00E46545">
                              <w:rPr>
                                <w:rFonts w:ascii="Consolas" w:hAnsi="Consolas" w:cs="Consolas"/>
                                <w:color w:val="000000"/>
                                <w:sz w:val="20"/>
                                <w:szCs w:val="20"/>
                              </w:rPr>
                              <w:t xml:space="preserve"> main() {</w:t>
                            </w:r>
                          </w:p>
                          <w:p w14:paraId="77D2B4E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xml:space="preserve">// ambient color </w:t>
                            </w:r>
                          </w:p>
                          <w:p w14:paraId="69735C08" w14:textId="14446945"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 = light.ambient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p w14:paraId="1F872F3F"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3E656E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surface normal</w:t>
                            </w:r>
                          </w:p>
                          <w:p w14:paraId="569FDB6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norm = normalize(Normal);</w:t>
                            </w:r>
                          </w:p>
                          <w:p w14:paraId="4DB15E01"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light direction</w:t>
                            </w:r>
                          </w:p>
                          <w:p w14:paraId="287026C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lightDir;</w:t>
                            </w:r>
                          </w:p>
                          <w:p w14:paraId="718D6986"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if</w:t>
                            </w:r>
                            <w:r w:rsidRPr="00E46545">
                              <w:rPr>
                                <w:rFonts w:ascii="Consolas" w:hAnsi="Consolas" w:cs="Consolas"/>
                                <w:color w:val="000000"/>
                                <w:sz w:val="20"/>
                                <w:szCs w:val="20"/>
                              </w:rPr>
                              <w:t xml:space="preserve"> (light.type == 1)</w:t>
                            </w:r>
                          </w:p>
                          <w:p w14:paraId="59163E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lightDir = normalize(light.pos_or_dir - pos);</w:t>
                            </w:r>
                          </w:p>
                          <w:p w14:paraId="45751C50"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else</w:t>
                            </w:r>
                          </w:p>
                          <w:p w14:paraId="38CC05F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lightDir = normalize(-light.pos_or_dir);</w:t>
                            </w:r>
                          </w:p>
                          <w:p w14:paraId="62C754C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diffusion factor (calculated by the reflection angle)</w:t>
                            </w:r>
                          </w:p>
                          <w:p w14:paraId="140B9A6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diff = max(dot(norm, lightDir), 0.0);</w:t>
                            </w:r>
                          </w:p>
                          <w:p w14:paraId="1EEAD37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 = light.diffuse * diff * </w:t>
                            </w:r>
                          </w:p>
                          <w:p w14:paraId="1C301C6B" w14:textId="0C1819B6"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 xml:space="preserve">                   texture</w:t>
                            </w:r>
                            <w:r w:rsidRPr="00E46545">
                              <w:rPr>
                                <w:rFonts w:ascii="Consolas" w:hAnsi="Consolas" w:cs="Consolas"/>
                                <w:color w:val="000000"/>
                                <w:sz w:val="20"/>
                                <w:szCs w:val="20"/>
                              </w:rPr>
                              <w:t>(mat.diffuse_map, texCoord).rgb;</w:t>
                            </w:r>
                          </w:p>
                          <w:p w14:paraId="4670C72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specular</w:t>
                            </w:r>
                          </w:p>
                          <w:p w14:paraId="6F94655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viewDir = normalize(cameraPos - pos);</w:t>
                            </w:r>
                          </w:p>
                          <w:p w14:paraId="2B010D2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reflectDir = reflect(-lightDir, norm);</w:t>
                            </w:r>
                          </w:p>
                          <w:p w14:paraId="62627AE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spec = pow(max(dot(viewDir, reflectDir), 0.0), mat.shine);</w:t>
                            </w:r>
                          </w:p>
                          <w:p w14:paraId="596F9E56"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 = light.specular * spec * </w:t>
                            </w:r>
                          </w:p>
                          <w:p w14:paraId="771161FA" w14:textId="1C6F0BAC"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texture</w:t>
                            </w:r>
                            <w:r w:rsidRPr="00E46545">
                              <w:rPr>
                                <w:rFonts w:ascii="Consolas" w:hAnsi="Consolas" w:cs="Consolas"/>
                                <w:color w:val="000000"/>
                                <w:sz w:val="20"/>
                                <w:szCs w:val="20"/>
                              </w:rPr>
                              <w:t>(mat.specular_map, texCoord).rgb;</w:t>
                            </w:r>
                          </w:p>
                          <w:p w14:paraId="70E8BC4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B8B4DB4" w14:textId="1B43A872"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light emitted from object is (ambient + diffuse + specular)</w:t>
                            </w:r>
                          </w:p>
                          <w:p w14:paraId="1A30B38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result = ambient + diffuse + specular;</w:t>
                            </w:r>
                          </w:p>
                          <w:p w14:paraId="59632FC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4D2CF64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color = vec4(result, 1);</w:t>
                            </w:r>
                          </w:p>
                          <w:p w14:paraId="0048932C" w14:textId="1A76A865" w:rsidR="00046CFA" w:rsidRPr="00E46545" w:rsidRDefault="00046CFA" w:rsidP="004E659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629E5228" id="_x0000_s1087" type="#_x0000_t202" style="width:522pt;height:6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" filled="f">
                <v:textbox>
                  <w:txbxContent>
                    <w:p w14:paraId="3132EDD4" w14:textId="6DD267DC"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#version 330 core</w:t>
                      </w:r>
                    </w:p>
                    <w:p w14:paraId="09DAAC7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51731E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struct</w:t>
                      </w:r>
                      <w:r w:rsidRPr="00E46545">
                        <w:rPr>
                          <w:rFonts w:ascii="Consolas" w:hAnsi="Consolas" w:cs="Consolas"/>
                          <w:color w:val="000000"/>
                          <w:sz w:val="20"/>
                          <w:szCs w:val="20"/>
                        </w:rPr>
                        <w:t xml:space="preserve"> lightsource {</w:t>
                      </w:r>
                    </w:p>
                    <w:p w14:paraId="05E1B77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int</w:t>
                      </w:r>
                      <w:r w:rsidRPr="00E46545">
                        <w:rPr>
                          <w:rFonts w:ascii="Consolas" w:hAnsi="Consolas" w:cs="Consolas"/>
                          <w:color w:val="000000"/>
                          <w:sz w:val="20"/>
                          <w:szCs w:val="20"/>
                        </w:rPr>
                        <w:t xml:space="preserve"> type;          </w:t>
                      </w:r>
                      <w:r w:rsidRPr="00E46545">
                        <w:rPr>
                          <w:rFonts w:ascii="Consolas" w:hAnsi="Consolas" w:cs="Consolas"/>
                          <w:color w:val="008000"/>
                          <w:sz w:val="20"/>
                          <w:szCs w:val="20"/>
                        </w:rPr>
                        <w:t>// SPOTLIGHT=1, DIRLIGHT=2</w:t>
                      </w:r>
                    </w:p>
                    <w:p w14:paraId="3F474C0F"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pos_or_dir;   </w:t>
                      </w:r>
                      <w:r w:rsidRPr="00E46545">
                        <w:rPr>
                          <w:rFonts w:ascii="Consolas" w:hAnsi="Consolas" w:cs="Consolas"/>
                          <w:color w:val="008000"/>
                          <w:sz w:val="20"/>
                          <w:szCs w:val="20"/>
                        </w:rPr>
                        <w:t>// light location</w:t>
                      </w:r>
                    </w:p>
                    <w:p w14:paraId="2D3DA56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w:t>
                      </w:r>
                    </w:p>
                    <w:p w14:paraId="30FF44F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w:t>
                      </w:r>
                    </w:p>
                    <w:p w14:paraId="4C05D52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w:t>
                      </w:r>
                    </w:p>
                    <w:p w14:paraId="16CF2B10"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24B3BBE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lightsource light;</w:t>
                      </w:r>
                    </w:p>
                    <w:p w14:paraId="7468BBB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struct</w:t>
                      </w:r>
                      <w:r w:rsidRPr="00E46545">
                        <w:rPr>
                          <w:rFonts w:ascii="Consolas" w:hAnsi="Consolas" w:cs="Consolas"/>
                          <w:color w:val="000000"/>
                          <w:sz w:val="20"/>
                          <w:szCs w:val="20"/>
                        </w:rPr>
                        <w:t xml:space="preserve"> material {</w:t>
                      </w:r>
                    </w:p>
                    <w:p w14:paraId="70F6AEC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how the material reacts to light</w:t>
                      </w:r>
                    </w:p>
                    <w:p w14:paraId="429BEA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w:t>
                      </w:r>
                    </w:p>
                    <w:p w14:paraId="728C751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w:t>
                      </w:r>
                    </w:p>
                    <w:p w14:paraId="11750EC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w:t>
                      </w:r>
                    </w:p>
                    <w:p w14:paraId="52C3F7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shine;  </w:t>
                      </w:r>
                      <w:r w:rsidRPr="00E46545">
                        <w:rPr>
                          <w:rFonts w:ascii="Consolas" w:hAnsi="Consolas" w:cs="Consolas"/>
                          <w:color w:val="008000"/>
                          <w:sz w:val="20"/>
                          <w:szCs w:val="20"/>
                        </w:rPr>
                        <w:t>// surface shine</w:t>
                      </w:r>
                    </w:p>
                    <w:p w14:paraId="4307413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sampler2D</w:t>
                      </w:r>
                      <w:r w:rsidRPr="00E46545">
                        <w:rPr>
                          <w:rFonts w:ascii="Consolas" w:hAnsi="Consolas" w:cs="Consolas"/>
                          <w:color w:val="000000"/>
                          <w:sz w:val="20"/>
                          <w:szCs w:val="20"/>
                        </w:rPr>
                        <w:t xml:space="preserve"> diffuse_map;   </w:t>
                      </w:r>
                      <w:r w:rsidRPr="00E46545">
                        <w:rPr>
                          <w:rFonts w:ascii="Consolas" w:hAnsi="Consolas" w:cs="Consolas"/>
                          <w:color w:val="008000"/>
                          <w:sz w:val="20"/>
                          <w:szCs w:val="20"/>
                        </w:rPr>
                        <w:t>// the surface texture</w:t>
                      </w:r>
                    </w:p>
                    <w:p w14:paraId="085D42C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sampler2D</w:t>
                      </w:r>
                      <w:r w:rsidRPr="00E46545">
                        <w:rPr>
                          <w:rFonts w:ascii="Consolas" w:hAnsi="Consolas" w:cs="Consolas"/>
                          <w:color w:val="000000"/>
                          <w:sz w:val="20"/>
                          <w:szCs w:val="20"/>
                        </w:rPr>
                        <w:t xml:space="preserve"> specular_map;  </w:t>
                      </w:r>
                      <w:r w:rsidRPr="00E46545">
                        <w:rPr>
                          <w:rFonts w:ascii="Consolas" w:hAnsi="Consolas" w:cs="Consolas"/>
                          <w:color w:val="008000"/>
                          <w:sz w:val="20"/>
                          <w:szCs w:val="20"/>
                        </w:rPr>
                        <w:t>// the specular reflection map</w:t>
                      </w:r>
                    </w:p>
                    <w:p w14:paraId="7CD7B2CB"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p w14:paraId="79F3022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material mat;</w:t>
                      </w:r>
                    </w:p>
                    <w:p w14:paraId="662FAEB3" w14:textId="77777777" w:rsidR="00046CFA" w:rsidRPr="00E46545" w:rsidRDefault="00046CFA" w:rsidP="00EB4AFD">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vec2 texCoord;</w:t>
                      </w:r>
                    </w:p>
                    <w:p w14:paraId="7AA6FF2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7397DC7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vec3 Normal;           </w:t>
                      </w:r>
                      <w:r w:rsidRPr="00E46545">
                        <w:rPr>
                          <w:rFonts w:ascii="Consolas" w:hAnsi="Consolas" w:cs="Consolas"/>
                          <w:color w:val="008000"/>
                          <w:sz w:val="20"/>
                          <w:szCs w:val="20"/>
                        </w:rPr>
                        <w:t>// surface normal</w:t>
                      </w:r>
                    </w:p>
                    <w:p w14:paraId="23F215A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in</w:t>
                      </w:r>
                      <w:r w:rsidRPr="00E46545">
                        <w:rPr>
                          <w:rFonts w:ascii="Consolas" w:hAnsi="Consolas" w:cs="Consolas"/>
                          <w:color w:val="000000"/>
                          <w:sz w:val="20"/>
                          <w:szCs w:val="20"/>
                        </w:rPr>
                        <w:t xml:space="preserve"> vec3 pos;              </w:t>
                      </w:r>
                      <w:r w:rsidRPr="00E46545">
                        <w:rPr>
                          <w:rFonts w:ascii="Consolas" w:hAnsi="Consolas" w:cs="Consolas"/>
                          <w:color w:val="008000"/>
                          <w:sz w:val="20"/>
                          <w:szCs w:val="20"/>
                        </w:rPr>
                        <w:t>// drawing position</w:t>
                      </w:r>
                    </w:p>
                    <w:p w14:paraId="34712D01"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uniform</w:t>
                      </w:r>
                      <w:r w:rsidRPr="00E46545">
                        <w:rPr>
                          <w:rFonts w:ascii="Consolas" w:hAnsi="Consolas" w:cs="Consolas"/>
                          <w:color w:val="000000"/>
                          <w:sz w:val="20"/>
                          <w:szCs w:val="20"/>
                        </w:rPr>
                        <w:t xml:space="preserve"> vec3 cameraPos;   </w:t>
                      </w:r>
                      <w:r w:rsidRPr="00E46545">
                        <w:rPr>
                          <w:rFonts w:ascii="Consolas" w:hAnsi="Consolas" w:cs="Consolas"/>
                          <w:color w:val="008000"/>
                          <w:sz w:val="20"/>
                          <w:szCs w:val="20"/>
                        </w:rPr>
                        <w:t>// viewer location</w:t>
                      </w:r>
                    </w:p>
                    <w:p w14:paraId="3E4A26F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out</w:t>
                      </w:r>
                      <w:r w:rsidRPr="00E46545">
                        <w:rPr>
                          <w:rFonts w:ascii="Consolas" w:hAnsi="Consolas" w:cs="Consolas"/>
                          <w:color w:val="000000"/>
                          <w:sz w:val="20"/>
                          <w:szCs w:val="20"/>
                        </w:rPr>
                        <w:t xml:space="preserve"> vec4 color;           </w:t>
                      </w:r>
                      <w:r w:rsidRPr="00E46545">
                        <w:rPr>
                          <w:rFonts w:ascii="Consolas" w:hAnsi="Consolas" w:cs="Consolas"/>
                          <w:color w:val="008000"/>
                          <w:sz w:val="20"/>
                          <w:szCs w:val="20"/>
                        </w:rPr>
                        <w:t>// resulting drawing color</w:t>
                      </w:r>
                    </w:p>
                    <w:p w14:paraId="3DC60C9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71DE4A3B"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void</w:t>
                      </w:r>
                      <w:r w:rsidRPr="00E46545">
                        <w:rPr>
                          <w:rFonts w:ascii="Consolas" w:hAnsi="Consolas" w:cs="Consolas"/>
                          <w:color w:val="000000"/>
                          <w:sz w:val="20"/>
                          <w:szCs w:val="20"/>
                        </w:rPr>
                        <w:t xml:space="preserve"> main() {</w:t>
                      </w:r>
                    </w:p>
                    <w:p w14:paraId="77D2B4E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xml:space="preserve">// ambient color </w:t>
                      </w:r>
                    </w:p>
                    <w:p w14:paraId="69735C08" w14:textId="14446945"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ambient = light.ambient * </w:t>
                      </w:r>
                      <w:r w:rsidRPr="00E46545">
                        <w:rPr>
                          <w:rFonts w:ascii="Consolas" w:hAnsi="Consolas" w:cs="Consolas"/>
                          <w:color w:val="0000FF"/>
                          <w:sz w:val="20"/>
                          <w:szCs w:val="20"/>
                        </w:rPr>
                        <w:t>texture</w:t>
                      </w:r>
                      <w:r w:rsidRPr="00E46545">
                        <w:rPr>
                          <w:rFonts w:ascii="Consolas" w:hAnsi="Consolas" w:cs="Consolas"/>
                          <w:color w:val="000000"/>
                          <w:sz w:val="20"/>
                          <w:szCs w:val="20"/>
                        </w:rPr>
                        <w:t>(mat.diffuse_map, texCoord).rgb;</w:t>
                      </w:r>
                    </w:p>
                    <w:p w14:paraId="1F872F3F"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3E656E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surface normal</w:t>
                      </w:r>
                    </w:p>
                    <w:p w14:paraId="569FDB6A"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norm = normalize(Normal);</w:t>
                      </w:r>
                    </w:p>
                    <w:p w14:paraId="4DB15E01"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light direction</w:t>
                      </w:r>
                    </w:p>
                    <w:p w14:paraId="287026C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lightDir;</w:t>
                      </w:r>
                    </w:p>
                    <w:p w14:paraId="718D6986"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if</w:t>
                      </w:r>
                      <w:r w:rsidRPr="00E46545">
                        <w:rPr>
                          <w:rFonts w:ascii="Consolas" w:hAnsi="Consolas" w:cs="Consolas"/>
                          <w:color w:val="000000"/>
                          <w:sz w:val="20"/>
                          <w:szCs w:val="20"/>
                        </w:rPr>
                        <w:t xml:space="preserve"> (light.type == 1)</w:t>
                      </w:r>
                    </w:p>
                    <w:p w14:paraId="59163ED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lightDir = normalize(light.pos_or_dir - pos);</w:t>
                      </w:r>
                    </w:p>
                    <w:p w14:paraId="45751C50"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else</w:t>
                      </w:r>
                    </w:p>
                    <w:p w14:paraId="38CC05F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lightDir = normalize(-light.pos_or_dir);</w:t>
                      </w:r>
                    </w:p>
                    <w:p w14:paraId="62C754C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diffusion factor (calculated by the reflection angle)</w:t>
                      </w:r>
                    </w:p>
                    <w:p w14:paraId="140B9A6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diff = max(dot(norm, lightDir), 0.0);</w:t>
                      </w:r>
                    </w:p>
                    <w:p w14:paraId="1EEAD37E"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diffuse = light.diffuse * diff * </w:t>
                      </w:r>
                    </w:p>
                    <w:p w14:paraId="1C301C6B" w14:textId="0C1819B6"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FF"/>
                          <w:sz w:val="20"/>
                          <w:szCs w:val="20"/>
                        </w:rPr>
                        <w:t xml:space="preserve">                   texture</w:t>
                      </w:r>
                      <w:r w:rsidRPr="00E46545">
                        <w:rPr>
                          <w:rFonts w:ascii="Consolas" w:hAnsi="Consolas" w:cs="Consolas"/>
                          <w:color w:val="000000"/>
                          <w:sz w:val="20"/>
                          <w:szCs w:val="20"/>
                        </w:rPr>
                        <w:t>(mat.diffuse_map, texCoord).rgb;</w:t>
                      </w:r>
                    </w:p>
                    <w:p w14:paraId="4670C72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specular</w:t>
                      </w:r>
                    </w:p>
                    <w:p w14:paraId="6F946559"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viewDir = normalize(cameraPos - pos);</w:t>
                      </w:r>
                    </w:p>
                    <w:p w14:paraId="2B010D2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reflectDir = reflect(-lightDir, norm);</w:t>
                      </w:r>
                    </w:p>
                    <w:p w14:paraId="62627AE4"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float</w:t>
                      </w:r>
                      <w:r w:rsidRPr="00E46545">
                        <w:rPr>
                          <w:rFonts w:ascii="Consolas" w:hAnsi="Consolas" w:cs="Consolas"/>
                          <w:color w:val="000000"/>
                          <w:sz w:val="20"/>
                          <w:szCs w:val="20"/>
                        </w:rPr>
                        <w:t xml:space="preserve"> spec = pow(max(dot(viewDir, reflectDir), 0.0), mat.shine);</w:t>
                      </w:r>
                    </w:p>
                    <w:p w14:paraId="596F9E56"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specular = light.specular * spec * </w:t>
                      </w:r>
                    </w:p>
                    <w:p w14:paraId="771161FA" w14:textId="1C6F0BAC"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00FF"/>
                          <w:sz w:val="20"/>
                          <w:szCs w:val="20"/>
                        </w:rPr>
                        <w:t>texture</w:t>
                      </w:r>
                      <w:r w:rsidRPr="00E46545">
                        <w:rPr>
                          <w:rFonts w:ascii="Consolas" w:hAnsi="Consolas" w:cs="Consolas"/>
                          <w:color w:val="000000"/>
                          <w:sz w:val="20"/>
                          <w:szCs w:val="20"/>
                        </w:rPr>
                        <w:t>(mat.specular_map, texCoord).rgb;</w:t>
                      </w:r>
                    </w:p>
                    <w:p w14:paraId="70E8BC43"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2B8B4DB4" w14:textId="1B43A872"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w:t>
                      </w:r>
                      <w:r w:rsidRPr="00E46545">
                        <w:rPr>
                          <w:rFonts w:ascii="Consolas" w:hAnsi="Consolas" w:cs="Consolas"/>
                          <w:color w:val="008000"/>
                          <w:sz w:val="20"/>
                          <w:szCs w:val="20"/>
                        </w:rPr>
                        <w:t>// light emitted from object is (ambient + diffuse + specular)</w:t>
                      </w:r>
                    </w:p>
                    <w:p w14:paraId="1A30B382"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vec3 result = ambient + diffuse + specular;</w:t>
                      </w:r>
                    </w:p>
                    <w:p w14:paraId="59632FC8"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p>
                    <w:p w14:paraId="4D2CF647" w14:textId="77777777" w:rsidR="00046CFA" w:rsidRPr="00E46545" w:rsidRDefault="00046CFA" w:rsidP="004A0B7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 xml:space="preserve">    color = vec4(result, 1);</w:t>
                      </w:r>
                    </w:p>
                    <w:p w14:paraId="0048932C" w14:textId="1A76A865" w:rsidR="00046CFA" w:rsidRPr="00E46545" w:rsidRDefault="00046CFA" w:rsidP="004E6597">
                      <w:pPr>
                        <w:autoSpaceDE w:val="0"/>
                        <w:autoSpaceDN w:val="0"/>
                        <w:adjustRightInd w:val="0"/>
                        <w:spacing w:after="0" w:line="240" w:lineRule="auto"/>
                        <w:rPr>
                          <w:rFonts w:ascii="Consolas" w:hAnsi="Consolas" w:cs="Consolas"/>
                          <w:color w:val="000000"/>
                          <w:sz w:val="20"/>
                          <w:szCs w:val="20"/>
                        </w:rPr>
                      </w:pPr>
                      <w:r w:rsidRPr="00E46545">
                        <w:rPr>
                          <w:rFonts w:ascii="Consolas" w:hAnsi="Consolas" w:cs="Consolas"/>
                          <w:color w:val="000000"/>
                          <w:sz w:val="20"/>
                          <w:szCs w:val="20"/>
                        </w:rPr>
                        <w:t>}</w:t>
                      </w:r>
                    </w:p>
                  </w:txbxContent>
                </v:textbox>
                <w10:anchorlock/>
              </v:shape>
            </w:pict>
          </mc:Fallback>
        </mc:AlternateContent>
      </w:r>
    </w:p>
    <w:p w14:paraId="041C7AEF" w14:textId="355ECE71" w:rsidR="00B30CBE" w:rsidRDefault="00B30CBE" w:rsidP="00511911">
      <w:pPr>
        <w:pStyle w:val="Heading3"/>
        <w:spacing w:before="0" w:after="80"/>
      </w:pPr>
      <w:r>
        <w:t>Summary</w:t>
      </w:r>
    </w:p>
    <w:p w14:paraId="11228F88" w14:textId="39E70C0B" w:rsidR="00B30CBE" w:rsidRDefault="002C2623" w:rsidP="00511911">
      <w:r>
        <w:t xml:space="preserve">In this </w:t>
      </w:r>
      <w:r w:rsidR="004D0FAB">
        <w:t>part</w:t>
      </w:r>
      <w:r>
        <w:t xml:space="preserve"> we </w:t>
      </w:r>
      <w:r w:rsidR="00D436E0">
        <w:t>add</w:t>
      </w:r>
      <w:r>
        <w:t xml:space="preserve"> some realism to our scenes. Using light and textures we can really simplify our drawing, while adding to </w:t>
      </w:r>
      <w:r w:rsidR="0060726F">
        <w:t xml:space="preserve">the quality of the user experience. The image plays a major role in the way </w:t>
      </w:r>
      <w:r w:rsidR="004B020D">
        <w:t xml:space="preserve">perceive what </w:t>
      </w:r>
      <w:r w:rsidR="00D8474B">
        <w:t>we see.</w:t>
      </w:r>
    </w:p>
    <w:p w14:paraId="45D16116" w14:textId="20AEFC97" w:rsidR="00D8474B" w:rsidRDefault="00D8474B" w:rsidP="00A9052F">
      <w:pPr>
        <w:pStyle w:val="ListParagraph"/>
        <w:numPr>
          <w:ilvl w:val="0"/>
          <w:numId w:val="9"/>
        </w:numPr>
      </w:pPr>
      <w:r>
        <w:t xml:space="preserve">We learned the basic concepts of color and </w:t>
      </w:r>
      <w:r w:rsidR="004D4F3B">
        <w:t>light.</w:t>
      </w:r>
    </w:p>
    <w:p w14:paraId="029934C4" w14:textId="1D268CA5" w:rsidR="008B5A28" w:rsidRDefault="008B5A28" w:rsidP="00A9052F">
      <w:pPr>
        <w:pStyle w:val="ListParagraph"/>
        <w:numPr>
          <w:ilvl w:val="0"/>
          <w:numId w:val="9"/>
        </w:numPr>
      </w:pPr>
      <w:r>
        <w:t xml:space="preserve">We learned about reflected and ambient </w:t>
      </w:r>
      <w:r w:rsidR="004D4F3B">
        <w:t>light.</w:t>
      </w:r>
    </w:p>
    <w:p w14:paraId="5394C194" w14:textId="4D701891" w:rsidR="008B5A28" w:rsidRDefault="00DD1608" w:rsidP="00A9052F">
      <w:pPr>
        <w:pStyle w:val="ListParagraph"/>
        <w:numPr>
          <w:ilvl w:val="0"/>
          <w:numId w:val="9"/>
        </w:numPr>
      </w:pPr>
      <w:r>
        <w:t xml:space="preserve">How the properties of the materials change </w:t>
      </w:r>
      <w:r w:rsidR="002713B9">
        <w:t>what we see</w:t>
      </w:r>
    </w:p>
    <w:p w14:paraId="7E17425B" w14:textId="779EF197" w:rsidR="009748D1" w:rsidRDefault="002713B9" w:rsidP="00A9052F">
      <w:pPr>
        <w:pStyle w:val="ListParagraph"/>
        <w:numPr>
          <w:ilvl w:val="0"/>
          <w:numId w:val="9"/>
        </w:numPr>
      </w:pPr>
      <w:r>
        <w:lastRenderedPageBreak/>
        <w:t xml:space="preserve">How to use images to </w:t>
      </w:r>
      <w:r w:rsidR="007D404C">
        <w:t xml:space="preserve">draw complex </w:t>
      </w:r>
      <w:r w:rsidR="009748D1">
        <w:t>surfaces with varying materials</w:t>
      </w:r>
    </w:p>
    <w:p w14:paraId="27A7346E" w14:textId="204184D7" w:rsidR="00A5408B" w:rsidRDefault="00A5408B" w:rsidP="00511911">
      <w:r>
        <w:br w:type="page"/>
      </w:r>
    </w:p>
    <w:p w14:paraId="0C92001B" w14:textId="38A84408" w:rsidR="00A5408B" w:rsidRDefault="009D4E1B" w:rsidP="00511911">
      <w:pPr>
        <w:pStyle w:val="Heading2"/>
        <w:spacing w:before="0" w:after="80"/>
      </w:pPr>
      <w:r>
        <w:lastRenderedPageBreak/>
        <w:t>Part</w:t>
      </w:r>
      <w:r w:rsidR="00A5408B">
        <w:t xml:space="preserve"> </w:t>
      </w:r>
      <w:r w:rsidR="00057C66">
        <w:t>6</w:t>
      </w:r>
      <w:r w:rsidR="00A5408B">
        <w:t>:</w:t>
      </w:r>
      <w:r w:rsidR="00E128C3">
        <w:t xml:space="preserve"> Advanced concepts</w:t>
      </w:r>
    </w:p>
    <w:p w14:paraId="4524A0C2" w14:textId="77777777" w:rsidR="00A91C93" w:rsidRPr="00A91C93" w:rsidRDefault="00A91C93" w:rsidP="00511911"/>
    <w:p w14:paraId="2E30B583" w14:textId="25FB987A" w:rsidR="00815042" w:rsidRDefault="000F2AF3" w:rsidP="00511911">
      <w:r>
        <w:t xml:space="preserve">In this </w:t>
      </w:r>
      <w:r w:rsidR="00F66A96">
        <w:t>part</w:t>
      </w:r>
      <w:r>
        <w:t xml:space="preserve"> we will </w:t>
      </w:r>
      <w:r w:rsidR="00F66A96">
        <w:t>be introduced to</w:t>
      </w:r>
      <w:r>
        <w:t xml:space="preserve"> some advanced OpenGL techniques t</w:t>
      </w:r>
      <w:r w:rsidR="00417A1C">
        <w:t xml:space="preserve">hat will spice up our scenes. </w:t>
      </w:r>
      <w:r w:rsidR="0065279B">
        <w:t xml:space="preserve">Apart from learning </w:t>
      </w:r>
      <w:r w:rsidR="00870A1F">
        <w:t xml:space="preserve">these techniques our main goal is to see how they can </w:t>
      </w:r>
      <w:r w:rsidR="00202E95">
        <w:t xml:space="preserve">make our </w:t>
      </w:r>
      <w:r w:rsidR="00F66A96">
        <w:t>applications</w:t>
      </w:r>
      <w:r w:rsidR="00202E95">
        <w:t xml:space="preserve"> a little more interesting </w:t>
      </w:r>
      <w:r w:rsidR="002C5D2A">
        <w:t xml:space="preserve">and </w:t>
      </w:r>
      <w:r w:rsidR="00D436E0">
        <w:t>eye-catching</w:t>
      </w:r>
      <w:r w:rsidR="002C5D2A">
        <w:t>.</w:t>
      </w:r>
    </w:p>
    <w:p w14:paraId="424C6D84" w14:textId="6145BFE8" w:rsidR="00F40E5A" w:rsidRDefault="007F3B77" w:rsidP="00511911">
      <w:r>
        <w:t xml:space="preserve">For </w:t>
      </w:r>
      <w:r w:rsidR="004D4F3B">
        <w:t>example,</w:t>
      </w:r>
      <w:r>
        <w:t xml:space="preserve"> how can we implement the </w:t>
      </w:r>
      <w:r w:rsidR="00D436E0">
        <w:t>rear-view</w:t>
      </w:r>
      <w:r>
        <w:t xml:space="preserve"> mirror of a car</w:t>
      </w:r>
      <w:r w:rsidR="00BE74FB">
        <w:t xml:space="preserve">, or even how can we </w:t>
      </w:r>
      <w:r w:rsidR="00D4095D">
        <w:t xml:space="preserve">see through a keyhole or a glass </w:t>
      </w:r>
      <w:r w:rsidR="001C5959">
        <w:t>window</w:t>
      </w:r>
      <w:r w:rsidR="00400FB3">
        <w:t xml:space="preserve">? </w:t>
      </w:r>
      <w:r w:rsidR="00F66A96">
        <w:t>In the previous part</w:t>
      </w:r>
      <w:r w:rsidR="00400FB3">
        <w:t xml:space="preserve"> we were introduced in </w:t>
      </w:r>
      <w:r w:rsidR="005645DD">
        <w:t>the use of light, but light casts shadows</w:t>
      </w:r>
      <w:r w:rsidR="004D6DF0">
        <w:t xml:space="preserve">, how </w:t>
      </w:r>
      <w:r w:rsidR="006C57DA">
        <w:t>do we deal with them?</w:t>
      </w:r>
    </w:p>
    <w:p w14:paraId="4984324F" w14:textId="0F85C9BC" w:rsidR="00350927" w:rsidRDefault="00350927" w:rsidP="00511911"/>
    <w:p w14:paraId="1A98EC91" w14:textId="1BBD9447" w:rsidR="004C1270" w:rsidRDefault="004C1270" w:rsidP="00511911">
      <w:pPr>
        <w:pStyle w:val="Heading3"/>
        <w:spacing w:before="0" w:after="80"/>
      </w:pPr>
      <w:r>
        <w:t>Stencil Buffers</w:t>
      </w:r>
    </w:p>
    <w:p w14:paraId="2AE1DD26" w14:textId="52EE2EF9" w:rsidR="00EE1040" w:rsidRPr="00EE1040" w:rsidRDefault="00FC34F6" w:rsidP="00511911">
      <w:r>
        <w:rPr>
          <w:noProof/>
        </w:rPr>
        <w:drawing>
          <wp:anchor distT="0" distB="0" distL="114300" distR="114300" simplePos="0" relativeHeight="251681792" behindDoc="0" locked="0" layoutInCell="1" allowOverlap="1" wp14:anchorId="7AD35752" wp14:editId="271B3292">
            <wp:simplePos x="0" y="0"/>
            <wp:positionH relativeFrom="column">
              <wp:posOffset>5267960</wp:posOffset>
            </wp:positionH>
            <wp:positionV relativeFrom="paragraph">
              <wp:posOffset>154940</wp:posOffset>
            </wp:positionV>
            <wp:extent cx="1362075" cy="905510"/>
            <wp:effectExtent l="0" t="0" r="9525" b="8890"/>
            <wp:wrapSquare wrapText="bothSides"/>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62075" cy="905510"/>
                    </a:xfrm>
                    <a:prstGeom prst="rect">
                      <a:avLst/>
                    </a:prstGeom>
                  </pic:spPr>
                </pic:pic>
              </a:graphicData>
            </a:graphic>
          </wp:anchor>
        </w:drawing>
      </w:r>
      <w:r w:rsidR="00EE1040">
        <w:t xml:space="preserve">We are starting our exploration of the special effects with </w:t>
      </w:r>
      <w:r w:rsidR="00EE1040">
        <w:rPr>
          <w:i/>
          <w:iCs/>
        </w:rPr>
        <w:t>Stencil Buffers</w:t>
      </w:r>
      <w:r w:rsidR="00EE1040">
        <w:t>.</w:t>
      </w:r>
    </w:p>
    <w:p w14:paraId="675EAFED" w14:textId="52809BB2" w:rsidR="00C71144" w:rsidRDefault="00C71144" w:rsidP="00511911">
      <w:r>
        <w:t xml:space="preserve">In </w:t>
      </w:r>
      <w:r w:rsidR="00DF5196">
        <w:t>g</w:t>
      </w:r>
      <w:r>
        <w:t xml:space="preserve">raphic arts one </w:t>
      </w:r>
      <w:r w:rsidR="00DF5196">
        <w:t>o</w:t>
      </w:r>
      <w:r>
        <w:t>f the</w:t>
      </w:r>
      <w:r w:rsidR="00DF5196">
        <w:t xml:space="preserve"> most used tools is the stencil</w:t>
      </w:r>
      <w:r w:rsidR="008476F2">
        <w:t xml:space="preserve">. This tool allows us to </w:t>
      </w:r>
      <w:r w:rsidR="00907158">
        <w:t xml:space="preserve">draw a </w:t>
      </w:r>
      <w:r w:rsidR="00B629BE">
        <w:t xml:space="preserve">pattern </w:t>
      </w:r>
      <w:r w:rsidR="00F87770">
        <w:t xml:space="preserve">by applying ink or paint. </w:t>
      </w:r>
      <w:r w:rsidR="003210DA">
        <w:t xml:space="preserve">It might be </w:t>
      </w:r>
      <w:r w:rsidR="00F32B13">
        <w:t xml:space="preserve">one of the oldest drawing tools ever used. The most common </w:t>
      </w:r>
      <w:r w:rsidR="0003181A">
        <w:t xml:space="preserve">application of a stencil in </w:t>
      </w:r>
      <w:r w:rsidR="004D4F3B">
        <w:t>prehistoric times was</w:t>
      </w:r>
      <w:r w:rsidR="00AE40E6">
        <w:t xml:space="preserve"> the human hand on the walls of the caves, where people </w:t>
      </w:r>
      <w:r w:rsidR="0039171A">
        <w:t>painted around their hands.</w:t>
      </w:r>
    </w:p>
    <w:p w14:paraId="25954E68" w14:textId="2B176B28" w:rsidR="00DC672A" w:rsidRDefault="00601400" w:rsidP="00511911">
      <w:r>
        <w:rPr>
          <w:noProof/>
        </w:rPr>
        <mc:AlternateContent>
          <mc:Choice Requires="wps">
            <w:drawing>
              <wp:anchor distT="0" distB="0" distL="114300" distR="114300" simplePos="0" relativeHeight="251683840" behindDoc="0" locked="0" layoutInCell="1" allowOverlap="1" wp14:anchorId="005811C7" wp14:editId="44376B22">
                <wp:simplePos x="0" y="0"/>
                <wp:positionH relativeFrom="column">
                  <wp:posOffset>5269865</wp:posOffset>
                </wp:positionH>
                <wp:positionV relativeFrom="paragraph">
                  <wp:posOffset>178435</wp:posOffset>
                </wp:positionV>
                <wp:extent cx="1362075" cy="635"/>
                <wp:effectExtent l="0" t="0" r="9525" b="6350"/>
                <wp:wrapSquare wrapText="bothSides"/>
                <wp:docPr id="239" name="Text Box 239"/>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4DDE6BED" w14:textId="7ADFF6AB" w:rsidR="00046CFA" w:rsidRPr="002910F6" w:rsidRDefault="00046CFA" w:rsidP="00104292">
                            <w:pPr>
                              <w:pStyle w:val="Caption"/>
                              <w:spacing w:after="40"/>
                              <w:rPr>
                                <w:noProof/>
                              </w:rPr>
                            </w:pPr>
                            <w:bookmarkStart w:id="10" w:name="_Ref70089707"/>
                            <w:r>
                              <w:t xml:space="preserve">Figure </w:t>
                            </w:r>
                            <w:fldSimple w:instr=" SEQ Figure \* ARABIC ">
                              <w:r w:rsidR="00B31F5F">
                                <w:rPr>
                                  <w:noProof/>
                                </w:rPr>
                                <w:t>10</w:t>
                              </w:r>
                            </w:fldSimple>
                            <w:bookmarkEnd w:id="10"/>
                            <w:r>
                              <w:t>: Stencil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11C7" id="Text Box 239" o:spid="_x0000_s1088" type="#_x0000_t202" style="position:absolute;margin-left:414.95pt;margin-top:14.05pt;width:107.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G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" stroked="f">
                <v:textbox style="mso-fit-shape-to-text:t" inset="0,0,0,0">
                  <w:txbxContent>
                    <w:p w14:paraId="4DDE6BED" w14:textId="7ADFF6AB" w:rsidR="00046CFA" w:rsidRPr="002910F6" w:rsidRDefault="00046CFA" w:rsidP="00104292">
                      <w:pPr>
                        <w:pStyle w:val="Caption"/>
                        <w:spacing w:after="40"/>
                        <w:rPr>
                          <w:noProof/>
                        </w:rPr>
                      </w:pPr>
                      <w:bookmarkStart w:id="11" w:name="_Ref70089707"/>
                      <w:r>
                        <w:t xml:space="preserve">Figure </w:t>
                      </w:r>
                      <w:fldSimple w:instr=" SEQ Figure \* ARABIC ">
                        <w:r w:rsidR="00B31F5F">
                          <w:rPr>
                            <w:noProof/>
                          </w:rPr>
                          <w:t>10</w:t>
                        </w:r>
                      </w:fldSimple>
                      <w:bookmarkEnd w:id="11"/>
                      <w:r>
                        <w:t>: Stencil</w:t>
                      </w:r>
                    </w:p>
                  </w:txbxContent>
                </v:textbox>
                <w10:wrap type="square"/>
              </v:shape>
            </w:pict>
          </mc:Fallback>
        </mc:AlternateContent>
      </w:r>
      <w:r w:rsidR="00DC672A">
        <w:t xml:space="preserve">This idea evolved, and now we have </w:t>
      </w:r>
      <w:r w:rsidR="00F11E70">
        <w:t>created tools that allow us to draw from simple text to complex patterns</w:t>
      </w:r>
      <w:r w:rsidR="009569E1">
        <w:t xml:space="preserve">, using the same principle. </w:t>
      </w:r>
      <w:r w:rsidR="006E6682">
        <w:t xml:space="preserve">By cutting out </w:t>
      </w:r>
      <w:r w:rsidR="004B7E17">
        <w:t xml:space="preserve">specific </w:t>
      </w:r>
      <w:r w:rsidR="003209F9">
        <w:t>shapes</w:t>
      </w:r>
      <w:r w:rsidR="004B7E17">
        <w:t xml:space="preserve"> on a piece of paper</w:t>
      </w:r>
      <w:r w:rsidR="003209F9">
        <w:t>,</w:t>
      </w:r>
      <w:r w:rsidR="004B7E17">
        <w:t xml:space="preserve"> we can </w:t>
      </w:r>
      <w:r w:rsidR="003209F9">
        <w:t xml:space="preserve">create a stencil with letters as we see in </w:t>
      </w:r>
      <w:r w:rsidR="00445914">
        <w:fldChar w:fldCharType="begin"/>
      </w:r>
      <w:r w:rsidR="00445914">
        <w:instrText xml:space="preserve"> REF _Ref70089707 \h </w:instrText>
      </w:r>
      <w:r w:rsidR="00445914">
        <w:fldChar w:fldCharType="separate"/>
      </w:r>
      <w:r w:rsidR="00B31F5F">
        <w:t xml:space="preserve">Figure </w:t>
      </w:r>
      <w:r w:rsidR="00B31F5F">
        <w:rPr>
          <w:noProof/>
        </w:rPr>
        <w:t>10</w:t>
      </w:r>
      <w:r w:rsidR="00445914">
        <w:fldChar w:fldCharType="end"/>
      </w:r>
      <w:r w:rsidR="00445914">
        <w:t>.</w:t>
      </w:r>
    </w:p>
    <w:p w14:paraId="284FD546" w14:textId="2555A05A" w:rsidR="003D02F3" w:rsidRDefault="00826620" w:rsidP="00511911">
      <w:r>
        <w:t>OpenGL has a si</w:t>
      </w:r>
      <w:r w:rsidR="00431BB9">
        <w:t xml:space="preserve">milar mechanism we can use </w:t>
      </w:r>
      <w:r w:rsidR="00D05213">
        <w:t xml:space="preserve">to keep our drawing inside </w:t>
      </w:r>
      <w:r w:rsidR="00196E90">
        <w:t>any shape.</w:t>
      </w:r>
    </w:p>
    <w:p w14:paraId="4EB89FE0" w14:textId="2DED7B19" w:rsidR="00F55D07" w:rsidRDefault="00F55D07" w:rsidP="00511911">
      <w:r>
        <w:t xml:space="preserve">What we do is create a </w:t>
      </w:r>
      <w:r w:rsidR="00270D65">
        <w:t>‘canvas’</w:t>
      </w:r>
      <w:r w:rsidR="003D51A3">
        <w:t>,</w:t>
      </w:r>
      <w:r w:rsidR="00270D65">
        <w:t xml:space="preserve"> </w:t>
      </w:r>
      <w:r w:rsidR="003D51A3">
        <w:t xml:space="preserve">or stencil buffer in technical terms, </w:t>
      </w:r>
      <w:r w:rsidR="00270D65">
        <w:t xml:space="preserve">the size of the screen. Then we ‘cut’ out </w:t>
      </w:r>
      <w:r w:rsidR="00211B18">
        <w:t xml:space="preserve">the </w:t>
      </w:r>
      <w:r w:rsidR="00352289">
        <w:t xml:space="preserve">openings that allow the paint to </w:t>
      </w:r>
      <w:r w:rsidR="00522427">
        <w:t xml:space="preserve">pass and finally draw. </w:t>
      </w:r>
      <w:r w:rsidR="001A0784">
        <w:t>Here is a description of how we do it.</w:t>
      </w:r>
    </w:p>
    <w:p w14:paraId="4505C505" w14:textId="30B57174" w:rsidR="001A0784" w:rsidRDefault="001A0784" w:rsidP="00511911">
      <w:r>
        <w:t xml:space="preserve">As you may have </w:t>
      </w:r>
      <w:r w:rsidR="00892586">
        <w:t>noticed in the beginning of our drawing function we clear the s</w:t>
      </w:r>
      <w:r w:rsidR="00372757">
        <w:t>c</w:t>
      </w:r>
      <w:r w:rsidR="00892586">
        <w:t>reen</w:t>
      </w:r>
    </w:p>
    <w:p w14:paraId="2BF15268" w14:textId="796F0A1E" w:rsidR="00372757" w:rsidRDefault="004D4F3B" w:rsidP="00511911">
      <w:pPr>
        <w:rPr>
          <w:rFonts w:ascii="Consolas" w:hAnsi="Consolas" w:cs="Consolas"/>
          <w:color w:val="000000"/>
          <w:sz w:val="18"/>
          <w:szCs w:val="18"/>
        </w:rPr>
      </w:pPr>
      <w:r w:rsidRPr="00372757">
        <w:rPr>
          <w:rFonts w:ascii="Consolas" w:hAnsi="Consolas" w:cs="Consolas"/>
          <w:color w:val="000000"/>
          <w:sz w:val="18"/>
          <w:szCs w:val="18"/>
          <w:highlight w:val="lightGray"/>
        </w:rPr>
        <w:t>glClear (</w:t>
      </w:r>
      <w:r w:rsidR="00372757" w:rsidRPr="00372757">
        <w:rPr>
          <w:rFonts w:ascii="Consolas" w:hAnsi="Consolas" w:cs="Consolas"/>
          <w:color w:val="6F008A"/>
          <w:sz w:val="18"/>
          <w:szCs w:val="18"/>
          <w:highlight w:val="lightGray"/>
        </w:rPr>
        <w:t>GL_COLOR_BUFFER_BIT</w:t>
      </w:r>
      <w:r w:rsidR="00372757" w:rsidRPr="00372757">
        <w:rPr>
          <w:rFonts w:ascii="Consolas" w:hAnsi="Consolas" w:cs="Consolas"/>
          <w:color w:val="000000"/>
          <w:sz w:val="18"/>
          <w:szCs w:val="18"/>
          <w:highlight w:val="lightGray"/>
        </w:rPr>
        <w:t xml:space="preserve"> | </w:t>
      </w:r>
      <w:r w:rsidR="00372757" w:rsidRPr="00372757">
        <w:rPr>
          <w:rFonts w:ascii="Consolas" w:hAnsi="Consolas" w:cs="Consolas"/>
          <w:color w:val="6F008A"/>
          <w:sz w:val="18"/>
          <w:szCs w:val="18"/>
          <w:highlight w:val="lightGray"/>
        </w:rPr>
        <w:t>GL_DEPTH_BUFFER_BIT</w:t>
      </w:r>
      <w:r w:rsidR="00372757" w:rsidRPr="00372757">
        <w:rPr>
          <w:rFonts w:ascii="Consolas" w:hAnsi="Consolas" w:cs="Consolas"/>
          <w:color w:val="000000"/>
          <w:sz w:val="18"/>
          <w:szCs w:val="18"/>
          <w:highlight w:val="lightGray"/>
        </w:rPr>
        <w:t xml:space="preserve"> | </w:t>
      </w:r>
      <w:r w:rsidR="00372757" w:rsidRPr="00372757">
        <w:rPr>
          <w:rFonts w:ascii="Consolas" w:hAnsi="Consolas" w:cs="Consolas"/>
          <w:color w:val="6F008A"/>
          <w:sz w:val="18"/>
          <w:szCs w:val="18"/>
          <w:highlight w:val="lightGray"/>
        </w:rPr>
        <w:t>GL_STENCIL_BUFFER_BIT</w:t>
      </w:r>
      <w:r w:rsidR="00372757" w:rsidRPr="00372757">
        <w:rPr>
          <w:rFonts w:ascii="Consolas" w:hAnsi="Consolas" w:cs="Consolas"/>
          <w:color w:val="000000"/>
          <w:sz w:val="18"/>
          <w:szCs w:val="18"/>
          <w:highlight w:val="lightGray"/>
        </w:rPr>
        <w:t>);</w:t>
      </w:r>
    </w:p>
    <w:p w14:paraId="2F7C60AB" w14:textId="4E028BC1" w:rsidR="00093A8B" w:rsidRDefault="004D4F3B" w:rsidP="00511911">
      <w:r>
        <w:t>Only</w:t>
      </w:r>
      <w:r w:rsidR="00CF3DF5">
        <w:t xml:space="preserve"> in this case we have added a third option, the </w:t>
      </w:r>
      <w:r w:rsidR="00CF3DF5" w:rsidRPr="00372757">
        <w:rPr>
          <w:rFonts w:ascii="Consolas" w:hAnsi="Consolas" w:cs="Consolas"/>
          <w:color w:val="6F008A"/>
          <w:sz w:val="18"/>
          <w:szCs w:val="18"/>
          <w:highlight w:val="lightGray"/>
        </w:rPr>
        <w:t>GL_STENCIL_BUFFER_BIT</w:t>
      </w:r>
      <w:r w:rsidR="00D03BE4">
        <w:rPr>
          <w:rFonts w:ascii="Consolas" w:hAnsi="Consolas" w:cs="Consolas"/>
          <w:color w:val="6F008A"/>
          <w:sz w:val="18"/>
          <w:szCs w:val="18"/>
        </w:rPr>
        <w:t xml:space="preserve"> </w:t>
      </w:r>
      <w:r w:rsidR="00D03BE4">
        <w:t xml:space="preserve">which </w:t>
      </w:r>
      <w:r w:rsidR="00FF2D15">
        <w:t>clears the stencil canvas as well and initializes it to screen si</w:t>
      </w:r>
      <w:r w:rsidR="00836675">
        <w:t xml:space="preserve">ze. </w:t>
      </w:r>
      <w:r w:rsidR="00BA7733">
        <w:t xml:space="preserve">The </w:t>
      </w:r>
      <w:r w:rsidR="003D51A3">
        <w:t xml:space="preserve">stencil </w:t>
      </w:r>
      <w:r w:rsidR="005118E1">
        <w:t xml:space="preserve">buffer is typically initialized to black. </w:t>
      </w:r>
      <w:r w:rsidR="003D2F58">
        <w:t xml:space="preserve">Everything we draw on it </w:t>
      </w:r>
      <w:r w:rsidR="00B17A0C">
        <w:t xml:space="preserve">is </w:t>
      </w:r>
      <w:r w:rsidR="00F62B08">
        <w:t>done in white</w:t>
      </w:r>
      <w:r w:rsidR="00E63B3A">
        <w:t xml:space="preserve"> and that </w:t>
      </w:r>
      <w:r w:rsidR="008C15C3">
        <w:t>marks the cut outs</w:t>
      </w:r>
      <w:r w:rsidR="00AA50AB">
        <w:t xml:space="preserve"> that will enable us to do </w:t>
      </w:r>
      <w:r w:rsidR="008962B0">
        <w:t>the stencil drawing of our scene</w:t>
      </w:r>
      <w:r w:rsidR="00015052">
        <w:t>.</w:t>
      </w:r>
    </w:p>
    <w:p w14:paraId="279762BF" w14:textId="631E9576" w:rsidR="00C256CF" w:rsidRDefault="00007206" w:rsidP="00511911">
      <w:r>
        <w:t xml:space="preserve">Using stencil buffers is a </w:t>
      </w:r>
      <w:r w:rsidR="00D436E0">
        <w:t>four-step</w:t>
      </w:r>
      <w:r>
        <w:t xml:space="preserve"> </w:t>
      </w:r>
      <w:r w:rsidR="001A52A2">
        <w:t>process</w:t>
      </w:r>
      <w:r w:rsidR="009F2B49">
        <w:t xml:space="preserve"> as opposed to normal drawing which is a </w:t>
      </w:r>
      <w:r w:rsidR="00953B81">
        <w:t>one step process</w:t>
      </w:r>
      <w:r w:rsidR="001A52A2">
        <w:t xml:space="preserve">. First we </w:t>
      </w:r>
      <w:r w:rsidR="006D090C">
        <w:t xml:space="preserve">enable </w:t>
      </w:r>
      <w:r w:rsidR="00CC75AC">
        <w:t xml:space="preserve">writing </w:t>
      </w:r>
      <w:r w:rsidR="00482764">
        <w:t>to the stencil buffer</w:t>
      </w:r>
      <w:r w:rsidR="00781A73">
        <w:t xml:space="preserve">. Then we draw </w:t>
      </w:r>
      <w:r w:rsidR="00B2272D">
        <w:t xml:space="preserve">our stencil shape. Third </w:t>
      </w:r>
      <w:r w:rsidR="00060968">
        <w:t xml:space="preserve">we enable normal drawing, and finally </w:t>
      </w:r>
      <w:r w:rsidR="00990FEC">
        <w:t>we draw our scene.</w:t>
      </w:r>
    </w:p>
    <w:p w14:paraId="1F1FC17B" w14:textId="63F35B91" w:rsidR="007C22E5" w:rsidRDefault="009E4F88" w:rsidP="00511911">
      <w:r>
        <w:rPr>
          <w:noProof/>
        </w:rPr>
        <w:lastRenderedPageBreak/>
        <mc:AlternateContent>
          <mc:Choice Requires="wps">
            <w:drawing>
              <wp:inline distT="0" distB="0" distL="0" distR="0" wp14:anchorId="473149C9" wp14:editId="23BAD7A2">
                <wp:extent cx="6629400" cy="8762337"/>
                <wp:effectExtent l="0" t="0" r="19050" b="2032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762337"/>
                        </a:xfrm>
                        <a:prstGeom prst="rect">
                          <a:avLst/>
                        </a:prstGeom>
                        <a:noFill/>
                        <a:ln w="9525">
                          <a:solidFill>
                            <a:srgbClr val="000000"/>
                          </a:solidFill>
                          <a:miter lim="800000"/>
                          <a:headEnd/>
                          <a:tailEnd/>
                        </a:ln>
                      </wps:spPr>
                      <wps:txbx>
                        <w:txbxContent>
                          <w:p w14:paraId="42CE3B05" w14:textId="443E5350"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virtual</w:t>
                            </w:r>
                            <w:r w:rsidRPr="00C36C9C">
                              <w:rPr>
                                <w:rFonts w:ascii="Consolas" w:hAnsi="Consolas" w:cs="Consolas"/>
                                <w:color w:val="000000"/>
                                <w:sz w:val="20"/>
                                <w:szCs w:val="20"/>
                              </w:rPr>
                              <w:t xml:space="preserve"> </w:t>
                            </w:r>
                            <w:r w:rsidRPr="00C36C9C">
                              <w:rPr>
                                <w:rFonts w:ascii="Consolas" w:hAnsi="Consolas" w:cs="Consolas"/>
                                <w:color w:val="0000FF"/>
                                <w:sz w:val="20"/>
                                <w:szCs w:val="20"/>
                              </w:rPr>
                              <w:t>void</w:t>
                            </w:r>
                            <w:r w:rsidRPr="00C36C9C">
                              <w:rPr>
                                <w:rFonts w:ascii="Consolas" w:hAnsi="Consolas" w:cs="Consolas"/>
                                <w:color w:val="000000"/>
                                <w:sz w:val="20"/>
                                <w:szCs w:val="20"/>
                              </w:rPr>
                              <w:t xml:space="preserve"> frame_render() {</w:t>
                            </w:r>
                          </w:p>
                          <w:p w14:paraId="7CBB002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set the viewport to the whole window</w:t>
                            </w:r>
                          </w:p>
                          <w:p w14:paraId="2D031552"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m_view-&gt;set_viewport();</w:t>
                            </w:r>
                          </w:p>
                          <w:p w14:paraId="6A55A33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2631FD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GL_STENCIL_BUFFER_BIT  needs mask=0xFF</w:t>
                            </w:r>
                          </w:p>
                          <w:p w14:paraId="5FC9510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glStencilMask(0xff);</w:t>
                            </w:r>
                          </w:p>
                          <w:p w14:paraId="4937206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glClear(</w:t>
                            </w:r>
                            <w:r w:rsidRPr="00C36C9C">
                              <w:rPr>
                                <w:rFonts w:ascii="Consolas" w:hAnsi="Consolas" w:cs="Consolas"/>
                                <w:color w:val="6F008A"/>
                                <w:sz w:val="20"/>
                                <w:szCs w:val="20"/>
                              </w:rPr>
                              <w:t>GL_COLOR_BUFFER_BIT</w:t>
                            </w:r>
                            <w:r w:rsidRPr="00C36C9C">
                              <w:rPr>
                                <w:rFonts w:ascii="Consolas" w:hAnsi="Consolas" w:cs="Consolas"/>
                                <w:color w:val="000000"/>
                                <w:sz w:val="20"/>
                                <w:szCs w:val="20"/>
                              </w:rPr>
                              <w:t xml:space="preserve"> | </w:t>
                            </w:r>
                            <w:r w:rsidRPr="00C36C9C">
                              <w:rPr>
                                <w:rFonts w:ascii="Consolas" w:hAnsi="Consolas" w:cs="Consolas"/>
                                <w:color w:val="6F008A"/>
                                <w:sz w:val="20"/>
                                <w:szCs w:val="20"/>
                              </w:rPr>
                              <w:t>GL_DEPTH_BUFFER_BIT</w:t>
                            </w:r>
                            <w:r w:rsidRPr="00C36C9C">
                              <w:rPr>
                                <w:rFonts w:ascii="Consolas" w:hAnsi="Consolas" w:cs="Consolas"/>
                                <w:color w:val="000000"/>
                                <w:sz w:val="20"/>
                                <w:szCs w:val="20"/>
                              </w:rPr>
                              <w:t xml:space="preserve"> | </w:t>
                            </w:r>
                            <w:r w:rsidRPr="00C36C9C">
                              <w:rPr>
                                <w:rFonts w:ascii="Consolas" w:hAnsi="Consolas" w:cs="Consolas"/>
                                <w:color w:val="6F008A"/>
                                <w:sz w:val="20"/>
                                <w:szCs w:val="20"/>
                              </w:rPr>
                              <w:t>GL_STENCIL_BUFFER_BIT</w:t>
                            </w:r>
                            <w:r w:rsidRPr="00C36C9C">
                              <w:rPr>
                                <w:rFonts w:ascii="Consolas" w:hAnsi="Consolas" w:cs="Consolas"/>
                                <w:color w:val="000000"/>
                                <w:sz w:val="20"/>
                                <w:szCs w:val="20"/>
                              </w:rPr>
                              <w:t>);</w:t>
                            </w:r>
                          </w:p>
                          <w:p w14:paraId="62E2467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1DB513A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we are using stencil</w:t>
                            </w:r>
                          </w:p>
                          <w:p w14:paraId="46C0974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GL_STENCIL_TEST</w:t>
                            </w:r>
                            <w:r w:rsidRPr="00C36C9C">
                              <w:rPr>
                                <w:rFonts w:ascii="Consolas" w:hAnsi="Consolas" w:cs="Consolas"/>
                                <w:color w:val="000000"/>
                                <w:sz w:val="20"/>
                                <w:szCs w:val="20"/>
                              </w:rPr>
                              <w:t>);</w:t>
                            </w:r>
                          </w:p>
                          <w:p w14:paraId="65789147"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prepare the stencil buffer</w:t>
                            </w:r>
                          </w:p>
                          <w:p w14:paraId="5D6A2EC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glColorMask(</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w:t>
                            </w:r>
                          </w:p>
                          <w:p w14:paraId="4D907369"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glDepthMask(</w:t>
                            </w:r>
                            <w:r w:rsidRPr="00C36C9C">
                              <w:rPr>
                                <w:rFonts w:ascii="Consolas" w:hAnsi="Consolas" w:cs="Consolas"/>
                                <w:color w:val="6F008A"/>
                                <w:sz w:val="20"/>
                                <w:szCs w:val="20"/>
                              </w:rPr>
                              <w:t>GL_FALSE</w:t>
                            </w:r>
                            <w:r w:rsidRPr="00C36C9C">
                              <w:rPr>
                                <w:rFonts w:ascii="Consolas" w:hAnsi="Consolas" w:cs="Consolas"/>
                                <w:color w:val="000000"/>
                                <w:sz w:val="20"/>
                                <w:szCs w:val="20"/>
                              </w:rPr>
                              <w:t>);</w:t>
                            </w:r>
                          </w:p>
                          <w:p w14:paraId="39A8600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glStencilFunc(</w:t>
                            </w:r>
                            <w:r w:rsidRPr="00C36C9C">
                              <w:rPr>
                                <w:rFonts w:ascii="Consolas" w:hAnsi="Consolas" w:cs="Consolas"/>
                                <w:color w:val="6F008A"/>
                                <w:sz w:val="20"/>
                                <w:szCs w:val="20"/>
                              </w:rPr>
                              <w:t>GL_NEVER</w:t>
                            </w:r>
                            <w:r w:rsidRPr="00C36C9C">
                              <w:rPr>
                                <w:rFonts w:ascii="Consolas" w:hAnsi="Consolas" w:cs="Consolas"/>
                                <w:color w:val="000000"/>
                                <w:sz w:val="20"/>
                                <w:szCs w:val="20"/>
                              </w:rPr>
                              <w:t>, 1, 0xFF);</w:t>
                            </w:r>
                          </w:p>
                          <w:p w14:paraId="0B79DBEB"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glStencilOp(</w:t>
                            </w:r>
                            <w:r w:rsidRPr="00C36C9C">
                              <w:rPr>
                                <w:rFonts w:ascii="Consolas" w:hAnsi="Consolas" w:cs="Consolas"/>
                                <w:color w:val="6F008A"/>
                                <w:sz w:val="20"/>
                                <w:szCs w:val="20"/>
                              </w:rPr>
                              <w:t>GL_REPLACE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GL_KEEP</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GL_KEEP</w:t>
                            </w: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1s on test fail (always)</w:t>
                            </w:r>
                          </w:p>
                          <w:p w14:paraId="5CF6904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A08C4D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stencil pattern</w:t>
                            </w:r>
                          </w:p>
                          <w:p w14:paraId="3D741A9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m_shader-&gt;use();</w:t>
                            </w:r>
                          </w:p>
                          <w:p w14:paraId="2A2BD17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2B91AF"/>
                                <w:sz w:val="20"/>
                                <w:szCs w:val="20"/>
                              </w:rPr>
                              <w:t>mat4</w:t>
                            </w:r>
                            <w:r w:rsidRPr="00C36C9C">
                              <w:rPr>
                                <w:rFonts w:ascii="Consolas" w:hAnsi="Consolas" w:cs="Consolas"/>
                                <w:color w:val="000000"/>
                                <w:sz w:val="20"/>
                                <w:szCs w:val="20"/>
                              </w:rPr>
                              <w:t xml:space="preserve"> ob_matrix;</w:t>
                            </w:r>
                          </w:p>
                          <w:p w14:paraId="6E0FA32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ob_matrix.loadIdentity();  </w:t>
                            </w:r>
                            <w:r w:rsidRPr="00C36C9C">
                              <w:rPr>
                                <w:rFonts w:ascii="Consolas" w:hAnsi="Consolas" w:cs="Consolas"/>
                                <w:color w:val="008000"/>
                                <w:sz w:val="20"/>
                                <w:szCs w:val="20"/>
                              </w:rPr>
                              <w:t>// at the center of the screen</w:t>
                            </w:r>
                          </w:p>
                          <w:p w14:paraId="68F443E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"model"</w:t>
                            </w:r>
                            <w:r w:rsidRPr="00C36C9C">
                              <w:rPr>
                                <w:rFonts w:ascii="Consolas" w:hAnsi="Consolas" w:cs="Consolas"/>
                                <w:color w:val="000000"/>
                                <w:sz w:val="20"/>
                                <w:szCs w:val="20"/>
                              </w:rPr>
                              <w:t>, ob_matrix);</w:t>
                            </w:r>
                          </w:p>
                          <w:p w14:paraId="7DDEACB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ob_matrix);</w:t>
                            </w:r>
                          </w:p>
                          <w:p w14:paraId="6293FB1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move the window</w:t>
                            </w:r>
                          </w:p>
                          <w:p w14:paraId="62144D5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"displacement"</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(xcen, ycen, 0));</w:t>
                            </w:r>
                          </w:p>
                          <w:p w14:paraId="3FE7CDF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disabling these to speed up drawing</w:t>
                            </w:r>
                          </w:p>
                          <w:p w14:paraId="3AD60C0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GL_CULL_FACE</w:t>
                            </w:r>
                            <w:r w:rsidRPr="00C36C9C">
                              <w:rPr>
                                <w:rFonts w:ascii="Consolas" w:hAnsi="Consolas" w:cs="Consolas"/>
                                <w:color w:val="000000"/>
                                <w:sz w:val="20"/>
                                <w:szCs w:val="20"/>
                              </w:rPr>
                              <w:t>);</w:t>
                            </w:r>
                          </w:p>
                          <w:p w14:paraId="4098F77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GL_DEPTH_TEST</w:t>
                            </w:r>
                            <w:r w:rsidRPr="00C36C9C">
                              <w:rPr>
                                <w:rFonts w:ascii="Consolas" w:hAnsi="Consolas" w:cs="Consolas"/>
                                <w:color w:val="000000"/>
                                <w:sz w:val="20"/>
                                <w:szCs w:val="20"/>
                              </w:rPr>
                              <w:t>);</w:t>
                            </w:r>
                          </w:p>
                          <w:p w14:paraId="475B22B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pstencil-&gt;render(</w:t>
                            </w:r>
                            <w:r w:rsidRPr="00C36C9C">
                              <w:rPr>
                                <w:rFonts w:ascii="Consolas" w:hAnsi="Consolas" w:cs="Consolas"/>
                                <w:color w:val="6F008A"/>
                                <w:sz w:val="20"/>
                                <w:szCs w:val="20"/>
                              </w:rPr>
                              <w:t>NULL</w:t>
                            </w:r>
                            <w:r w:rsidRPr="00C36C9C">
                              <w:rPr>
                                <w:rFonts w:ascii="Consolas" w:hAnsi="Consolas" w:cs="Consolas"/>
                                <w:color w:val="000000"/>
                                <w:sz w:val="20"/>
                                <w:szCs w:val="20"/>
                              </w:rPr>
                              <w:t>);</w:t>
                            </w:r>
                          </w:p>
                          <w:p w14:paraId="0E4EC78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F4A5199"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return to normal drawing</w:t>
                            </w:r>
                          </w:p>
                          <w:p w14:paraId="6129519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glColorMask(</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w:t>
                            </w:r>
                          </w:p>
                          <w:p w14:paraId="092B129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glDepthMask(</w:t>
                            </w:r>
                            <w:r w:rsidRPr="00C36C9C">
                              <w:rPr>
                                <w:rFonts w:ascii="Consolas" w:hAnsi="Consolas" w:cs="Consolas"/>
                                <w:color w:val="6F008A"/>
                                <w:sz w:val="20"/>
                                <w:szCs w:val="20"/>
                              </w:rPr>
                              <w:t>GL_TRUE</w:t>
                            </w:r>
                            <w:r w:rsidRPr="00C36C9C">
                              <w:rPr>
                                <w:rFonts w:ascii="Consolas" w:hAnsi="Consolas" w:cs="Consolas"/>
                                <w:color w:val="000000"/>
                                <w:sz w:val="20"/>
                                <w:szCs w:val="20"/>
                              </w:rPr>
                              <w:t>);</w:t>
                            </w:r>
                          </w:p>
                          <w:p w14:paraId="5475592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glStencilMask(0x00); </w:t>
                            </w:r>
                            <w:r w:rsidRPr="00C36C9C">
                              <w:rPr>
                                <w:rFonts w:ascii="Consolas" w:hAnsi="Consolas" w:cs="Consolas"/>
                                <w:color w:val="008000"/>
                                <w:sz w:val="20"/>
                                <w:szCs w:val="20"/>
                              </w:rPr>
                              <w:t>// do NOT draw on black</w:t>
                            </w:r>
                          </w:p>
                          <w:p w14:paraId="34E9809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only where stencil's value is 1</w:t>
                            </w:r>
                          </w:p>
                          <w:p w14:paraId="7CF6D16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glStencilFunc(</w:t>
                            </w:r>
                            <w:r w:rsidRPr="00C36C9C">
                              <w:rPr>
                                <w:rFonts w:ascii="Consolas" w:hAnsi="Consolas" w:cs="Consolas"/>
                                <w:color w:val="6F008A"/>
                                <w:sz w:val="20"/>
                                <w:szCs w:val="20"/>
                              </w:rPr>
                              <w:t>GL_EQUAL</w:t>
                            </w:r>
                            <w:r w:rsidRPr="00C36C9C">
                              <w:rPr>
                                <w:rFonts w:ascii="Consolas" w:hAnsi="Consolas" w:cs="Consolas"/>
                                <w:color w:val="000000"/>
                                <w:sz w:val="20"/>
                                <w:szCs w:val="20"/>
                              </w:rPr>
                              <w:t>, 1, 0xFF);</w:t>
                            </w:r>
                          </w:p>
                          <w:p w14:paraId="23CC7799" w14:textId="788A74CE"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enable them before we start normal drawing</w:t>
                            </w:r>
                          </w:p>
                          <w:p w14:paraId="7614E2F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GL_CULL_FACE</w:t>
                            </w:r>
                            <w:r w:rsidRPr="00C36C9C">
                              <w:rPr>
                                <w:rFonts w:ascii="Consolas" w:hAnsi="Consolas" w:cs="Consolas"/>
                                <w:color w:val="000000"/>
                                <w:sz w:val="20"/>
                                <w:szCs w:val="20"/>
                              </w:rPr>
                              <w:t>);</w:t>
                            </w:r>
                          </w:p>
                          <w:p w14:paraId="1A53713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GL_DEPTH_TEST</w:t>
                            </w:r>
                            <w:r w:rsidRPr="00C36C9C">
                              <w:rPr>
                                <w:rFonts w:ascii="Consolas" w:hAnsi="Consolas" w:cs="Consolas"/>
                                <w:color w:val="000000"/>
                                <w:sz w:val="20"/>
                                <w:szCs w:val="20"/>
                              </w:rPr>
                              <w:t>);</w:t>
                            </w:r>
                          </w:p>
                          <w:p w14:paraId="0E2B75B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3450D24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stop moving around</w:t>
                            </w:r>
                          </w:p>
                          <w:p w14:paraId="1BA039A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"displacement"</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6CD15EB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and proceed with normal drawing</w:t>
                            </w:r>
                          </w:p>
                          <w:p w14:paraId="372A72A9" w14:textId="07C44C25"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2B91AF"/>
                                <w:sz w:val="20"/>
                                <w:szCs w:val="20"/>
                              </w:rPr>
                              <w:t>mat4</w:t>
                            </w:r>
                            <w:r w:rsidRPr="00C36C9C">
                              <w:rPr>
                                <w:rFonts w:ascii="Consolas" w:hAnsi="Consolas" w:cs="Consolas"/>
                                <w:color w:val="000000"/>
                                <w:sz w:val="20"/>
                                <w:szCs w:val="20"/>
                              </w:rPr>
                              <w:t xml:space="preserve"> cam_matrix = m_cam-&gt;perspective()</w:t>
                            </w:r>
                            <w:r w:rsidR="00402121">
                              <w:rPr>
                                <w:rFonts w:ascii="Consolas" w:hAnsi="Consolas" w:cs="Consolas"/>
                                <w:color w:val="000000"/>
                                <w:sz w:val="20"/>
                                <w:szCs w:val="20"/>
                              </w:rPr>
                              <w:t xml:space="preserve"> </w:t>
                            </w:r>
                            <w:r w:rsidR="00402121" w:rsidRPr="00C36C9C">
                              <w:rPr>
                                <w:rFonts w:ascii="Consolas" w:hAnsi="Consolas" w:cs="Consolas"/>
                                <w:color w:val="008080"/>
                                <w:sz w:val="20"/>
                                <w:szCs w:val="20"/>
                              </w:rPr>
                              <w:t>*</w:t>
                            </w:r>
                            <w:r w:rsidR="00402121">
                              <w:rPr>
                                <w:rFonts w:ascii="Consolas" w:hAnsi="Consolas" w:cs="Consolas"/>
                                <w:color w:val="000000"/>
                                <w:sz w:val="20"/>
                                <w:szCs w:val="20"/>
                              </w:rPr>
                              <w:t xml:space="preserve"> </w:t>
                            </w:r>
                            <w:r w:rsidR="00402121" w:rsidRPr="00C36C9C">
                              <w:rPr>
                                <w:rFonts w:ascii="Consolas" w:hAnsi="Consolas" w:cs="Consolas"/>
                                <w:color w:val="000000"/>
                                <w:sz w:val="20"/>
                                <w:szCs w:val="20"/>
                              </w:rPr>
                              <w:t>m_view-&gt;perspective()</w:t>
                            </w:r>
                            <w:r w:rsidRPr="00C36C9C">
                              <w:rPr>
                                <w:rFonts w:ascii="Consolas" w:hAnsi="Consolas" w:cs="Consolas"/>
                                <w:color w:val="000000"/>
                                <w:sz w:val="20"/>
                                <w:szCs w:val="20"/>
                              </w:rPr>
                              <w:t>;</w:t>
                            </w:r>
                          </w:p>
                          <w:p w14:paraId="727D8672"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m_light-&gt;apply(m_shader);</w:t>
                            </w:r>
                          </w:p>
                          <w:p w14:paraId="549BC77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cam_matrix);</w:t>
                            </w:r>
                          </w:p>
                          <w:p w14:paraId="773EEF9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"cameraPos"</w:t>
                            </w:r>
                            <w:r w:rsidRPr="00C36C9C">
                              <w:rPr>
                                <w:rFonts w:ascii="Consolas" w:hAnsi="Consolas" w:cs="Consolas"/>
                                <w:color w:val="000000"/>
                                <w:sz w:val="20"/>
                                <w:szCs w:val="20"/>
                              </w:rPr>
                              <w:t>, m_cam-&gt;vLocation);</w:t>
                            </w:r>
                          </w:p>
                          <w:p w14:paraId="447BA21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56064BF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a rectangle behind the cube to act as background</w:t>
                            </w:r>
                          </w:p>
                          <w:p w14:paraId="4A9CDCA8" w14:textId="1CA17456"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this will make the stencil shape visible</w:t>
                            </w:r>
                          </w:p>
                          <w:p w14:paraId="7EC9ED0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(0.75f, 0.85f, 0.85f));</w:t>
                            </w:r>
                          </w:p>
                          <w:p w14:paraId="2396F0C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pbackgound-&gt;render(m_shader);</w:t>
                            </w:r>
                          </w:p>
                          <w:p w14:paraId="709F9D7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and now draw the cube</w:t>
                            </w:r>
                          </w:p>
                          <w:p w14:paraId="3669C224"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(.1f, .2f, .9f));</w:t>
                            </w:r>
                          </w:p>
                          <w:p w14:paraId="1249B12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m_cube-&gt;render(m_shader);</w:t>
                            </w:r>
                          </w:p>
                          <w:p w14:paraId="301CEE7E" w14:textId="38575FF1"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stop using stencil</w:t>
                            </w:r>
                          </w:p>
                          <w:p w14:paraId="60F637C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GL_STENCIL_TEST</w:t>
                            </w:r>
                            <w:r w:rsidRPr="00C36C9C">
                              <w:rPr>
                                <w:rFonts w:ascii="Consolas" w:hAnsi="Consolas" w:cs="Consolas"/>
                                <w:color w:val="000000"/>
                                <w:sz w:val="20"/>
                                <w:szCs w:val="20"/>
                              </w:rPr>
                              <w:t>);</w:t>
                            </w:r>
                          </w:p>
                          <w:p w14:paraId="60C5DB1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6F008A"/>
                                <w:sz w:val="20"/>
                                <w:szCs w:val="20"/>
                              </w:rPr>
                              <w:t>glUseProgram</w:t>
                            </w:r>
                            <w:r w:rsidRPr="00C36C9C">
                              <w:rPr>
                                <w:rFonts w:ascii="Consolas" w:hAnsi="Consolas" w:cs="Consolas"/>
                                <w:color w:val="000000"/>
                                <w:sz w:val="20"/>
                                <w:szCs w:val="20"/>
                              </w:rPr>
                              <w:t>(0);</w:t>
                            </w:r>
                          </w:p>
                          <w:p w14:paraId="2173552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6C48C590" w14:textId="686D4D60" w:rsidR="00046CFA" w:rsidRPr="00C36C9C" w:rsidRDefault="00046CFA">
                            <w:pPr>
                              <w:rPr>
                                <w:rFonts w:ascii="Consolas" w:hAnsi="Consolas"/>
                                <w:sz w:val="20"/>
                                <w:szCs w:val="20"/>
                              </w:rPr>
                            </w:pPr>
                          </w:p>
                        </w:txbxContent>
                      </wps:txbx>
                      <wps:bodyPr rot="0" vert="horz" wrap="square" lIns="91440" tIns="45720" rIns="91440" bIns="45720" anchor="t" anchorCtr="0">
                        <a:noAutofit/>
                      </wps:bodyPr>
                    </wps:wsp>
                  </a:graphicData>
                </a:graphic>
              </wp:inline>
            </w:drawing>
          </mc:Choice>
          <mc:Fallback>
            <w:pict>
              <v:shape w14:anchorId="473149C9" id="_x0000_s1089" type="#_x0000_t202" style="width:522pt;height:68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" filled="f">
                <v:textbox>
                  <w:txbxContent>
                    <w:p w14:paraId="42CE3B05" w14:textId="443E5350"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virtual</w:t>
                      </w:r>
                      <w:r w:rsidRPr="00C36C9C">
                        <w:rPr>
                          <w:rFonts w:ascii="Consolas" w:hAnsi="Consolas" w:cs="Consolas"/>
                          <w:color w:val="000000"/>
                          <w:sz w:val="20"/>
                          <w:szCs w:val="20"/>
                        </w:rPr>
                        <w:t xml:space="preserve"> </w:t>
                      </w:r>
                      <w:r w:rsidRPr="00C36C9C">
                        <w:rPr>
                          <w:rFonts w:ascii="Consolas" w:hAnsi="Consolas" w:cs="Consolas"/>
                          <w:color w:val="0000FF"/>
                          <w:sz w:val="20"/>
                          <w:szCs w:val="20"/>
                        </w:rPr>
                        <w:t>void</w:t>
                      </w:r>
                      <w:r w:rsidRPr="00C36C9C">
                        <w:rPr>
                          <w:rFonts w:ascii="Consolas" w:hAnsi="Consolas" w:cs="Consolas"/>
                          <w:color w:val="000000"/>
                          <w:sz w:val="20"/>
                          <w:szCs w:val="20"/>
                        </w:rPr>
                        <w:t xml:space="preserve"> frame_render() {</w:t>
                      </w:r>
                    </w:p>
                    <w:p w14:paraId="7CBB002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set the viewport to the whole window</w:t>
                      </w:r>
                    </w:p>
                    <w:p w14:paraId="2D031552"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m_view-&gt;set_viewport();</w:t>
                      </w:r>
                    </w:p>
                    <w:p w14:paraId="6A55A33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2631FD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GL_STENCIL_BUFFER_BIT  needs mask=0xFF</w:t>
                      </w:r>
                    </w:p>
                    <w:p w14:paraId="5FC9510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glStencilMask(0xff);</w:t>
                      </w:r>
                    </w:p>
                    <w:p w14:paraId="4937206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glClear(</w:t>
                      </w:r>
                      <w:r w:rsidRPr="00C36C9C">
                        <w:rPr>
                          <w:rFonts w:ascii="Consolas" w:hAnsi="Consolas" w:cs="Consolas"/>
                          <w:color w:val="6F008A"/>
                          <w:sz w:val="20"/>
                          <w:szCs w:val="20"/>
                        </w:rPr>
                        <w:t>GL_COLOR_BUFFER_BIT</w:t>
                      </w:r>
                      <w:r w:rsidRPr="00C36C9C">
                        <w:rPr>
                          <w:rFonts w:ascii="Consolas" w:hAnsi="Consolas" w:cs="Consolas"/>
                          <w:color w:val="000000"/>
                          <w:sz w:val="20"/>
                          <w:szCs w:val="20"/>
                        </w:rPr>
                        <w:t xml:space="preserve"> | </w:t>
                      </w:r>
                      <w:r w:rsidRPr="00C36C9C">
                        <w:rPr>
                          <w:rFonts w:ascii="Consolas" w:hAnsi="Consolas" w:cs="Consolas"/>
                          <w:color w:val="6F008A"/>
                          <w:sz w:val="20"/>
                          <w:szCs w:val="20"/>
                        </w:rPr>
                        <w:t>GL_DEPTH_BUFFER_BIT</w:t>
                      </w:r>
                      <w:r w:rsidRPr="00C36C9C">
                        <w:rPr>
                          <w:rFonts w:ascii="Consolas" w:hAnsi="Consolas" w:cs="Consolas"/>
                          <w:color w:val="000000"/>
                          <w:sz w:val="20"/>
                          <w:szCs w:val="20"/>
                        </w:rPr>
                        <w:t xml:space="preserve"> | </w:t>
                      </w:r>
                      <w:r w:rsidRPr="00C36C9C">
                        <w:rPr>
                          <w:rFonts w:ascii="Consolas" w:hAnsi="Consolas" w:cs="Consolas"/>
                          <w:color w:val="6F008A"/>
                          <w:sz w:val="20"/>
                          <w:szCs w:val="20"/>
                        </w:rPr>
                        <w:t>GL_STENCIL_BUFFER_BIT</w:t>
                      </w:r>
                      <w:r w:rsidRPr="00C36C9C">
                        <w:rPr>
                          <w:rFonts w:ascii="Consolas" w:hAnsi="Consolas" w:cs="Consolas"/>
                          <w:color w:val="000000"/>
                          <w:sz w:val="20"/>
                          <w:szCs w:val="20"/>
                        </w:rPr>
                        <w:t>);</w:t>
                      </w:r>
                    </w:p>
                    <w:p w14:paraId="62E2467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1DB513A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we are using stencil</w:t>
                      </w:r>
                    </w:p>
                    <w:p w14:paraId="46C0974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GL_STENCIL_TEST</w:t>
                      </w:r>
                      <w:r w:rsidRPr="00C36C9C">
                        <w:rPr>
                          <w:rFonts w:ascii="Consolas" w:hAnsi="Consolas" w:cs="Consolas"/>
                          <w:color w:val="000000"/>
                          <w:sz w:val="20"/>
                          <w:szCs w:val="20"/>
                        </w:rPr>
                        <w:t>);</w:t>
                      </w:r>
                    </w:p>
                    <w:p w14:paraId="65789147"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prepare the stencil buffer</w:t>
                      </w:r>
                    </w:p>
                    <w:p w14:paraId="5D6A2EC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glColorMask(</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GL_FALSE</w:t>
                      </w:r>
                      <w:r w:rsidRPr="00C36C9C">
                        <w:rPr>
                          <w:rFonts w:ascii="Consolas" w:hAnsi="Consolas" w:cs="Consolas"/>
                          <w:color w:val="000000"/>
                          <w:sz w:val="20"/>
                          <w:szCs w:val="20"/>
                        </w:rPr>
                        <w:t>);</w:t>
                      </w:r>
                    </w:p>
                    <w:p w14:paraId="4D907369"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glDepthMask(</w:t>
                      </w:r>
                      <w:r w:rsidRPr="00C36C9C">
                        <w:rPr>
                          <w:rFonts w:ascii="Consolas" w:hAnsi="Consolas" w:cs="Consolas"/>
                          <w:color w:val="6F008A"/>
                          <w:sz w:val="20"/>
                          <w:szCs w:val="20"/>
                        </w:rPr>
                        <w:t>GL_FALSE</w:t>
                      </w:r>
                      <w:r w:rsidRPr="00C36C9C">
                        <w:rPr>
                          <w:rFonts w:ascii="Consolas" w:hAnsi="Consolas" w:cs="Consolas"/>
                          <w:color w:val="000000"/>
                          <w:sz w:val="20"/>
                          <w:szCs w:val="20"/>
                        </w:rPr>
                        <w:t>);</w:t>
                      </w:r>
                    </w:p>
                    <w:p w14:paraId="39A8600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glStencilFunc(</w:t>
                      </w:r>
                      <w:r w:rsidRPr="00C36C9C">
                        <w:rPr>
                          <w:rFonts w:ascii="Consolas" w:hAnsi="Consolas" w:cs="Consolas"/>
                          <w:color w:val="6F008A"/>
                          <w:sz w:val="20"/>
                          <w:szCs w:val="20"/>
                        </w:rPr>
                        <w:t>GL_NEVER</w:t>
                      </w:r>
                      <w:r w:rsidRPr="00C36C9C">
                        <w:rPr>
                          <w:rFonts w:ascii="Consolas" w:hAnsi="Consolas" w:cs="Consolas"/>
                          <w:color w:val="000000"/>
                          <w:sz w:val="20"/>
                          <w:szCs w:val="20"/>
                        </w:rPr>
                        <w:t>, 1, 0xFF);</w:t>
                      </w:r>
                    </w:p>
                    <w:p w14:paraId="0B79DBEB"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glStencilOp(</w:t>
                      </w:r>
                      <w:r w:rsidRPr="00C36C9C">
                        <w:rPr>
                          <w:rFonts w:ascii="Consolas" w:hAnsi="Consolas" w:cs="Consolas"/>
                          <w:color w:val="6F008A"/>
                          <w:sz w:val="20"/>
                          <w:szCs w:val="20"/>
                        </w:rPr>
                        <w:t>GL_REPLACE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GL_KEEP</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GL_KEEP</w:t>
                      </w: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1s on test fail (always)</w:t>
                      </w:r>
                    </w:p>
                    <w:p w14:paraId="5CF6904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A08C4D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stencil pattern</w:t>
                      </w:r>
                    </w:p>
                    <w:p w14:paraId="3D741A9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m_shader-&gt;use();</w:t>
                      </w:r>
                    </w:p>
                    <w:p w14:paraId="2A2BD17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2B91AF"/>
                          <w:sz w:val="20"/>
                          <w:szCs w:val="20"/>
                        </w:rPr>
                        <w:t>mat4</w:t>
                      </w:r>
                      <w:r w:rsidRPr="00C36C9C">
                        <w:rPr>
                          <w:rFonts w:ascii="Consolas" w:hAnsi="Consolas" w:cs="Consolas"/>
                          <w:color w:val="000000"/>
                          <w:sz w:val="20"/>
                          <w:szCs w:val="20"/>
                        </w:rPr>
                        <w:t xml:space="preserve"> ob_matrix;</w:t>
                      </w:r>
                    </w:p>
                    <w:p w14:paraId="6E0FA32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ob_matrix.loadIdentity();  </w:t>
                      </w:r>
                      <w:r w:rsidRPr="00C36C9C">
                        <w:rPr>
                          <w:rFonts w:ascii="Consolas" w:hAnsi="Consolas" w:cs="Consolas"/>
                          <w:color w:val="008000"/>
                          <w:sz w:val="20"/>
                          <w:szCs w:val="20"/>
                        </w:rPr>
                        <w:t>// at the center of the screen</w:t>
                      </w:r>
                    </w:p>
                    <w:p w14:paraId="68F443E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"model"</w:t>
                      </w:r>
                      <w:r w:rsidRPr="00C36C9C">
                        <w:rPr>
                          <w:rFonts w:ascii="Consolas" w:hAnsi="Consolas" w:cs="Consolas"/>
                          <w:color w:val="000000"/>
                          <w:sz w:val="20"/>
                          <w:szCs w:val="20"/>
                        </w:rPr>
                        <w:t>, ob_matrix);</w:t>
                      </w:r>
                    </w:p>
                    <w:p w14:paraId="7DDEACB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ob_matrix);</w:t>
                      </w:r>
                    </w:p>
                    <w:p w14:paraId="6293FB1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move the window</w:t>
                      </w:r>
                    </w:p>
                    <w:p w14:paraId="62144D5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"displacement"</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(xcen, ycen, 0));</w:t>
                      </w:r>
                    </w:p>
                    <w:p w14:paraId="3FE7CDF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disabling these to speed up drawing</w:t>
                      </w:r>
                    </w:p>
                    <w:p w14:paraId="3AD60C0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GL_CULL_FACE</w:t>
                      </w:r>
                      <w:r w:rsidRPr="00C36C9C">
                        <w:rPr>
                          <w:rFonts w:ascii="Consolas" w:hAnsi="Consolas" w:cs="Consolas"/>
                          <w:color w:val="000000"/>
                          <w:sz w:val="20"/>
                          <w:szCs w:val="20"/>
                        </w:rPr>
                        <w:t>);</w:t>
                      </w:r>
                    </w:p>
                    <w:p w14:paraId="4098F77C"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GL_DEPTH_TEST</w:t>
                      </w:r>
                      <w:r w:rsidRPr="00C36C9C">
                        <w:rPr>
                          <w:rFonts w:ascii="Consolas" w:hAnsi="Consolas" w:cs="Consolas"/>
                          <w:color w:val="000000"/>
                          <w:sz w:val="20"/>
                          <w:szCs w:val="20"/>
                        </w:rPr>
                        <w:t>);</w:t>
                      </w:r>
                    </w:p>
                    <w:p w14:paraId="475B22B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pstencil-&gt;render(</w:t>
                      </w:r>
                      <w:r w:rsidRPr="00C36C9C">
                        <w:rPr>
                          <w:rFonts w:ascii="Consolas" w:hAnsi="Consolas" w:cs="Consolas"/>
                          <w:color w:val="6F008A"/>
                          <w:sz w:val="20"/>
                          <w:szCs w:val="20"/>
                        </w:rPr>
                        <w:t>NULL</w:t>
                      </w:r>
                      <w:r w:rsidRPr="00C36C9C">
                        <w:rPr>
                          <w:rFonts w:ascii="Consolas" w:hAnsi="Consolas" w:cs="Consolas"/>
                          <w:color w:val="000000"/>
                          <w:sz w:val="20"/>
                          <w:szCs w:val="20"/>
                        </w:rPr>
                        <w:t>);</w:t>
                      </w:r>
                    </w:p>
                    <w:p w14:paraId="0E4EC78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7F4A5199"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return to normal drawing</w:t>
                      </w:r>
                    </w:p>
                    <w:p w14:paraId="6129519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glColorMask(</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 xml:space="preserve">, </w:t>
                      </w:r>
                      <w:r w:rsidRPr="00C36C9C">
                        <w:rPr>
                          <w:rFonts w:ascii="Consolas" w:hAnsi="Consolas" w:cs="Consolas"/>
                          <w:color w:val="6F008A"/>
                          <w:sz w:val="20"/>
                          <w:szCs w:val="20"/>
                        </w:rPr>
                        <w:t>GL_TRUE</w:t>
                      </w:r>
                      <w:r w:rsidRPr="00C36C9C">
                        <w:rPr>
                          <w:rFonts w:ascii="Consolas" w:hAnsi="Consolas" w:cs="Consolas"/>
                          <w:color w:val="000000"/>
                          <w:sz w:val="20"/>
                          <w:szCs w:val="20"/>
                        </w:rPr>
                        <w:t>);</w:t>
                      </w:r>
                    </w:p>
                    <w:p w14:paraId="092B129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glDepthMask(</w:t>
                      </w:r>
                      <w:r w:rsidRPr="00C36C9C">
                        <w:rPr>
                          <w:rFonts w:ascii="Consolas" w:hAnsi="Consolas" w:cs="Consolas"/>
                          <w:color w:val="6F008A"/>
                          <w:sz w:val="20"/>
                          <w:szCs w:val="20"/>
                        </w:rPr>
                        <w:t>GL_TRUE</w:t>
                      </w:r>
                      <w:r w:rsidRPr="00C36C9C">
                        <w:rPr>
                          <w:rFonts w:ascii="Consolas" w:hAnsi="Consolas" w:cs="Consolas"/>
                          <w:color w:val="000000"/>
                          <w:sz w:val="20"/>
                          <w:szCs w:val="20"/>
                        </w:rPr>
                        <w:t>);</w:t>
                      </w:r>
                    </w:p>
                    <w:p w14:paraId="5475592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glStencilMask(0x00); </w:t>
                      </w:r>
                      <w:r w:rsidRPr="00C36C9C">
                        <w:rPr>
                          <w:rFonts w:ascii="Consolas" w:hAnsi="Consolas" w:cs="Consolas"/>
                          <w:color w:val="008000"/>
                          <w:sz w:val="20"/>
                          <w:szCs w:val="20"/>
                        </w:rPr>
                        <w:t>// do NOT draw on black</w:t>
                      </w:r>
                    </w:p>
                    <w:p w14:paraId="34E9809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only where stencil's value is 1</w:t>
                      </w:r>
                    </w:p>
                    <w:p w14:paraId="7CF6D16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glStencilFunc(</w:t>
                      </w:r>
                      <w:r w:rsidRPr="00C36C9C">
                        <w:rPr>
                          <w:rFonts w:ascii="Consolas" w:hAnsi="Consolas" w:cs="Consolas"/>
                          <w:color w:val="6F008A"/>
                          <w:sz w:val="20"/>
                          <w:szCs w:val="20"/>
                        </w:rPr>
                        <w:t>GL_EQUAL</w:t>
                      </w:r>
                      <w:r w:rsidRPr="00C36C9C">
                        <w:rPr>
                          <w:rFonts w:ascii="Consolas" w:hAnsi="Consolas" w:cs="Consolas"/>
                          <w:color w:val="000000"/>
                          <w:sz w:val="20"/>
                          <w:szCs w:val="20"/>
                        </w:rPr>
                        <w:t>, 1, 0xFF);</w:t>
                      </w:r>
                    </w:p>
                    <w:p w14:paraId="23CC7799" w14:textId="788A74CE"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enable them before we start normal drawing</w:t>
                      </w:r>
                    </w:p>
                    <w:p w14:paraId="7614E2F3"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GL_CULL_FACE</w:t>
                      </w:r>
                      <w:r w:rsidRPr="00C36C9C">
                        <w:rPr>
                          <w:rFonts w:ascii="Consolas" w:hAnsi="Consolas" w:cs="Consolas"/>
                          <w:color w:val="000000"/>
                          <w:sz w:val="20"/>
                          <w:szCs w:val="20"/>
                        </w:rPr>
                        <w:t>);</w:t>
                      </w:r>
                    </w:p>
                    <w:p w14:paraId="1A53713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glEnable(</w:t>
                      </w:r>
                      <w:r w:rsidRPr="00C36C9C">
                        <w:rPr>
                          <w:rFonts w:ascii="Consolas" w:hAnsi="Consolas" w:cs="Consolas"/>
                          <w:color w:val="6F008A"/>
                          <w:sz w:val="20"/>
                          <w:szCs w:val="20"/>
                        </w:rPr>
                        <w:t>GL_DEPTH_TEST</w:t>
                      </w:r>
                      <w:r w:rsidRPr="00C36C9C">
                        <w:rPr>
                          <w:rFonts w:ascii="Consolas" w:hAnsi="Consolas" w:cs="Consolas"/>
                          <w:color w:val="000000"/>
                          <w:sz w:val="20"/>
                          <w:szCs w:val="20"/>
                        </w:rPr>
                        <w:t>);</w:t>
                      </w:r>
                    </w:p>
                    <w:p w14:paraId="0E2B75B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3450D24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stop moving around</w:t>
                      </w:r>
                    </w:p>
                    <w:p w14:paraId="1BA039A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"displacement"</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6CD15EB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and proceed with normal drawing</w:t>
                      </w:r>
                    </w:p>
                    <w:p w14:paraId="372A72A9" w14:textId="07C44C25"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2B91AF"/>
                          <w:sz w:val="20"/>
                          <w:szCs w:val="20"/>
                        </w:rPr>
                        <w:t>mat4</w:t>
                      </w:r>
                      <w:r w:rsidRPr="00C36C9C">
                        <w:rPr>
                          <w:rFonts w:ascii="Consolas" w:hAnsi="Consolas" w:cs="Consolas"/>
                          <w:color w:val="000000"/>
                          <w:sz w:val="20"/>
                          <w:szCs w:val="20"/>
                        </w:rPr>
                        <w:t xml:space="preserve"> cam_matrix = m_cam-&gt;perspective()</w:t>
                      </w:r>
                      <w:r w:rsidR="00402121">
                        <w:rPr>
                          <w:rFonts w:ascii="Consolas" w:hAnsi="Consolas" w:cs="Consolas"/>
                          <w:color w:val="000000"/>
                          <w:sz w:val="20"/>
                          <w:szCs w:val="20"/>
                        </w:rPr>
                        <w:t xml:space="preserve"> </w:t>
                      </w:r>
                      <w:r w:rsidR="00402121" w:rsidRPr="00C36C9C">
                        <w:rPr>
                          <w:rFonts w:ascii="Consolas" w:hAnsi="Consolas" w:cs="Consolas"/>
                          <w:color w:val="008080"/>
                          <w:sz w:val="20"/>
                          <w:szCs w:val="20"/>
                        </w:rPr>
                        <w:t>*</w:t>
                      </w:r>
                      <w:r w:rsidR="00402121">
                        <w:rPr>
                          <w:rFonts w:ascii="Consolas" w:hAnsi="Consolas" w:cs="Consolas"/>
                          <w:color w:val="000000"/>
                          <w:sz w:val="20"/>
                          <w:szCs w:val="20"/>
                        </w:rPr>
                        <w:t xml:space="preserve"> </w:t>
                      </w:r>
                      <w:r w:rsidR="00402121" w:rsidRPr="00C36C9C">
                        <w:rPr>
                          <w:rFonts w:ascii="Consolas" w:hAnsi="Consolas" w:cs="Consolas"/>
                          <w:color w:val="000000"/>
                          <w:sz w:val="20"/>
                          <w:szCs w:val="20"/>
                        </w:rPr>
                        <w:t>m_view-&gt;perspective()</w:t>
                      </w:r>
                      <w:r w:rsidRPr="00C36C9C">
                        <w:rPr>
                          <w:rFonts w:ascii="Consolas" w:hAnsi="Consolas" w:cs="Consolas"/>
                          <w:color w:val="000000"/>
                          <w:sz w:val="20"/>
                          <w:szCs w:val="20"/>
                        </w:rPr>
                        <w:t>;</w:t>
                      </w:r>
                    </w:p>
                    <w:p w14:paraId="727D8672"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m_light-&gt;apply(m_shader);</w:t>
                      </w:r>
                    </w:p>
                    <w:p w14:paraId="549BC770"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cam_matrix);</w:t>
                      </w:r>
                    </w:p>
                    <w:p w14:paraId="773EEF9F"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"cameraPos"</w:t>
                      </w:r>
                      <w:r w:rsidRPr="00C36C9C">
                        <w:rPr>
                          <w:rFonts w:ascii="Consolas" w:hAnsi="Consolas" w:cs="Consolas"/>
                          <w:color w:val="000000"/>
                          <w:sz w:val="20"/>
                          <w:szCs w:val="20"/>
                        </w:rPr>
                        <w:t>, m_cam-&gt;vLocation);</w:t>
                      </w:r>
                    </w:p>
                    <w:p w14:paraId="447BA218"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p>
                    <w:p w14:paraId="56064BF5"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draw a rectangle behind the cube to act as background</w:t>
                      </w:r>
                    </w:p>
                    <w:p w14:paraId="4A9CDCA8" w14:textId="1CA17456"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this will make the stencil shape visible</w:t>
                      </w:r>
                    </w:p>
                    <w:p w14:paraId="7EC9ED0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(0.75f, 0.85f, 0.85f));</w:t>
                      </w:r>
                    </w:p>
                    <w:p w14:paraId="2396F0C6"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pbackgound-&gt;render(m_shader);</w:t>
                      </w:r>
                    </w:p>
                    <w:p w14:paraId="709F9D7D"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and now draw the cube</w:t>
                      </w:r>
                    </w:p>
                    <w:p w14:paraId="3669C224"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m_shader-&gt;set_vec3(</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vec3</w:t>
                      </w:r>
                      <w:r w:rsidRPr="00C36C9C">
                        <w:rPr>
                          <w:rFonts w:ascii="Consolas" w:hAnsi="Consolas" w:cs="Consolas"/>
                          <w:color w:val="000000"/>
                          <w:sz w:val="20"/>
                          <w:szCs w:val="20"/>
                        </w:rPr>
                        <w:t>(.1f, .2f, .9f));</w:t>
                      </w:r>
                    </w:p>
                    <w:p w14:paraId="1249B12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m_cube-&gt;render(m_shader);</w:t>
                      </w:r>
                    </w:p>
                    <w:p w14:paraId="301CEE7E" w14:textId="38575FF1"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stop using stencil</w:t>
                      </w:r>
                    </w:p>
                    <w:p w14:paraId="60F637C1"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glDisable(</w:t>
                      </w:r>
                      <w:r w:rsidRPr="00C36C9C">
                        <w:rPr>
                          <w:rFonts w:ascii="Consolas" w:hAnsi="Consolas" w:cs="Consolas"/>
                          <w:color w:val="6F008A"/>
                          <w:sz w:val="20"/>
                          <w:szCs w:val="20"/>
                        </w:rPr>
                        <w:t>GL_STENCIL_TEST</w:t>
                      </w:r>
                      <w:r w:rsidRPr="00C36C9C">
                        <w:rPr>
                          <w:rFonts w:ascii="Consolas" w:hAnsi="Consolas" w:cs="Consolas"/>
                          <w:color w:val="000000"/>
                          <w:sz w:val="20"/>
                          <w:szCs w:val="20"/>
                        </w:rPr>
                        <w:t>);</w:t>
                      </w:r>
                    </w:p>
                    <w:p w14:paraId="60C5DB1A"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6F008A"/>
                          <w:sz w:val="20"/>
                          <w:szCs w:val="20"/>
                        </w:rPr>
                        <w:t>glUseProgram</w:t>
                      </w:r>
                      <w:r w:rsidRPr="00C36C9C">
                        <w:rPr>
                          <w:rFonts w:ascii="Consolas" w:hAnsi="Consolas" w:cs="Consolas"/>
                          <w:color w:val="000000"/>
                          <w:sz w:val="20"/>
                          <w:szCs w:val="20"/>
                        </w:rPr>
                        <w:t>(0);</w:t>
                      </w:r>
                    </w:p>
                    <w:p w14:paraId="2173552E" w14:textId="77777777" w:rsidR="00046CFA" w:rsidRPr="00C36C9C" w:rsidRDefault="00046CFA" w:rsidP="00C46F28">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6C48C590" w14:textId="686D4D60" w:rsidR="00046CFA" w:rsidRPr="00C36C9C" w:rsidRDefault="00046CFA">
                      <w:pPr>
                        <w:rPr>
                          <w:rFonts w:ascii="Consolas" w:hAnsi="Consolas"/>
                          <w:sz w:val="20"/>
                          <w:szCs w:val="20"/>
                        </w:rPr>
                      </w:pPr>
                    </w:p>
                  </w:txbxContent>
                </v:textbox>
                <w10:anchorlock/>
              </v:shape>
            </w:pict>
          </mc:Fallback>
        </mc:AlternateContent>
      </w:r>
    </w:p>
    <w:p w14:paraId="2931AF7C" w14:textId="36FDD4D2" w:rsidR="00C03369" w:rsidRDefault="00C03369" w:rsidP="00511911"/>
    <w:p w14:paraId="42DA3E9A" w14:textId="2A8BE1B6" w:rsidR="00C03369" w:rsidRDefault="00C03369" w:rsidP="00511911">
      <w:pPr>
        <w:pStyle w:val="Heading3"/>
        <w:spacing w:before="0" w:after="80"/>
      </w:pPr>
      <w:r>
        <w:t>Blending</w:t>
      </w:r>
    </w:p>
    <w:p w14:paraId="535EC0A2" w14:textId="4AA1E188" w:rsidR="009978E5" w:rsidRDefault="003F318E" w:rsidP="00511911">
      <w:r>
        <w:t xml:space="preserve">With </w:t>
      </w:r>
      <w:r>
        <w:rPr>
          <w:i/>
          <w:iCs/>
        </w:rPr>
        <w:t>blending</w:t>
      </w:r>
      <w:r>
        <w:t xml:space="preserve"> in </w:t>
      </w:r>
      <w:r w:rsidR="008D1762">
        <w:t>OpenGL,</w:t>
      </w:r>
      <w:r>
        <w:t xml:space="preserve"> we mean </w:t>
      </w:r>
      <w:r w:rsidR="00035821">
        <w:t xml:space="preserve">the mixing of colors when </w:t>
      </w:r>
      <w:r w:rsidR="00D67D06">
        <w:t xml:space="preserve">we see our scene through a </w:t>
      </w:r>
      <w:r w:rsidR="00F33140">
        <w:t>semitransparent</w:t>
      </w:r>
      <w:r w:rsidR="00D67D06">
        <w:t xml:space="preserve"> </w:t>
      </w:r>
      <w:r w:rsidR="009176CE">
        <w:t>medium. This is the case when we see the world through our sunglasses</w:t>
      </w:r>
      <w:r w:rsidR="007142F3">
        <w:t>, for example.</w:t>
      </w:r>
    </w:p>
    <w:p w14:paraId="37B72FC1" w14:textId="5B6C65D2" w:rsidR="00004D2E" w:rsidRDefault="00004D2E" w:rsidP="00511911">
      <w:r>
        <w:lastRenderedPageBreak/>
        <w:t xml:space="preserve">Applying </w:t>
      </w:r>
      <w:r w:rsidR="00274483">
        <w:t xml:space="preserve">glass color is </w:t>
      </w:r>
      <w:r w:rsidR="00410829">
        <w:t>quite common</w:t>
      </w:r>
      <w:r w:rsidR="00274483">
        <w:t xml:space="preserve"> in virtual reality simulation </w:t>
      </w:r>
      <w:r w:rsidR="00E955D4">
        <w:t>and everyday practice in games.</w:t>
      </w:r>
    </w:p>
    <w:p w14:paraId="4B7406E3" w14:textId="7734C9D8" w:rsidR="00321339" w:rsidRDefault="00321339" w:rsidP="00511911">
      <w:r>
        <w:t xml:space="preserve">The technique is </w:t>
      </w:r>
      <w:r w:rsidR="00410829">
        <w:t>quite simple</w:t>
      </w:r>
      <w:r w:rsidR="008174CF">
        <w:t>,</w:t>
      </w:r>
      <w:r>
        <w:t xml:space="preserve"> and the </w:t>
      </w:r>
      <w:r w:rsidR="008174CF">
        <w:t xml:space="preserve">results are sometimes spectacular. So </w:t>
      </w:r>
      <w:r w:rsidR="00FF1B7F">
        <w:t xml:space="preserve">let us </w:t>
      </w:r>
      <w:r w:rsidR="00A72DC3">
        <w:t>start demystifying it.</w:t>
      </w:r>
    </w:p>
    <w:p w14:paraId="1A805AEC" w14:textId="27CE0E93" w:rsidR="00A72DC3" w:rsidRDefault="009B4B52" w:rsidP="00511911">
      <w:r>
        <w:t xml:space="preserve">We will start with the </w:t>
      </w:r>
      <w:r w:rsidR="003552A1">
        <w:t>object’s material.</w:t>
      </w:r>
      <w:r w:rsidR="00BA2C41">
        <w:t xml:space="preserve"> We will not use the materials from </w:t>
      </w:r>
      <w:r w:rsidR="005017B6">
        <w:t xml:space="preserve">the previous </w:t>
      </w:r>
      <w:r w:rsidR="009D4E1B">
        <w:t>part</w:t>
      </w:r>
      <w:r w:rsidR="005017B6">
        <w:t xml:space="preserve"> but only the object’s color, to keep things simple</w:t>
      </w:r>
      <w:r w:rsidR="007169ED">
        <w:t xml:space="preserve"> and focus only on what is important.</w:t>
      </w:r>
      <w:r w:rsidR="00C72808">
        <w:t xml:space="preserve"> </w:t>
      </w:r>
    </w:p>
    <w:p w14:paraId="7352A266" w14:textId="7810DE53" w:rsidR="00F00F18" w:rsidRDefault="00F00F18" w:rsidP="00511911">
      <w:r>
        <w:t xml:space="preserve">The color of the object can have a fourth </w:t>
      </w:r>
      <w:r w:rsidR="00CE047C">
        <w:t>component,</w:t>
      </w:r>
      <w:r>
        <w:t xml:space="preserve"> </w:t>
      </w:r>
      <w:r w:rsidR="00CE047C">
        <w:t xml:space="preserve">apart from the </w:t>
      </w:r>
      <w:r w:rsidR="00CE047C">
        <w:rPr>
          <w:i/>
          <w:iCs/>
        </w:rPr>
        <w:t xml:space="preserve">red, </w:t>
      </w:r>
      <w:r w:rsidR="004D4F3B">
        <w:rPr>
          <w:i/>
          <w:iCs/>
        </w:rPr>
        <w:t>green,</w:t>
      </w:r>
      <w:r w:rsidR="00CE047C">
        <w:t xml:space="preserve"> and </w:t>
      </w:r>
      <w:r w:rsidR="00CE047C">
        <w:rPr>
          <w:i/>
          <w:iCs/>
        </w:rPr>
        <w:t>blue,</w:t>
      </w:r>
      <w:r w:rsidR="00CE047C">
        <w:t xml:space="preserve"> we used so far</w:t>
      </w:r>
      <w:r w:rsidR="000C79C4">
        <w:t xml:space="preserve">. This is usually referred to as </w:t>
      </w:r>
      <w:r w:rsidR="000C79C4">
        <w:rPr>
          <w:i/>
          <w:iCs/>
        </w:rPr>
        <w:t>alpha</w:t>
      </w:r>
      <w:r w:rsidR="000C79C4">
        <w:t xml:space="preserve"> channel or </w:t>
      </w:r>
      <w:r w:rsidR="0020248E">
        <w:rPr>
          <w:i/>
          <w:iCs/>
        </w:rPr>
        <w:t>transparency</w:t>
      </w:r>
      <w:r w:rsidR="0020248E">
        <w:t xml:space="preserve">. An opaque material has the value </w:t>
      </w:r>
      <w:r w:rsidR="00C82F5C">
        <w:t xml:space="preserve">of 1 and a fully transparent has the value 0. Common objects have </w:t>
      </w:r>
      <w:r w:rsidR="009F1788">
        <w:t>values anywhere between these limits.</w:t>
      </w:r>
    </w:p>
    <w:p w14:paraId="2EC7A6B6" w14:textId="767D677C" w:rsidR="008B5E13" w:rsidRDefault="008B5E13" w:rsidP="00511911">
      <w:r>
        <w:t xml:space="preserve">Drawing with blending is simple but it requires some </w:t>
      </w:r>
      <w:r w:rsidR="00354ACE">
        <w:t xml:space="preserve">work on our side. </w:t>
      </w:r>
      <w:r w:rsidR="001C5128">
        <w:t>It</w:t>
      </w:r>
      <w:r w:rsidR="00354ACE">
        <w:t xml:space="preserve"> </w:t>
      </w:r>
      <w:r w:rsidR="004D4F3B">
        <w:t>must</w:t>
      </w:r>
      <w:r w:rsidR="00354ACE">
        <w:t xml:space="preserve"> be </w:t>
      </w:r>
      <w:r w:rsidR="001C5128">
        <w:t>done</w:t>
      </w:r>
      <w:r w:rsidR="00354ACE">
        <w:t xml:space="preserve"> in a specific order </w:t>
      </w:r>
      <w:r w:rsidR="00703097">
        <w:t>to achieve the desired and correct results.</w:t>
      </w:r>
    </w:p>
    <w:p w14:paraId="392CF7BE" w14:textId="0ECE2954" w:rsidR="007D1F94" w:rsidRDefault="007D1F94" w:rsidP="00511911">
      <w:r>
        <w:t xml:space="preserve">First we upgrade our color to have </w:t>
      </w:r>
      <w:r w:rsidR="003536CE">
        <w:t xml:space="preserve">four components adding the opacity </w:t>
      </w:r>
      <w:r w:rsidR="003F2D4C">
        <w:t xml:space="preserve">in the alpha channel. </w:t>
      </w:r>
      <w:r w:rsidR="004D4F3B">
        <w:t>So,</w:t>
      </w:r>
      <w:r w:rsidR="003F2D4C">
        <w:t xml:space="preserve"> our color </w:t>
      </w:r>
      <w:r w:rsidR="00667494">
        <w:t>variable for the objects</w:t>
      </w:r>
      <w:r w:rsidR="004F77C8">
        <w:t>’</w:t>
      </w:r>
      <w:r w:rsidR="00667494">
        <w:t xml:space="preserve"> colors </w:t>
      </w:r>
      <w:r w:rsidR="00471E3A">
        <w:t xml:space="preserve">are now of type </w:t>
      </w:r>
      <w:r w:rsidR="00471E3A">
        <w:rPr>
          <w:i/>
          <w:iCs/>
        </w:rPr>
        <w:t>vec4</w:t>
      </w:r>
      <w:r w:rsidR="00471E3A">
        <w:t xml:space="preserve"> instead of </w:t>
      </w:r>
      <w:r w:rsidR="00471E3A">
        <w:rPr>
          <w:i/>
          <w:iCs/>
        </w:rPr>
        <w:t>vec3</w:t>
      </w:r>
      <w:r w:rsidR="005C197A">
        <w:rPr>
          <w:i/>
          <w:iCs/>
        </w:rPr>
        <w:t>.</w:t>
      </w:r>
      <w:r w:rsidR="00574112">
        <w:t xml:space="preserve"> </w:t>
      </w:r>
      <w:r w:rsidR="00CC14A2">
        <w:t>T</w:t>
      </w:r>
      <w:r w:rsidR="00574112">
        <w:t>he</w:t>
      </w:r>
      <w:r w:rsidR="00CC14A2">
        <w:t xml:space="preserve">n we start drawing all our </w:t>
      </w:r>
      <w:r w:rsidR="004F77C8">
        <w:t>opaque objects. In our sample this is a spinning cube.</w:t>
      </w:r>
    </w:p>
    <w:p w14:paraId="6441E21B" w14:textId="30609F91" w:rsidR="009A074A" w:rsidRDefault="009A074A" w:rsidP="00511911">
      <w:r>
        <w:t xml:space="preserve">When we are done with the </w:t>
      </w:r>
      <w:r w:rsidR="00064E41">
        <w:t>opaque objects, we draw our transparent objects</w:t>
      </w:r>
      <w:r w:rsidR="00052173">
        <w:t xml:space="preserve">. This is the process we will analyze </w:t>
      </w:r>
      <w:r w:rsidR="00C37052">
        <w:t>more because</w:t>
      </w:r>
      <w:r w:rsidR="009E76EF">
        <w:t xml:space="preserve"> here </w:t>
      </w:r>
      <w:r w:rsidR="006A5B4F">
        <w:t>is where all the magic happens.</w:t>
      </w:r>
    </w:p>
    <w:p w14:paraId="19418F01" w14:textId="2D8D1129" w:rsidR="00D50456" w:rsidRDefault="00D50456" w:rsidP="00511911">
      <w:r>
        <w:t>Our transparent objects must be ordered starting from the fart</w:t>
      </w:r>
      <w:r w:rsidR="006141BF">
        <w:t>hest and finishing to the closest to the viewer</w:t>
      </w:r>
      <w:r w:rsidR="005A134F">
        <w:t xml:space="preserve">, and then be drawn in that order. </w:t>
      </w:r>
      <w:r w:rsidR="006E01A2">
        <w:t xml:space="preserve">All color calculations </w:t>
      </w:r>
      <w:r w:rsidR="003B7232">
        <w:t>required for blending are performed as we pass the objects to the pipeline</w:t>
      </w:r>
      <w:r w:rsidR="00344FA3">
        <w:t xml:space="preserve">, and </w:t>
      </w:r>
      <w:r w:rsidR="00846C7C">
        <w:t>drawing order</w:t>
      </w:r>
      <w:r w:rsidR="00344FA3">
        <w:t xml:space="preserve"> really makes a difference</w:t>
      </w:r>
      <w:r w:rsidR="00846C7C">
        <w:t>.</w:t>
      </w:r>
    </w:p>
    <w:p w14:paraId="17D815DB" w14:textId="1FBB512A" w:rsidR="004C768C" w:rsidRDefault="004C768C" w:rsidP="00511911">
      <w:r>
        <w:t xml:space="preserve">We can use </w:t>
      </w:r>
      <w:r w:rsidR="00E117D0">
        <w:t xml:space="preserve">texture images as textures for our </w:t>
      </w:r>
      <w:r w:rsidR="00360372">
        <w:t xml:space="preserve">transparent objects. This is a lot more flexible than using a color value for the entire </w:t>
      </w:r>
      <w:r w:rsidR="00A51929">
        <w:t xml:space="preserve">surface. We </w:t>
      </w:r>
      <w:r w:rsidR="00314B8D">
        <w:t xml:space="preserve">can add a byte </w:t>
      </w:r>
      <w:r w:rsidR="00676AE2">
        <w:t>per pixel in the targ</w:t>
      </w:r>
      <w:r w:rsidR="00265D15">
        <w:t>et</w:t>
      </w:r>
      <w:r w:rsidR="00676AE2">
        <w:t xml:space="preserve"> image, as the alpha channel, and encode in it </w:t>
      </w:r>
      <w:r w:rsidR="00486B8B">
        <w:t xml:space="preserve">256 different levels of opacity. This </w:t>
      </w:r>
      <w:r w:rsidR="007875CA">
        <w:t>can</w:t>
      </w:r>
      <w:r w:rsidR="00486B8B">
        <w:t xml:space="preserve"> </w:t>
      </w:r>
      <w:r w:rsidR="007875CA">
        <w:t>give</w:t>
      </w:r>
      <w:r w:rsidR="00486B8B">
        <w:t xml:space="preserve"> </w:t>
      </w:r>
      <w:r w:rsidR="007875CA">
        <w:t xml:space="preserve">our object </w:t>
      </w:r>
      <w:r w:rsidR="006A5ED0">
        <w:t>varying opacity over its area.</w:t>
      </w:r>
      <w:r w:rsidR="00B21180">
        <w:t xml:space="preserve"> We see this </w:t>
      </w:r>
      <w:r w:rsidR="008E3194">
        <w:t xml:space="preserve">in our example as the blue ’glass’ changes from completely </w:t>
      </w:r>
      <w:r w:rsidR="00BB621E">
        <w:t>opaque to completely transparent.</w:t>
      </w:r>
      <w:r w:rsidR="0058753D">
        <w:t xml:space="preserve"> It is combined with a red uniform glass </w:t>
      </w:r>
      <w:r w:rsidR="002F2B55">
        <w:t xml:space="preserve">to show how two </w:t>
      </w:r>
      <w:r w:rsidR="006D3120">
        <w:t xml:space="preserve">transparent </w:t>
      </w:r>
      <w:r w:rsidR="002B04C4">
        <w:t>objects can be combined.</w:t>
      </w:r>
    </w:p>
    <w:p w14:paraId="3AE1BF09" w14:textId="675963A3" w:rsidR="002B04C4" w:rsidRDefault="002B04C4" w:rsidP="00511911">
      <w:r>
        <w:rPr>
          <w:noProof/>
        </w:rPr>
        <w:lastRenderedPageBreak/>
        <mc:AlternateContent>
          <mc:Choice Requires="wps">
            <w:drawing>
              <wp:inline distT="0" distB="0" distL="0" distR="0" wp14:anchorId="6735B42A" wp14:editId="7951EB1B">
                <wp:extent cx="6629400" cy="6011186"/>
                <wp:effectExtent l="0" t="0" r="19050" b="279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011186"/>
                        </a:xfrm>
                        <a:prstGeom prst="rect">
                          <a:avLst/>
                        </a:prstGeom>
                        <a:noFill/>
                        <a:ln w="9525">
                          <a:solidFill>
                            <a:srgbClr val="000000"/>
                          </a:solidFill>
                          <a:miter lim="800000"/>
                          <a:headEnd/>
                          <a:tailEnd/>
                        </a:ln>
                      </wps:spPr>
                      <wps:txbx>
                        <w:txbxContent>
                          <w:p w14:paraId="6126F95E" w14:textId="52488471"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m_shader-&gt;use();</w:t>
                            </w:r>
                          </w:p>
                          <w:p w14:paraId="2F397E17"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m_light-&gt;apply(m_shader);</w:t>
                            </w:r>
                          </w:p>
                          <w:p w14:paraId="4BA70442"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set the texture we will use</w:t>
                            </w:r>
                          </w:p>
                          <w:p w14:paraId="615B31E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6F008A"/>
                                <w:sz w:val="20"/>
                                <w:szCs w:val="20"/>
                              </w:rPr>
                              <w:t>glActiveTexture</w:t>
                            </w:r>
                            <w:r w:rsidRPr="00C36C9C">
                              <w:rPr>
                                <w:rFonts w:ascii="Consolas" w:hAnsi="Consolas" w:cs="Consolas"/>
                                <w:color w:val="000000"/>
                                <w:sz w:val="20"/>
                                <w:szCs w:val="20"/>
                              </w:rPr>
                              <w:t>(</w:t>
                            </w:r>
                            <w:r w:rsidRPr="00C36C9C">
                              <w:rPr>
                                <w:rFonts w:ascii="Consolas" w:hAnsi="Consolas" w:cs="Consolas"/>
                                <w:color w:val="6F008A"/>
                                <w:sz w:val="20"/>
                                <w:szCs w:val="20"/>
                              </w:rPr>
                              <w:t>GL_TEXTURE0</w:t>
                            </w:r>
                            <w:r w:rsidRPr="00C36C9C">
                              <w:rPr>
                                <w:rFonts w:ascii="Consolas" w:hAnsi="Consolas" w:cs="Consolas"/>
                                <w:color w:val="000000"/>
                                <w:sz w:val="20"/>
                                <w:szCs w:val="20"/>
                              </w:rPr>
                              <w:t>);</w:t>
                            </w:r>
                          </w:p>
                          <w:p w14:paraId="0295D079"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glBindTexture(</w:t>
                            </w:r>
                            <w:r w:rsidRPr="00C36C9C">
                              <w:rPr>
                                <w:rFonts w:ascii="Consolas" w:hAnsi="Consolas" w:cs="Consolas"/>
                                <w:color w:val="6F008A"/>
                                <w:sz w:val="20"/>
                                <w:szCs w:val="20"/>
                              </w:rPr>
                              <w:t>GL_TEXTURE_2D</w:t>
                            </w:r>
                            <w:r w:rsidRPr="00C36C9C">
                              <w:rPr>
                                <w:rFonts w:ascii="Consolas" w:hAnsi="Consolas" w:cs="Consolas"/>
                                <w:color w:val="000000"/>
                                <w:sz w:val="20"/>
                                <w:szCs w:val="20"/>
                              </w:rPr>
                              <w:t>, texture);</w:t>
                            </w:r>
                          </w:p>
                          <w:p w14:paraId="486B60D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5A6FCCE3" w14:textId="0DAE293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2B91AF"/>
                                <w:sz w:val="20"/>
                                <w:szCs w:val="20"/>
                              </w:rPr>
                              <w:t>mat4</w:t>
                            </w:r>
                            <w:r w:rsidRPr="00C36C9C">
                              <w:rPr>
                                <w:rFonts w:ascii="Consolas" w:hAnsi="Consolas" w:cs="Consolas"/>
                                <w:color w:val="000000"/>
                                <w:sz w:val="20"/>
                                <w:szCs w:val="20"/>
                              </w:rPr>
                              <w:t xml:space="preserve"> cam_matrix = m_cam-&gt;perspective()</w:t>
                            </w:r>
                            <w:r w:rsidR="00E749C7">
                              <w:rPr>
                                <w:rFonts w:ascii="Consolas" w:hAnsi="Consolas" w:cs="Consolas"/>
                                <w:color w:val="000000"/>
                                <w:sz w:val="20"/>
                                <w:szCs w:val="20"/>
                              </w:rPr>
                              <w:t xml:space="preserve"> </w:t>
                            </w:r>
                            <w:r w:rsidR="00E749C7" w:rsidRPr="00C36C9C">
                              <w:rPr>
                                <w:rFonts w:ascii="Consolas" w:hAnsi="Consolas" w:cs="Consolas"/>
                                <w:color w:val="008080"/>
                                <w:sz w:val="20"/>
                                <w:szCs w:val="20"/>
                              </w:rPr>
                              <w:t>*</w:t>
                            </w:r>
                            <w:r w:rsidR="00E749C7">
                              <w:rPr>
                                <w:rFonts w:ascii="Consolas" w:hAnsi="Consolas" w:cs="Consolas"/>
                                <w:color w:val="000000"/>
                                <w:sz w:val="20"/>
                                <w:szCs w:val="20"/>
                              </w:rPr>
                              <w:t xml:space="preserve"> </w:t>
                            </w:r>
                            <w:r w:rsidR="00E749C7" w:rsidRPr="00C36C9C">
                              <w:rPr>
                                <w:rFonts w:ascii="Consolas" w:hAnsi="Consolas" w:cs="Consolas"/>
                                <w:color w:val="000000"/>
                                <w:sz w:val="20"/>
                                <w:szCs w:val="20"/>
                              </w:rPr>
                              <w:t>m_view-&gt;perspective()</w:t>
                            </w:r>
                            <w:r w:rsidRPr="00C36C9C">
                              <w:rPr>
                                <w:rFonts w:ascii="Consolas" w:hAnsi="Consolas" w:cs="Consolas"/>
                                <w:color w:val="000000"/>
                                <w:sz w:val="20"/>
                                <w:szCs w:val="20"/>
                              </w:rPr>
                              <w:t>;</w:t>
                            </w:r>
                          </w:p>
                          <w:p w14:paraId="0E13FFB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cam_matrix);</w:t>
                            </w:r>
                          </w:p>
                          <w:p w14:paraId="30454AB3"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m_shader-&gt;set_vec3(</w:t>
                            </w:r>
                            <w:r w:rsidRPr="00C36C9C">
                              <w:rPr>
                                <w:rFonts w:ascii="Consolas" w:hAnsi="Consolas" w:cs="Consolas"/>
                                <w:color w:val="A31515"/>
                                <w:sz w:val="20"/>
                                <w:szCs w:val="20"/>
                              </w:rPr>
                              <w:t>"cameraPos"</w:t>
                            </w:r>
                            <w:r w:rsidRPr="00C36C9C">
                              <w:rPr>
                                <w:rFonts w:ascii="Consolas" w:hAnsi="Consolas" w:cs="Consolas"/>
                                <w:color w:val="000000"/>
                                <w:sz w:val="20"/>
                                <w:szCs w:val="20"/>
                              </w:rPr>
                              <w:t>, m_cam-&gt;vLocation);</w:t>
                            </w:r>
                          </w:p>
                          <w:p w14:paraId="6D4F723E"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1BDE9DB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draw opaque objects first</w:t>
                            </w:r>
                          </w:p>
                          <w:p w14:paraId="46559CF2"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(0, 1, 0, 1));</w:t>
                            </w:r>
                          </w:p>
                          <w:p w14:paraId="5D72C87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use object color parameter, do not look for texture</w:t>
                            </w:r>
                          </w:p>
                          <w:p w14:paraId="1781E4F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6D3A6A4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m_cube-&gt;render(m_shader);</w:t>
                            </w:r>
                          </w:p>
                          <w:p w14:paraId="750BA0EB"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5A295F1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start blending</w:t>
                            </w:r>
                          </w:p>
                          <w:p w14:paraId="0030E739"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glEnable(</w:t>
                            </w:r>
                            <w:r w:rsidRPr="00C36C9C">
                              <w:rPr>
                                <w:rFonts w:ascii="Consolas" w:hAnsi="Consolas" w:cs="Consolas"/>
                                <w:color w:val="6F008A"/>
                                <w:sz w:val="20"/>
                                <w:szCs w:val="20"/>
                              </w:rPr>
                              <w:t>GL_BLEND</w:t>
                            </w:r>
                            <w:r w:rsidRPr="00C36C9C">
                              <w:rPr>
                                <w:rFonts w:ascii="Consolas" w:hAnsi="Consolas" w:cs="Consolas"/>
                                <w:color w:val="000000"/>
                                <w:sz w:val="20"/>
                                <w:szCs w:val="20"/>
                              </w:rPr>
                              <w:t>);</w:t>
                            </w:r>
                          </w:p>
                          <w:p w14:paraId="6F23133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glBlendFunc(modes[source_mode], modes[dest_mode]);</w:t>
                            </w:r>
                          </w:p>
                          <w:p w14:paraId="2FA587A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and now transparent objects (sorted)</w:t>
                            </w:r>
                          </w:p>
                          <w:p w14:paraId="7C517245" w14:textId="5E94AC6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if</w:t>
                            </w:r>
                            <w:r w:rsidRPr="00C36C9C">
                              <w:rPr>
                                <w:rFonts w:ascii="Consolas" w:hAnsi="Consolas" w:cs="Consolas"/>
                                <w:color w:val="000000"/>
                                <w:sz w:val="20"/>
                                <w:szCs w:val="20"/>
                              </w:rPr>
                              <w:t xml:space="preserve"> (draw_order == 0) </w:t>
                            </w:r>
                            <w:r w:rsidR="008D1762" w:rsidRPr="00C36C9C">
                              <w:rPr>
                                <w:rFonts w:ascii="Consolas" w:hAnsi="Consolas" w:cs="Consolas"/>
                                <w:color w:val="000000"/>
                                <w:sz w:val="20"/>
                                <w:szCs w:val="20"/>
                              </w:rPr>
                              <w:t xml:space="preserve">{ </w:t>
                            </w:r>
                            <w:r w:rsidRPr="00C36C9C">
                              <w:rPr>
                                <w:rFonts w:ascii="Consolas" w:hAnsi="Consolas" w:cs="Consolas"/>
                                <w:color w:val="008000"/>
                                <w:sz w:val="20"/>
                                <w:szCs w:val="20"/>
                              </w:rPr>
                              <w:t>// the blue glass goes back</w:t>
                            </w:r>
                          </w:p>
                          <w:p w14:paraId="33FA2CD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ignore object color and use texture</w:t>
                            </w:r>
                          </w:p>
                          <w:p w14:paraId="1F977D1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0);</w:t>
                            </w:r>
                          </w:p>
                          <w:p w14:paraId="11A5AECC"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-1.5f));</w:t>
                            </w:r>
                          </w:p>
                          <w:p w14:paraId="1C2F95B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68902E07"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7E42AF7C"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(.9f, .1f, .1f, 0.5f));</w:t>
                            </w:r>
                          </w:p>
                          <w:p w14:paraId="5F532C4B"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14D72A0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1D739D18"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775E59B0"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79A3A913" w14:textId="69113A35"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 xml:space="preserve">else </w:t>
                            </w:r>
                            <w:r w:rsidR="008D1762" w:rsidRPr="00C36C9C">
                              <w:rPr>
                                <w:rFonts w:ascii="Consolas" w:hAnsi="Consolas" w:cs="Consolas"/>
                                <w:color w:val="0000FF"/>
                                <w:sz w:val="20"/>
                                <w:szCs w:val="20"/>
                              </w:rPr>
                              <w:t>{</w:t>
                            </w:r>
                            <w:r w:rsidRPr="00C36C9C">
                              <w:rPr>
                                <w:rFonts w:ascii="Consolas" w:hAnsi="Consolas" w:cs="Consolas"/>
                                <w:color w:val="0000FF"/>
                                <w:sz w:val="20"/>
                                <w:szCs w:val="20"/>
                              </w:rPr>
                              <w:t xml:space="preserve"> </w:t>
                            </w:r>
                            <w:r w:rsidRPr="00C36C9C">
                              <w:rPr>
                                <w:rFonts w:ascii="Consolas" w:hAnsi="Consolas" w:cs="Consolas"/>
                                <w:color w:val="008000"/>
                                <w:sz w:val="20"/>
                                <w:szCs w:val="20"/>
                              </w:rPr>
                              <w:t>// the red glass goes back</w:t>
                            </w:r>
                          </w:p>
                          <w:p w14:paraId="33B2818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(.9f, .1f, .1f, 0.5f));</w:t>
                            </w:r>
                          </w:p>
                          <w:p w14:paraId="6221284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2D1444F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-1.5f));</w:t>
                            </w:r>
                          </w:p>
                          <w:p w14:paraId="7DA70255"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0B117D1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38F82808"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0);</w:t>
                            </w:r>
                          </w:p>
                          <w:p w14:paraId="2324847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4AFB711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2B2F979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5BD65F5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glBindTexture(</w:t>
                            </w:r>
                            <w:r w:rsidRPr="00C36C9C">
                              <w:rPr>
                                <w:rFonts w:ascii="Consolas" w:hAnsi="Consolas" w:cs="Consolas"/>
                                <w:color w:val="6F008A"/>
                                <w:sz w:val="20"/>
                                <w:szCs w:val="20"/>
                              </w:rPr>
                              <w:t>GL_TEXTURE_2D</w:t>
                            </w:r>
                            <w:r w:rsidRPr="00C36C9C">
                              <w:rPr>
                                <w:rFonts w:ascii="Consolas" w:hAnsi="Consolas" w:cs="Consolas"/>
                                <w:color w:val="000000"/>
                                <w:sz w:val="20"/>
                                <w:szCs w:val="20"/>
                              </w:rPr>
                              <w:t>, 0);</w:t>
                            </w:r>
                          </w:p>
                          <w:p w14:paraId="4A14088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stop blending</w:t>
                            </w:r>
                          </w:p>
                          <w:p w14:paraId="02E033CF" w14:textId="1CF98A48"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glDisable(</w:t>
                            </w:r>
                            <w:r w:rsidRPr="00C36C9C">
                              <w:rPr>
                                <w:rFonts w:ascii="Consolas" w:hAnsi="Consolas" w:cs="Consolas"/>
                                <w:color w:val="6F008A"/>
                                <w:sz w:val="20"/>
                                <w:szCs w:val="20"/>
                              </w:rPr>
                              <w:t>GL_BLEND</w:t>
                            </w:r>
                            <w:r w:rsidRPr="00C36C9C">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6735B42A" id="_x0000_s1090" type="#_x0000_t202" style="width:522pt;height:4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" filled="f">
                <v:textbox>
                  <w:txbxContent>
                    <w:p w14:paraId="6126F95E" w14:textId="52488471"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m_shader-&gt;use();</w:t>
                      </w:r>
                    </w:p>
                    <w:p w14:paraId="2F397E17"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m_light-&gt;apply(m_shader);</w:t>
                      </w:r>
                    </w:p>
                    <w:p w14:paraId="4BA70442"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set the texture we will use</w:t>
                      </w:r>
                    </w:p>
                    <w:p w14:paraId="615B31E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6F008A"/>
                          <w:sz w:val="20"/>
                          <w:szCs w:val="20"/>
                        </w:rPr>
                        <w:t>glActiveTexture</w:t>
                      </w:r>
                      <w:r w:rsidRPr="00C36C9C">
                        <w:rPr>
                          <w:rFonts w:ascii="Consolas" w:hAnsi="Consolas" w:cs="Consolas"/>
                          <w:color w:val="000000"/>
                          <w:sz w:val="20"/>
                          <w:szCs w:val="20"/>
                        </w:rPr>
                        <w:t>(</w:t>
                      </w:r>
                      <w:r w:rsidRPr="00C36C9C">
                        <w:rPr>
                          <w:rFonts w:ascii="Consolas" w:hAnsi="Consolas" w:cs="Consolas"/>
                          <w:color w:val="6F008A"/>
                          <w:sz w:val="20"/>
                          <w:szCs w:val="20"/>
                        </w:rPr>
                        <w:t>GL_TEXTURE0</w:t>
                      </w:r>
                      <w:r w:rsidRPr="00C36C9C">
                        <w:rPr>
                          <w:rFonts w:ascii="Consolas" w:hAnsi="Consolas" w:cs="Consolas"/>
                          <w:color w:val="000000"/>
                          <w:sz w:val="20"/>
                          <w:szCs w:val="20"/>
                        </w:rPr>
                        <w:t>);</w:t>
                      </w:r>
                    </w:p>
                    <w:p w14:paraId="0295D079"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glBindTexture(</w:t>
                      </w:r>
                      <w:r w:rsidRPr="00C36C9C">
                        <w:rPr>
                          <w:rFonts w:ascii="Consolas" w:hAnsi="Consolas" w:cs="Consolas"/>
                          <w:color w:val="6F008A"/>
                          <w:sz w:val="20"/>
                          <w:szCs w:val="20"/>
                        </w:rPr>
                        <w:t>GL_TEXTURE_2D</w:t>
                      </w:r>
                      <w:r w:rsidRPr="00C36C9C">
                        <w:rPr>
                          <w:rFonts w:ascii="Consolas" w:hAnsi="Consolas" w:cs="Consolas"/>
                          <w:color w:val="000000"/>
                          <w:sz w:val="20"/>
                          <w:szCs w:val="20"/>
                        </w:rPr>
                        <w:t>, texture);</w:t>
                      </w:r>
                    </w:p>
                    <w:p w14:paraId="486B60D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5A6FCCE3" w14:textId="0DAE293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2B91AF"/>
                          <w:sz w:val="20"/>
                          <w:szCs w:val="20"/>
                        </w:rPr>
                        <w:t>mat4</w:t>
                      </w:r>
                      <w:r w:rsidRPr="00C36C9C">
                        <w:rPr>
                          <w:rFonts w:ascii="Consolas" w:hAnsi="Consolas" w:cs="Consolas"/>
                          <w:color w:val="000000"/>
                          <w:sz w:val="20"/>
                          <w:szCs w:val="20"/>
                        </w:rPr>
                        <w:t xml:space="preserve"> cam_matrix = m_cam-&gt;perspective()</w:t>
                      </w:r>
                      <w:r w:rsidR="00E749C7">
                        <w:rPr>
                          <w:rFonts w:ascii="Consolas" w:hAnsi="Consolas" w:cs="Consolas"/>
                          <w:color w:val="000000"/>
                          <w:sz w:val="20"/>
                          <w:szCs w:val="20"/>
                        </w:rPr>
                        <w:t xml:space="preserve"> </w:t>
                      </w:r>
                      <w:r w:rsidR="00E749C7" w:rsidRPr="00C36C9C">
                        <w:rPr>
                          <w:rFonts w:ascii="Consolas" w:hAnsi="Consolas" w:cs="Consolas"/>
                          <w:color w:val="008080"/>
                          <w:sz w:val="20"/>
                          <w:szCs w:val="20"/>
                        </w:rPr>
                        <w:t>*</w:t>
                      </w:r>
                      <w:r w:rsidR="00E749C7">
                        <w:rPr>
                          <w:rFonts w:ascii="Consolas" w:hAnsi="Consolas" w:cs="Consolas"/>
                          <w:color w:val="000000"/>
                          <w:sz w:val="20"/>
                          <w:szCs w:val="20"/>
                        </w:rPr>
                        <w:t xml:space="preserve"> </w:t>
                      </w:r>
                      <w:r w:rsidR="00E749C7" w:rsidRPr="00C36C9C">
                        <w:rPr>
                          <w:rFonts w:ascii="Consolas" w:hAnsi="Consolas" w:cs="Consolas"/>
                          <w:color w:val="000000"/>
                          <w:sz w:val="20"/>
                          <w:szCs w:val="20"/>
                        </w:rPr>
                        <w:t>m_view-&gt;perspective()</w:t>
                      </w:r>
                      <w:r w:rsidRPr="00C36C9C">
                        <w:rPr>
                          <w:rFonts w:ascii="Consolas" w:hAnsi="Consolas" w:cs="Consolas"/>
                          <w:color w:val="000000"/>
                          <w:sz w:val="20"/>
                          <w:szCs w:val="20"/>
                        </w:rPr>
                        <w:t>;</w:t>
                      </w:r>
                    </w:p>
                    <w:p w14:paraId="0E13FFB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m_shader-&gt;set_mat4(</w:t>
                      </w:r>
                      <w:r w:rsidRPr="00C36C9C">
                        <w:rPr>
                          <w:rFonts w:ascii="Consolas" w:hAnsi="Consolas" w:cs="Consolas"/>
                          <w:color w:val="A31515"/>
                          <w:sz w:val="20"/>
                          <w:szCs w:val="20"/>
                        </w:rPr>
                        <w:t>"camera"</w:t>
                      </w:r>
                      <w:r w:rsidRPr="00C36C9C">
                        <w:rPr>
                          <w:rFonts w:ascii="Consolas" w:hAnsi="Consolas" w:cs="Consolas"/>
                          <w:color w:val="000000"/>
                          <w:sz w:val="20"/>
                          <w:szCs w:val="20"/>
                        </w:rPr>
                        <w:t>, cam_matrix);</w:t>
                      </w:r>
                    </w:p>
                    <w:p w14:paraId="30454AB3"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m_shader-&gt;set_vec3(</w:t>
                      </w:r>
                      <w:r w:rsidRPr="00C36C9C">
                        <w:rPr>
                          <w:rFonts w:ascii="Consolas" w:hAnsi="Consolas" w:cs="Consolas"/>
                          <w:color w:val="A31515"/>
                          <w:sz w:val="20"/>
                          <w:szCs w:val="20"/>
                        </w:rPr>
                        <w:t>"cameraPos"</w:t>
                      </w:r>
                      <w:r w:rsidRPr="00C36C9C">
                        <w:rPr>
                          <w:rFonts w:ascii="Consolas" w:hAnsi="Consolas" w:cs="Consolas"/>
                          <w:color w:val="000000"/>
                          <w:sz w:val="20"/>
                          <w:szCs w:val="20"/>
                        </w:rPr>
                        <w:t>, m_cam-&gt;vLocation);</w:t>
                      </w:r>
                    </w:p>
                    <w:p w14:paraId="6D4F723E"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1BDE9DB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draw opaque objects first</w:t>
                      </w:r>
                    </w:p>
                    <w:p w14:paraId="46559CF2"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(0, 1, 0, 1));</w:t>
                      </w:r>
                    </w:p>
                    <w:p w14:paraId="5D72C87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use object color parameter, do not look for texture</w:t>
                      </w:r>
                    </w:p>
                    <w:p w14:paraId="1781E4F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6D3A6A4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m_cube-&gt;render(m_shader);</w:t>
                      </w:r>
                    </w:p>
                    <w:p w14:paraId="750BA0EB"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5A295F1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start blending</w:t>
                      </w:r>
                    </w:p>
                    <w:p w14:paraId="0030E739"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glEnable(</w:t>
                      </w:r>
                      <w:r w:rsidRPr="00C36C9C">
                        <w:rPr>
                          <w:rFonts w:ascii="Consolas" w:hAnsi="Consolas" w:cs="Consolas"/>
                          <w:color w:val="6F008A"/>
                          <w:sz w:val="20"/>
                          <w:szCs w:val="20"/>
                        </w:rPr>
                        <w:t>GL_BLEND</w:t>
                      </w:r>
                      <w:r w:rsidRPr="00C36C9C">
                        <w:rPr>
                          <w:rFonts w:ascii="Consolas" w:hAnsi="Consolas" w:cs="Consolas"/>
                          <w:color w:val="000000"/>
                          <w:sz w:val="20"/>
                          <w:szCs w:val="20"/>
                        </w:rPr>
                        <w:t>);</w:t>
                      </w:r>
                    </w:p>
                    <w:p w14:paraId="6F23133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glBlendFunc(modes[source_mode], modes[dest_mode]);</w:t>
                      </w:r>
                    </w:p>
                    <w:p w14:paraId="2FA587A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and now transparent objects (sorted)</w:t>
                      </w:r>
                    </w:p>
                    <w:p w14:paraId="7C517245" w14:textId="5E94AC6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if</w:t>
                      </w:r>
                      <w:r w:rsidRPr="00C36C9C">
                        <w:rPr>
                          <w:rFonts w:ascii="Consolas" w:hAnsi="Consolas" w:cs="Consolas"/>
                          <w:color w:val="000000"/>
                          <w:sz w:val="20"/>
                          <w:szCs w:val="20"/>
                        </w:rPr>
                        <w:t xml:space="preserve"> (draw_order == 0) </w:t>
                      </w:r>
                      <w:r w:rsidR="008D1762" w:rsidRPr="00C36C9C">
                        <w:rPr>
                          <w:rFonts w:ascii="Consolas" w:hAnsi="Consolas" w:cs="Consolas"/>
                          <w:color w:val="000000"/>
                          <w:sz w:val="20"/>
                          <w:szCs w:val="20"/>
                        </w:rPr>
                        <w:t xml:space="preserve">{ </w:t>
                      </w:r>
                      <w:r w:rsidRPr="00C36C9C">
                        <w:rPr>
                          <w:rFonts w:ascii="Consolas" w:hAnsi="Consolas" w:cs="Consolas"/>
                          <w:color w:val="008000"/>
                          <w:sz w:val="20"/>
                          <w:szCs w:val="20"/>
                        </w:rPr>
                        <w:t>// the blue glass goes back</w:t>
                      </w:r>
                    </w:p>
                    <w:p w14:paraId="33FA2CD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w:t>
                      </w:r>
                      <w:r w:rsidRPr="00C36C9C">
                        <w:rPr>
                          <w:rFonts w:ascii="Consolas" w:hAnsi="Consolas" w:cs="Consolas"/>
                          <w:color w:val="008000"/>
                          <w:sz w:val="20"/>
                          <w:szCs w:val="20"/>
                        </w:rPr>
                        <w:t>// ignore object color and use texture</w:t>
                      </w:r>
                    </w:p>
                    <w:p w14:paraId="1F977D1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0);</w:t>
                      </w:r>
                    </w:p>
                    <w:p w14:paraId="11A5AECC"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-1.5f));</w:t>
                      </w:r>
                    </w:p>
                    <w:p w14:paraId="1C2F95B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68902E07"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7E42AF7C"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(.9f, .1f, .1f, 0.5f));</w:t>
                      </w:r>
                    </w:p>
                    <w:p w14:paraId="5F532C4B"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14D72A0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1D739D18"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775E59B0"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79A3A913" w14:textId="69113A35"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FF"/>
                          <w:sz w:val="20"/>
                          <w:szCs w:val="20"/>
                        </w:rPr>
                        <w:t xml:space="preserve">else </w:t>
                      </w:r>
                      <w:r w:rsidR="008D1762" w:rsidRPr="00C36C9C">
                        <w:rPr>
                          <w:rFonts w:ascii="Consolas" w:hAnsi="Consolas" w:cs="Consolas"/>
                          <w:color w:val="0000FF"/>
                          <w:sz w:val="20"/>
                          <w:szCs w:val="20"/>
                        </w:rPr>
                        <w:t>{</w:t>
                      </w:r>
                      <w:r w:rsidRPr="00C36C9C">
                        <w:rPr>
                          <w:rFonts w:ascii="Consolas" w:hAnsi="Consolas" w:cs="Consolas"/>
                          <w:color w:val="0000FF"/>
                          <w:sz w:val="20"/>
                          <w:szCs w:val="20"/>
                        </w:rPr>
                        <w:t xml:space="preserve"> </w:t>
                      </w:r>
                      <w:r w:rsidRPr="00C36C9C">
                        <w:rPr>
                          <w:rFonts w:ascii="Consolas" w:hAnsi="Consolas" w:cs="Consolas"/>
                          <w:color w:val="008000"/>
                          <w:sz w:val="20"/>
                          <w:szCs w:val="20"/>
                        </w:rPr>
                        <w:t>// the red glass goes back</w:t>
                      </w:r>
                    </w:p>
                    <w:p w14:paraId="33B2818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m_shader-&gt;set_vec4(</w:t>
                      </w:r>
                      <w:r w:rsidRPr="00C36C9C">
                        <w:rPr>
                          <w:rFonts w:ascii="Consolas" w:hAnsi="Consolas" w:cs="Consolas"/>
                          <w:color w:val="A31515"/>
                          <w:sz w:val="20"/>
                          <w:szCs w:val="20"/>
                        </w:rPr>
                        <w:t>"objectColor"</w:t>
                      </w:r>
                      <w:r w:rsidRPr="00C36C9C">
                        <w:rPr>
                          <w:rFonts w:ascii="Consolas" w:hAnsi="Consolas" w:cs="Consolas"/>
                          <w:color w:val="000000"/>
                          <w:sz w:val="20"/>
                          <w:szCs w:val="20"/>
                        </w:rPr>
                        <w:t xml:space="preserve">, </w:t>
                      </w:r>
                      <w:r w:rsidRPr="00C36C9C">
                        <w:rPr>
                          <w:rFonts w:ascii="Consolas" w:hAnsi="Consolas" w:cs="Consolas"/>
                          <w:color w:val="2B91AF"/>
                          <w:sz w:val="20"/>
                          <w:szCs w:val="20"/>
                        </w:rPr>
                        <w:t>vec4</w:t>
                      </w:r>
                      <w:r w:rsidRPr="00C36C9C">
                        <w:rPr>
                          <w:rFonts w:ascii="Consolas" w:hAnsi="Consolas" w:cs="Consolas"/>
                          <w:color w:val="000000"/>
                          <w:sz w:val="20"/>
                          <w:szCs w:val="20"/>
                        </w:rPr>
                        <w:t>(.9f, .1f, .1f, 0.5f));</w:t>
                      </w:r>
                    </w:p>
                    <w:p w14:paraId="6221284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1);</w:t>
                      </w:r>
                    </w:p>
                    <w:p w14:paraId="2D1444FA"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-1.5f));</w:t>
                      </w:r>
                    </w:p>
                    <w:p w14:paraId="7DA70255"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0B117D1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p>
                    <w:p w14:paraId="38F82808"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m_shader-&gt;set_int(</w:t>
                      </w:r>
                      <w:r w:rsidRPr="00C36C9C">
                        <w:rPr>
                          <w:rFonts w:ascii="Consolas" w:hAnsi="Consolas" w:cs="Consolas"/>
                          <w:color w:val="A31515"/>
                          <w:sz w:val="20"/>
                          <w:szCs w:val="20"/>
                        </w:rPr>
                        <w:t>"useColor"</w:t>
                      </w:r>
                      <w:r w:rsidRPr="00C36C9C">
                        <w:rPr>
                          <w:rFonts w:ascii="Consolas" w:hAnsi="Consolas" w:cs="Consolas"/>
                          <w:color w:val="000000"/>
                          <w:sz w:val="20"/>
                          <w:szCs w:val="20"/>
                        </w:rPr>
                        <w:t>, 0);</w:t>
                      </w:r>
                    </w:p>
                    <w:p w14:paraId="2324847D"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pglass-&gt;move_to(</w:t>
                      </w:r>
                      <w:r w:rsidRPr="00C36C9C">
                        <w:rPr>
                          <w:rFonts w:ascii="Consolas" w:hAnsi="Consolas" w:cs="Consolas"/>
                          <w:color w:val="2B91AF"/>
                          <w:sz w:val="20"/>
                          <w:szCs w:val="20"/>
                        </w:rPr>
                        <w:t>vec3</w:t>
                      </w:r>
                      <w:r w:rsidRPr="00C36C9C">
                        <w:rPr>
                          <w:rFonts w:ascii="Consolas" w:hAnsi="Consolas" w:cs="Consolas"/>
                          <w:color w:val="000000"/>
                          <w:sz w:val="20"/>
                          <w:szCs w:val="20"/>
                        </w:rPr>
                        <w:t>(0, 0, 0));</w:t>
                      </w:r>
                    </w:p>
                    <w:p w14:paraId="4AFB711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 xml:space="preserve">    pglass-&gt;render(m_shader);</w:t>
                      </w:r>
                    </w:p>
                    <w:p w14:paraId="2B2F9791"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w:t>
                      </w:r>
                    </w:p>
                    <w:p w14:paraId="5BD65F54"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glBindTexture(</w:t>
                      </w:r>
                      <w:r w:rsidRPr="00C36C9C">
                        <w:rPr>
                          <w:rFonts w:ascii="Consolas" w:hAnsi="Consolas" w:cs="Consolas"/>
                          <w:color w:val="6F008A"/>
                          <w:sz w:val="20"/>
                          <w:szCs w:val="20"/>
                        </w:rPr>
                        <w:t>GL_TEXTURE_2D</w:t>
                      </w:r>
                      <w:r w:rsidRPr="00C36C9C">
                        <w:rPr>
                          <w:rFonts w:ascii="Consolas" w:hAnsi="Consolas" w:cs="Consolas"/>
                          <w:color w:val="000000"/>
                          <w:sz w:val="20"/>
                          <w:szCs w:val="20"/>
                        </w:rPr>
                        <w:t>, 0);</w:t>
                      </w:r>
                    </w:p>
                    <w:p w14:paraId="4A14088F" w14:textId="77777777"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8000"/>
                          <w:sz w:val="20"/>
                          <w:szCs w:val="20"/>
                        </w:rPr>
                        <w:t>// stop blending</w:t>
                      </w:r>
                    </w:p>
                    <w:p w14:paraId="02E033CF" w14:textId="1CF98A48" w:rsidR="00046CFA" w:rsidRPr="00C36C9C" w:rsidRDefault="00046CFA" w:rsidP="002B04C4">
                      <w:pPr>
                        <w:autoSpaceDE w:val="0"/>
                        <w:autoSpaceDN w:val="0"/>
                        <w:adjustRightInd w:val="0"/>
                        <w:spacing w:after="0" w:line="240" w:lineRule="auto"/>
                        <w:rPr>
                          <w:rFonts w:ascii="Consolas" w:hAnsi="Consolas" w:cs="Consolas"/>
                          <w:color w:val="000000"/>
                          <w:sz w:val="20"/>
                          <w:szCs w:val="20"/>
                        </w:rPr>
                      </w:pPr>
                      <w:r w:rsidRPr="00C36C9C">
                        <w:rPr>
                          <w:rFonts w:ascii="Consolas" w:hAnsi="Consolas" w:cs="Consolas"/>
                          <w:color w:val="000000"/>
                          <w:sz w:val="20"/>
                          <w:szCs w:val="20"/>
                        </w:rPr>
                        <w:t>glDisable(</w:t>
                      </w:r>
                      <w:r w:rsidRPr="00C36C9C">
                        <w:rPr>
                          <w:rFonts w:ascii="Consolas" w:hAnsi="Consolas" w:cs="Consolas"/>
                          <w:color w:val="6F008A"/>
                          <w:sz w:val="20"/>
                          <w:szCs w:val="20"/>
                        </w:rPr>
                        <w:t>GL_BLEND</w:t>
                      </w:r>
                      <w:r w:rsidRPr="00C36C9C">
                        <w:rPr>
                          <w:rFonts w:ascii="Consolas" w:hAnsi="Consolas" w:cs="Consolas"/>
                          <w:color w:val="000000"/>
                          <w:sz w:val="20"/>
                          <w:szCs w:val="20"/>
                        </w:rPr>
                        <w:t>);</w:t>
                      </w:r>
                    </w:p>
                  </w:txbxContent>
                </v:textbox>
                <w10:anchorlock/>
              </v:shape>
            </w:pict>
          </mc:Fallback>
        </mc:AlternateContent>
      </w:r>
    </w:p>
    <w:p w14:paraId="6B505248" w14:textId="6BA24B49" w:rsidR="00D86797" w:rsidRDefault="00B55E0F" w:rsidP="00511911">
      <w:r>
        <w:t xml:space="preserve">As we said before the </w:t>
      </w:r>
      <w:r w:rsidR="0019137F">
        <w:t xml:space="preserve">color of the incoming </w:t>
      </w:r>
      <w:r w:rsidR="000435A7">
        <w:t>fragment is combined with the color of the corresponding fragment in the frame buffer</w:t>
      </w:r>
      <w:r w:rsidR="001E1744">
        <w:t xml:space="preserve">. </w:t>
      </w:r>
    </w:p>
    <w:p w14:paraId="4C2F0F94" w14:textId="2DB05186" w:rsidR="00DF78D4" w:rsidRDefault="00DF78D4" w:rsidP="00511911">
      <w:r>
        <w:t>The following equation is applied</w:t>
      </w:r>
      <w:r w:rsidR="003B53CB">
        <w:t>.</w:t>
      </w:r>
    </w:p>
    <w:p w14:paraId="6034500E" w14:textId="7AD014F5" w:rsidR="003B53CB" w:rsidRPr="007E0CD8" w:rsidRDefault="00D92F6F" w:rsidP="00511911">
      <w:pPr>
        <w:rPr>
          <w:rFonts w:eastAsiaTheme="minorEastAsia"/>
        </w:rPr>
      </w:pPr>
      <m:oMathPara>
        <m:oMath>
          <m:sSub>
            <m:sSubPr>
              <m:ctrlPr>
                <w:rPr>
                  <w:rFonts w:ascii="Cambria Math" w:hAnsi="Cambria Math"/>
                  <w:i/>
                </w:rPr>
              </m:ctrlPr>
            </m:sSubPr>
            <m:e>
              <m:r>
                <w:rPr>
                  <w:rFonts w:ascii="Cambria Math" w:hAnsi="Cambria Math"/>
                </w:rPr>
                <m:t>Color</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Color</m:t>
              </m:r>
            </m:e>
            <m:sub>
              <m:r>
                <w:rPr>
                  <w:rFonts w:ascii="Cambria Math" w:hAnsi="Cambria Math"/>
                </w:rPr>
                <m:t>source</m:t>
              </m:r>
            </m:sub>
          </m:sSub>
          <m:r>
            <w:rPr>
              <w:rFonts w:ascii="Cambria Math" w:hAnsi="Cambria Math"/>
            </w:rPr>
            <m:t>*</m:t>
          </m:r>
          <m:sSub>
            <m:sSubPr>
              <m:ctrlPr>
                <w:rPr>
                  <w:rFonts w:ascii="Cambria Math" w:hAnsi="Cambria Math"/>
                  <w:i/>
                </w:rPr>
              </m:ctrlPr>
            </m:sSubPr>
            <m:e>
              <m:r>
                <w:rPr>
                  <w:rFonts w:ascii="Cambria Math" w:hAnsi="Cambria Math"/>
                </w:rPr>
                <m:t>Factor</m:t>
              </m:r>
            </m:e>
            <m:sub>
              <m:r>
                <w:rPr>
                  <w:rFonts w:ascii="Cambria Math" w:hAnsi="Cambria Math"/>
                </w:rPr>
                <m:t>source</m:t>
              </m:r>
            </m:sub>
          </m:sSub>
          <m:r>
            <w:rPr>
              <w:rFonts w:ascii="Cambria Math" w:hAnsi="Cambria Math"/>
            </w:rPr>
            <m:t>+</m:t>
          </m:r>
          <m:sSub>
            <m:sSubPr>
              <m:ctrlPr>
                <w:rPr>
                  <w:rFonts w:ascii="Cambria Math" w:hAnsi="Cambria Math"/>
                  <w:i/>
                </w:rPr>
              </m:ctrlPr>
            </m:sSubPr>
            <m:e>
              <m:r>
                <w:rPr>
                  <w:rFonts w:ascii="Cambria Math" w:hAnsi="Cambria Math"/>
                </w:rPr>
                <m:t>Color</m:t>
              </m:r>
            </m:e>
            <m:sub>
              <m:r>
                <w:rPr>
                  <w:rFonts w:ascii="Cambria Math" w:hAnsi="Cambria Math"/>
                </w:rPr>
                <m:t>dest</m:t>
              </m:r>
            </m:sub>
          </m:sSub>
          <m:r>
            <w:rPr>
              <w:rFonts w:ascii="Cambria Math" w:hAnsi="Cambria Math"/>
            </w:rPr>
            <m:t>*</m:t>
          </m:r>
          <m:sSub>
            <m:sSubPr>
              <m:ctrlPr>
                <w:rPr>
                  <w:rFonts w:ascii="Cambria Math" w:hAnsi="Cambria Math"/>
                  <w:i/>
                </w:rPr>
              </m:ctrlPr>
            </m:sSubPr>
            <m:e>
              <m:r>
                <w:rPr>
                  <w:rFonts w:ascii="Cambria Math" w:hAnsi="Cambria Math"/>
                </w:rPr>
                <m:t>Factor</m:t>
              </m:r>
            </m:e>
            <m:sub>
              <m:r>
                <w:rPr>
                  <w:rFonts w:ascii="Cambria Math" w:hAnsi="Cambria Math"/>
                </w:rPr>
                <m:t>dest</m:t>
              </m:r>
            </m:sub>
          </m:sSub>
        </m:oMath>
      </m:oMathPara>
    </w:p>
    <w:p w14:paraId="1BC1046D" w14:textId="7CB88760" w:rsidR="007E0CD8" w:rsidRDefault="007E0CD8" w:rsidP="00511911">
      <w:pPr>
        <w:rPr>
          <w:rFonts w:eastAsiaTheme="minorEastAsia"/>
        </w:rPr>
      </w:pPr>
      <w:r>
        <w:rPr>
          <w:rFonts w:eastAsiaTheme="minorEastAsia"/>
        </w:rPr>
        <w:t xml:space="preserve">Where </w:t>
      </w:r>
      <w:r w:rsidRPr="007E0CD8">
        <w:rPr>
          <w:rFonts w:eastAsiaTheme="minorEastAsia"/>
          <w:i/>
          <w:iCs/>
        </w:rPr>
        <w:t>source</w:t>
      </w:r>
      <w:r>
        <w:rPr>
          <w:rFonts w:eastAsiaTheme="minorEastAsia"/>
        </w:rPr>
        <w:t xml:space="preserve"> is the </w:t>
      </w:r>
      <w:r w:rsidR="0011277A">
        <w:rPr>
          <w:rFonts w:eastAsiaTheme="minorEastAsia"/>
        </w:rPr>
        <w:t>output of</w:t>
      </w:r>
      <w:r w:rsidR="002736A6">
        <w:rPr>
          <w:rFonts w:eastAsiaTheme="minorEastAsia"/>
        </w:rPr>
        <w:t xml:space="preserve"> the </w:t>
      </w:r>
      <w:r w:rsidR="004D70FD">
        <w:rPr>
          <w:rFonts w:eastAsiaTheme="minorEastAsia"/>
        </w:rPr>
        <w:t xml:space="preserve">fragment shader, </w:t>
      </w:r>
      <w:r>
        <w:rPr>
          <w:rFonts w:eastAsiaTheme="minorEastAsia"/>
        </w:rPr>
        <w:t xml:space="preserve">and </w:t>
      </w:r>
      <w:r>
        <w:rPr>
          <w:rFonts w:eastAsiaTheme="minorEastAsia"/>
          <w:i/>
          <w:iCs/>
        </w:rPr>
        <w:t>dest</w:t>
      </w:r>
      <w:r>
        <w:rPr>
          <w:rFonts w:eastAsiaTheme="minorEastAsia"/>
        </w:rPr>
        <w:t xml:space="preserve"> is the content of the </w:t>
      </w:r>
      <w:r w:rsidR="004D70FD">
        <w:rPr>
          <w:rFonts w:eastAsiaTheme="minorEastAsia"/>
        </w:rPr>
        <w:t>frame buffer.</w:t>
      </w:r>
      <w:r w:rsidR="00EB6027">
        <w:rPr>
          <w:rFonts w:eastAsiaTheme="minorEastAsia"/>
        </w:rPr>
        <w:t xml:space="preserve"> </w:t>
      </w:r>
      <w:r w:rsidR="002E5D61">
        <w:rPr>
          <w:rFonts w:eastAsiaTheme="minorEastAsia"/>
        </w:rPr>
        <w:t xml:space="preserve">The </w:t>
      </w:r>
      <w:r w:rsidR="002E5D61" w:rsidRPr="002E5D61">
        <w:rPr>
          <w:rFonts w:eastAsiaTheme="minorEastAsia"/>
          <w:i/>
          <w:iCs/>
        </w:rPr>
        <w:t>Factor</w:t>
      </w:r>
      <w:r w:rsidR="002E5D61">
        <w:rPr>
          <w:rFonts w:eastAsiaTheme="minorEastAsia"/>
        </w:rPr>
        <w:t xml:space="preserve"> is calculated according to the </w:t>
      </w:r>
      <w:r w:rsidR="000B769A">
        <w:rPr>
          <w:rFonts w:eastAsiaTheme="minorEastAsia"/>
        </w:rPr>
        <w:t xml:space="preserve">parameters given to the </w:t>
      </w:r>
      <w:r w:rsidR="000B769A">
        <w:rPr>
          <w:rFonts w:eastAsiaTheme="minorEastAsia"/>
          <w:i/>
          <w:iCs/>
        </w:rPr>
        <w:t>glBlendFunc</w:t>
      </w:r>
      <w:r w:rsidR="000B769A">
        <w:rPr>
          <w:rFonts w:eastAsiaTheme="minorEastAsia"/>
        </w:rPr>
        <w:t>.</w:t>
      </w:r>
    </w:p>
    <w:tbl>
      <w:tblPr>
        <w:tblStyle w:val="TableGrid"/>
        <w:tblW w:w="5000" w:type="pct"/>
        <w:tblLook w:val="04A0" w:firstRow="1" w:lastRow="0" w:firstColumn="1" w:lastColumn="0" w:noHBand="0" w:noVBand="1"/>
      </w:tblPr>
      <w:tblGrid>
        <w:gridCol w:w="4030"/>
        <w:gridCol w:w="6426"/>
      </w:tblGrid>
      <w:tr w:rsidR="00E23E47" w:rsidRPr="002D4375" w14:paraId="5343DAC5" w14:textId="77777777" w:rsidTr="00B53787">
        <w:tc>
          <w:tcPr>
            <w:tcW w:w="1927" w:type="pct"/>
          </w:tcPr>
          <w:p w14:paraId="6A904ACB" w14:textId="5956F591" w:rsidR="00E23E47" w:rsidRPr="002D4375" w:rsidRDefault="00E23E47" w:rsidP="00511911">
            <w:pPr>
              <w:spacing w:after="80"/>
              <w:rPr>
                <w:rFonts w:cstheme="minorHAnsi"/>
              </w:rPr>
            </w:pPr>
            <w:r w:rsidRPr="002D4375">
              <w:rPr>
                <w:rFonts w:cstheme="minorHAnsi"/>
              </w:rPr>
              <w:t>Option</w:t>
            </w:r>
          </w:p>
        </w:tc>
        <w:tc>
          <w:tcPr>
            <w:tcW w:w="3073" w:type="pct"/>
          </w:tcPr>
          <w:p w14:paraId="3C924A94" w14:textId="3DE1A300" w:rsidR="00E23E47" w:rsidRPr="002D4375" w:rsidRDefault="00E23E47" w:rsidP="00511911">
            <w:pPr>
              <w:spacing w:after="80"/>
              <w:rPr>
                <w:rFonts w:cstheme="minorHAnsi"/>
              </w:rPr>
            </w:pPr>
            <w:r w:rsidRPr="002D4375">
              <w:rPr>
                <w:rFonts w:cstheme="minorHAnsi"/>
              </w:rPr>
              <w:t>Factor is equal to</w:t>
            </w:r>
          </w:p>
        </w:tc>
      </w:tr>
      <w:tr w:rsidR="00E23E47" w:rsidRPr="002D4375" w14:paraId="46BCDB8E" w14:textId="77777777" w:rsidTr="00B53787">
        <w:tc>
          <w:tcPr>
            <w:tcW w:w="1927" w:type="pct"/>
          </w:tcPr>
          <w:p w14:paraId="6D2C8A96" w14:textId="1761DFD7" w:rsidR="00E23E47" w:rsidRPr="002D4375" w:rsidRDefault="00CE49C1" w:rsidP="00511911">
            <w:pPr>
              <w:spacing w:after="80"/>
              <w:rPr>
                <w:rFonts w:cstheme="minorHAnsi"/>
              </w:rPr>
            </w:pPr>
            <w:r w:rsidRPr="002D4375">
              <w:rPr>
                <w:rFonts w:cstheme="minorHAnsi"/>
              </w:rPr>
              <w:t>GL_ZERO</w:t>
            </w:r>
          </w:p>
        </w:tc>
        <w:tc>
          <w:tcPr>
            <w:tcW w:w="3073" w:type="pct"/>
          </w:tcPr>
          <w:p w14:paraId="60CD8038" w14:textId="320871DF" w:rsidR="00E23E47" w:rsidRPr="002D4375" w:rsidRDefault="00B13980" w:rsidP="00511911">
            <w:pPr>
              <w:spacing w:after="80"/>
              <w:rPr>
                <w:rFonts w:cstheme="minorHAnsi"/>
              </w:rPr>
            </w:pPr>
            <w:r w:rsidRPr="002D4375">
              <w:rPr>
                <w:rFonts w:cstheme="minorHAnsi"/>
              </w:rPr>
              <w:t>0</w:t>
            </w:r>
          </w:p>
        </w:tc>
      </w:tr>
      <w:tr w:rsidR="00E23E47" w:rsidRPr="002D4375" w14:paraId="2E097A01" w14:textId="77777777" w:rsidTr="00B53787">
        <w:tc>
          <w:tcPr>
            <w:tcW w:w="1927" w:type="pct"/>
          </w:tcPr>
          <w:p w14:paraId="563FB00D" w14:textId="2B22D77F" w:rsidR="00E23E47" w:rsidRPr="002D4375" w:rsidRDefault="00CE49C1" w:rsidP="00511911">
            <w:pPr>
              <w:spacing w:after="80"/>
              <w:rPr>
                <w:rFonts w:cstheme="minorHAnsi"/>
              </w:rPr>
            </w:pPr>
            <w:r w:rsidRPr="002D4375">
              <w:rPr>
                <w:rFonts w:cstheme="minorHAnsi"/>
              </w:rPr>
              <w:t>GL_ONE</w:t>
            </w:r>
          </w:p>
        </w:tc>
        <w:tc>
          <w:tcPr>
            <w:tcW w:w="3073" w:type="pct"/>
          </w:tcPr>
          <w:p w14:paraId="6451B7EA" w14:textId="090553F4" w:rsidR="00E23E47" w:rsidRPr="002D4375" w:rsidRDefault="00B13980" w:rsidP="00511911">
            <w:pPr>
              <w:spacing w:after="80"/>
              <w:rPr>
                <w:rFonts w:cstheme="minorHAnsi"/>
              </w:rPr>
            </w:pPr>
            <w:r w:rsidRPr="002D4375">
              <w:rPr>
                <w:rFonts w:cstheme="minorHAnsi"/>
              </w:rPr>
              <w:t>1</w:t>
            </w:r>
          </w:p>
        </w:tc>
      </w:tr>
      <w:tr w:rsidR="00E23E47" w:rsidRPr="002D4375" w14:paraId="28F90762" w14:textId="77777777" w:rsidTr="00B53787">
        <w:tc>
          <w:tcPr>
            <w:tcW w:w="1927" w:type="pct"/>
          </w:tcPr>
          <w:p w14:paraId="3C9A44B7" w14:textId="3CA4E351" w:rsidR="00E23E47" w:rsidRPr="002D4375" w:rsidRDefault="00CE49C1" w:rsidP="00511911">
            <w:pPr>
              <w:spacing w:after="80"/>
              <w:rPr>
                <w:rFonts w:cstheme="minorHAnsi"/>
              </w:rPr>
            </w:pPr>
            <w:r w:rsidRPr="002D4375">
              <w:rPr>
                <w:rFonts w:cstheme="minorHAnsi"/>
              </w:rPr>
              <w:t>GL_SRC_COLOR</w:t>
            </w:r>
          </w:p>
        </w:tc>
        <w:tc>
          <w:tcPr>
            <w:tcW w:w="3073" w:type="pct"/>
          </w:tcPr>
          <w:p w14:paraId="054AFDD8" w14:textId="7BA5D6F0" w:rsidR="00E23E47" w:rsidRPr="002D4375" w:rsidRDefault="00D92F6F" w:rsidP="00511911">
            <w:pPr>
              <w:spacing w:after="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Color</m:t>
                    </m:r>
                  </m:e>
                  <m:sub>
                    <m:r>
                      <w:rPr>
                        <w:rFonts w:ascii="Cambria Math" w:hAnsi="Cambria Math" w:cstheme="minorHAnsi"/>
                      </w:rPr>
                      <m:t>source</m:t>
                    </m:r>
                  </m:sub>
                </m:sSub>
              </m:oMath>
            </m:oMathPara>
          </w:p>
        </w:tc>
      </w:tr>
      <w:tr w:rsidR="00E23E47" w:rsidRPr="002D4375" w14:paraId="7809340F" w14:textId="77777777" w:rsidTr="00B53787">
        <w:tc>
          <w:tcPr>
            <w:tcW w:w="1927" w:type="pct"/>
          </w:tcPr>
          <w:p w14:paraId="749D121D" w14:textId="58AFBED2" w:rsidR="00E23E47" w:rsidRPr="002D4375" w:rsidRDefault="00D62287" w:rsidP="00511911">
            <w:pPr>
              <w:spacing w:after="80"/>
              <w:rPr>
                <w:rFonts w:cstheme="minorHAnsi"/>
              </w:rPr>
            </w:pPr>
            <w:r w:rsidRPr="002D4375">
              <w:rPr>
                <w:rFonts w:cstheme="minorHAnsi"/>
              </w:rPr>
              <w:t>GL_ONE_MINUS_SRC_COLOR</w:t>
            </w:r>
          </w:p>
        </w:tc>
        <w:tc>
          <w:tcPr>
            <w:tcW w:w="3073" w:type="pct"/>
          </w:tcPr>
          <w:p w14:paraId="48CCE8BB" w14:textId="7236B689" w:rsidR="00E23E47" w:rsidRPr="002D4375" w:rsidRDefault="00D92F6F" w:rsidP="00511911">
            <w:pPr>
              <w:spacing w:after="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(1,1,1,1)-</m:t>
                    </m:r>
                    <m:r>
                      <w:rPr>
                        <w:rFonts w:ascii="Cambria Math" w:hAnsi="Cambria Math" w:cstheme="minorHAnsi"/>
                      </w:rPr>
                      <m:t>Color</m:t>
                    </m:r>
                  </m:e>
                  <m:sub>
                    <m:r>
                      <w:rPr>
                        <w:rFonts w:ascii="Cambria Math" w:hAnsi="Cambria Math" w:cstheme="minorHAnsi"/>
                      </w:rPr>
                      <m:t>source</m:t>
                    </m:r>
                  </m:sub>
                </m:sSub>
              </m:oMath>
            </m:oMathPara>
          </w:p>
        </w:tc>
      </w:tr>
      <w:tr w:rsidR="00E23E47" w:rsidRPr="002D4375" w14:paraId="0288D377" w14:textId="77777777" w:rsidTr="00B53787">
        <w:tc>
          <w:tcPr>
            <w:tcW w:w="1927" w:type="pct"/>
          </w:tcPr>
          <w:p w14:paraId="141F1365" w14:textId="6B8FFB2A" w:rsidR="00E23E47" w:rsidRPr="002D4375" w:rsidRDefault="00D62287" w:rsidP="00511911">
            <w:pPr>
              <w:spacing w:after="80"/>
              <w:rPr>
                <w:rFonts w:cstheme="minorHAnsi"/>
              </w:rPr>
            </w:pPr>
            <w:r w:rsidRPr="002D4375">
              <w:rPr>
                <w:rFonts w:cstheme="minorHAnsi"/>
              </w:rPr>
              <w:t>GL_DST_COLOR</w:t>
            </w:r>
          </w:p>
        </w:tc>
        <w:tc>
          <w:tcPr>
            <w:tcW w:w="3073" w:type="pct"/>
          </w:tcPr>
          <w:p w14:paraId="0737CB8F" w14:textId="77410AA1" w:rsidR="00E23E47" w:rsidRPr="002D4375" w:rsidRDefault="00D92F6F" w:rsidP="00511911">
            <w:pPr>
              <w:spacing w:after="80"/>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Color</m:t>
                    </m:r>
                  </m:e>
                  <m:sub>
                    <m:r>
                      <w:rPr>
                        <w:rFonts w:ascii="Cambria Math" w:hAnsi="Cambria Math" w:cstheme="minorHAnsi"/>
                      </w:rPr>
                      <m:t>dest</m:t>
                    </m:r>
                  </m:sub>
                </m:sSub>
              </m:oMath>
            </m:oMathPara>
          </w:p>
        </w:tc>
      </w:tr>
      <w:tr w:rsidR="00E23E47" w:rsidRPr="002D4375" w14:paraId="2D73A9A8" w14:textId="77777777" w:rsidTr="00B53787">
        <w:tc>
          <w:tcPr>
            <w:tcW w:w="1927" w:type="pct"/>
          </w:tcPr>
          <w:p w14:paraId="56253DA4" w14:textId="6B638155" w:rsidR="00E23E47" w:rsidRPr="002D4375" w:rsidRDefault="00D62287" w:rsidP="00511911">
            <w:pPr>
              <w:spacing w:after="80"/>
              <w:rPr>
                <w:rFonts w:cstheme="minorHAnsi"/>
              </w:rPr>
            </w:pPr>
            <w:r w:rsidRPr="002D4375">
              <w:rPr>
                <w:rFonts w:cstheme="minorHAnsi"/>
              </w:rPr>
              <w:t>GL_ONE_MINUS_DST_COLOR</w:t>
            </w:r>
          </w:p>
        </w:tc>
        <w:tc>
          <w:tcPr>
            <w:tcW w:w="3073" w:type="pct"/>
          </w:tcPr>
          <w:p w14:paraId="6DBAAC5F" w14:textId="20B6517A" w:rsidR="00E23E47" w:rsidRPr="002D4375" w:rsidRDefault="00D92F6F" w:rsidP="00511911">
            <w:pPr>
              <w:spacing w:after="80"/>
              <w:rPr>
                <w:rFonts w:cstheme="minorHAnsi"/>
              </w:rPr>
            </w:pPr>
            <m:oMathPara>
              <m:oMathParaPr>
                <m:jc m:val="left"/>
              </m:oMathParaPr>
              <m:oMath>
                <m:d>
                  <m:dPr>
                    <m:ctrlPr>
                      <w:rPr>
                        <w:rFonts w:ascii="Cambria Math" w:hAnsi="Cambria Math" w:cstheme="minorHAnsi"/>
                        <w:i/>
                      </w:rPr>
                    </m:ctrlPr>
                  </m:dPr>
                  <m:e>
                    <m:r>
                      <w:rPr>
                        <w:rFonts w:ascii="Cambria Math" w:hAnsi="Cambria Math" w:cstheme="minorHAnsi"/>
                      </w:rPr>
                      <m:t>1,1,1,1</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Color</m:t>
                    </m:r>
                  </m:e>
                  <m:sub>
                    <m:r>
                      <w:rPr>
                        <w:rFonts w:ascii="Cambria Math" w:hAnsi="Cambria Math" w:cstheme="minorHAnsi"/>
                      </w:rPr>
                      <m:t>dest</m:t>
                    </m:r>
                  </m:sub>
                </m:sSub>
              </m:oMath>
            </m:oMathPara>
          </w:p>
        </w:tc>
      </w:tr>
      <w:tr w:rsidR="00E23E47" w:rsidRPr="002D4375" w14:paraId="3A35AA33" w14:textId="77777777" w:rsidTr="00B53787">
        <w:tc>
          <w:tcPr>
            <w:tcW w:w="1927" w:type="pct"/>
          </w:tcPr>
          <w:p w14:paraId="4940504C" w14:textId="3E7A5A52" w:rsidR="00E23E47" w:rsidRPr="002D4375" w:rsidRDefault="00D62287" w:rsidP="00511911">
            <w:pPr>
              <w:spacing w:after="80"/>
              <w:rPr>
                <w:rFonts w:cstheme="minorHAnsi"/>
              </w:rPr>
            </w:pPr>
            <w:r w:rsidRPr="002D4375">
              <w:rPr>
                <w:rFonts w:cstheme="minorHAnsi"/>
              </w:rPr>
              <w:t>GL_SRC_ALPHA</w:t>
            </w:r>
          </w:p>
        </w:tc>
        <w:tc>
          <w:tcPr>
            <w:tcW w:w="3073" w:type="pct"/>
          </w:tcPr>
          <w:p w14:paraId="43554B47" w14:textId="16F5EBE4" w:rsidR="00E23E47" w:rsidRPr="002D4375" w:rsidRDefault="005F2BF2" w:rsidP="00511911">
            <w:pPr>
              <w:spacing w:after="80"/>
              <w:rPr>
                <w:rFonts w:cstheme="minorHAnsi"/>
              </w:rPr>
            </w:pPr>
            <m:oMathPara>
              <m:oMathParaPr>
                <m:jc m:val="left"/>
              </m:oMathParaP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eastAsiaTheme="minorEastAsia"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m:t>
                </m:r>
              </m:oMath>
            </m:oMathPara>
          </w:p>
        </w:tc>
      </w:tr>
      <w:tr w:rsidR="00E23E47" w:rsidRPr="002D4375" w14:paraId="5AC968E2" w14:textId="77777777" w:rsidTr="00B53787">
        <w:tc>
          <w:tcPr>
            <w:tcW w:w="1927" w:type="pct"/>
          </w:tcPr>
          <w:p w14:paraId="37CF4457" w14:textId="725C3559" w:rsidR="00E23E47" w:rsidRPr="002D4375" w:rsidRDefault="00945F9F" w:rsidP="00511911">
            <w:pPr>
              <w:spacing w:after="80"/>
              <w:rPr>
                <w:rFonts w:cstheme="minorHAnsi"/>
              </w:rPr>
            </w:pPr>
            <w:r w:rsidRPr="002D4375">
              <w:rPr>
                <w:rFonts w:cstheme="minorHAnsi"/>
              </w:rPr>
              <w:t>GL_ONE_MINUS_SRC_ALPHA</w:t>
            </w:r>
          </w:p>
        </w:tc>
        <w:tc>
          <w:tcPr>
            <w:tcW w:w="3073" w:type="pct"/>
          </w:tcPr>
          <w:p w14:paraId="257D80F8" w14:textId="56CF4792" w:rsidR="00E23E47" w:rsidRPr="002D4375" w:rsidRDefault="00D92F6F" w:rsidP="00511911">
            <w:pPr>
              <w:spacing w:after="80"/>
              <w:rPr>
                <w:rFonts w:cstheme="minorHAnsi"/>
              </w:rPr>
            </w:pPr>
            <m:oMathPara>
              <m:oMathParaPr>
                <m:jc m:val="left"/>
              </m:oMathParaPr>
              <m:oMath>
                <m:d>
                  <m:dPr>
                    <m:ctrlPr>
                      <w:rPr>
                        <w:rFonts w:ascii="Cambria Math" w:hAnsi="Cambria Math" w:cstheme="minorHAnsi"/>
                        <w:i/>
                      </w:rPr>
                    </m:ctrlPr>
                  </m:dPr>
                  <m:e>
                    <m:r>
                      <w:rPr>
                        <w:rFonts w:ascii="Cambria Math" w:hAnsi="Cambria Math" w:cstheme="minorHAnsi"/>
                      </w:rPr>
                      <m:t>1,1,1,1</m:t>
                    </m:r>
                  </m:e>
                </m:d>
                <m:r>
                  <w:rPr>
                    <w:rFonts w:ascii="Cambria Math" w:hAnsi="Cambria Math" w:cstheme="minorHAnsi"/>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eastAsiaTheme="minorEastAsia"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source</m:t>
                    </m:r>
                  </m:sub>
                </m:sSub>
                <m:r>
                  <w:rPr>
                    <w:rFonts w:ascii="Cambria Math" w:hAnsi="Cambria Math" w:cstheme="minorHAnsi"/>
                  </w:rPr>
                  <m:t>)</m:t>
                </m:r>
              </m:oMath>
            </m:oMathPara>
          </w:p>
        </w:tc>
      </w:tr>
      <w:tr w:rsidR="00E23E47" w:rsidRPr="002D4375" w14:paraId="568F6E12" w14:textId="77777777" w:rsidTr="00B53787">
        <w:tc>
          <w:tcPr>
            <w:tcW w:w="1927" w:type="pct"/>
          </w:tcPr>
          <w:p w14:paraId="7BC9882E" w14:textId="37025B1A" w:rsidR="00E23E47" w:rsidRPr="002D4375" w:rsidRDefault="00945F9F" w:rsidP="00511911">
            <w:pPr>
              <w:spacing w:after="80"/>
              <w:rPr>
                <w:rFonts w:cstheme="minorHAnsi"/>
              </w:rPr>
            </w:pPr>
            <w:r w:rsidRPr="002D4375">
              <w:rPr>
                <w:rFonts w:cstheme="minorHAnsi"/>
              </w:rPr>
              <w:t>GL_DST_ALPHA</w:t>
            </w:r>
          </w:p>
        </w:tc>
        <w:tc>
          <w:tcPr>
            <w:tcW w:w="3073" w:type="pct"/>
          </w:tcPr>
          <w:p w14:paraId="7D7A43FE" w14:textId="41E691A0" w:rsidR="00E23E47" w:rsidRPr="002D4375" w:rsidRDefault="00A4087D" w:rsidP="00511911">
            <w:pPr>
              <w:spacing w:after="80"/>
              <w:rPr>
                <w:rFonts w:cstheme="minorHAnsi"/>
              </w:rPr>
            </w:pPr>
            <m:oMathPara>
              <m:oMathParaPr>
                <m:jc m:val="left"/>
              </m:oMathParaP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eastAsiaTheme="minorEastAsia"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m:t>
                </m:r>
              </m:oMath>
            </m:oMathPara>
          </w:p>
        </w:tc>
      </w:tr>
      <w:tr w:rsidR="00E23E47" w:rsidRPr="002D4375" w14:paraId="21E18CB8" w14:textId="77777777" w:rsidTr="00B53787">
        <w:tc>
          <w:tcPr>
            <w:tcW w:w="1927" w:type="pct"/>
          </w:tcPr>
          <w:p w14:paraId="577E79AF" w14:textId="12FE72B6" w:rsidR="00E23E47" w:rsidRPr="002D4375" w:rsidRDefault="00945F9F" w:rsidP="00511911">
            <w:pPr>
              <w:spacing w:after="80"/>
              <w:rPr>
                <w:rFonts w:cstheme="minorHAnsi"/>
              </w:rPr>
            </w:pPr>
            <w:r w:rsidRPr="002D4375">
              <w:rPr>
                <w:rFonts w:cstheme="minorHAnsi"/>
              </w:rPr>
              <w:lastRenderedPageBreak/>
              <w:t>GL_ONE_MINUS_DST_ALPHA</w:t>
            </w:r>
          </w:p>
        </w:tc>
        <w:tc>
          <w:tcPr>
            <w:tcW w:w="3073" w:type="pct"/>
          </w:tcPr>
          <w:p w14:paraId="2A0F23EA" w14:textId="1BF0416D" w:rsidR="00E23E47" w:rsidRPr="002D4375" w:rsidRDefault="00D92F6F" w:rsidP="00511911">
            <w:pPr>
              <w:spacing w:after="80"/>
              <w:rPr>
                <w:rFonts w:cstheme="minorHAnsi"/>
              </w:rPr>
            </w:pPr>
            <m:oMathPara>
              <m:oMathParaPr>
                <m:jc m:val="left"/>
              </m:oMathParaPr>
              <m:oMath>
                <m:d>
                  <m:dPr>
                    <m:ctrlPr>
                      <w:rPr>
                        <w:rFonts w:ascii="Cambria Math" w:hAnsi="Cambria Math" w:cstheme="minorHAnsi"/>
                        <w:i/>
                      </w:rPr>
                    </m:ctrlPr>
                  </m:dPr>
                  <m:e>
                    <m:r>
                      <w:rPr>
                        <w:rFonts w:ascii="Cambria Math" w:hAnsi="Cambria Math" w:cstheme="minorHAnsi"/>
                      </w:rPr>
                      <m:t>1,1,1,1</m:t>
                    </m:r>
                  </m:e>
                </m:d>
                <m:r>
                  <w:rPr>
                    <w:rFonts w:ascii="Cambria Math" w:hAnsi="Cambria Math" w:cstheme="minorHAnsi"/>
                  </w:rPr>
                  <m:t>-</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eastAsiaTheme="minorEastAsia"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dest</m:t>
                    </m:r>
                  </m:sub>
                </m:sSub>
                <m:r>
                  <w:rPr>
                    <w:rFonts w:ascii="Cambria Math" w:hAnsi="Cambria Math" w:cstheme="minorHAnsi"/>
                  </w:rPr>
                  <m:t>)</m:t>
                </m:r>
              </m:oMath>
            </m:oMathPara>
          </w:p>
        </w:tc>
      </w:tr>
    </w:tbl>
    <w:p w14:paraId="4E2E56B3" w14:textId="463498C4" w:rsidR="00046CFA" w:rsidRDefault="00046CFA" w:rsidP="00511911"/>
    <w:p w14:paraId="6AD581E6" w14:textId="19E6479C" w:rsidR="00FD22E1" w:rsidRDefault="00FD22E1" w:rsidP="00511911">
      <w:r>
        <w:t xml:space="preserve">You can experiment with </w:t>
      </w:r>
      <w:r w:rsidR="000067C3">
        <w:t xml:space="preserve">the blending options </w:t>
      </w:r>
      <w:r w:rsidR="00AE2831">
        <w:t xml:space="preserve">and see how </w:t>
      </w:r>
      <w:r w:rsidR="004046BB">
        <w:t xml:space="preserve">OpenGL handles it. </w:t>
      </w:r>
      <w:r w:rsidR="00D25607">
        <w:t>Blending in OpenGL is not difficult. There is only one thing to remember</w:t>
      </w:r>
      <w:r w:rsidR="00180956">
        <w:t>. Never break the order of execution:</w:t>
      </w:r>
    </w:p>
    <w:p w14:paraId="3255DACE" w14:textId="3ADE46AA" w:rsidR="00180956" w:rsidRDefault="00DF5C3B" w:rsidP="00A9052F">
      <w:pPr>
        <w:pStyle w:val="ListParagraph"/>
        <w:numPr>
          <w:ilvl w:val="0"/>
          <w:numId w:val="10"/>
        </w:numPr>
      </w:pPr>
      <w:r>
        <w:t xml:space="preserve">Render </w:t>
      </w:r>
      <w:r w:rsidR="00F666BC">
        <w:t>opaque objects</w:t>
      </w:r>
      <w:r w:rsidR="00F72539">
        <w:t>.</w:t>
      </w:r>
    </w:p>
    <w:p w14:paraId="3560F313" w14:textId="40F77986" w:rsidR="00F72539" w:rsidRDefault="00F666BC" w:rsidP="00A9052F">
      <w:pPr>
        <w:pStyle w:val="ListParagraph"/>
        <w:numPr>
          <w:ilvl w:val="0"/>
          <w:numId w:val="10"/>
        </w:numPr>
      </w:pPr>
      <w:r>
        <w:t>Render transparent objects sorted according to their distance from the view</w:t>
      </w:r>
      <w:r w:rsidR="00F72539">
        <w:t>er.</w:t>
      </w:r>
    </w:p>
    <w:p w14:paraId="45F77EFC" w14:textId="77777777" w:rsidR="00FD22E1" w:rsidRDefault="00FD22E1" w:rsidP="00511911"/>
    <w:p w14:paraId="2A9ED037" w14:textId="71A72116" w:rsidR="00527411" w:rsidRDefault="00C74078" w:rsidP="00511911">
      <w:pPr>
        <w:pStyle w:val="Heading3"/>
        <w:spacing w:before="0" w:after="80"/>
      </w:pPr>
      <w:r>
        <w:t xml:space="preserve">Face </w:t>
      </w:r>
      <w:r w:rsidR="002949DF">
        <w:t>culling</w:t>
      </w:r>
    </w:p>
    <w:p w14:paraId="33AD3377" w14:textId="69577AF1" w:rsidR="002949DF" w:rsidRDefault="00B53787" w:rsidP="00511911">
      <w:r>
        <w:rPr>
          <w:noProof/>
        </w:rPr>
        <w:drawing>
          <wp:anchor distT="0" distB="0" distL="114300" distR="114300" simplePos="0" relativeHeight="251684864" behindDoc="0" locked="0" layoutInCell="1" allowOverlap="1" wp14:anchorId="3E8EFA7C" wp14:editId="35392323">
            <wp:simplePos x="0" y="0"/>
            <wp:positionH relativeFrom="column">
              <wp:posOffset>4240530</wp:posOffset>
            </wp:positionH>
            <wp:positionV relativeFrom="paragraph">
              <wp:posOffset>288925</wp:posOffset>
            </wp:positionV>
            <wp:extent cx="2381250" cy="1352550"/>
            <wp:effectExtent l="0" t="0" r="0" b="0"/>
            <wp:wrapSquare wrapText="bothSides"/>
            <wp:docPr id="242" name="Graphic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Graphic 24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381250" cy="1352550"/>
                    </a:xfrm>
                    <a:prstGeom prst="rect">
                      <a:avLst/>
                    </a:prstGeom>
                  </pic:spPr>
                </pic:pic>
              </a:graphicData>
            </a:graphic>
          </wp:anchor>
        </w:drawing>
      </w:r>
      <w:r w:rsidR="000B5C26" w:rsidRPr="000B5C26">
        <w:t>The number of faces in 3D applications increases as the available computation power increases. The situation is getting worse as the complexity of the scene increases. The system has to perform all those tasks required raising the barrier even higher. If OpenGL could easily identi</w:t>
      </w:r>
      <w:r w:rsidR="000B5C26">
        <w:t>f</w:t>
      </w:r>
      <w:r w:rsidR="000B5C26" w:rsidRPr="000B5C26">
        <w:t>y which faces are actually facing away from the screen it could completely ignore them while drawing and speed the rest of the dra</w:t>
      </w:r>
      <w:r w:rsidR="000B5C26">
        <w:t>w</w:t>
      </w:r>
      <w:r w:rsidR="000B5C26" w:rsidRPr="000B5C26">
        <w:t>ing process dramatically.</w:t>
      </w:r>
    </w:p>
    <w:p w14:paraId="4B740717" w14:textId="59C49ED8" w:rsidR="000D79BC" w:rsidRDefault="009C328B" w:rsidP="00511911">
      <w:r>
        <w:rPr>
          <w:noProof/>
        </w:rPr>
        <mc:AlternateContent>
          <mc:Choice Requires="wps">
            <w:drawing>
              <wp:anchor distT="0" distB="0" distL="114300" distR="114300" simplePos="0" relativeHeight="251686912" behindDoc="0" locked="0" layoutInCell="1" allowOverlap="1" wp14:anchorId="5F8A7550" wp14:editId="252A6090">
                <wp:simplePos x="0" y="0"/>
                <wp:positionH relativeFrom="column">
                  <wp:posOffset>4243070</wp:posOffset>
                </wp:positionH>
                <wp:positionV relativeFrom="paragraph">
                  <wp:posOffset>566420</wp:posOffset>
                </wp:positionV>
                <wp:extent cx="2381250" cy="635"/>
                <wp:effectExtent l="0" t="0" r="0" b="635"/>
                <wp:wrapSquare wrapText="bothSides"/>
                <wp:docPr id="243" name="Text Box 243"/>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5FAD0187" w14:textId="245DCFDA" w:rsidR="008D598B" w:rsidRPr="00FB1A6B" w:rsidRDefault="008D598B" w:rsidP="00D24DF1">
                            <w:pPr>
                              <w:pStyle w:val="Caption"/>
                              <w:spacing w:after="40"/>
                              <w:rPr>
                                <w:noProof/>
                              </w:rPr>
                            </w:pPr>
                            <w:bookmarkStart w:id="12" w:name="_Ref70605055"/>
                            <w:r>
                              <w:t xml:space="preserve">Figure </w:t>
                            </w:r>
                            <w:fldSimple w:instr=" SEQ Figure \* ARABIC ">
                              <w:r w:rsidR="00B31F5F">
                                <w:rPr>
                                  <w:noProof/>
                                </w:rPr>
                                <w:t>11</w:t>
                              </w:r>
                            </w:fldSimple>
                            <w:bookmarkEnd w:id="12"/>
                            <w:r>
                              <w:t xml:space="preserve">: Clock and </w:t>
                            </w:r>
                            <w:r w:rsidR="009E4FF3">
                              <w:t>Counterclockwise</w:t>
                            </w:r>
                            <w:r>
                              <w:t xml:space="preserve"> definition of </w:t>
                            </w:r>
                            <w:r w:rsidR="00D24DF1">
                              <w:t xml:space="preserve">a </w:t>
                            </w:r>
                            <w:r>
                              <w:t>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A7550" id="Text Box 243" o:spid="_x0000_s1091" type="#_x0000_t202" style="position:absolute;margin-left:334.1pt;margin-top:44.6pt;width:18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" stroked="f">
                <v:textbox style="mso-fit-shape-to-text:t" inset="0,0,0,0">
                  <w:txbxContent>
                    <w:p w14:paraId="5FAD0187" w14:textId="245DCFDA" w:rsidR="008D598B" w:rsidRPr="00FB1A6B" w:rsidRDefault="008D598B" w:rsidP="00D24DF1">
                      <w:pPr>
                        <w:pStyle w:val="Caption"/>
                        <w:spacing w:after="40"/>
                        <w:rPr>
                          <w:noProof/>
                        </w:rPr>
                      </w:pPr>
                      <w:bookmarkStart w:id="13" w:name="_Ref70605055"/>
                      <w:r>
                        <w:t xml:space="preserve">Figure </w:t>
                      </w:r>
                      <w:fldSimple w:instr=" SEQ Figure \* ARABIC ">
                        <w:r w:rsidR="00B31F5F">
                          <w:rPr>
                            <w:noProof/>
                          </w:rPr>
                          <w:t>11</w:t>
                        </w:r>
                      </w:fldSimple>
                      <w:bookmarkEnd w:id="13"/>
                      <w:r>
                        <w:t xml:space="preserve">: Clock and </w:t>
                      </w:r>
                      <w:r w:rsidR="009E4FF3">
                        <w:t>Counterclockwise</w:t>
                      </w:r>
                      <w:r>
                        <w:t xml:space="preserve"> definition of </w:t>
                      </w:r>
                      <w:r w:rsidR="00D24DF1">
                        <w:t xml:space="preserve">a </w:t>
                      </w:r>
                      <w:r>
                        <w:t>triangle</w:t>
                      </w:r>
                    </w:p>
                  </w:txbxContent>
                </v:textbox>
                <w10:wrap type="square"/>
              </v:shape>
            </w:pict>
          </mc:Fallback>
        </mc:AlternateContent>
      </w:r>
      <w:r w:rsidR="000D79BC">
        <w:t xml:space="preserve">We know that a great </w:t>
      </w:r>
      <w:r w:rsidR="007E727F">
        <w:t xml:space="preserve">part of the surface of </w:t>
      </w:r>
      <w:r w:rsidR="005D3CB2">
        <w:t>a</w:t>
      </w:r>
      <w:r w:rsidR="007E727F">
        <w:t xml:space="preserve"> solid object is invisible to us</w:t>
      </w:r>
      <w:r w:rsidR="00AA1F21">
        <w:t xml:space="preserve">. The part that faces away </w:t>
      </w:r>
      <w:r w:rsidR="00436FF3">
        <w:t>from us, the back of the object as we call it.</w:t>
      </w:r>
      <w:r w:rsidR="00704285">
        <w:t xml:space="preserve"> </w:t>
      </w:r>
      <w:r w:rsidR="004D4F3B">
        <w:t>The viewer never sees those faces</w:t>
      </w:r>
      <w:r w:rsidR="00D73382">
        <w:t>,</w:t>
      </w:r>
      <w:r w:rsidR="00073C94">
        <w:t xml:space="preserve"> and they usually measure</w:t>
      </w:r>
      <w:r w:rsidR="008812E0">
        <w:t xml:space="preserve"> more than 50% of the total number of faces we must draw in our scene.</w:t>
      </w:r>
      <w:r w:rsidR="00154C83">
        <w:t xml:space="preserve"> Imagine the amount of work </w:t>
      </w:r>
      <w:r w:rsidR="008B1FB4">
        <w:t xml:space="preserve">required to calculate how to draw things that will </w:t>
      </w:r>
      <w:r w:rsidR="00A81CEE">
        <w:t xml:space="preserve">finally be rejected because they are </w:t>
      </w:r>
      <w:r w:rsidR="007B6BBF">
        <w:t>behind other objects</w:t>
      </w:r>
      <w:r w:rsidR="00C4674C">
        <w:t xml:space="preserve">. </w:t>
      </w:r>
    </w:p>
    <w:p w14:paraId="3D45175F" w14:textId="67590015" w:rsidR="00C4674C" w:rsidRDefault="000545B3" w:rsidP="00511911">
      <w:r>
        <w:t xml:space="preserve">There is an easy way to define if </w:t>
      </w:r>
      <w:r w:rsidR="005B7C7A">
        <w:t xml:space="preserve">a face is </w:t>
      </w:r>
      <w:r w:rsidR="00654172">
        <w:t xml:space="preserve">pointing towards the viewer. </w:t>
      </w:r>
      <w:r w:rsidR="00DC24BB">
        <w:t xml:space="preserve">We will use </w:t>
      </w:r>
      <w:r w:rsidR="007A043B">
        <w:t>a simple triangle to illustrate the method.</w:t>
      </w:r>
      <w:r w:rsidR="0081118E">
        <w:t xml:space="preserve"> As you can see in </w:t>
      </w:r>
      <w:r w:rsidR="0081118E">
        <w:fldChar w:fldCharType="begin"/>
      </w:r>
      <w:r w:rsidR="0081118E">
        <w:instrText xml:space="preserve"> REF _Ref70605055 \h </w:instrText>
      </w:r>
      <w:r w:rsidR="0081118E">
        <w:fldChar w:fldCharType="separate"/>
      </w:r>
      <w:r w:rsidR="00B31F5F">
        <w:t xml:space="preserve">Figure </w:t>
      </w:r>
      <w:r w:rsidR="00B31F5F">
        <w:rPr>
          <w:noProof/>
        </w:rPr>
        <w:t>11</w:t>
      </w:r>
      <w:r w:rsidR="0081118E">
        <w:fldChar w:fldCharType="end"/>
      </w:r>
      <w:r w:rsidR="0081118E">
        <w:t xml:space="preserve">, </w:t>
      </w:r>
      <w:r w:rsidR="00F86093">
        <w:t>we can define the triangle issuing its vertices in a counter clock</w:t>
      </w:r>
      <w:r w:rsidR="000A272B">
        <w:t xml:space="preserve"> or </w:t>
      </w:r>
      <w:r w:rsidR="00F40BF0">
        <w:t>clockwise</w:t>
      </w:r>
      <w:r w:rsidR="000A272B">
        <w:t xml:space="preserve"> manner</w:t>
      </w:r>
      <w:r w:rsidR="00F40BF0">
        <w:t xml:space="preserve">. If we </w:t>
      </w:r>
      <w:r w:rsidR="007E5E8B">
        <w:t>define all our triangles consistently</w:t>
      </w:r>
      <w:r w:rsidR="0071768B">
        <w:t xml:space="preserve">, then the triangles in the back facing surfaces </w:t>
      </w:r>
      <w:r w:rsidR="004117AC">
        <w:t xml:space="preserve">will be drawn the opposite way due to the </w:t>
      </w:r>
      <w:r w:rsidR="002245E6">
        <w:t xml:space="preserve">space </w:t>
      </w:r>
      <w:r w:rsidR="004117AC">
        <w:t>transformation</w:t>
      </w:r>
      <w:r w:rsidR="002245E6">
        <w:t>. This is a clear sign that we can</w:t>
      </w:r>
      <w:r w:rsidR="00672BDC">
        <w:t xml:space="preserve"> skip them</w:t>
      </w:r>
      <w:r w:rsidR="0087606B">
        <w:t>.</w:t>
      </w:r>
    </w:p>
    <w:p w14:paraId="203DD552" w14:textId="38D87AB7" w:rsidR="00065FAB" w:rsidRDefault="00AA683E" w:rsidP="00511911">
      <w:r>
        <w:t xml:space="preserve">We can </w:t>
      </w:r>
      <w:r w:rsidR="00B9288E">
        <w:t>‘tell’ OpenGL which rotation is front facing and which is back facing</w:t>
      </w:r>
      <w:r w:rsidR="003930E0">
        <w:t xml:space="preserve">, as well as </w:t>
      </w:r>
      <w:r w:rsidR="00DE44BC">
        <w:t>which is to be omitted from drawing</w:t>
      </w:r>
      <w:r w:rsidR="00F25B4A">
        <w:t xml:space="preserve">. I prefer to </w:t>
      </w:r>
      <w:r w:rsidR="00E266F4">
        <w:t xml:space="preserve">define </w:t>
      </w:r>
      <w:r w:rsidR="004D4F3B">
        <w:t>counterclockwise</w:t>
      </w:r>
      <w:r w:rsidR="00E266F4">
        <w:t xml:space="preserve"> as the positive rotation</w:t>
      </w:r>
      <w:r w:rsidR="009F3FCD">
        <w:t xml:space="preserve"> because it follows the </w:t>
      </w:r>
      <w:r w:rsidR="00D85FFA">
        <w:t>right-hand</w:t>
      </w:r>
      <w:r w:rsidR="009F3FCD">
        <w:t xml:space="preserve"> rule</w:t>
      </w:r>
      <w:r w:rsidR="004D656A">
        <w:t xml:space="preserve"> which I find </w:t>
      </w:r>
      <w:r w:rsidR="00D85FFA">
        <w:t>helpful</w:t>
      </w:r>
      <w:r w:rsidR="004D656A">
        <w:t xml:space="preserve"> </w:t>
      </w:r>
      <w:r w:rsidR="006351F7">
        <w:t xml:space="preserve">when setting up the calculations for my game. </w:t>
      </w:r>
      <w:r w:rsidR="001C58E2">
        <w:t>The basic rule is to be consistent</w:t>
      </w:r>
      <w:r w:rsidR="00544248">
        <w:t>,</w:t>
      </w:r>
      <w:r w:rsidR="008126A6">
        <w:t xml:space="preserve"> and you can follow any rule you feel more comfortable with.</w:t>
      </w:r>
    </w:p>
    <w:p w14:paraId="7DE8183B" w14:textId="2518FC52" w:rsidR="00ED3E54" w:rsidRDefault="00594417" w:rsidP="00511911">
      <w:r>
        <w:t>T</w:t>
      </w:r>
      <w:r w:rsidR="00CB0722">
        <w:t xml:space="preserve">o achieve </w:t>
      </w:r>
      <w:r w:rsidR="006662B6">
        <w:t xml:space="preserve">back face culling is </w:t>
      </w:r>
      <w:r w:rsidR="00D85FFA">
        <w:t>easy</w:t>
      </w:r>
      <w:r w:rsidR="006662B6">
        <w:t xml:space="preserve">. We start by </w:t>
      </w:r>
      <w:r w:rsidR="001F5FBC">
        <w:t>enabling the feature in OpenG</w:t>
      </w:r>
      <w:r w:rsidR="00793553">
        <w:t>L.</w:t>
      </w:r>
    </w:p>
    <w:p w14:paraId="722B4500" w14:textId="6889DFA5" w:rsidR="00793553" w:rsidRDefault="00793553" w:rsidP="00511911">
      <w:r>
        <w:rPr>
          <w:noProof/>
        </w:rPr>
        <mc:AlternateContent>
          <mc:Choice Requires="wps">
            <w:drawing>
              <wp:inline distT="0" distB="0" distL="0" distR="0" wp14:anchorId="0C55A791" wp14:editId="4E57A4E0">
                <wp:extent cx="6619875" cy="1404620"/>
                <wp:effectExtent l="0" t="0" r="28575" b="22225"/>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404620"/>
                        </a:xfrm>
                        <a:prstGeom prst="rect">
                          <a:avLst/>
                        </a:prstGeom>
                        <a:noFill/>
                        <a:ln w="9525">
                          <a:solidFill>
                            <a:srgbClr val="000000"/>
                          </a:solidFill>
                          <a:miter lim="800000"/>
                          <a:headEnd/>
                          <a:tailEnd/>
                        </a:ln>
                      </wps:spPr>
                      <wps:txbx>
                        <w:txbxContent>
                          <w:p w14:paraId="26662929" w14:textId="33CF482A" w:rsidR="00793553" w:rsidRPr="002D4375" w:rsidRDefault="00793553" w:rsidP="00793553">
                            <w:pPr>
                              <w:spacing w:after="0"/>
                              <w:rPr>
                                <w:sz w:val="20"/>
                                <w:szCs w:val="20"/>
                              </w:rPr>
                            </w:pPr>
                            <w:r w:rsidRPr="002D4375">
                              <w:rPr>
                                <w:rFonts w:ascii="Consolas" w:hAnsi="Consolas" w:cs="Consolas"/>
                                <w:color w:val="000000"/>
                                <w:sz w:val="20"/>
                                <w:szCs w:val="20"/>
                              </w:rPr>
                              <w:t>glEnable(</w:t>
                            </w:r>
                            <w:r w:rsidRPr="002D4375">
                              <w:rPr>
                                <w:rFonts w:ascii="Consolas" w:hAnsi="Consolas" w:cs="Consolas"/>
                                <w:color w:val="6F008A"/>
                                <w:sz w:val="20"/>
                                <w:szCs w:val="20"/>
                              </w:rPr>
                              <w:t>GL_CULL_FACE</w:t>
                            </w:r>
                            <w:r w:rsidRPr="002D437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0C55A791" id="_x0000_s1092" type="#_x0000_t202" style="width:52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" filled="f">
                <v:textbox style="mso-fit-shape-to-text:t">
                  <w:txbxContent>
                    <w:p w14:paraId="26662929" w14:textId="33CF482A" w:rsidR="00793553" w:rsidRPr="002D4375" w:rsidRDefault="00793553" w:rsidP="00793553">
                      <w:pPr>
                        <w:spacing w:after="0"/>
                        <w:rPr>
                          <w:sz w:val="20"/>
                          <w:szCs w:val="20"/>
                        </w:rPr>
                      </w:pPr>
                      <w:r w:rsidRPr="002D4375">
                        <w:rPr>
                          <w:rFonts w:ascii="Consolas" w:hAnsi="Consolas" w:cs="Consolas"/>
                          <w:color w:val="000000"/>
                          <w:sz w:val="20"/>
                          <w:szCs w:val="20"/>
                        </w:rPr>
                        <w:t>glEnable(</w:t>
                      </w:r>
                      <w:r w:rsidRPr="002D4375">
                        <w:rPr>
                          <w:rFonts w:ascii="Consolas" w:hAnsi="Consolas" w:cs="Consolas"/>
                          <w:color w:val="6F008A"/>
                          <w:sz w:val="20"/>
                          <w:szCs w:val="20"/>
                        </w:rPr>
                        <w:t>GL_CULL_FACE</w:t>
                      </w:r>
                      <w:r w:rsidRPr="002D4375">
                        <w:rPr>
                          <w:rFonts w:ascii="Consolas" w:hAnsi="Consolas" w:cs="Consolas"/>
                          <w:color w:val="000000"/>
                          <w:sz w:val="20"/>
                          <w:szCs w:val="20"/>
                        </w:rPr>
                        <w:t>);</w:t>
                      </w:r>
                    </w:p>
                  </w:txbxContent>
                </v:textbox>
                <w10:anchorlock/>
              </v:shape>
            </w:pict>
          </mc:Fallback>
        </mc:AlternateContent>
      </w:r>
    </w:p>
    <w:p w14:paraId="4A17C9F6" w14:textId="3710993D" w:rsidR="007A043B" w:rsidRDefault="007C0A98" w:rsidP="00511911">
      <w:r>
        <w:t xml:space="preserve">Then we </w:t>
      </w:r>
      <w:r w:rsidR="006922D8">
        <w:t>define which rotation faces front</w:t>
      </w:r>
      <w:r w:rsidR="00BD20A3">
        <w:t>, and which we want to draw, front facing, back facing or both.</w:t>
      </w:r>
    </w:p>
    <w:p w14:paraId="12D3922E" w14:textId="3F576F4D" w:rsidR="00BD20A3" w:rsidRDefault="00754ED0" w:rsidP="00511911">
      <w:r>
        <w:rPr>
          <w:noProof/>
        </w:rPr>
        <mc:AlternateContent>
          <mc:Choice Requires="wps">
            <w:drawing>
              <wp:inline distT="0" distB="0" distL="0" distR="0" wp14:anchorId="28CAACF2" wp14:editId="07EA90AD">
                <wp:extent cx="6619875" cy="1404620"/>
                <wp:effectExtent l="0" t="0" r="28575" b="1270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404620"/>
                        </a:xfrm>
                        <a:prstGeom prst="rect">
                          <a:avLst/>
                        </a:prstGeom>
                        <a:noFill/>
                        <a:ln w="9525">
                          <a:solidFill>
                            <a:srgbClr val="000000"/>
                          </a:solidFill>
                          <a:miter lim="800000"/>
                          <a:headEnd/>
                          <a:tailEnd/>
                        </a:ln>
                      </wps:spPr>
                      <wps:txbx>
                        <w:txbxContent>
                          <w:p w14:paraId="631D3FE2" w14:textId="03CE01E2" w:rsidR="00754ED0" w:rsidRPr="002D4375" w:rsidRDefault="00754ED0" w:rsidP="00754ED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glFrontFace(</w:t>
                            </w:r>
                            <w:r w:rsidRPr="002D4375">
                              <w:rPr>
                                <w:rFonts w:ascii="Consolas" w:hAnsi="Consolas" w:cs="Consolas"/>
                                <w:color w:val="6F008A"/>
                                <w:sz w:val="20"/>
                                <w:szCs w:val="20"/>
                              </w:rPr>
                              <w:t>GL_CCW</w:t>
                            </w:r>
                            <w:r w:rsidRPr="002D4375">
                              <w:rPr>
                                <w:rFonts w:ascii="Consolas" w:hAnsi="Consolas" w:cs="Consolas"/>
                                <w:color w:val="000000"/>
                                <w:sz w:val="20"/>
                                <w:szCs w:val="20"/>
                              </w:rPr>
                              <w:t>);</w:t>
                            </w:r>
                          </w:p>
                          <w:p w14:paraId="3617937A" w14:textId="2D5E745D" w:rsidR="00754ED0" w:rsidRPr="002D4375" w:rsidRDefault="00754ED0" w:rsidP="00754ED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glPolygonMode(</w:t>
                            </w:r>
                            <w:r w:rsidRPr="002D4375">
                              <w:rPr>
                                <w:rFonts w:ascii="Consolas" w:hAnsi="Consolas" w:cs="Consolas"/>
                                <w:color w:val="6F008A"/>
                                <w:sz w:val="20"/>
                                <w:szCs w:val="20"/>
                              </w:rPr>
                              <w:t>GL_FRONT</w:t>
                            </w:r>
                            <w:r w:rsidRPr="002D4375">
                              <w:rPr>
                                <w:rFonts w:ascii="Consolas" w:hAnsi="Consolas" w:cs="Consolas"/>
                                <w:color w:val="000000"/>
                                <w:sz w:val="20"/>
                                <w:szCs w:val="20"/>
                              </w:rPr>
                              <w:t>, draw_mode);</w:t>
                            </w:r>
                          </w:p>
                        </w:txbxContent>
                      </wps:txbx>
                      <wps:bodyPr rot="0" vert="horz" wrap="square" lIns="91440" tIns="45720" rIns="91440" bIns="45720" anchor="t" anchorCtr="0">
                        <a:spAutoFit/>
                      </wps:bodyPr>
                    </wps:wsp>
                  </a:graphicData>
                </a:graphic>
              </wp:inline>
            </w:drawing>
          </mc:Choice>
          <mc:Fallback>
            <w:pict>
              <v:shape w14:anchorId="28CAACF2" id="_x0000_s1093" type="#_x0000_t202" style="width:52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" filled="f">
                <v:textbox style="mso-fit-shape-to-text:t">
                  <w:txbxContent>
                    <w:p w14:paraId="631D3FE2" w14:textId="03CE01E2" w:rsidR="00754ED0" w:rsidRPr="002D4375" w:rsidRDefault="00754ED0" w:rsidP="00754ED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glFrontFace(</w:t>
                      </w:r>
                      <w:r w:rsidRPr="002D4375">
                        <w:rPr>
                          <w:rFonts w:ascii="Consolas" w:hAnsi="Consolas" w:cs="Consolas"/>
                          <w:color w:val="6F008A"/>
                          <w:sz w:val="20"/>
                          <w:szCs w:val="20"/>
                        </w:rPr>
                        <w:t>GL_CCW</w:t>
                      </w:r>
                      <w:r w:rsidRPr="002D4375">
                        <w:rPr>
                          <w:rFonts w:ascii="Consolas" w:hAnsi="Consolas" w:cs="Consolas"/>
                          <w:color w:val="000000"/>
                          <w:sz w:val="20"/>
                          <w:szCs w:val="20"/>
                        </w:rPr>
                        <w:t>);</w:t>
                      </w:r>
                    </w:p>
                    <w:p w14:paraId="3617937A" w14:textId="2D5E745D" w:rsidR="00754ED0" w:rsidRPr="002D4375" w:rsidRDefault="00754ED0" w:rsidP="00754ED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glPolygonMode(</w:t>
                      </w:r>
                      <w:r w:rsidRPr="002D4375">
                        <w:rPr>
                          <w:rFonts w:ascii="Consolas" w:hAnsi="Consolas" w:cs="Consolas"/>
                          <w:color w:val="6F008A"/>
                          <w:sz w:val="20"/>
                          <w:szCs w:val="20"/>
                        </w:rPr>
                        <w:t>GL_FRONT</w:t>
                      </w:r>
                      <w:r w:rsidRPr="002D4375">
                        <w:rPr>
                          <w:rFonts w:ascii="Consolas" w:hAnsi="Consolas" w:cs="Consolas"/>
                          <w:color w:val="000000"/>
                          <w:sz w:val="20"/>
                          <w:szCs w:val="20"/>
                        </w:rPr>
                        <w:t>, draw_mode);</w:t>
                      </w:r>
                    </w:p>
                  </w:txbxContent>
                </v:textbox>
                <w10:anchorlock/>
              </v:shape>
            </w:pict>
          </mc:Fallback>
        </mc:AlternateContent>
      </w:r>
    </w:p>
    <w:p w14:paraId="1855BDEF" w14:textId="42714676" w:rsidR="00754ED0" w:rsidRDefault="00491783" w:rsidP="00511911">
      <w:r>
        <w:t xml:space="preserve">The benefit of using this technique </w:t>
      </w:r>
      <w:r w:rsidR="00852B74">
        <w:t xml:space="preserve">in small programs like the samples of this book is negligible. </w:t>
      </w:r>
      <w:r w:rsidR="00E34698">
        <w:t xml:space="preserve">As the points and faces count increases though </w:t>
      </w:r>
      <w:r w:rsidR="00323041">
        <w:t>it makes a huge difference</w:t>
      </w:r>
      <w:r w:rsidR="007C28EB">
        <w:t>.</w:t>
      </w:r>
    </w:p>
    <w:p w14:paraId="0EA8E82C" w14:textId="2E611AED" w:rsidR="003B3CB2" w:rsidRDefault="003B3CB2" w:rsidP="00511911"/>
    <w:p w14:paraId="5E52B004" w14:textId="56AF7F3C" w:rsidR="00520738" w:rsidRDefault="00163E29" w:rsidP="00511911">
      <w:pPr>
        <w:pStyle w:val="Heading3"/>
        <w:spacing w:before="0" w:after="80"/>
      </w:pPr>
      <w:r>
        <w:t>Cubemap</w:t>
      </w:r>
      <w:r w:rsidR="00E454C3">
        <w:t xml:space="preserve"> </w:t>
      </w:r>
      <w:r>
        <w:t>/</w:t>
      </w:r>
      <w:r w:rsidR="00E454C3">
        <w:t xml:space="preserve"> </w:t>
      </w:r>
      <w:r w:rsidR="00AE2204">
        <w:t>Skybox</w:t>
      </w:r>
    </w:p>
    <w:p w14:paraId="22EE7C2E" w14:textId="77777777" w:rsidR="002E56BC" w:rsidRDefault="002E56BC" w:rsidP="00511911">
      <w:r>
        <w:t xml:space="preserve">Cubemaps simplify the texture we can apply on a cube, hence the name cubemap. It is an easy way to draw the distant horizon, the sky above and the earth below. </w:t>
      </w:r>
    </w:p>
    <w:p w14:paraId="321EB02D" w14:textId="6C982643" w:rsidR="002E56BC" w:rsidRDefault="002E56BC" w:rsidP="00511911">
      <w:r>
        <w:t>Imagine yourself being in a huge cubic box, the faces of which display carefully selected images of the surrounding environment, creating a panorama of whatever is around us.</w:t>
      </w:r>
    </w:p>
    <w:p w14:paraId="5E59826A" w14:textId="40F53545" w:rsidR="002E56BC" w:rsidRDefault="002E56BC" w:rsidP="00511911">
      <w:r>
        <w:t xml:space="preserve">These are the steps we need to follow to create a cubemap. The first step is to generate a texture, just like any other texture by calling the glGenTextures function. Then we </w:t>
      </w:r>
      <w:r w:rsidR="00D85FFA">
        <w:t>must</w:t>
      </w:r>
      <w:r>
        <w:t xml:space="preserve"> activate this texture by binding it with glBindTexture. Here is the first difference from ordinary textures. Instead of using the GL_TEXTURE_2D parameter, we use the GL_TEXTURE_CUBE_MAP. This is used in all the texture functions we use for the cubemap.</w:t>
      </w:r>
    </w:p>
    <w:p w14:paraId="2AED1512" w14:textId="6DABE3DD" w:rsidR="002E56BC" w:rsidRDefault="002E56BC" w:rsidP="00511911">
      <w:r>
        <w:lastRenderedPageBreak/>
        <w:t xml:space="preserve">The next step is to load the images. Loading the images has no new feature to talk about. After loading the </w:t>
      </w:r>
      <w:r w:rsidR="004D4F3B">
        <w:t>images,</w:t>
      </w:r>
      <w:r>
        <w:t xml:space="preserve"> we store them in OpenGL using glTexImage2D. The first parameter of this function is one of the cube face ids. Let me explain this in more detail.</w:t>
      </w:r>
    </w:p>
    <w:p w14:paraId="644E10FA" w14:textId="77777777" w:rsidR="002E56BC" w:rsidRDefault="002E56BC" w:rsidP="00511911">
      <w:r>
        <w:t>The first value defined in OpenGL is GL_TEXTURE_CUBE_MAP_POSITIVE_X. This means that the corresponding image will be used for the face lying on the YZ plane and has positive X coordinate. The five other values are GL_TEXTURE_CUBE_MAP_NEGATIVE_X, GL_TEXTURE_CUBE_MAP_POSITIVE_Y, GL_TEXTURE_CUBE_MAP_NEGATIVE_Y, GL_TEXTURE_CUBE_MAP_POSITIVE_Z, GL_TEXTURE_CUBE_MAP_NEGATIVE_Z, mapping the other five faces.</w:t>
      </w:r>
    </w:p>
    <w:p w14:paraId="21EE44ED" w14:textId="1DF2A522" w:rsidR="002E56BC" w:rsidRDefault="002E56BC" w:rsidP="00511911">
      <w:r>
        <w:t>At the end we have created a texture with six layers, as referred to in OpenGL documentation. Each layer has an ID based on its location and is assigned a texture image.</w:t>
      </w:r>
    </w:p>
    <w:p w14:paraId="25B1019B" w14:textId="26347A65" w:rsidR="007F4825" w:rsidRDefault="002E56BC" w:rsidP="00511911">
      <w:r>
        <w:t xml:space="preserve">The coordinate system for cubemaps used internally by OpenGL is left-handed. So positive X points to the RIGHT, positive Y points UP, and positive Z points to the from the viewer to the screen. On the other hand, our game engine uses a right-handed coordinate system. This combination creates a problem when displaying cubemaps. The textures are rotated by </w:t>
      </w:r>
      <m:oMath>
        <m:sSup>
          <m:sSupPr>
            <m:ctrlPr>
              <w:rPr>
                <w:rFonts w:ascii="Cambria Math" w:hAnsi="Cambria Math"/>
                <w:i/>
              </w:rPr>
            </m:ctrlPr>
          </m:sSupPr>
          <m:e>
            <m:r>
              <w:rPr>
                <w:rFonts w:ascii="Cambria Math" w:hAnsi="Cambria Math"/>
              </w:rPr>
              <m:t>180</m:t>
            </m:r>
          </m:e>
          <m:sup>
            <m:r>
              <w:rPr>
                <w:rFonts w:ascii="Cambria Math" w:hAnsi="Cambria Math"/>
              </w:rPr>
              <m:t>°</m:t>
            </m:r>
          </m:sup>
        </m:sSup>
      </m:oMath>
      <w:r>
        <w:t xml:space="preserve"> and left and right are swapped. To fix this we rotate the images after we have loaded them, and we swap the left and right images.</w:t>
      </w:r>
    </w:p>
    <w:p w14:paraId="0D21D3B3" w14:textId="32FDFCB8" w:rsidR="00FF71EB" w:rsidRDefault="002C49FE" w:rsidP="00511911">
      <w:r>
        <w:t xml:space="preserve">Here is the code that loads the texture images </w:t>
      </w:r>
      <w:r w:rsidR="00A16211">
        <w:t>for the cubemap.</w:t>
      </w:r>
    </w:p>
    <w:p w14:paraId="54D50040" w14:textId="23D82B4C" w:rsidR="00A16211" w:rsidRDefault="00A16211" w:rsidP="00511911">
      <w:r>
        <w:rPr>
          <w:noProof/>
        </w:rPr>
        <mc:AlternateContent>
          <mc:Choice Requires="wps">
            <w:drawing>
              <wp:inline distT="0" distB="0" distL="0" distR="0" wp14:anchorId="1EE42321" wp14:editId="3A56CC92">
                <wp:extent cx="6629400" cy="1404620"/>
                <wp:effectExtent l="0" t="0" r="19050" b="25400"/>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6A768995"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glGenTextures(1, &amp;textureID);</w:t>
                            </w:r>
                          </w:p>
                          <w:p w14:paraId="6088FEA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glBindTexture(</w:t>
                            </w:r>
                            <w:r w:rsidRPr="002D4375">
                              <w:rPr>
                                <w:rFonts w:ascii="Consolas" w:hAnsi="Consolas" w:cs="Consolas"/>
                                <w:color w:val="6F008A"/>
                                <w:sz w:val="20"/>
                                <w:szCs w:val="20"/>
                              </w:rPr>
                              <w:t>GL_TEXTURE_CUBE_MAP</w:t>
                            </w:r>
                            <w:r w:rsidRPr="002D4375">
                              <w:rPr>
                                <w:rFonts w:ascii="Consolas" w:hAnsi="Consolas" w:cs="Consolas"/>
                                <w:color w:val="000000"/>
                                <w:sz w:val="20"/>
                                <w:szCs w:val="20"/>
                              </w:rPr>
                              <w:t>, textureID);</w:t>
                            </w:r>
                          </w:p>
                          <w:p w14:paraId="029E519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p>
                          <w:p w14:paraId="1B949A15" w14:textId="28A18E1A"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for</w:t>
                            </w:r>
                            <w:r w:rsidRPr="002D4375">
                              <w:rPr>
                                <w:rFonts w:ascii="Consolas" w:hAnsi="Consolas" w:cs="Consolas"/>
                                <w:color w:val="000000"/>
                                <w:sz w:val="20"/>
                                <w:szCs w:val="20"/>
                              </w:rPr>
                              <w:t xml:space="preserve"> (</w:t>
                            </w:r>
                            <w:r w:rsidRPr="002D4375">
                              <w:rPr>
                                <w:rFonts w:ascii="Consolas" w:hAnsi="Consolas" w:cs="Consolas"/>
                                <w:color w:val="0000FF"/>
                                <w:sz w:val="20"/>
                                <w:szCs w:val="20"/>
                              </w:rPr>
                              <w:t>auto</w:t>
                            </w:r>
                            <w:r w:rsidRPr="002D4375">
                              <w:rPr>
                                <w:rFonts w:ascii="Consolas" w:hAnsi="Consolas" w:cs="Consolas"/>
                                <w:color w:val="000000"/>
                                <w:sz w:val="20"/>
                                <w:szCs w:val="20"/>
                              </w:rPr>
                              <w:t xml:space="preserve"> i = 0; i &lt; 6; i++)</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EE7C7BC"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2B91AF"/>
                                <w:sz w:val="20"/>
                                <w:szCs w:val="20"/>
                              </w:rPr>
                              <w:t>cg_image</w:t>
                            </w:r>
                            <w:r w:rsidRPr="002D4375">
                              <w:rPr>
                                <w:rFonts w:ascii="Consolas" w:hAnsi="Consolas" w:cs="Consolas"/>
                                <w:color w:val="000000"/>
                                <w:sz w:val="20"/>
                                <w:szCs w:val="20"/>
                              </w:rPr>
                              <w:t xml:space="preserve">* img = </w:t>
                            </w:r>
                            <w:r w:rsidRPr="002D4375">
                              <w:rPr>
                                <w:rFonts w:ascii="Consolas" w:hAnsi="Consolas" w:cs="Consolas"/>
                                <w:color w:val="0000FF"/>
                                <w:sz w:val="20"/>
                                <w:szCs w:val="20"/>
                              </w:rPr>
                              <w:t>new</w:t>
                            </w:r>
                            <w:r w:rsidRPr="002D4375">
                              <w:rPr>
                                <w:rFonts w:ascii="Consolas" w:hAnsi="Consolas" w:cs="Consolas"/>
                                <w:color w:val="000000"/>
                                <w:sz w:val="20"/>
                                <w:szCs w:val="20"/>
                              </w:rPr>
                              <w:t xml:space="preserve"> </w:t>
                            </w:r>
                            <w:r w:rsidRPr="002D4375">
                              <w:rPr>
                                <w:rFonts w:ascii="Consolas" w:hAnsi="Consolas" w:cs="Consolas"/>
                                <w:color w:val="2B91AF"/>
                                <w:sz w:val="20"/>
                                <w:szCs w:val="20"/>
                              </w:rPr>
                              <w:t>cg_image</w:t>
                            </w:r>
                            <w:r w:rsidRPr="002D4375">
                              <w:rPr>
                                <w:rFonts w:ascii="Consolas" w:hAnsi="Consolas" w:cs="Consolas"/>
                                <w:color w:val="000000"/>
                                <w:sz w:val="20"/>
                                <w:szCs w:val="20"/>
                              </w:rPr>
                              <w:t>;</w:t>
                            </w:r>
                          </w:p>
                          <w:p w14:paraId="0CE6424E"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img-&gt;load(</w:t>
                            </w:r>
                            <w:r w:rsidRPr="002D4375">
                              <w:rPr>
                                <w:rFonts w:ascii="Consolas" w:hAnsi="Consolas" w:cs="Consolas"/>
                                <w:color w:val="808080"/>
                                <w:sz w:val="20"/>
                                <w:szCs w:val="20"/>
                              </w:rPr>
                              <w:t>faces</w:t>
                            </w:r>
                            <w:r w:rsidRPr="002D4375">
                              <w:rPr>
                                <w:rFonts w:ascii="Consolas" w:hAnsi="Consolas" w:cs="Consolas"/>
                                <w:color w:val="008080"/>
                                <w:sz w:val="20"/>
                                <w:szCs w:val="20"/>
                              </w:rPr>
                              <w:t>[</w:t>
                            </w:r>
                            <w:r w:rsidRPr="002D4375">
                              <w:rPr>
                                <w:rFonts w:ascii="Consolas" w:hAnsi="Consolas" w:cs="Consolas"/>
                                <w:color w:val="000000"/>
                                <w:sz w:val="20"/>
                                <w:szCs w:val="20"/>
                              </w:rPr>
                              <w:t>i</w:t>
                            </w:r>
                            <w:r w:rsidRPr="002D4375">
                              <w:rPr>
                                <w:rFonts w:ascii="Consolas" w:hAnsi="Consolas" w:cs="Consolas"/>
                                <w:color w:val="008080"/>
                                <w:sz w:val="20"/>
                                <w:szCs w:val="20"/>
                              </w:rPr>
                              <w:t>]</w:t>
                            </w:r>
                            <w:r w:rsidRPr="002D4375">
                              <w:rPr>
                                <w:rFonts w:ascii="Consolas" w:hAnsi="Consolas" w:cs="Consolas"/>
                                <w:color w:val="000000"/>
                                <w:sz w:val="20"/>
                                <w:szCs w:val="20"/>
                              </w:rPr>
                              <w:t>.c_str());</w:t>
                            </w:r>
                          </w:p>
                          <w:p w14:paraId="788A56FD"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the coordinate system for cubemaps is left-handed</w:t>
                            </w:r>
                          </w:p>
                          <w:p w14:paraId="6E383200"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and the coordinate system of our engine is right-handed</w:t>
                            </w:r>
                          </w:p>
                          <w:p w14:paraId="7CE32135" w14:textId="7FE4999C"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xml:space="preserve">// </w:t>
                            </w:r>
                            <w:r w:rsidR="009E4FF3" w:rsidRPr="002D4375">
                              <w:rPr>
                                <w:rFonts w:ascii="Consolas" w:hAnsi="Consolas" w:cs="Consolas"/>
                                <w:color w:val="008000"/>
                                <w:sz w:val="20"/>
                                <w:szCs w:val="20"/>
                              </w:rPr>
                              <w:t>so,</w:t>
                            </w:r>
                            <w:r w:rsidRPr="002D4375">
                              <w:rPr>
                                <w:rFonts w:ascii="Consolas" w:hAnsi="Consolas" w:cs="Consolas"/>
                                <w:color w:val="008000"/>
                                <w:sz w:val="20"/>
                                <w:szCs w:val="20"/>
                              </w:rPr>
                              <w:t xml:space="preserve"> we rotate the images by 180 degrees</w:t>
                            </w:r>
                          </w:p>
                          <w:p w14:paraId="307DEE2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img-&gt;rotate180();</w:t>
                            </w:r>
                          </w:p>
                          <w:p w14:paraId="6A2650C4"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glTexImage2D(</w:t>
                            </w:r>
                            <w:r w:rsidRPr="002D4375">
                              <w:rPr>
                                <w:rFonts w:ascii="Consolas" w:hAnsi="Consolas" w:cs="Consolas"/>
                                <w:color w:val="6F008A"/>
                                <w:sz w:val="20"/>
                                <w:szCs w:val="20"/>
                              </w:rPr>
                              <w:t>GL_TEXTURE_CUBE_MAP_POSITIVE_X</w:t>
                            </w:r>
                            <w:r w:rsidRPr="002D4375">
                              <w:rPr>
                                <w:rFonts w:ascii="Consolas" w:hAnsi="Consolas" w:cs="Consolas"/>
                                <w:color w:val="000000"/>
                                <w:sz w:val="20"/>
                                <w:szCs w:val="20"/>
                              </w:rPr>
                              <w:t xml:space="preserve"> + i, 0, img-&gt;format(), </w:t>
                            </w:r>
                          </w:p>
                          <w:p w14:paraId="190BE0E8" w14:textId="77777777" w:rsidR="00DD196E"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img-&gt;width(), img-&gt;height(), 0, img-&gt;format(), </w:t>
                            </w:r>
                          </w:p>
                          <w:p w14:paraId="5AF5600B" w14:textId="23C00AB1" w:rsidR="00952EF0" w:rsidRPr="002D4375" w:rsidRDefault="00DD196E"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6F008A"/>
                                <w:sz w:val="20"/>
                                <w:szCs w:val="20"/>
                              </w:rPr>
                              <w:t xml:space="preserve">        </w:t>
                            </w:r>
                            <w:r w:rsidR="00952EF0" w:rsidRPr="002D4375">
                              <w:rPr>
                                <w:rFonts w:ascii="Consolas" w:hAnsi="Consolas" w:cs="Consolas"/>
                                <w:color w:val="6F008A"/>
                                <w:sz w:val="20"/>
                                <w:szCs w:val="20"/>
                              </w:rPr>
                              <w:t>GL_UNSIGNED_BYTE</w:t>
                            </w:r>
                            <w:r w:rsidR="00952EF0" w:rsidRPr="002D4375">
                              <w:rPr>
                                <w:rFonts w:ascii="Consolas" w:hAnsi="Consolas" w:cs="Consolas"/>
                                <w:color w:val="000000"/>
                                <w:sz w:val="20"/>
                                <w:szCs w:val="20"/>
                              </w:rPr>
                              <w:t>, img-&gt;image());</w:t>
                            </w:r>
                          </w:p>
                          <w:p w14:paraId="127274F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delete</w:t>
                            </w:r>
                            <w:r w:rsidRPr="002D4375">
                              <w:rPr>
                                <w:rFonts w:ascii="Consolas" w:hAnsi="Consolas" w:cs="Consolas"/>
                                <w:color w:val="000000"/>
                                <w:sz w:val="20"/>
                                <w:szCs w:val="20"/>
                              </w:rPr>
                              <w:t xml:space="preserve"> img;</w:t>
                            </w:r>
                          </w:p>
                          <w:p w14:paraId="5EE7270E" w14:textId="7730E476" w:rsidR="00A16211" w:rsidRPr="002D4375" w:rsidRDefault="00952EF0" w:rsidP="00A16211">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EE42321" id="_x0000_s1094"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I706VAS&#10;AgAA/wMAAA4AAAAAAAAAAAAAAAAALgIAAGRycy9lMm9Eb2MueG1sUEsBAi0AFAAGAAgAAAAhANNV&#10;DNrbAAAABgEAAA8AAAAAAAAAAAAAAAAAbAQAAGRycy9kb3ducmV2LnhtbFBLBQYAAAAABAAEAPMA&#10;AAB0BQAAAAA=&#10;" filled="f">
                <v:textbox style="mso-fit-shape-to-text:t">
                  <w:txbxContent>
                    <w:p w14:paraId="6A768995"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glGenTextures(1, &amp;textureID);</w:t>
                      </w:r>
                    </w:p>
                    <w:p w14:paraId="6088FEA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glBindTexture(</w:t>
                      </w:r>
                      <w:r w:rsidRPr="002D4375">
                        <w:rPr>
                          <w:rFonts w:ascii="Consolas" w:hAnsi="Consolas" w:cs="Consolas"/>
                          <w:color w:val="6F008A"/>
                          <w:sz w:val="20"/>
                          <w:szCs w:val="20"/>
                        </w:rPr>
                        <w:t>GL_TEXTURE_CUBE_MAP</w:t>
                      </w:r>
                      <w:r w:rsidRPr="002D4375">
                        <w:rPr>
                          <w:rFonts w:ascii="Consolas" w:hAnsi="Consolas" w:cs="Consolas"/>
                          <w:color w:val="000000"/>
                          <w:sz w:val="20"/>
                          <w:szCs w:val="20"/>
                        </w:rPr>
                        <w:t>, textureID);</w:t>
                      </w:r>
                    </w:p>
                    <w:p w14:paraId="029E519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p>
                    <w:p w14:paraId="1B949A15" w14:textId="28A18E1A"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for</w:t>
                      </w:r>
                      <w:r w:rsidRPr="002D4375">
                        <w:rPr>
                          <w:rFonts w:ascii="Consolas" w:hAnsi="Consolas" w:cs="Consolas"/>
                          <w:color w:val="000000"/>
                          <w:sz w:val="20"/>
                          <w:szCs w:val="20"/>
                        </w:rPr>
                        <w:t xml:space="preserve"> (</w:t>
                      </w:r>
                      <w:r w:rsidRPr="002D4375">
                        <w:rPr>
                          <w:rFonts w:ascii="Consolas" w:hAnsi="Consolas" w:cs="Consolas"/>
                          <w:color w:val="0000FF"/>
                          <w:sz w:val="20"/>
                          <w:szCs w:val="20"/>
                        </w:rPr>
                        <w:t>auto</w:t>
                      </w:r>
                      <w:r w:rsidRPr="002D4375">
                        <w:rPr>
                          <w:rFonts w:ascii="Consolas" w:hAnsi="Consolas" w:cs="Consolas"/>
                          <w:color w:val="000000"/>
                          <w:sz w:val="20"/>
                          <w:szCs w:val="20"/>
                        </w:rPr>
                        <w:t xml:space="preserve"> i = 0; i &lt; 6; i++)</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EE7C7BC"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2B91AF"/>
                          <w:sz w:val="20"/>
                          <w:szCs w:val="20"/>
                        </w:rPr>
                        <w:t>cg_image</w:t>
                      </w:r>
                      <w:r w:rsidRPr="002D4375">
                        <w:rPr>
                          <w:rFonts w:ascii="Consolas" w:hAnsi="Consolas" w:cs="Consolas"/>
                          <w:color w:val="000000"/>
                          <w:sz w:val="20"/>
                          <w:szCs w:val="20"/>
                        </w:rPr>
                        <w:t xml:space="preserve">* img = </w:t>
                      </w:r>
                      <w:r w:rsidRPr="002D4375">
                        <w:rPr>
                          <w:rFonts w:ascii="Consolas" w:hAnsi="Consolas" w:cs="Consolas"/>
                          <w:color w:val="0000FF"/>
                          <w:sz w:val="20"/>
                          <w:szCs w:val="20"/>
                        </w:rPr>
                        <w:t>new</w:t>
                      </w:r>
                      <w:r w:rsidRPr="002D4375">
                        <w:rPr>
                          <w:rFonts w:ascii="Consolas" w:hAnsi="Consolas" w:cs="Consolas"/>
                          <w:color w:val="000000"/>
                          <w:sz w:val="20"/>
                          <w:szCs w:val="20"/>
                        </w:rPr>
                        <w:t xml:space="preserve"> </w:t>
                      </w:r>
                      <w:r w:rsidRPr="002D4375">
                        <w:rPr>
                          <w:rFonts w:ascii="Consolas" w:hAnsi="Consolas" w:cs="Consolas"/>
                          <w:color w:val="2B91AF"/>
                          <w:sz w:val="20"/>
                          <w:szCs w:val="20"/>
                        </w:rPr>
                        <w:t>cg_image</w:t>
                      </w:r>
                      <w:r w:rsidRPr="002D4375">
                        <w:rPr>
                          <w:rFonts w:ascii="Consolas" w:hAnsi="Consolas" w:cs="Consolas"/>
                          <w:color w:val="000000"/>
                          <w:sz w:val="20"/>
                          <w:szCs w:val="20"/>
                        </w:rPr>
                        <w:t>;</w:t>
                      </w:r>
                    </w:p>
                    <w:p w14:paraId="0CE6424E"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img-&gt;load(</w:t>
                      </w:r>
                      <w:r w:rsidRPr="002D4375">
                        <w:rPr>
                          <w:rFonts w:ascii="Consolas" w:hAnsi="Consolas" w:cs="Consolas"/>
                          <w:color w:val="808080"/>
                          <w:sz w:val="20"/>
                          <w:szCs w:val="20"/>
                        </w:rPr>
                        <w:t>faces</w:t>
                      </w:r>
                      <w:r w:rsidRPr="002D4375">
                        <w:rPr>
                          <w:rFonts w:ascii="Consolas" w:hAnsi="Consolas" w:cs="Consolas"/>
                          <w:color w:val="008080"/>
                          <w:sz w:val="20"/>
                          <w:szCs w:val="20"/>
                        </w:rPr>
                        <w:t>[</w:t>
                      </w:r>
                      <w:r w:rsidRPr="002D4375">
                        <w:rPr>
                          <w:rFonts w:ascii="Consolas" w:hAnsi="Consolas" w:cs="Consolas"/>
                          <w:color w:val="000000"/>
                          <w:sz w:val="20"/>
                          <w:szCs w:val="20"/>
                        </w:rPr>
                        <w:t>i</w:t>
                      </w:r>
                      <w:r w:rsidRPr="002D4375">
                        <w:rPr>
                          <w:rFonts w:ascii="Consolas" w:hAnsi="Consolas" w:cs="Consolas"/>
                          <w:color w:val="008080"/>
                          <w:sz w:val="20"/>
                          <w:szCs w:val="20"/>
                        </w:rPr>
                        <w:t>]</w:t>
                      </w:r>
                      <w:r w:rsidRPr="002D4375">
                        <w:rPr>
                          <w:rFonts w:ascii="Consolas" w:hAnsi="Consolas" w:cs="Consolas"/>
                          <w:color w:val="000000"/>
                          <w:sz w:val="20"/>
                          <w:szCs w:val="20"/>
                        </w:rPr>
                        <w:t>.c_str());</w:t>
                      </w:r>
                    </w:p>
                    <w:p w14:paraId="788A56FD"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the coordinate system for cubemaps is left-handed</w:t>
                      </w:r>
                    </w:p>
                    <w:p w14:paraId="6E383200"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and the coordinate system of our engine is right-handed</w:t>
                      </w:r>
                    </w:p>
                    <w:p w14:paraId="7CE32135" w14:textId="7FE4999C"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xml:space="preserve">// </w:t>
                      </w:r>
                      <w:r w:rsidR="009E4FF3" w:rsidRPr="002D4375">
                        <w:rPr>
                          <w:rFonts w:ascii="Consolas" w:hAnsi="Consolas" w:cs="Consolas"/>
                          <w:color w:val="008000"/>
                          <w:sz w:val="20"/>
                          <w:szCs w:val="20"/>
                        </w:rPr>
                        <w:t>so,</w:t>
                      </w:r>
                      <w:r w:rsidRPr="002D4375">
                        <w:rPr>
                          <w:rFonts w:ascii="Consolas" w:hAnsi="Consolas" w:cs="Consolas"/>
                          <w:color w:val="008000"/>
                          <w:sz w:val="20"/>
                          <w:szCs w:val="20"/>
                        </w:rPr>
                        <w:t xml:space="preserve"> we rotate the images by 180 degrees</w:t>
                      </w:r>
                    </w:p>
                    <w:p w14:paraId="307DEE2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img-&gt;rotate180();</w:t>
                      </w:r>
                    </w:p>
                    <w:p w14:paraId="6A2650C4"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glTexImage2D(</w:t>
                      </w:r>
                      <w:r w:rsidRPr="002D4375">
                        <w:rPr>
                          <w:rFonts w:ascii="Consolas" w:hAnsi="Consolas" w:cs="Consolas"/>
                          <w:color w:val="6F008A"/>
                          <w:sz w:val="20"/>
                          <w:szCs w:val="20"/>
                        </w:rPr>
                        <w:t>GL_TEXTURE_CUBE_MAP_POSITIVE_X</w:t>
                      </w:r>
                      <w:r w:rsidRPr="002D4375">
                        <w:rPr>
                          <w:rFonts w:ascii="Consolas" w:hAnsi="Consolas" w:cs="Consolas"/>
                          <w:color w:val="000000"/>
                          <w:sz w:val="20"/>
                          <w:szCs w:val="20"/>
                        </w:rPr>
                        <w:t xml:space="preserve"> + i, 0, img-&gt;format(), </w:t>
                      </w:r>
                    </w:p>
                    <w:p w14:paraId="190BE0E8" w14:textId="77777777" w:rsidR="00DD196E"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img-&gt;width(), img-&gt;height(), 0, img-&gt;format(), </w:t>
                      </w:r>
                    </w:p>
                    <w:p w14:paraId="5AF5600B" w14:textId="23C00AB1" w:rsidR="00952EF0" w:rsidRPr="002D4375" w:rsidRDefault="00DD196E"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6F008A"/>
                          <w:sz w:val="20"/>
                          <w:szCs w:val="20"/>
                        </w:rPr>
                        <w:t xml:space="preserve">        </w:t>
                      </w:r>
                      <w:r w:rsidR="00952EF0" w:rsidRPr="002D4375">
                        <w:rPr>
                          <w:rFonts w:ascii="Consolas" w:hAnsi="Consolas" w:cs="Consolas"/>
                          <w:color w:val="6F008A"/>
                          <w:sz w:val="20"/>
                          <w:szCs w:val="20"/>
                        </w:rPr>
                        <w:t>GL_UNSIGNED_BYTE</w:t>
                      </w:r>
                      <w:r w:rsidR="00952EF0" w:rsidRPr="002D4375">
                        <w:rPr>
                          <w:rFonts w:ascii="Consolas" w:hAnsi="Consolas" w:cs="Consolas"/>
                          <w:color w:val="000000"/>
                          <w:sz w:val="20"/>
                          <w:szCs w:val="20"/>
                        </w:rPr>
                        <w:t>, img-&gt;image());</w:t>
                      </w:r>
                    </w:p>
                    <w:p w14:paraId="127274F8" w14:textId="77777777" w:rsidR="00952EF0" w:rsidRPr="002D4375" w:rsidRDefault="00952EF0" w:rsidP="00952E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delete</w:t>
                      </w:r>
                      <w:r w:rsidRPr="002D4375">
                        <w:rPr>
                          <w:rFonts w:ascii="Consolas" w:hAnsi="Consolas" w:cs="Consolas"/>
                          <w:color w:val="000000"/>
                          <w:sz w:val="20"/>
                          <w:szCs w:val="20"/>
                        </w:rPr>
                        <w:t xml:space="preserve"> img;</w:t>
                      </w:r>
                    </w:p>
                    <w:p w14:paraId="5EE7270E" w14:textId="7730E476" w:rsidR="00A16211" w:rsidRPr="002D4375" w:rsidRDefault="00952EF0" w:rsidP="00A16211">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v:textbox>
                <w10:anchorlock/>
              </v:shape>
            </w:pict>
          </mc:Fallback>
        </mc:AlternateContent>
      </w:r>
    </w:p>
    <w:p w14:paraId="2AB40AF8" w14:textId="2302F704" w:rsidR="00461BB1" w:rsidRDefault="000E010E" w:rsidP="00511911">
      <w:pPr>
        <w:rPr>
          <w:rFonts w:eastAsiaTheme="minorEastAsia"/>
        </w:rPr>
      </w:pPr>
      <w:r>
        <w:rPr>
          <w:rFonts w:eastAsiaTheme="minorEastAsia"/>
        </w:rPr>
        <w:t xml:space="preserve">The naming and coordinate convention we need to follow when we use the underlying engine </w:t>
      </w:r>
      <w:r w:rsidR="00645EEF">
        <w:rPr>
          <w:rFonts w:eastAsiaTheme="minorEastAsia"/>
        </w:rPr>
        <w:t>to draw a skybox is as follows.</w:t>
      </w:r>
    </w:p>
    <w:tbl>
      <w:tblPr>
        <w:tblStyle w:val="TableGrid"/>
        <w:tblW w:w="5000" w:type="pct"/>
        <w:tblLook w:val="04A0" w:firstRow="1" w:lastRow="0" w:firstColumn="1" w:lastColumn="0" w:noHBand="0" w:noVBand="1"/>
      </w:tblPr>
      <w:tblGrid>
        <w:gridCol w:w="5228"/>
        <w:gridCol w:w="5228"/>
      </w:tblGrid>
      <w:tr w:rsidR="00045B1F" w14:paraId="281EF70E" w14:textId="77777777" w:rsidTr="009C328B">
        <w:tc>
          <w:tcPr>
            <w:tcW w:w="2500" w:type="pct"/>
          </w:tcPr>
          <w:p w14:paraId="658FC64B" w14:textId="0A0A830A" w:rsidR="00045B1F" w:rsidRDefault="00045B1F" w:rsidP="00511911">
            <w:pPr>
              <w:spacing w:after="80"/>
            </w:pPr>
            <w:r>
              <w:t xml:space="preserve">Coordinate </w:t>
            </w:r>
            <w:r w:rsidR="009474F9">
              <w:t>macro</w:t>
            </w:r>
          </w:p>
        </w:tc>
        <w:tc>
          <w:tcPr>
            <w:tcW w:w="2500" w:type="pct"/>
          </w:tcPr>
          <w:p w14:paraId="57B7254E" w14:textId="62037718" w:rsidR="00045B1F" w:rsidRDefault="009474F9" w:rsidP="00511911">
            <w:pPr>
              <w:spacing w:after="80"/>
            </w:pPr>
            <w:r>
              <w:t>Relative position</w:t>
            </w:r>
          </w:p>
        </w:tc>
      </w:tr>
      <w:tr w:rsidR="00045B1F" w14:paraId="3FB51054" w14:textId="77777777" w:rsidTr="009C328B">
        <w:tc>
          <w:tcPr>
            <w:tcW w:w="2500" w:type="pct"/>
          </w:tcPr>
          <w:p w14:paraId="46F8A622" w14:textId="3594C076" w:rsidR="00045B1F" w:rsidRDefault="00B85DB9" w:rsidP="00511911">
            <w:pPr>
              <w:spacing w:after="80"/>
            </w:pPr>
            <w:r w:rsidRPr="00B85DB9">
              <w:t>GL_TEXTURE_CUBE_MAP_POSITIVE_X</w:t>
            </w:r>
          </w:p>
        </w:tc>
        <w:tc>
          <w:tcPr>
            <w:tcW w:w="2500" w:type="pct"/>
          </w:tcPr>
          <w:p w14:paraId="4C0A3C38" w14:textId="7642447B" w:rsidR="00045B1F" w:rsidRDefault="00AC73A8" w:rsidP="00511911">
            <w:pPr>
              <w:spacing w:after="80"/>
            </w:pPr>
            <w:r>
              <w:t>Right</w:t>
            </w:r>
          </w:p>
        </w:tc>
      </w:tr>
      <w:tr w:rsidR="00045B1F" w14:paraId="2BD9D726" w14:textId="77777777" w:rsidTr="009C328B">
        <w:tc>
          <w:tcPr>
            <w:tcW w:w="2500" w:type="pct"/>
          </w:tcPr>
          <w:p w14:paraId="20403425" w14:textId="7E73D396" w:rsidR="00045B1F" w:rsidRDefault="00C77B9D" w:rsidP="00511911">
            <w:pPr>
              <w:spacing w:after="80"/>
            </w:pPr>
            <w:r w:rsidRPr="00C77B9D">
              <w:t>GL_TEXTURE_CUBE_MAP_NEGATIVE_X</w:t>
            </w:r>
          </w:p>
        </w:tc>
        <w:tc>
          <w:tcPr>
            <w:tcW w:w="2500" w:type="pct"/>
          </w:tcPr>
          <w:p w14:paraId="5A1D29CF" w14:textId="2F4EC699" w:rsidR="00045B1F" w:rsidRDefault="00AC73A8" w:rsidP="00511911">
            <w:pPr>
              <w:spacing w:after="80"/>
            </w:pPr>
            <w:r>
              <w:t>Left</w:t>
            </w:r>
          </w:p>
        </w:tc>
      </w:tr>
      <w:tr w:rsidR="00045B1F" w14:paraId="27D7C381" w14:textId="77777777" w:rsidTr="009C328B">
        <w:tc>
          <w:tcPr>
            <w:tcW w:w="2500" w:type="pct"/>
          </w:tcPr>
          <w:p w14:paraId="5F1F8453" w14:textId="76952F9E" w:rsidR="00045B1F" w:rsidRDefault="00C77B9D" w:rsidP="00511911">
            <w:pPr>
              <w:spacing w:after="80"/>
            </w:pPr>
            <w:r w:rsidRPr="00C77B9D">
              <w:t>GL_TEXTURE_CUBE_MAP_POSITIVE_Y</w:t>
            </w:r>
          </w:p>
        </w:tc>
        <w:tc>
          <w:tcPr>
            <w:tcW w:w="2500" w:type="pct"/>
          </w:tcPr>
          <w:p w14:paraId="572454D8" w14:textId="54C1E77C" w:rsidR="00045B1F" w:rsidRDefault="00AC73A8" w:rsidP="00511911">
            <w:pPr>
              <w:spacing w:after="80"/>
            </w:pPr>
            <w:r>
              <w:t>Up</w:t>
            </w:r>
          </w:p>
        </w:tc>
      </w:tr>
      <w:tr w:rsidR="00045B1F" w14:paraId="4E3CB49C" w14:textId="77777777" w:rsidTr="009C328B">
        <w:tc>
          <w:tcPr>
            <w:tcW w:w="2500" w:type="pct"/>
          </w:tcPr>
          <w:p w14:paraId="1B73E7F5" w14:textId="0FBB5308" w:rsidR="00045B1F" w:rsidRDefault="00C77B9D" w:rsidP="00511911">
            <w:pPr>
              <w:spacing w:after="80"/>
            </w:pPr>
            <w:r w:rsidRPr="00C77B9D">
              <w:t>GL_TEXTURE_CUBE_MAP_NEGATIVE_Y</w:t>
            </w:r>
          </w:p>
        </w:tc>
        <w:tc>
          <w:tcPr>
            <w:tcW w:w="2500" w:type="pct"/>
          </w:tcPr>
          <w:p w14:paraId="48966F68" w14:textId="06AB0933" w:rsidR="00045B1F" w:rsidRDefault="00AC73A8" w:rsidP="00511911">
            <w:pPr>
              <w:spacing w:after="80"/>
            </w:pPr>
            <w:r>
              <w:t>Down</w:t>
            </w:r>
          </w:p>
        </w:tc>
      </w:tr>
      <w:tr w:rsidR="00045B1F" w14:paraId="49B7AACA" w14:textId="77777777" w:rsidTr="009C328B">
        <w:tc>
          <w:tcPr>
            <w:tcW w:w="2500" w:type="pct"/>
          </w:tcPr>
          <w:p w14:paraId="09E9979F" w14:textId="41041BD6" w:rsidR="00045B1F" w:rsidRDefault="00C77B9D" w:rsidP="00511911">
            <w:pPr>
              <w:spacing w:after="80"/>
            </w:pPr>
            <w:r w:rsidRPr="00C77B9D">
              <w:t>GL_TEXTURE_CUBE_MAP_POSITIVE_Z</w:t>
            </w:r>
          </w:p>
        </w:tc>
        <w:tc>
          <w:tcPr>
            <w:tcW w:w="2500" w:type="pct"/>
          </w:tcPr>
          <w:p w14:paraId="616A6528" w14:textId="0D989904" w:rsidR="00045B1F" w:rsidRDefault="00AC73A8" w:rsidP="00511911">
            <w:pPr>
              <w:spacing w:after="80"/>
            </w:pPr>
            <w:r>
              <w:t>Front</w:t>
            </w:r>
          </w:p>
        </w:tc>
      </w:tr>
      <w:tr w:rsidR="00045B1F" w14:paraId="1655DCE4" w14:textId="77777777" w:rsidTr="009C328B">
        <w:tc>
          <w:tcPr>
            <w:tcW w:w="2500" w:type="pct"/>
          </w:tcPr>
          <w:p w14:paraId="261FD982" w14:textId="34D0CB8B" w:rsidR="00045B1F" w:rsidRDefault="00C77B9D" w:rsidP="00511911">
            <w:pPr>
              <w:spacing w:after="80"/>
            </w:pPr>
            <w:r w:rsidRPr="00C77B9D">
              <w:t>GL_TEXTURE_CUBE_MAP_NEGATIVE_Z</w:t>
            </w:r>
          </w:p>
        </w:tc>
        <w:tc>
          <w:tcPr>
            <w:tcW w:w="2500" w:type="pct"/>
          </w:tcPr>
          <w:p w14:paraId="2EE806B3" w14:textId="50EACC02" w:rsidR="00045B1F" w:rsidRDefault="00AC73A8" w:rsidP="00511911">
            <w:pPr>
              <w:spacing w:after="80"/>
            </w:pPr>
            <w:r>
              <w:t>Back</w:t>
            </w:r>
          </w:p>
        </w:tc>
      </w:tr>
    </w:tbl>
    <w:p w14:paraId="43CB1DCF" w14:textId="04EB669E" w:rsidR="00645EEF" w:rsidRDefault="008F3AE5" w:rsidP="00511911">
      <w:r>
        <w:t xml:space="preserve">Our </w:t>
      </w:r>
      <w:r w:rsidR="00A14BD0">
        <w:t xml:space="preserve">cubemap texture is now ready. The next thing </w:t>
      </w:r>
      <w:r w:rsidR="00F86134">
        <w:t xml:space="preserve">we are going to </w:t>
      </w:r>
      <w:r w:rsidR="009F14CB">
        <w:t xml:space="preserve">analyze is the </w:t>
      </w:r>
      <w:r w:rsidR="00F86134">
        <w:t>drawing of the skybox.</w:t>
      </w:r>
      <w:r w:rsidR="00FB0507">
        <w:t xml:space="preserve"> </w:t>
      </w:r>
      <w:r w:rsidR="005B45C8">
        <w:t xml:space="preserve">We expect drawing to be easy, after all this is the reason we use </w:t>
      </w:r>
      <w:r w:rsidR="009A237C">
        <w:t>this technique.</w:t>
      </w:r>
    </w:p>
    <w:p w14:paraId="55CC6C07" w14:textId="7718E650" w:rsidR="00D47B00" w:rsidRDefault="00986F3E" w:rsidP="00511911">
      <w:r>
        <w:t xml:space="preserve">And </w:t>
      </w:r>
      <w:r w:rsidR="003C3220">
        <w:t xml:space="preserve">it is </w:t>
      </w:r>
      <w:r w:rsidR="00D85FFA">
        <w:t>easy</w:t>
      </w:r>
      <w:r w:rsidR="003C3220">
        <w:t xml:space="preserve"> to use the skybox. To begin with all we need is the ver</w:t>
      </w:r>
      <w:r w:rsidR="00277E23">
        <w:t xml:space="preserve">tex coordinates. No texture mapping coordinates or </w:t>
      </w:r>
      <w:r w:rsidR="00A225AA">
        <w:t xml:space="preserve">vertex normal are required. Since </w:t>
      </w:r>
      <w:r w:rsidR="00EF1DB3">
        <w:t xml:space="preserve">our object is a simple cube and the texture maps directly to the vertices of each </w:t>
      </w:r>
      <w:r w:rsidR="00FF195F">
        <w:t xml:space="preserve">face, OpenGL can easily choose the correct image and </w:t>
      </w:r>
      <w:r w:rsidR="00CA2BD3">
        <w:t>mapping based on the vertex coordinates alone.</w:t>
      </w:r>
    </w:p>
    <w:p w14:paraId="5A8393D0" w14:textId="6AD3A20D" w:rsidR="00CA2BD3" w:rsidRDefault="00CA2BD3" w:rsidP="00511911">
      <w:r>
        <w:t xml:space="preserve">The other thing we need is the </w:t>
      </w:r>
      <w:r w:rsidR="00D27643">
        <w:t xml:space="preserve">location and </w:t>
      </w:r>
      <w:r w:rsidR="00470AD6">
        <w:t xml:space="preserve">orientation </w:t>
      </w:r>
      <w:r w:rsidR="00D27643">
        <w:t>of the camera</w:t>
      </w:r>
      <w:r w:rsidR="00470AD6">
        <w:t xml:space="preserve">, the point in space we are looking to, and the </w:t>
      </w:r>
      <w:r w:rsidR="00171D6C">
        <w:t>angle of our field of view.</w:t>
      </w:r>
      <w:r w:rsidR="00AE13EF">
        <w:t xml:space="preserve"> In other </w:t>
      </w:r>
      <w:r w:rsidR="004D4F3B">
        <w:t>words,</w:t>
      </w:r>
      <w:r w:rsidR="00AE13EF">
        <w:t xml:space="preserve"> the </w:t>
      </w:r>
      <w:r w:rsidR="00AE13EF" w:rsidRPr="00AE13EF">
        <w:rPr>
          <w:i/>
          <w:iCs/>
        </w:rPr>
        <w:t>view</w:t>
      </w:r>
      <w:r w:rsidR="00AE13EF">
        <w:t xml:space="preserve"> and </w:t>
      </w:r>
      <w:r w:rsidR="00AE13EF" w:rsidRPr="00AE13EF">
        <w:rPr>
          <w:i/>
          <w:iCs/>
        </w:rPr>
        <w:t>camera</w:t>
      </w:r>
      <w:r w:rsidR="00AE13EF">
        <w:t xml:space="preserve"> matrices.</w:t>
      </w:r>
      <w:r w:rsidR="003D00AE">
        <w:t xml:space="preserve"> </w:t>
      </w:r>
      <w:r w:rsidR="005A6528">
        <w:t xml:space="preserve">We should note here that we </w:t>
      </w:r>
      <w:r w:rsidR="004D4F3B">
        <w:t>removed</w:t>
      </w:r>
      <w:r w:rsidR="00E74905">
        <w:t xml:space="preserve"> the positioning part from the camera matrix. This is done </w:t>
      </w:r>
      <w:r w:rsidR="00F67C5B">
        <w:t>because we are placing our viewer in the center of the cube</w:t>
      </w:r>
      <w:r w:rsidR="002C4468">
        <w:t xml:space="preserve">, which is supposed to be </w:t>
      </w:r>
      <w:r w:rsidR="00D85FFA">
        <w:t>big</w:t>
      </w:r>
      <w:r w:rsidR="00332F28">
        <w:t>.</w:t>
      </w:r>
    </w:p>
    <w:p w14:paraId="2A094FF1" w14:textId="4F54671C" w:rsidR="00332F28" w:rsidRDefault="00332F28" w:rsidP="00511911">
      <w:r>
        <w:lastRenderedPageBreak/>
        <w:t xml:space="preserve">The </w:t>
      </w:r>
      <w:r w:rsidR="0013708C">
        <w:t xml:space="preserve">viewer matrix </w:t>
      </w:r>
      <w:r w:rsidR="00D85FFA">
        <w:t>defines</w:t>
      </w:r>
      <w:r w:rsidR="0013708C">
        <w:t xml:space="preserve"> the view vector which is used </w:t>
      </w:r>
      <w:r w:rsidR="008E7B52">
        <w:t xml:space="preserve">by OpenGL to determine the fragment of the </w:t>
      </w:r>
      <w:r w:rsidR="00A63CCD">
        <w:t>texture to render. It will automatically select the image or layer to use</w:t>
      </w:r>
      <w:r w:rsidR="00160A33">
        <w:t xml:space="preserve"> and apply all the necessary transformations</w:t>
      </w:r>
      <w:r w:rsidR="00430BF6">
        <w:t xml:space="preserve">. The shader code is </w:t>
      </w:r>
      <w:r w:rsidR="00AF0478">
        <w:t xml:space="preserve">in the </w:t>
      </w:r>
      <w:r w:rsidR="00AF0478">
        <w:rPr>
          <w:i/>
          <w:iCs/>
        </w:rPr>
        <w:t>cg_skybox.cpp</w:t>
      </w:r>
      <w:r w:rsidR="00AF0478">
        <w:t xml:space="preserve"> file for easier </w:t>
      </w:r>
      <w:r w:rsidR="00DC4CEF">
        <w:t xml:space="preserve">installation of the </w:t>
      </w:r>
      <w:r w:rsidR="00C821BA">
        <w:t>engine and the samples.</w:t>
      </w:r>
    </w:p>
    <w:p w14:paraId="0D9EE823" w14:textId="5AD664BC" w:rsidR="00C821BA" w:rsidRDefault="00C821BA" w:rsidP="00511911">
      <w:r>
        <w:rPr>
          <w:noProof/>
        </w:rPr>
        <mc:AlternateContent>
          <mc:Choice Requires="wps">
            <w:drawing>
              <wp:inline distT="0" distB="0" distL="0" distR="0" wp14:anchorId="6DE35CFB" wp14:editId="04C090B6">
                <wp:extent cx="6629400" cy="4015409"/>
                <wp:effectExtent l="0" t="0" r="19050" b="23495"/>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015409"/>
                        </a:xfrm>
                        <a:prstGeom prst="rect">
                          <a:avLst/>
                        </a:prstGeom>
                        <a:noFill/>
                        <a:ln w="9525">
                          <a:solidFill>
                            <a:srgbClr val="000000"/>
                          </a:solidFill>
                          <a:miter lim="800000"/>
                          <a:headEnd/>
                          <a:tailEnd/>
                        </a:ln>
                      </wps:spPr>
                      <wps:txbx>
                        <w:txbxContent>
                          <w:p w14:paraId="125022BC" w14:textId="3725623E" w:rsidR="00BC2685" w:rsidRPr="002D4375" w:rsidRDefault="00BC2685"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the skybox vertex shader</w:t>
                            </w:r>
                          </w:p>
                          <w:p w14:paraId="0947F71A" w14:textId="779B0D0A"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28DF5040"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1A167CB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0)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aPos;</w:t>
                            </w:r>
                          </w:p>
                          <w:p w14:paraId="6BBC6887"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view;</w:t>
                            </w:r>
                          </w:p>
                          <w:p w14:paraId="3602E54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28228D5E"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texCoords;</w:t>
                            </w:r>
                          </w:p>
                          <w:p w14:paraId="509607F2"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06741ABD" w14:textId="5C23BE1E"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F32871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vertex coordinates are used for texture coordinates</w:t>
                            </w:r>
                          </w:p>
                          <w:p w14:paraId="40768E8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texCoords = aPos;</w:t>
                            </w:r>
                          </w:p>
                          <w:p w14:paraId="1F46717D"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vec4 pos = view * vec4(aPos, 1.0);</w:t>
                            </w:r>
                          </w:p>
                          <w:p w14:paraId="6C7C94D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gl_Position = pos.xyww;</w:t>
                            </w:r>
                          </w:p>
                          <w:p w14:paraId="0266BA13"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p w14:paraId="39FD26C5" w14:textId="3036AF8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3CF8A110" w14:textId="70E67B24" w:rsidR="00BC2685" w:rsidRPr="002D4375" w:rsidRDefault="00BC2685"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the skybox fragment shader</w:t>
                            </w:r>
                          </w:p>
                          <w:p w14:paraId="3FC5326E"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0B2C6ECB"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42A32A80"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texCoords;</w:t>
                            </w:r>
                          </w:p>
                          <w:p w14:paraId="08A258A7"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samplerCube cg_skybox;</w:t>
                            </w:r>
                          </w:p>
                          <w:p w14:paraId="572FC493"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5E95274C"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vec4 color;</w:t>
                            </w:r>
                          </w:p>
                          <w:p w14:paraId="1B117E08"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2CA096AE" w14:textId="1E4B32C5"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7C1583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w:t>
                            </w:r>
                            <w:r w:rsidRPr="002D4375">
                              <w:rPr>
                                <w:rFonts w:ascii="Consolas" w:hAnsi="Consolas" w:cs="Consolas"/>
                                <w:color w:val="0000FF"/>
                                <w:sz w:val="20"/>
                                <w:szCs w:val="20"/>
                              </w:rPr>
                              <w:t>texture</w:t>
                            </w:r>
                            <w:r w:rsidRPr="002D4375">
                              <w:rPr>
                                <w:rFonts w:ascii="Consolas" w:hAnsi="Consolas" w:cs="Consolas"/>
                                <w:color w:val="000000"/>
                                <w:sz w:val="20"/>
                                <w:szCs w:val="20"/>
                              </w:rPr>
                              <w:t>(cg_skybox, texCoords);</w:t>
                            </w:r>
                          </w:p>
                          <w:p w14:paraId="64437D1F" w14:textId="1FB3419F" w:rsidR="00C821BA"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6DE35CFB" id="_x0000_s1095" type="#_x0000_t202" style="width:522pt;height:3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" filled="f">
                <v:textbox>
                  <w:txbxContent>
                    <w:p w14:paraId="125022BC" w14:textId="3725623E" w:rsidR="00BC2685" w:rsidRPr="002D4375" w:rsidRDefault="00BC2685"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the skybox vertex shader</w:t>
                      </w:r>
                    </w:p>
                    <w:p w14:paraId="0947F71A" w14:textId="779B0D0A"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28DF5040"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1A167CB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0)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aPos;</w:t>
                      </w:r>
                    </w:p>
                    <w:p w14:paraId="6BBC6887"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view;</w:t>
                      </w:r>
                    </w:p>
                    <w:p w14:paraId="3602E54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28228D5E"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texCoords;</w:t>
                      </w:r>
                    </w:p>
                    <w:p w14:paraId="509607F2"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06741ABD" w14:textId="5C23BE1E"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F32871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vertex coordinates are used for texture coordinates</w:t>
                      </w:r>
                    </w:p>
                    <w:p w14:paraId="40768E8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texCoords = aPos;</w:t>
                      </w:r>
                    </w:p>
                    <w:p w14:paraId="1F46717D"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vec4 pos = view * vec4(aPos, 1.0);</w:t>
                      </w:r>
                    </w:p>
                    <w:p w14:paraId="6C7C94D6"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gl_Position = pos.xyww;</w:t>
                      </w:r>
                    </w:p>
                    <w:p w14:paraId="0266BA13"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p w14:paraId="39FD26C5" w14:textId="3036AF8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3CF8A110" w14:textId="70E67B24" w:rsidR="00BC2685" w:rsidRPr="002D4375" w:rsidRDefault="00BC2685"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the skybox fragment shader</w:t>
                      </w:r>
                    </w:p>
                    <w:p w14:paraId="3FC5326E"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0B2C6ECB"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42A32A80"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texCoords;</w:t>
                      </w:r>
                    </w:p>
                    <w:p w14:paraId="08A258A7"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samplerCube cg_skybox;</w:t>
                      </w:r>
                    </w:p>
                    <w:p w14:paraId="572FC493"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5E95274C"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vec4 color;</w:t>
                      </w:r>
                    </w:p>
                    <w:p w14:paraId="1B117E08"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p>
                    <w:p w14:paraId="2CA096AE" w14:textId="1E4B32C5"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27C1583F" w14:textId="77777777" w:rsidR="0046561E"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w:t>
                      </w:r>
                      <w:r w:rsidRPr="002D4375">
                        <w:rPr>
                          <w:rFonts w:ascii="Consolas" w:hAnsi="Consolas" w:cs="Consolas"/>
                          <w:color w:val="0000FF"/>
                          <w:sz w:val="20"/>
                          <w:szCs w:val="20"/>
                        </w:rPr>
                        <w:t>texture</w:t>
                      </w:r>
                      <w:r w:rsidRPr="002D4375">
                        <w:rPr>
                          <w:rFonts w:ascii="Consolas" w:hAnsi="Consolas" w:cs="Consolas"/>
                          <w:color w:val="000000"/>
                          <w:sz w:val="20"/>
                          <w:szCs w:val="20"/>
                        </w:rPr>
                        <w:t>(cg_skybox, texCoords);</w:t>
                      </w:r>
                    </w:p>
                    <w:p w14:paraId="64437D1F" w14:textId="1FB3419F" w:rsidR="00C821BA" w:rsidRPr="002D4375" w:rsidRDefault="0046561E" w:rsidP="0046561E">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v:textbox>
                <w10:anchorlock/>
              </v:shape>
            </w:pict>
          </mc:Fallback>
        </mc:AlternateContent>
      </w:r>
    </w:p>
    <w:p w14:paraId="35913B79" w14:textId="1FA36A59" w:rsidR="00C821BA" w:rsidRDefault="00C821BA" w:rsidP="00511911"/>
    <w:p w14:paraId="6D899873" w14:textId="0E914203" w:rsidR="00427E23" w:rsidRDefault="00427E23" w:rsidP="00511911">
      <w:pPr>
        <w:pStyle w:val="Heading3"/>
        <w:spacing w:before="0" w:after="80"/>
      </w:pPr>
      <w:r>
        <w:t>Environment mapping</w:t>
      </w:r>
    </w:p>
    <w:p w14:paraId="2ECD9F6B" w14:textId="69E944AD" w:rsidR="00283DFD" w:rsidRDefault="00283DFD" w:rsidP="00511911">
      <w:r>
        <w:t xml:space="preserve">We can dramatically improve </w:t>
      </w:r>
      <w:r w:rsidR="00CB2BA9">
        <w:t xml:space="preserve">our drawing and make it more realistic if we </w:t>
      </w:r>
      <w:r w:rsidR="00592112">
        <w:t xml:space="preserve">calculate the reflections of the environment onto the surfaces of our objects. </w:t>
      </w:r>
      <w:r w:rsidR="00A27C7A">
        <w:t xml:space="preserve">The technique is called </w:t>
      </w:r>
      <w:r w:rsidR="00D85FFA">
        <w:rPr>
          <w:i/>
          <w:iCs/>
        </w:rPr>
        <w:t>raytracing,</w:t>
      </w:r>
      <w:r w:rsidR="00A27C7A">
        <w:t xml:space="preserve"> </w:t>
      </w:r>
      <w:r w:rsidR="00711555">
        <w:t xml:space="preserve">and it is a simulation of whatever </w:t>
      </w:r>
      <w:r w:rsidR="00D85FFA">
        <w:t>happens</w:t>
      </w:r>
      <w:r w:rsidR="00D93CB4">
        <w:t xml:space="preserve"> in nature.</w:t>
      </w:r>
    </w:p>
    <w:p w14:paraId="3B49F33C" w14:textId="7FBC61E5" w:rsidR="00D93CB4" w:rsidRPr="00A27C7A" w:rsidRDefault="004D4F3B" w:rsidP="00511911">
      <w:r>
        <w:t>Unfortunately,</w:t>
      </w:r>
      <w:r w:rsidR="00D93CB4">
        <w:t xml:space="preserve"> this is a very </w:t>
      </w:r>
      <w:r w:rsidR="00362B1D">
        <w:t xml:space="preserve">computationally </w:t>
      </w:r>
      <w:r w:rsidR="00D93CB4">
        <w:t>in</w:t>
      </w:r>
      <w:r w:rsidR="000B3050">
        <w:t>tensive technique</w:t>
      </w:r>
      <w:r w:rsidR="00AD059E">
        <w:t>,</w:t>
      </w:r>
      <w:r w:rsidR="000B3050">
        <w:t xml:space="preserve"> </w:t>
      </w:r>
      <w:r w:rsidR="00943942">
        <w:t>and complex scenes take too long to render</w:t>
      </w:r>
      <w:r w:rsidR="00DC5A89">
        <w:t xml:space="preserve">. </w:t>
      </w:r>
      <w:r w:rsidR="00E67D3C">
        <w:t xml:space="preserve">Even with </w:t>
      </w:r>
      <w:r w:rsidR="00D85FFA">
        <w:t>state-of-the-art</w:t>
      </w:r>
      <w:r w:rsidR="00B270C2">
        <w:t xml:space="preserve"> hardware, the </w:t>
      </w:r>
      <w:r w:rsidR="00B94370">
        <w:t xml:space="preserve">rendering speed </w:t>
      </w:r>
      <w:r w:rsidR="001A14D8">
        <w:t>is not good for gaming or any other real-time application.</w:t>
      </w:r>
    </w:p>
    <w:p w14:paraId="759E2D27" w14:textId="7D37D787" w:rsidR="003B66D0" w:rsidRDefault="002143A3" w:rsidP="00511911">
      <w:r>
        <w:t xml:space="preserve">One technique to help us achieve </w:t>
      </w:r>
      <w:r w:rsidR="008D70AD">
        <w:t>equally great results</w:t>
      </w:r>
      <w:r w:rsidR="00BA6887">
        <w:t xml:space="preserve"> is </w:t>
      </w:r>
      <w:r w:rsidR="00BA6887">
        <w:rPr>
          <w:i/>
          <w:iCs/>
        </w:rPr>
        <w:t>Environment mapping.</w:t>
      </w:r>
      <w:r w:rsidR="00BA6887">
        <w:t xml:space="preserve"> </w:t>
      </w:r>
      <w:r w:rsidR="00BD7EA2">
        <w:t xml:space="preserve">In this we create reflections of </w:t>
      </w:r>
      <w:r w:rsidR="00AA0669">
        <w:t xml:space="preserve">texture images on the surfaces we want. </w:t>
      </w:r>
      <w:r w:rsidR="00C045A0">
        <w:t xml:space="preserve">This is very efficient since all the light effects are precalculated </w:t>
      </w:r>
      <w:r w:rsidR="005468F7">
        <w:t>and encoded in the texture image.</w:t>
      </w:r>
    </w:p>
    <w:p w14:paraId="51A2FFF8" w14:textId="77777777" w:rsidR="008C4829" w:rsidRDefault="004B2EF4" w:rsidP="00511911">
      <w:r>
        <w:t xml:space="preserve">This technique complements the skybox </w:t>
      </w:r>
      <w:r w:rsidR="00DD372C">
        <w:t xml:space="preserve">we saw before. </w:t>
      </w:r>
      <w:r w:rsidR="005E5334">
        <w:t xml:space="preserve">Instead of </w:t>
      </w:r>
      <w:r w:rsidR="00F74F6E">
        <w:t>rendering the images on the surrounding cube, we render th</w:t>
      </w:r>
      <w:r w:rsidR="00DB48D5">
        <w:t xml:space="preserve">eir reflections on the objects in the scene. The reflections </w:t>
      </w:r>
      <w:r w:rsidR="00DB0227">
        <w:t xml:space="preserve">can be rendered </w:t>
      </w:r>
      <w:r w:rsidR="00BA313D">
        <w:t>even if we do not draw the skybox.</w:t>
      </w:r>
      <w:r w:rsidR="00FE0D67">
        <w:t xml:space="preserve"> </w:t>
      </w:r>
    </w:p>
    <w:p w14:paraId="6254448F" w14:textId="4C2133A4" w:rsidR="004B2EF4" w:rsidRDefault="00FE0D67" w:rsidP="00511911">
      <w:r>
        <w:t xml:space="preserve">We just </w:t>
      </w:r>
      <w:r w:rsidR="00D85FFA">
        <w:t>set up</w:t>
      </w:r>
      <w:r>
        <w:t xml:space="preserve"> the texture as we do in the skybox</w:t>
      </w:r>
      <w:r w:rsidR="00334BC5">
        <w:t xml:space="preserve"> and then with the help of our shaders we calculate the reflections on the objects</w:t>
      </w:r>
      <w:r w:rsidR="008C4829">
        <w:t xml:space="preserve">. In the sample code </w:t>
      </w:r>
      <w:r w:rsidR="006552DB">
        <w:t>(</w:t>
      </w:r>
      <w:r w:rsidR="001B2071">
        <w:t>cubemap</w:t>
      </w:r>
      <w:r w:rsidR="006552DB">
        <w:t xml:space="preserve">.cpp) </w:t>
      </w:r>
      <w:r w:rsidR="00E75BFF">
        <w:t>you can comment out the rendering of the skybox and still see it rendered on the objects.</w:t>
      </w:r>
    </w:p>
    <w:p w14:paraId="7B8687AB" w14:textId="1E04B6AD" w:rsidR="009239E0" w:rsidRDefault="009C1686" w:rsidP="00511911">
      <w:r>
        <w:t xml:space="preserve">To use </w:t>
      </w:r>
      <w:r>
        <w:rPr>
          <w:i/>
          <w:iCs/>
        </w:rPr>
        <w:t>environment mapping</w:t>
      </w:r>
      <w:r>
        <w:t xml:space="preserve"> we </w:t>
      </w:r>
      <w:r w:rsidR="00316C51">
        <w:t xml:space="preserve">create a skybox and use its </w:t>
      </w:r>
      <w:r w:rsidR="00277734">
        <w:t xml:space="preserve">texture. </w:t>
      </w:r>
      <w:r w:rsidR="00480E53">
        <w:t xml:space="preserve">The skybox class </w:t>
      </w:r>
      <w:r w:rsidR="00542C2B">
        <w:t xml:space="preserve">contains all the </w:t>
      </w:r>
      <w:r w:rsidR="00CB2636">
        <w:t xml:space="preserve">code required to </w:t>
      </w:r>
      <w:r w:rsidR="00480E53">
        <w:t>load the texture</w:t>
      </w:r>
      <w:r w:rsidR="00DB7EB1">
        <w:t xml:space="preserve"> images and then </w:t>
      </w:r>
      <w:r w:rsidR="00C82514">
        <w:t>use</w:t>
      </w:r>
      <w:r w:rsidR="00DB7EB1">
        <w:t xml:space="preserve"> them </w:t>
      </w:r>
      <w:r w:rsidR="00C82514">
        <w:t>to generate OpenGL textures</w:t>
      </w:r>
      <w:r w:rsidR="001B00A2">
        <w:t>.</w:t>
      </w:r>
    </w:p>
    <w:p w14:paraId="35E0C8AA" w14:textId="6AD02E3C" w:rsidR="002B528C" w:rsidRDefault="00BA67B6" w:rsidP="00511911">
      <w:r>
        <w:t xml:space="preserve">All the </w:t>
      </w:r>
      <w:r w:rsidR="007A4093">
        <w:t xml:space="preserve">work is done in the shader and more precisely in the </w:t>
      </w:r>
      <w:r w:rsidR="007A4093">
        <w:rPr>
          <w:i/>
          <w:iCs/>
        </w:rPr>
        <w:t>fragment shader</w:t>
      </w:r>
      <w:r w:rsidR="007A4093">
        <w:t>.</w:t>
      </w:r>
      <w:r w:rsidR="003136BC">
        <w:t xml:space="preserve"> In the </w:t>
      </w:r>
      <w:r w:rsidR="003136BC">
        <w:rPr>
          <w:i/>
          <w:iCs/>
        </w:rPr>
        <w:t>vertex shader</w:t>
      </w:r>
      <w:r w:rsidR="003136BC">
        <w:t xml:space="preserve"> we perform </w:t>
      </w:r>
      <w:r w:rsidR="00796751">
        <w:t xml:space="preserve">the usual calculations we did in </w:t>
      </w:r>
      <w:r w:rsidR="003B7F22">
        <w:t>when we had to apply light and texture</w:t>
      </w:r>
      <w:r w:rsidR="00211011">
        <w:t>:</w:t>
      </w:r>
    </w:p>
    <w:p w14:paraId="4F8A9AD3" w14:textId="07F1CC58" w:rsidR="00211011" w:rsidRDefault="00211011" w:rsidP="00511911">
      <w:r>
        <w:rPr>
          <w:noProof/>
        </w:rPr>
        <w:lastRenderedPageBreak/>
        <mc:AlternateContent>
          <mc:Choice Requires="wps">
            <w:drawing>
              <wp:inline distT="0" distB="0" distL="0" distR="0" wp14:anchorId="55D5E8FB" wp14:editId="3A1A7EF2">
                <wp:extent cx="6629400" cy="1404620"/>
                <wp:effectExtent l="0" t="0" r="19050" b="24130"/>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E194E2B" w14:textId="7D5557CA"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vertex shader</w:t>
                            </w:r>
                          </w:p>
                          <w:p w14:paraId="2BD8C773"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5CA2E6D4"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0)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aPos;</w:t>
                            </w:r>
                          </w:p>
                          <w:p w14:paraId="707E3D7C"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1)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aNormal;</w:t>
                            </w:r>
                          </w:p>
                          <w:p w14:paraId="3609C28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2)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vec2 aTexCoord;</w:t>
                            </w:r>
                          </w:p>
                          <w:p w14:paraId="345DC0E5" w14:textId="448A476D"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camera;</w:t>
                            </w:r>
                          </w:p>
                          <w:p w14:paraId="0BBDCE69"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model;</w:t>
                            </w:r>
                          </w:p>
                          <w:p w14:paraId="45A825F8" w14:textId="77777777" w:rsidR="009B6303" w:rsidRPr="002D4375" w:rsidRDefault="009B6303" w:rsidP="00C921F0">
                            <w:pPr>
                              <w:autoSpaceDE w:val="0"/>
                              <w:autoSpaceDN w:val="0"/>
                              <w:adjustRightInd w:val="0"/>
                              <w:spacing w:after="0" w:line="240" w:lineRule="auto"/>
                              <w:rPr>
                                <w:rFonts w:ascii="Consolas" w:hAnsi="Consolas" w:cs="Consolas"/>
                                <w:color w:val="0000FF"/>
                                <w:sz w:val="20"/>
                                <w:szCs w:val="20"/>
                              </w:rPr>
                            </w:pPr>
                          </w:p>
                          <w:p w14:paraId="3A5CFBEC" w14:textId="5CEE866F"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Normal;</w:t>
                            </w:r>
                          </w:p>
                          <w:p w14:paraId="1C39654D"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pos;</w:t>
                            </w:r>
                          </w:p>
                          <w:p w14:paraId="60F0094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vec2 texCoord;</w:t>
                            </w:r>
                          </w:p>
                          <w:p w14:paraId="73A09526"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p>
                          <w:p w14:paraId="7286C10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nothing unusual in the vertex shader</w:t>
                            </w:r>
                          </w:p>
                          <w:p w14:paraId="36A7E483"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 {</w:t>
                            </w:r>
                          </w:p>
                          <w:p w14:paraId="61F64DA1"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gl_Position = camera * model * vec4(aPos, 1);</w:t>
                            </w:r>
                          </w:p>
                          <w:p w14:paraId="410D03BD"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pos = vec3(model * vec4(aPos, 1));</w:t>
                            </w:r>
                          </w:p>
                          <w:p w14:paraId="2B5532DE"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Normal = mat3(transpose(inverse(model))) * aNormal;</w:t>
                            </w:r>
                          </w:p>
                          <w:p w14:paraId="7E8D33E1"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texCoord = aTexCoord;</w:t>
                            </w:r>
                          </w:p>
                          <w:p w14:paraId="3CBC0DB7" w14:textId="0AB0F28E" w:rsidR="00211011"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55D5E8FB" id="_x0000_s1096"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VY5z5hEC&#10;AAD/AwAADgAAAAAAAAAAAAAAAAAuAgAAZHJzL2Uyb0RvYy54bWxQSwECLQAUAAYACAAAACEA01UM&#10;2tsAAAAGAQAADwAAAAAAAAAAAAAAAABrBAAAZHJzL2Rvd25yZXYueG1sUEsFBgAAAAAEAAQA8wAA&#10;AHMFAAAAAA==&#10;" filled="f">
                <v:textbox style="mso-fit-shape-to-text:t">
                  <w:txbxContent>
                    <w:p w14:paraId="7E194E2B" w14:textId="7D5557CA"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vertex shader</w:t>
                      </w:r>
                    </w:p>
                    <w:p w14:paraId="2BD8C773"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5CA2E6D4"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0)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aPos;</w:t>
                      </w:r>
                    </w:p>
                    <w:p w14:paraId="707E3D7C"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1)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aNormal;</w:t>
                      </w:r>
                    </w:p>
                    <w:p w14:paraId="3609C28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layout(location = 2) </w:t>
                      </w:r>
                      <w:r w:rsidRPr="002D4375">
                        <w:rPr>
                          <w:rFonts w:ascii="Consolas" w:hAnsi="Consolas" w:cs="Consolas"/>
                          <w:color w:val="0000FF"/>
                          <w:sz w:val="20"/>
                          <w:szCs w:val="20"/>
                        </w:rPr>
                        <w:t>in</w:t>
                      </w:r>
                      <w:r w:rsidRPr="002D4375">
                        <w:rPr>
                          <w:rFonts w:ascii="Consolas" w:hAnsi="Consolas" w:cs="Consolas"/>
                          <w:color w:val="000000"/>
                          <w:sz w:val="20"/>
                          <w:szCs w:val="20"/>
                        </w:rPr>
                        <w:t xml:space="preserve"> vec2 aTexCoord;</w:t>
                      </w:r>
                    </w:p>
                    <w:p w14:paraId="345DC0E5" w14:textId="448A476D"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camera;</w:t>
                      </w:r>
                    </w:p>
                    <w:p w14:paraId="0BBDCE69"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mat4 model;</w:t>
                      </w:r>
                    </w:p>
                    <w:p w14:paraId="45A825F8" w14:textId="77777777" w:rsidR="009B6303" w:rsidRPr="002D4375" w:rsidRDefault="009B6303" w:rsidP="00C921F0">
                      <w:pPr>
                        <w:autoSpaceDE w:val="0"/>
                        <w:autoSpaceDN w:val="0"/>
                        <w:adjustRightInd w:val="0"/>
                        <w:spacing w:after="0" w:line="240" w:lineRule="auto"/>
                        <w:rPr>
                          <w:rFonts w:ascii="Consolas" w:hAnsi="Consolas" w:cs="Consolas"/>
                          <w:color w:val="0000FF"/>
                          <w:sz w:val="20"/>
                          <w:szCs w:val="20"/>
                        </w:rPr>
                      </w:pPr>
                    </w:p>
                    <w:p w14:paraId="3A5CFBEC" w14:textId="5CEE866F"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Normal;</w:t>
                      </w:r>
                    </w:p>
                    <w:p w14:paraId="1C39654D"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vec3 pos;</w:t>
                      </w:r>
                    </w:p>
                    <w:p w14:paraId="60F0094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vec2 texCoord;</w:t>
                      </w:r>
                    </w:p>
                    <w:p w14:paraId="73A09526"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p>
                    <w:p w14:paraId="7286C105"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nothing unusual in the vertex shader</w:t>
                      </w:r>
                    </w:p>
                    <w:p w14:paraId="36A7E483"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 {</w:t>
                      </w:r>
                    </w:p>
                    <w:p w14:paraId="61F64DA1"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gl_Position = camera * model * vec4(aPos, 1);</w:t>
                      </w:r>
                    </w:p>
                    <w:p w14:paraId="410D03BD"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pos = vec3(model * vec4(aPos, 1));</w:t>
                      </w:r>
                    </w:p>
                    <w:p w14:paraId="2B5532DE"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Normal = mat3(transpose(inverse(model))) * aNormal;</w:t>
                      </w:r>
                    </w:p>
                    <w:p w14:paraId="7E8D33E1" w14:textId="77777777" w:rsidR="00C921F0"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texCoord = aTexCoord;</w:t>
                      </w:r>
                    </w:p>
                    <w:p w14:paraId="3CBC0DB7" w14:textId="0AB0F28E" w:rsidR="00211011" w:rsidRPr="002D4375" w:rsidRDefault="00C921F0" w:rsidP="00C921F0">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v:textbox>
                <w10:anchorlock/>
              </v:shape>
            </w:pict>
          </mc:Fallback>
        </mc:AlternateContent>
      </w:r>
    </w:p>
    <w:p w14:paraId="6238FDDF" w14:textId="599F9B0F" w:rsidR="0086155F" w:rsidRDefault="006D7BFC" w:rsidP="00511911">
      <w:r>
        <w:t xml:space="preserve">In the </w:t>
      </w:r>
      <w:r>
        <w:rPr>
          <w:i/>
          <w:iCs/>
        </w:rPr>
        <w:t>fragment shader</w:t>
      </w:r>
      <w:r>
        <w:t xml:space="preserve"> on the other </w:t>
      </w:r>
      <w:r w:rsidR="004D4F3B">
        <w:t>hand,</w:t>
      </w:r>
      <w:r>
        <w:t xml:space="preserve"> </w:t>
      </w:r>
      <w:r w:rsidR="00684F2E">
        <w:t xml:space="preserve">we calculate the vector </w:t>
      </w:r>
      <w:r w:rsidR="00EB2C2F">
        <w:t xml:space="preserve">from the </w:t>
      </w:r>
      <w:r w:rsidR="00F152C3">
        <w:t xml:space="preserve">camera position to </w:t>
      </w:r>
      <w:r w:rsidR="00EB2C2F">
        <w:t xml:space="preserve">fragment </w:t>
      </w:r>
      <w:r w:rsidR="00F152C3">
        <w:t xml:space="preserve">position and calculate its reflection on the surface </w:t>
      </w:r>
      <w:r w:rsidR="00880AFA">
        <w:t xml:space="preserve">with the help of the normal vector. The reflected vector </w:t>
      </w:r>
      <w:r w:rsidR="00331675">
        <w:t xml:space="preserve">points to the location on the </w:t>
      </w:r>
      <w:r w:rsidR="00331675">
        <w:rPr>
          <w:i/>
          <w:iCs/>
        </w:rPr>
        <w:t>skybox</w:t>
      </w:r>
      <w:r w:rsidR="00331675">
        <w:t xml:space="preserve"> </w:t>
      </w:r>
      <w:r w:rsidR="00982884">
        <w:t>and that is where we get the color to render.</w:t>
      </w:r>
    </w:p>
    <w:p w14:paraId="7003360E" w14:textId="0E8DCC87" w:rsidR="0068419F" w:rsidRDefault="007022B3" w:rsidP="00511911">
      <w:r>
        <w:rPr>
          <w:noProof/>
        </w:rPr>
        <mc:AlternateContent>
          <mc:Choice Requires="wps">
            <w:drawing>
              <wp:inline distT="0" distB="0" distL="0" distR="0" wp14:anchorId="242E031A" wp14:editId="0DCB8FCA">
                <wp:extent cx="6629400" cy="1404620"/>
                <wp:effectExtent l="0" t="0" r="19050" b="18415"/>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273B0BBE" w14:textId="2AFB850A"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fragment shader</w:t>
                            </w:r>
                          </w:p>
                          <w:p w14:paraId="1F3E436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32AC95E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2200277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w:t>
                            </w:r>
                            <w:r w:rsidRPr="002D4375">
                              <w:rPr>
                                <w:rFonts w:ascii="Consolas" w:hAnsi="Consolas" w:cs="Consolas"/>
                                <w:color w:val="0000FF"/>
                                <w:sz w:val="20"/>
                                <w:szCs w:val="20"/>
                              </w:rPr>
                              <w:t>int</w:t>
                            </w:r>
                            <w:r w:rsidRPr="002D4375">
                              <w:rPr>
                                <w:rFonts w:ascii="Consolas" w:hAnsi="Consolas" w:cs="Consolas"/>
                                <w:color w:val="000000"/>
                                <w:sz w:val="20"/>
                                <w:szCs w:val="20"/>
                              </w:rPr>
                              <w:t xml:space="preserve"> useColor;       </w:t>
                            </w:r>
                            <w:r w:rsidRPr="002D4375">
                              <w:rPr>
                                <w:rFonts w:ascii="Consolas" w:hAnsi="Consolas" w:cs="Consolas"/>
                                <w:color w:val="008000"/>
                                <w:sz w:val="20"/>
                                <w:szCs w:val="20"/>
                              </w:rPr>
                              <w:t>// use color=1 or texture=0</w:t>
                            </w:r>
                          </w:p>
                          <w:p w14:paraId="7AF805C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vec4 objectColor;   </w:t>
                            </w:r>
                            <w:r w:rsidRPr="002D4375">
                              <w:rPr>
                                <w:rFonts w:ascii="Consolas" w:hAnsi="Consolas" w:cs="Consolas"/>
                                <w:color w:val="008000"/>
                                <w:sz w:val="20"/>
                                <w:szCs w:val="20"/>
                              </w:rPr>
                              <w:t>// object color to use</w:t>
                            </w:r>
                          </w:p>
                          <w:p w14:paraId="1802B0E9"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vec3 cameraPos;     </w:t>
                            </w:r>
                            <w:r w:rsidRPr="002D4375">
                              <w:rPr>
                                <w:rFonts w:ascii="Consolas" w:hAnsi="Consolas" w:cs="Consolas"/>
                                <w:color w:val="008000"/>
                                <w:sz w:val="20"/>
                                <w:szCs w:val="20"/>
                              </w:rPr>
                              <w:t>// viewer location</w:t>
                            </w:r>
                          </w:p>
                          <w:p w14:paraId="3A4999C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samplerCube skybox; </w:t>
                            </w:r>
                            <w:r w:rsidRPr="002D4375">
                              <w:rPr>
                                <w:rFonts w:ascii="Consolas" w:hAnsi="Consolas" w:cs="Consolas"/>
                                <w:color w:val="008000"/>
                                <w:sz w:val="20"/>
                                <w:szCs w:val="20"/>
                              </w:rPr>
                              <w:t>// skybox texture</w:t>
                            </w:r>
                          </w:p>
                          <w:p w14:paraId="349E78C2"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3E8B8D2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Normal;             </w:t>
                            </w:r>
                            <w:r w:rsidRPr="002D4375">
                              <w:rPr>
                                <w:rFonts w:ascii="Consolas" w:hAnsi="Consolas" w:cs="Consolas"/>
                                <w:color w:val="008000"/>
                                <w:sz w:val="20"/>
                                <w:szCs w:val="20"/>
                              </w:rPr>
                              <w:t>// surface normal</w:t>
                            </w:r>
                          </w:p>
                          <w:p w14:paraId="0AB319D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pos;                </w:t>
                            </w:r>
                            <w:r w:rsidRPr="002D4375">
                              <w:rPr>
                                <w:rFonts w:ascii="Consolas" w:hAnsi="Consolas" w:cs="Consolas"/>
                                <w:color w:val="008000"/>
                                <w:sz w:val="20"/>
                                <w:szCs w:val="20"/>
                              </w:rPr>
                              <w:t>// drawing position</w:t>
                            </w:r>
                          </w:p>
                          <w:p w14:paraId="13F30C93"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6E36111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vec4 color;             </w:t>
                            </w:r>
                            <w:r w:rsidRPr="002D4375">
                              <w:rPr>
                                <w:rFonts w:ascii="Consolas" w:hAnsi="Consolas" w:cs="Consolas"/>
                                <w:color w:val="008000"/>
                                <w:sz w:val="20"/>
                                <w:szCs w:val="20"/>
                              </w:rPr>
                              <w:t>// resulting drawing color</w:t>
                            </w:r>
                          </w:p>
                          <w:p w14:paraId="2B3B315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18E1C70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 {</w:t>
                            </w:r>
                          </w:p>
                          <w:p w14:paraId="289D3641"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used when drawing text</w:t>
                            </w:r>
                          </w:p>
                          <w:p w14:paraId="08B48FB7" w14:textId="4C306878"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if</w:t>
                            </w:r>
                            <w:r w:rsidRPr="002D4375">
                              <w:rPr>
                                <w:rFonts w:ascii="Consolas" w:hAnsi="Consolas" w:cs="Consolas"/>
                                <w:color w:val="000000"/>
                                <w:sz w:val="20"/>
                                <w:szCs w:val="20"/>
                              </w:rPr>
                              <w:t xml:space="preserve"> (useColor == 1)</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11FA1FB2"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objectColor;</w:t>
                            </w:r>
                          </w:p>
                          <w:p w14:paraId="439EBCB1"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p>
                          <w:p w14:paraId="3BB9A1A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used for textured objects</w:t>
                            </w:r>
                          </w:p>
                          <w:p w14:paraId="230D6073" w14:textId="11F4F0A9"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else</w:t>
                            </w:r>
                            <w:r w:rsidRPr="002D4375">
                              <w:rPr>
                                <w:rFonts w:ascii="Consolas" w:hAnsi="Consolas" w:cs="Consolas"/>
                                <w:color w:val="000000"/>
                                <w:sz w:val="20"/>
                                <w:szCs w:val="20"/>
                              </w:rPr>
                              <w:t xml:space="preserve"> {</w:t>
                            </w:r>
                          </w:p>
                          <w:p w14:paraId="5339DBEA"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calculate reflection and not direct view</w:t>
                            </w:r>
                          </w:p>
                          <w:p w14:paraId="6DB68C6D"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vec3 view = normalize(pos - cameraPos);</w:t>
                            </w:r>
                          </w:p>
                          <w:p w14:paraId="0F362B6F" w14:textId="236EBF6D"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xml:space="preserve">// reflect is a </w:t>
                            </w:r>
                            <w:r w:rsidR="00D436E0" w:rsidRPr="002D4375">
                              <w:rPr>
                                <w:rFonts w:ascii="Consolas" w:hAnsi="Consolas" w:cs="Consolas"/>
                                <w:color w:val="008000"/>
                                <w:sz w:val="20"/>
                                <w:szCs w:val="20"/>
                              </w:rPr>
                              <w:t>built-in</w:t>
                            </w:r>
                            <w:r w:rsidRPr="002D4375">
                              <w:rPr>
                                <w:rFonts w:ascii="Consolas" w:hAnsi="Consolas" w:cs="Consolas"/>
                                <w:color w:val="008000"/>
                                <w:sz w:val="20"/>
                                <w:szCs w:val="20"/>
                              </w:rPr>
                              <w:t xml:space="preserve"> function in GLSL</w:t>
                            </w:r>
                          </w:p>
                          <w:p w14:paraId="2C2D024A"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vec3 reflection = reflect(view, normalize(Normal));</w:t>
                            </w:r>
                          </w:p>
                          <w:p w14:paraId="55BD96DD"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the reflection vector determines the output color</w:t>
                            </w:r>
                          </w:p>
                          <w:p w14:paraId="65518F26"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vec4(</w:t>
                            </w:r>
                            <w:r w:rsidRPr="002D4375">
                              <w:rPr>
                                <w:rFonts w:ascii="Consolas" w:hAnsi="Consolas" w:cs="Consolas"/>
                                <w:color w:val="0000FF"/>
                                <w:sz w:val="20"/>
                                <w:szCs w:val="20"/>
                              </w:rPr>
                              <w:t>texture</w:t>
                            </w:r>
                            <w:r w:rsidRPr="002D4375">
                              <w:rPr>
                                <w:rFonts w:ascii="Consolas" w:hAnsi="Consolas" w:cs="Consolas"/>
                                <w:color w:val="000000"/>
                                <w:sz w:val="20"/>
                                <w:szCs w:val="20"/>
                              </w:rPr>
                              <w:t>(skybox, reflection).rgb, 1.0);</w:t>
                            </w:r>
                          </w:p>
                          <w:p w14:paraId="04ED901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p>
                          <w:p w14:paraId="6BB785A6" w14:textId="26E3F338" w:rsidR="007022B3" w:rsidRPr="002D4375" w:rsidRDefault="007022B3" w:rsidP="00877FAD">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242E031A" id="_x0000_s1097"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Ic5HRAS&#10;AgAA/wMAAA4AAAAAAAAAAAAAAAAALgIAAGRycy9lMm9Eb2MueG1sUEsBAi0AFAAGAAgAAAAhANNV&#10;DNrbAAAABgEAAA8AAAAAAAAAAAAAAAAAbAQAAGRycy9kb3ducmV2LnhtbFBLBQYAAAAABAAEAPMA&#10;AAB0BQAAAAA=&#10;" filled="f">
                <v:textbox style="mso-fit-shape-to-text:t">
                  <w:txbxContent>
                    <w:p w14:paraId="273B0BBE" w14:textId="2AFB850A"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8000"/>
                          <w:sz w:val="20"/>
                          <w:szCs w:val="20"/>
                        </w:rPr>
                        <w:t>// fragment shader</w:t>
                      </w:r>
                    </w:p>
                    <w:p w14:paraId="1F3E436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#version 330 core</w:t>
                      </w:r>
                    </w:p>
                    <w:p w14:paraId="32AC95E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2200277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w:t>
                      </w:r>
                      <w:r w:rsidRPr="002D4375">
                        <w:rPr>
                          <w:rFonts w:ascii="Consolas" w:hAnsi="Consolas" w:cs="Consolas"/>
                          <w:color w:val="0000FF"/>
                          <w:sz w:val="20"/>
                          <w:szCs w:val="20"/>
                        </w:rPr>
                        <w:t>int</w:t>
                      </w:r>
                      <w:r w:rsidRPr="002D4375">
                        <w:rPr>
                          <w:rFonts w:ascii="Consolas" w:hAnsi="Consolas" w:cs="Consolas"/>
                          <w:color w:val="000000"/>
                          <w:sz w:val="20"/>
                          <w:szCs w:val="20"/>
                        </w:rPr>
                        <w:t xml:space="preserve"> useColor;       </w:t>
                      </w:r>
                      <w:r w:rsidRPr="002D4375">
                        <w:rPr>
                          <w:rFonts w:ascii="Consolas" w:hAnsi="Consolas" w:cs="Consolas"/>
                          <w:color w:val="008000"/>
                          <w:sz w:val="20"/>
                          <w:szCs w:val="20"/>
                        </w:rPr>
                        <w:t>// use color=1 or texture=0</w:t>
                      </w:r>
                    </w:p>
                    <w:p w14:paraId="7AF805C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vec4 objectColor;   </w:t>
                      </w:r>
                      <w:r w:rsidRPr="002D4375">
                        <w:rPr>
                          <w:rFonts w:ascii="Consolas" w:hAnsi="Consolas" w:cs="Consolas"/>
                          <w:color w:val="008000"/>
                          <w:sz w:val="20"/>
                          <w:szCs w:val="20"/>
                        </w:rPr>
                        <w:t>// object color to use</w:t>
                      </w:r>
                    </w:p>
                    <w:p w14:paraId="1802B0E9"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vec3 cameraPos;     </w:t>
                      </w:r>
                      <w:r w:rsidRPr="002D4375">
                        <w:rPr>
                          <w:rFonts w:ascii="Consolas" w:hAnsi="Consolas" w:cs="Consolas"/>
                          <w:color w:val="008000"/>
                          <w:sz w:val="20"/>
                          <w:szCs w:val="20"/>
                        </w:rPr>
                        <w:t>// viewer location</w:t>
                      </w:r>
                    </w:p>
                    <w:p w14:paraId="3A4999C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uniform</w:t>
                      </w:r>
                      <w:r w:rsidRPr="002D4375">
                        <w:rPr>
                          <w:rFonts w:ascii="Consolas" w:hAnsi="Consolas" w:cs="Consolas"/>
                          <w:color w:val="000000"/>
                          <w:sz w:val="20"/>
                          <w:szCs w:val="20"/>
                        </w:rPr>
                        <w:t xml:space="preserve"> samplerCube skybox; </w:t>
                      </w:r>
                      <w:r w:rsidRPr="002D4375">
                        <w:rPr>
                          <w:rFonts w:ascii="Consolas" w:hAnsi="Consolas" w:cs="Consolas"/>
                          <w:color w:val="008000"/>
                          <w:sz w:val="20"/>
                          <w:szCs w:val="20"/>
                        </w:rPr>
                        <w:t>// skybox texture</w:t>
                      </w:r>
                    </w:p>
                    <w:p w14:paraId="349E78C2"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3E8B8D2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Normal;             </w:t>
                      </w:r>
                      <w:r w:rsidRPr="002D4375">
                        <w:rPr>
                          <w:rFonts w:ascii="Consolas" w:hAnsi="Consolas" w:cs="Consolas"/>
                          <w:color w:val="008000"/>
                          <w:sz w:val="20"/>
                          <w:szCs w:val="20"/>
                        </w:rPr>
                        <w:t>// surface normal</w:t>
                      </w:r>
                    </w:p>
                    <w:p w14:paraId="0AB319D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in</w:t>
                      </w:r>
                      <w:r w:rsidRPr="002D4375">
                        <w:rPr>
                          <w:rFonts w:ascii="Consolas" w:hAnsi="Consolas" w:cs="Consolas"/>
                          <w:color w:val="000000"/>
                          <w:sz w:val="20"/>
                          <w:szCs w:val="20"/>
                        </w:rPr>
                        <w:t xml:space="preserve"> vec3 pos;                </w:t>
                      </w:r>
                      <w:r w:rsidRPr="002D4375">
                        <w:rPr>
                          <w:rFonts w:ascii="Consolas" w:hAnsi="Consolas" w:cs="Consolas"/>
                          <w:color w:val="008000"/>
                          <w:sz w:val="20"/>
                          <w:szCs w:val="20"/>
                        </w:rPr>
                        <w:t>// drawing position</w:t>
                      </w:r>
                    </w:p>
                    <w:p w14:paraId="13F30C93"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6E36111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out</w:t>
                      </w:r>
                      <w:r w:rsidRPr="002D4375">
                        <w:rPr>
                          <w:rFonts w:ascii="Consolas" w:hAnsi="Consolas" w:cs="Consolas"/>
                          <w:color w:val="000000"/>
                          <w:sz w:val="20"/>
                          <w:szCs w:val="20"/>
                        </w:rPr>
                        <w:t xml:space="preserve"> vec4 color;             </w:t>
                      </w:r>
                      <w:r w:rsidRPr="002D4375">
                        <w:rPr>
                          <w:rFonts w:ascii="Consolas" w:hAnsi="Consolas" w:cs="Consolas"/>
                          <w:color w:val="008000"/>
                          <w:sz w:val="20"/>
                          <w:szCs w:val="20"/>
                        </w:rPr>
                        <w:t>// resulting drawing color</w:t>
                      </w:r>
                    </w:p>
                    <w:p w14:paraId="2B3B315F"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p>
                    <w:p w14:paraId="18E1C708"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FF"/>
                          <w:sz w:val="20"/>
                          <w:szCs w:val="20"/>
                        </w:rPr>
                        <w:t>void</w:t>
                      </w:r>
                      <w:r w:rsidRPr="002D4375">
                        <w:rPr>
                          <w:rFonts w:ascii="Consolas" w:hAnsi="Consolas" w:cs="Consolas"/>
                          <w:color w:val="000000"/>
                          <w:sz w:val="20"/>
                          <w:szCs w:val="20"/>
                        </w:rPr>
                        <w:t xml:space="preserve"> main() {</w:t>
                      </w:r>
                    </w:p>
                    <w:p w14:paraId="289D3641"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used when drawing text</w:t>
                      </w:r>
                    </w:p>
                    <w:p w14:paraId="08B48FB7" w14:textId="4C306878"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if</w:t>
                      </w:r>
                      <w:r w:rsidRPr="002D4375">
                        <w:rPr>
                          <w:rFonts w:ascii="Consolas" w:hAnsi="Consolas" w:cs="Consolas"/>
                          <w:color w:val="000000"/>
                          <w:sz w:val="20"/>
                          <w:szCs w:val="20"/>
                        </w:rPr>
                        <w:t xml:space="preserve"> (useColor == 1)</w:t>
                      </w:r>
                      <w:r w:rsidR="008D1762" w:rsidRPr="002D4375">
                        <w:rPr>
                          <w:rFonts w:ascii="Consolas" w:hAnsi="Consolas" w:cs="Consolas"/>
                          <w:color w:val="000000"/>
                          <w:sz w:val="20"/>
                          <w:szCs w:val="20"/>
                        </w:rPr>
                        <w:t xml:space="preserve"> </w:t>
                      </w:r>
                      <w:r w:rsidRPr="002D4375">
                        <w:rPr>
                          <w:rFonts w:ascii="Consolas" w:hAnsi="Consolas" w:cs="Consolas"/>
                          <w:color w:val="000000"/>
                          <w:sz w:val="20"/>
                          <w:szCs w:val="20"/>
                        </w:rPr>
                        <w:t>{</w:t>
                      </w:r>
                    </w:p>
                    <w:p w14:paraId="11FA1FB2"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objectColor;</w:t>
                      </w:r>
                    </w:p>
                    <w:p w14:paraId="439EBCB1"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p>
                    <w:p w14:paraId="3BB9A1A7"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used for textured objects</w:t>
                      </w:r>
                    </w:p>
                    <w:p w14:paraId="230D6073" w14:textId="11F4F0A9"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00FF"/>
                          <w:sz w:val="20"/>
                          <w:szCs w:val="20"/>
                        </w:rPr>
                        <w:t>else</w:t>
                      </w:r>
                      <w:r w:rsidRPr="002D4375">
                        <w:rPr>
                          <w:rFonts w:ascii="Consolas" w:hAnsi="Consolas" w:cs="Consolas"/>
                          <w:color w:val="000000"/>
                          <w:sz w:val="20"/>
                          <w:szCs w:val="20"/>
                        </w:rPr>
                        <w:t xml:space="preserve"> {</w:t>
                      </w:r>
                    </w:p>
                    <w:p w14:paraId="5339DBEA"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calculate reflection and not direct view</w:t>
                      </w:r>
                    </w:p>
                    <w:p w14:paraId="6DB68C6D"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vec3 view = normalize(pos - cameraPos);</w:t>
                      </w:r>
                    </w:p>
                    <w:p w14:paraId="0F362B6F" w14:textId="236EBF6D"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xml:space="preserve">// reflect is a </w:t>
                      </w:r>
                      <w:r w:rsidR="00D436E0" w:rsidRPr="002D4375">
                        <w:rPr>
                          <w:rFonts w:ascii="Consolas" w:hAnsi="Consolas" w:cs="Consolas"/>
                          <w:color w:val="008000"/>
                          <w:sz w:val="20"/>
                          <w:szCs w:val="20"/>
                        </w:rPr>
                        <w:t>built-in</w:t>
                      </w:r>
                      <w:r w:rsidRPr="002D4375">
                        <w:rPr>
                          <w:rFonts w:ascii="Consolas" w:hAnsi="Consolas" w:cs="Consolas"/>
                          <w:color w:val="008000"/>
                          <w:sz w:val="20"/>
                          <w:szCs w:val="20"/>
                        </w:rPr>
                        <w:t xml:space="preserve"> function in GLSL</w:t>
                      </w:r>
                    </w:p>
                    <w:p w14:paraId="2C2D024A"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vec3 reflection = reflect(view, normalize(Normal));</w:t>
                      </w:r>
                    </w:p>
                    <w:p w14:paraId="55BD96DD"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r w:rsidRPr="002D4375">
                        <w:rPr>
                          <w:rFonts w:ascii="Consolas" w:hAnsi="Consolas" w:cs="Consolas"/>
                          <w:color w:val="008000"/>
                          <w:sz w:val="20"/>
                          <w:szCs w:val="20"/>
                        </w:rPr>
                        <w:t>// the reflection vector determines the output color</w:t>
                      </w:r>
                    </w:p>
                    <w:p w14:paraId="65518F26"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color = vec4(</w:t>
                      </w:r>
                      <w:r w:rsidRPr="002D4375">
                        <w:rPr>
                          <w:rFonts w:ascii="Consolas" w:hAnsi="Consolas" w:cs="Consolas"/>
                          <w:color w:val="0000FF"/>
                          <w:sz w:val="20"/>
                          <w:szCs w:val="20"/>
                        </w:rPr>
                        <w:t>texture</w:t>
                      </w:r>
                      <w:r w:rsidRPr="002D4375">
                        <w:rPr>
                          <w:rFonts w:ascii="Consolas" w:hAnsi="Consolas" w:cs="Consolas"/>
                          <w:color w:val="000000"/>
                          <w:sz w:val="20"/>
                          <w:szCs w:val="20"/>
                        </w:rPr>
                        <w:t>(skybox, reflection).rgb, 1.0);</w:t>
                      </w:r>
                    </w:p>
                    <w:p w14:paraId="04ED901B" w14:textId="77777777" w:rsidR="007022B3" w:rsidRPr="002D4375" w:rsidRDefault="007022B3" w:rsidP="007022B3">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 xml:space="preserve">    }</w:t>
                      </w:r>
                    </w:p>
                    <w:p w14:paraId="6BB785A6" w14:textId="26E3F338" w:rsidR="007022B3" w:rsidRPr="002D4375" w:rsidRDefault="007022B3" w:rsidP="00877FAD">
                      <w:pPr>
                        <w:autoSpaceDE w:val="0"/>
                        <w:autoSpaceDN w:val="0"/>
                        <w:adjustRightInd w:val="0"/>
                        <w:spacing w:after="0" w:line="240" w:lineRule="auto"/>
                        <w:rPr>
                          <w:rFonts w:ascii="Consolas" w:hAnsi="Consolas" w:cs="Consolas"/>
                          <w:color w:val="000000"/>
                          <w:sz w:val="20"/>
                          <w:szCs w:val="20"/>
                        </w:rPr>
                      </w:pPr>
                      <w:r w:rsidRPr="002D4375">
                        <w:rPr>
                          <w:rFonts w:ascii="Consolas" w:hAnsi="Consolas" w:cs="Consolas"/>
                          <w:color w:val="000000"/>
                          <w:sz w:val="20"/>
                          <w:szCs w:val="20"/>
                        </w:rPr>
                        <w:t>}</w:t>
                      </w:r>
                    </w:p>
                  </w:txbxContent>
                </v:textbox>
                <w10:anchorlock/>
              </v:shape>
            </w:pict>
          </mc:Fallback>
        </mc:AlternateContent>
      </w:r>
    </w:p>
    <w:p w14:paraId="70EBFD07" w14:textId="2F2AB169" w:rsidR="005E2416" w:rsidRDefault="00D23372" w:rsidP="00511911">
      <w:r>
        <w:t xml:space="preserve">The reflection is calculated by the </w:t>
      </w:r>
      <w:r>
        <w:rPr>
          <w:i/>
          <w:iCs/>
        </w:rPr>
        <w:t>reflect</w:t>
      </w:r>
      <w:r>
        <w:t xml:space="preserve"> function which is </w:t>
      </w:r>
      <w:r w:rsidR="00B90805">
        <w:t xml:space="preserve">a </w:t>
      </w:r>
      <w:r>
        <w:t xml:space="preserve">built-in </w:t>
      </w:r>
      <w:r w:rsidR="00B90805">
        <w:t xml:space="preserve">function in GLSL. It takes two arguments, the vector </w:t>
      </w:r>
      <w:r w:rsidR="00FC6AEE">
        <w:t xml:space="preserve">to be reflected and the normal vector of the surface at the </w:t>
      </w:r>
      <w:r w:rsidR="006704CB">
        <w:t>reflection point.</w:t>
      </w:r>
    </w:p>
    <w:p w14:paraId="13E4E59C" w14:textId="4F494AB1" w:rsidR="00311891" w:rsidRDefault="00311891" w:rsidP="00511911"/>
    <w:p w14:paraId="49C34AE8" w14:textId="7A6DD146" w:rsidR="00311891" w:rsidRDefault="00870E9E" w:rsidP="00511911">
      <w:pPr>
        <w:pStyle w:val="Heading3"/>
        <w:spacing w:before="0" w:after="80"/>
      </w:pPr>
      <w:r>
        <w:t xml:space="preserve">Frame </w:t>
      </w:r>
      <w:r w:rsidR="004D4F3B">
        <w:t>buffers</w:t>
      </w:r>
    </w:p>
    <w:p w14:paraId="5DAFE563" w14:textId="353FCD61" w:rsidR="002B745A" w:rsidRDefault="00424844" w:rsidP="00511911">
      <w:r>
        <w:t>According to the official definition, a</w:t>
      </w:r>
      <w:r w:rsidR="00E35386">
        <w:t xml:space="preserve"> </w:t>
      </w:r>
      <w:r w:rsidR="00E35386">
        <w:rPr>
          <w:i/>
          <w:iCs/>
        </w:rPr>
        <w:t>Frame buffer</w:t>
      </w:r>
      <w:r w:rsidR="00E35386">
        <w:t xml:space="preserve"> in OpenGL </w:t>
      </w:r>
      <w:r w:rsidR="005C77EC">
        <w:t xml:space="preserve">is a buffer that can </w:t>
      </w:r>
      <w:r w:rsidR="003769CC">
        <w:t xml:space="preserve">be used as the destination for rendering. </w:t>
      </w:r>
      <w:r w:rsidR="00C62181">
        <w:t xml:space="preserve">There are two types of frame buffers. </w:t>
      </w:r>
      <w:r w:rsidR="0079731C">
        <w:t>First is the default frame buffer</w:t>
      </w:r>
      <w:r w:rsidR="00582FD6">
        <w:t>,</w:t>
      </w:r>
      <w:r w:rsidR="0079731C">
        <w:t xml:space="preserve"> </w:t>
      </w:r>
      <w:r w:rsidR="00582FD6">
        <w:t xml:space="preserve">which we have used so far for rendering, and the user-created </w:t>
      </w:r>
      <w:r w:rsidR="00BF6941">
        <w:t>frame buffer which is usually called Frame B</w:t>
      </w:r>
      <w:r w:rsidR="008A2523">
        <w:t>u</w:t>
      </w:r>
      <w:r w:rsidR="00BF6941">
        <w:t>ffer Object</w:t>
      </w:r>
      <w:r w:rsidR="008A2523">
        <w:t xml:space="preserve"> of FBO for short.</w:t>
      </w:r>
    </w:p>
    <w:p w14:paraId="048BF4ED" w14:textId="2CA081BD" w:rsidR="006721E5" w:rsidRDefault="00DD1E15" w:rsidP="00511911">
      <w:r>
        <w:lastRenderedPageBreak/>
        <w:t xml:space="preserve">You may wonder </w:t>
      </w:r>
      <w:r w:rsidR="007C2246">
        <w:t xml:space="preserve">why we need frame buffers and what </w:t>
      </w:r>
      <w:r w:rsidR="00D85FFA">
        <w:t>we can</w:t>
      </w:r>
      <w:r w:rsidR="007C2246">
        <w:t xml:space="preserve"> do with them. </w:t>
      </w:r>
      <w:r w:rsidR="004D4F3B">
        <w:t>Well,</w:t>
      </w:r>
      <w:r w:rsidR="00D97B10">
        <w:t xml:space="preserve"> consider the following situation. </w:t>
      </w:r>
      <w:r w:rsidR="009D038E">
        <w:t xml:space="preserve">Somewhere in your game scene </w:t>
      </w:r>
      <w:r w:rsidR="00B157E1">
        <w:t>there is a television which is on</w:t>
      </w:r>
      <w:r w:rsidR="003A2CB0">
        <w:t>,</w:t>
      </w:r>
      <w:r w:rsidR="00B157E1">
        <w:t xml:space="preserve"> </w:t>
      </w:r>
      <w:r w:rsidR="00C3776D">
        <w:t>playing some animation.</w:t>
      </w:r>
      <w:r w:rsidR="003A2CB0">
        <w:t xml:space="preserve"> </w:t>
      </w:r>
      <w:r w:rsidR="00EB5B91">
        <w:t xml:space="preserve">Using a frame buffer can help you </w:t>
      </w:r>
      <w:r w:rsidR="009A0618">
        <w:t xml:space="preserve">create that effect. You can </w:t>
      </w:r>
      <w:r w:rsidR="00BD2621">
        <w:t>render the animation using a frame buffer and then use that buffer as a texture for the television screen</w:t>
      </w:r>
      <w:r w:rsidR="0084589A">
        <w:t xml:space="preserve"> when rendering the main scene</w:t>
      </w:r>
      <w:r w:rsidR="00BD2621">
        <w:t>.</w:t>
      </w:r>
    </w:p>
    <w:p w14:paraId="6BB6DDE0" w14:textId="5AC5E8DD" w:rsidR="00DD1E15" w:rsidRDefault="00186FF0" w:rsidP="00511911">
      <w:r>
        <w:t xml:space="preserve"> </w:t>
      </w:r>
      <w:r w:rsidR="00891187">
        <w:t xml:space="preserve">As is the case with all the OpenGL </w:t>
      </w:r>
      <w:r w:rsidR="00BD1783">
        <w:t xml:space="preserve">tools we have seen so far, a frame buffer </w:t>
      </w:r>
      <w:r w:rsidR="00D85FFA">
        <w:t>must</w:t>
      </w:r>
      <w:r w:rsidR="00BD1783">
        <w:t xml:space="preserve"> be created</w:t>
      </w:r>
      <w:r w:rsidR="005F0832">
        <w:t xml:space="preserve"> before we can start using it. </w:t>
      </w:r>
      <w:r w:rsidR="004D4F3B">
        <w:t>You</w:t>
      </w:r>
      <w:r w:rsidR="005F0832">
        <w:t xml:space="preserve"> can view the frame buffer as a painter’s canvas </w:t>
      </w:r>
      <w:r w:rsidR="00C84C8A">
        <w:t xml:space="preserve">on which we can draw and then </w:t>
      </w:r>
      <w:r w:rsidR="00510711">
        <w:t>hang it on our wall as a piece of art that decorates our sce</w:t>
      </w:r>
      <w:r w:rsidR="006C341E">
        <w:t>ne.</w:t>
      </w:r>
    </w:p>
    <w:p w14:paraId="135851A2" w14:textId="2D03B059" w:rsidR="00C45918" w:rsidRDefault="00421ECB" w:rsidP="00511911">
      <w:r>
        <w:t>Here is the code that creates the frame buffer</w:t>
      </w:r>
      <w:r w:rsidR="0072227D">
        <w:t>.</w:t>
      </w:r>
    </w:p>
    <w:p w14:paraId="01911469" w14:textId="7BCD1F0A" w:rsidR="0072227D" w:rsidRDefault="0072227D" w:rsidP="00511911">
      <w:r>
        <w:rPr>
          <w:noProof/>
        </w:rPr>
        <mc:AlternateContent>
          <mc:Choice Requires="wps">
            <w:drawing>
              <wp:inline distT="0" distB="0" distL="0" distR="0" wp14:anchorId="747E3CCA" wp14:editId="3CE2A066">
                <wp:extent cx="6629400" cy="1404620"/>
                <wp:effectExtent l="0" t="0" r="19050" b="26035"/>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6FED87D8" w14:textId="04F34F6F"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FF"/>
                                <w:sz w:val="20"/>
                                <w:szCs w:val="20"/>
                              </w:rPr>
                              <w:t>unsigned</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2B91AF"/>
                                <w:sz w:val="20"/>
                                <w:szCs w:val="20"/>
                              </w:rPr>
                              <w:t>cg_texture_buffer</w:t>
                            </w:r>
                            <w:r w:rsidRPr="005C66E7">
                              <w:rPr>
                                <w:rFonts w:ascii="Consolas" w:hAnsi="Consolas" w:cs="Consolas"/>
                                <w:color w:val="000000"/>
                                <w:sz w:val="20"/>
                                <w:szCs w:val="20"/>
                              </w:rPr>
                              <w:t>::create(</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w:t>
                            </w:r>
                            <w:r w:rsidR="008D1762" w:rsidRPr="005C66E7">
                              <w:rPr>
                                <w:rFonts w:ascii="Consolas" w:hAnsi="Consolas" w:cs="Consolas"/>
                                <w:color w:val="000000"/>
                                <w:sz w:val="20"/>
                                <w:szCs w:val="20"/>
                              </w:rPr>
                              <w:t xml:space="preserve"> </w:t>
                            </w:r>
                            <w:r w:rsidRPr="005C66E7">
                              <w:rPr>
                                <w:rFonts w:ascii="Consolas" w:hAnsi="Consolas" w:cs="Consolas"/>
                                <w:color w:val="000000"/>
                                <w:sz w:val="20"/>
                                <w:szCs w:val="20"/>
                              </w:rPr>
                              <w:t>{</w:t>
                            </w:r>
                          </w:p>
                          <w:p w14:paraId="06815944"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glGenFramebuffers</w:t>
                            </w:r>
                            <w:r w:rsidRPr="005C66E7">
                              <w:rPr>
                                <w:rFonts w:ascii="Consolas" w:hAnsi="Consolas" w:cs="Consolas"/>
                                <w:color w:val="000000"/>
                                <w:sz w:val="20"/>
                                <w:szCs w:val="20"/>
                              </w:rPr>
                              <w:t>(1, &amp;m_buffer);</w:t>
                            </w:r>
                          </w:p>
                          <w:p w14:paraId="2B4A397B"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p w14:paraId="598BEADD"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create a color attachment texture</w:t>
                            </w:r>
                          </w:p>
                          <w:p w14:paraId="67BE0F8D"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glGenTextures(1, &amp;m_texture);</w:t>
                            </w:r>
                          </w:p>
                          <w:p w14:paraId="01678A50"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glBindTexture(</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w:t>
                            </w:r>
                          </w:p>
                          <w:p w14:paraId="6F17CBF7" w14:textId="77777777" w:rsidR="003D5EF1"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glTexImage2D(</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0, </w:t>
                            </w:r>
                            <w:r w:rsidRPr="005C66E7">
                              <w:rPr>
                                <w:rFonts w:ascii="Consolas" w:hAnsi="Consolas" w:cs="Consolas"/>
                                <w:color w:val="6F008A"/>
                                <w:sz w:val="20"/>
                                <w:szCs w:val="20"/>
                              </w:rPr>
                              <w:t>GL_RGB</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 xml:space="preserve">, 0, </w:t>
                            </w:r>
                          </w:p>
                          <w:p w14:paraId="7C31DCBA" w14:textId="3D23EE26" w:rsidR="0072227D" w:rsidRPr="005C66E7" w:rsidRDefault="003D5EF1" w:rsidP="003D5EF1">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GL_RGB</w:t>
                            </w:r>
                            <w:r w:rsidR="0072227D"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GL_UNSIGNED_BYTE</w:t>
                            </w:r>
                            <w:r w:rsidR="0072227D"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NULL</w:t>
                            </w:r>
                            <w:r w:rsidR="0072227D" w:rsidRPr="005C66E7">
                              <w:rPr>
                                <w:rFonts w:ascii="Consolas" w:hAnsi="Consolas" w:cs="Consolas"/>
                                <w:color w:val="000000"/>
                                <w:sz w:val="20"/>
                                <w:szCs w:val="20"/>
                              </w:rPr>
                              <w:t>);</w:t>
                            </w:r>
                          </w:p>
                          <w:p w14:paraId="1FEDB838"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GL_TEXTURE_MIN_FILTER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GL_LINEAR</w:t>
                            </w:r>
                            <w:r w:rsidRPr="005C66E7">
                              <w:rPr>
                                <w:rFonts w:ascii="Consolas" w:hAnsi="Consolas" w:cs="Consolas"/>
                                <w:color w:val="000000"/>
                                <w:sz w:val="20"/>
                                <w:szCs w:val="20"/>
                              </w:rPr>
                              <w:t>);</w:t>
                            </w:r>
                          </w:p>
                          <w:p w14:paraId="7DC109E4"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GL_TEXTURE_MAG_FILTER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GL_LINEAR</w:t>
                            </w:r>
                            <w:r w:rsidRPr="005C66E7">
                              <w:rPr>
                                <w:rFonts w:ascii="Consolas" w:hAnsi="Consolas" w:cs="Consolas"/>
                                <w:color w:val="000000"/>
                                <w:sz w:val="20"/>
                                <w:szCs w:val="20"/>
                              </w:rPr>
                              <w:t>);</w:t>
                            </w:r>
                          </w:p>
                          <w:p w14:paraId="71A56FF4" w14:textId="53D93521"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glFramebufferTexture2D</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GL_COLOR_ATTACHMENT0</w:t>
                            </w:r>
                            <w:r w:rsidRPr="005C66E7">
                              <w:rPr>
                                <w:rFonts w:ascii="Consolas" w:hAnsi="Consolas" w:cs="Consolas"/>
                                <w:color w:val="000000"/>
                                <w:sz w:val="20"/>
                                <w:szCs w:val="20"/>
                              </w:rPr>
                              <w:t>,</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m_texture,0);</w:t>
                            </w:r>
                          </w:p>
                          <w:p w14:paraId="72C4D4DB"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0);</w:t>
                            </w:r>
                          </w:p>
                          <w:p w14:paraId="0426C116"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return</w:t>
                            </w:r>
                            <w:r w:rsidRPr="005C66E7">
                              <w:rPr>
                                <w:rFonts w:ascii="Consolas" w:hAnsi="Consolas" w:cs="Consolas"/>
                                <w:color w:val="000000"/>
                                <w:sz w:val="20"/>
                                <w:szCs w:val="20"/>
                              </w:rPr>
                              <w:t xml:space="preserve"> m_buffer;</w:t>
                            </w:r>
                          </w:p>
                          <w:p w14:paraId="36191170" w14:textId="3D856303"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747E3CCA" id="_x0000_s109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LDn39ES&#10;AgAA/wMAAA4AAAAAAAAAAAAAAAAALgIAAGRycy9lMm9Eb2MueG1sUEsBAi0AFAAGAAgAAAAhANNV&#10;DNrbAAAABgEAAA8AAAAAAAAAAAAAAAAAbAQAAGRycy9kb3ducmV2LnhtbFBLBQYAAAAABAAEAPMA&#10;AAB0BQAAAAA=&#10;" filled="f">
                <v:textbox style="mso-fit-shape-to-text:t">
                  <w:txbxContent>
                    <w:p w14:paraId="6FED87D8" w14:textId="04F34F6F"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FF"/>
                          <w:sz w:val="20"/>
                          <w:szCs w:val="20"/>
                        </w:rPr>
                        <w:t>unsigned</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2B91AF"/>
                          <w:sz w:val="20"/>
                          <w:szCs w:val="20"/>
                        </w:rPr>
                        <w:t>cg_texture_buffer</w:t>
                      </w:r>
                      <w:r w:rsidRPr="005C66E7">
                        <w:rPr>
                          <w:rFonts w:ascii="Consolas" w:hAnsi="Consolas" w:cs="Consolas"/>
                          <w:color w:val="000000"/>
                          <w:sz w:val="20"/>
                          <w:szCs w:val="20"/>
                        </w:rPr>
                        <w:t>::create(</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w:t>
                      </w:r>
                      <w:r w:rsidR="008D1762" w:rsidRPr="005C66E7">
                        <w:rPr>
                          <w:rFonts w:ascii="Consolas" w:hAnsi="Consolas" w:cs="Consolas"/>
                          <w:color w:val="000000"/>
                          <w:sz w:val="20"/>
                          <w:szCs w:val="20"/>
                        </w:rPr>
                        <w:t xml:space="preserve"> </w:t>
                      </w:r>
                      <w:r w:rsidRPr="005C66E7">
                        <w:rPr>
                          <w:rFonts w:ascii="Consolas" w:hAnsi="Consolas" w:cs="Consolas"/>
                          <w:color w:val="000000"/>
                          <w:sz w:val="20"/>
                          <w:szCs w:val="20"/>
                        </w:rPr>
                        <w:t>{</w:t>
                      </w:r>
                    </w:p>
                    <w:p w14:paraId="06815944"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glGenFramebuffers</w:t>
                      </w:r>
                      <w:r w:rsidRPr="005C66E7">
                        <w:rPr>
                          <w:rFonts w:ascii="Consolas" w:hAnsi="Consolas" w:cs="Consolas"/>
                          <w:color w:val="000000"/>
                          <w:sz w:val="20"/>
                          <w:szCs w:val="20"/>
                        </w:rPr>
                        <w:t>(1, &amp;m_buffer);</w:t>
                      </w:r>
                    </w:p>
                    <w:p w14:paraId="2B4A397B"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p w14:paraId="598BEADD"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create a color attachment texture</w:t>
                      </w:r>
                    </w:p>
                    <w:p w14:paraId="67BE0F8D"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glGenTextures(1, &amp;m_texture);</w:t>
                      </w:r>
                    </w:p>
                    <w:p w14:paraId="01678A50"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glBindTexture(</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w:t>
                      </w:r>
                    </w:p>
                    <w:p w14:paraId="6F17CBF7" w14:textId="77777777" w:rsidR="003D5EF1"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glTexImage2D(</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0, </w:t>
                      </w:r>
                      <w:r w:rsidRPr="005C66E7">
                        <w:rPr>
                          <w:rFonts w:ascii="Consolas" w:hAnsi="Consolas" w:cs="Consolas"/>
                          <w:color w:val="6F008A"/>
                          <w:sz w:val="20"/>
                          <w:szCs w:val="20"/>
                        </w:rPr>
                        <w:t>GL_RGB</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 xml:space="preserve">, 0, </w:t>
                      </w:r>
                    </w:p>
                    <w:p w14:paraId="7C31DCBA" w14:textId="3D23EE26" w:rsidR="0072227D" w:rsidRPr="005C66E7" w:rsidRDefault="003D5EF1" w:rsidP="003D5EF1">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GL_RGB</w:t>
                      </w:r>
                      <w:r w:rsidR="0072227D"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GL_UNSIGNED_BYTE</w:t>
                      </w:r>
                      <w:r w:rsidR="0072227D" w:rsidRPr="005C66E7">
                        <w:rPr>
                          <w:rFonts w:ascii="Consolas" w:hAnsi="Consolas" w:cs="Consolas"/>
                          <w:color w:val="000000"/>
                          <w:sz w:val="20"/>
                          <w:szCs w:val="20"/>
                        </w:rPr>
                        <w:t xml:space="preserve">, </w:t>
                      </w:r>
                      <w:r w:rsidR="0072227D" w:rsidRPr="005C66E7">
                        <w:rPr>
                          <w:rFonts w:ascii="Consolas" w:hAnsi="Consolas" w:cs="Consolas"/>
                          <w:color w:val="6F008A"/>
                          <w:sz w:val="20"/>
                          <w:szCs w:val="20"/>
                        </w:rPr>
                        <w:t>NULL</w:t>
                      </w:r>
                      <w:r w:rsidR="0072227D" w:rsidRPr="005C66E7">
                        <w:rPr>
                          <w:rFonts w:ascii="Consolas" w:hAnsi="Consolas" w:cs="Consolas"/>
                          <w:color w:val="000000"/>
                          <w:sz w:val="20"/>
                          <w:szCs w:val="20"/>
                        </w:rPr>
                        <w:t>);</w:t>
                      </w:r>
                    </w:p>
                    <w:p w14:paraId="1FEDB838"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GL_TEXTURE_MIN_FILTER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GL_LINEAR</w:t>
                      </w:r>
                      <w:r w:rsidRPr="005C66E7">
                        <w:rPr>
                          <w:rFonts w:ascii="Consolas" w:hAnsi="Consolas" w:cs="Consolas"/>
                          <w:color w:val="000000"/>
                          <w:sz w:val="20"/>
                          <w:szCs w:val="20"/>
                        </w:rPr>
                        <w:t>);</w:t>
                      </w:r>
                    </w:p>
                    <w:p w14:paraId="7DC109E4"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GL_TEXTURE_MAG_FILTER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GL_LINEAR</w:t>
                      </w:r>
                      <w:r w:rsidRPr="005C66E7">
                        <w:rPr>
                          <w:rFonts w:ascii="Consolas" w:hAnsi="Consolas" w:cs="Consolas"/>
                          <w:color w:val="000000"/>
                          <w:sz w:val="20"/>
                          <w:szCs w:val="20"/>
                        </w:rPr>
                        <w:t>);</w:t>
                      </w:r>
                    </w:p>
                    <w:p w14:paraId="71A56FF4" w14:textId="53D93521"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glFramebufferTexture2D</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GL_COLOR_ATTACHMENT0</w:t>
                      </w:r>
                      <w:r w:rsidRPr="005C66E7">
                        <w:rPr>
                          <w:rFonts w:ascii="Consolas" w:hAnsi="Consolas" w:cs="Consolas"/>
                          <w:color w:val="000000"/>
                          <w:sz w:val="20"/>
                          <w:szCs w:val="20"/>
                        </w:rPr>
                        <w:t>,</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m_texture,0);</w:t>
                      </w:r>
                    </w:p>
                    <w:p w14:paraId="72C4D4DB"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0);</w:t>
                      </w:r>
                    </w:p>
                    <w:p w14:paraId="0426C116" w14:textId="77777777"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return</w:t>
                      </w:r>
                      <w:r w:rsidRPr="005C66E7">
                        <w:rPr>
                          <w:rFonts w:ascii="Consolas" w:hAnsi="Consolas" w:cs="Consolas"/>
                          <w:color w:val="000000"/>
                          <w:sz w:val="20"/>
                          <w:szCs w:val="20"/>
                        </w:rPr>
                        <w:t xml:space="preserve"> m_buffer;</w:t>
                      </w:r>
                    </w:p>
                    <w:p w14:paraId="36191170" w14:textId="3D856303" w:rsidR="0072227D" w:rsidRPr="005C66E7" w:rsidRDefault="0072227D" w:rsidP="0072227D">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w:t>
                      </w:r>
                    </w:p>
                  </w:txbxContent>
                </v:textbox>
                <w10:anchorlock/>
              </v:shape>
            </w:pict>
          </mc:Fallback>
        </mc:AlternateContent>
      </w:r>
    </w:p>
    <w:p w14:paraId="072CB2A8" w14:textId="6281ADD9" w:rsidR="00E10FEC" w:rsidRDefault="00E10FEC" w:rsidP="00511911">
      <w:r>
        <w:t xml:space="preserve">You will notice the great resemblance between this and the creation of </w:t>
      </w:r>
      <w:r w:rsidR="00CC1319">
        <w:t xml:space="preserve">other objects we have seen so far. In this case </w:t>
      </w:r>
      <w:r w:rsidR="008A6414">
        <w:t xml:space="preserve">we create a frame buffer and then we create a texture </w:t>
      </w:r>
      <w:r w:rsidR="005A2F2F">
        <w:t xml:space="preserve">which we attach to the frame buffer. </w:t>
      </w:r>
      <w:r w:rsidR="005F2EE7">
        <w:t xml:space="preserve">Something like </w:t>
      </w:r>
      <w:r w:rsidR="00AE4982">
        <w:t>setting a frame and a canvas.</w:t>
      </w:r>
    </w:p>
    <w:p w14:paraId="23F7417D" w14:textId="0F0937B6" w:rsidR="006730E8" w:rsidRDefault="006730E8" w:rsidP="00511911">
      <w:r>
        <w:t>After its creation we can leave the frame buffer until we need to draw o</w:t>
      </w:r>
      <w:r w:rsidR="00F769BC">
        <w:t xml:space="preserve">n it. When that time comes we must call the </w:t>
      </w:r>
      <w:r w:rsidR="00C93122">
        <w:rPr>
          <w:rFonts w:ascii="Consolas" w:hAnsi="Consolas" w:cs="Consolas"/>
          <w:color w:val="6F008A"/>
          <w:sz w:val="19"/>
          <w:szCs w:val="19"/>
        </w:rPr>
        <w:t xml:space="preserve">glBindFramebuffer </w:t>
      </w:r>
      <w:r w:rsidR="00C93122">
        <w:t>function</w:t>
      </w:r>
      <w:r w:rsidR="00535231">
        <w:t xml:space="preserve"> </w:t>
      </w:r>
      <w:r w:rsidR="002F13B9">
        <w:t xml:space="preserve">passing the buffer ID </w:t>
      </w:r>
      <w:r w:rsidR="00535231">
        <w:t>like this:</w:t>
      </w:r>
    </w:p>
    <w:p w14:paraId="21A00427" w14:textId="2F94F1D7" w:rsidR="00535231" w:rsidRDefault="00535231" w:rsidP="00511911">
      <w:r>
        <w:rPr>
          <w:noProof/>
        </w:rPr>
        <mc:AlternateContent>
          <mc:Choice Requires="wps">
            <w:drawing>
              <wp:inline distT="0" distB="0" distL="0" distR="0" wp14:anchorId="1E7C1274" wp14:editId="697F347C">
                <wp:extent cx="6629400" cy="1404620"/>
                <wp:effectExtent l="0" t="0" r="19050" b="22225"/>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375E6647" w14:textId="0170D836" w:rsidR="00535231" w:rsidRPr="005C66E7" w:rsidRDefault="00535231" w:rsidP="00535231">
                            <w:pPr>
                              <w:spacing w:after="0"/>
                              <w:rPr>
                                <w:sz w:val="20"/>
                                <w:szCs w:val="20"/>
                              </w:rPr>
                            </w:pP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txbxContent>
                      </wps:txbx>
                      <wps:bodyPr rot="0" vert="horz" wrap="square" lIns="91440" tIns="45720" rIns="91440" bIns="45720" anchor="t" anchorCtr="0">
                        <a:spAutoFit/>
                      </wps:bodyPr>
                    </wps:wsp>
                  </a:graphicData>
                </a:graphic>
              </wp:inline>
            </w:drawing>
          </mc:Choice>
          <mc:Fallback>
            <w:pict>
              <v:shape w14:anchorId="1E7C1274" id="_x0000_s109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BiULEn&#10;EwIAAP8DAAAOAAAAAAAAAAAAAAAAAC4CAABkcnMvZTJvRG9jLnhtbFBLAQItABQABgAIAAAAIQDT&#10;VQza2wAAAAYBAAAPAAAAAAAAAAAAAAAAAG0EAABkcnMvZG93bnJldi54bWxQSwUGAAAAAAQABADz&#10;AAAAdQUAAAAA&#10;" filled="f">
                <v:textbox style="mso-fit-shape-to-text:t">
                  <w:txbxContent>
                    <w:p w14:paraId="375E6647" w14:textId="0170D836" w:rsidR="00535231" w:rsidRPr="005C66E7" w:rsidRDefault="00535231" w:rsidP="00535231">
                      <w:pPr>
                        <w:spacing w:after="0"/>
                        <w:rPr>
                          <w:sz w:val="20"/>
                          <w:szCs w:val="20"/>
                        </w:rPr>
                      </w:pP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txbxContent>
                </v:textbox>
                <w10:anchorlock/>
              </v:shape>
            </w:pict>
          </mc:Fallback>
        </mc:AlternateContent>
      </w:r>
    </w:p>
    <w:p w14:paraId="000E96B5" w14:textId="65C45E5A" w:rsidR="009817CC" w:rsidRDefault="002F13B9" w:rsidP="00511911">
      <w:r>
        <w:t xml:space="preserve">From that point on </w:t>
      </w:r>
      <w:r w:rsidR="00B2337F">
        <w:t>all our drawing is redirected to the frame buffer</w:t>
      </w:r>
      <w:r w:rsidR="001C7AD7">
        <w:t xml:space="preserve">. </w:t>
      </w:r>
      <w:r w:rsidR="002650EF">
        <w:t xml:space="preserve">To stop the </w:t>
      </w:r>
      <w:r w:rsidR="004D4F3B">
        <w:t>redirection,</w:t>
      </w:r>
      <w:r w:rsidR="002650EF">
        <w:t xml:space="preserve"> we call the same function </w:t>
      </w:r>
      <w:r w:rsidR="00785369">
        <w:t xml:space="preserve">with a value of 0 as a frame buffer ID. </w:t>
      </w:r>
      <w:r w:rsidR="005A2D4F">
        <w:t xml:space="preserve">Now the frame buffer contains an image that </w:t>
      </w:r>
      <w:r w:rsidR="00320A67">
        <w:t xml:space="preserve">can be used for anything we want. </w:t>
      </w:r>
      <w:r w:rsidR="00EB5A24">
        <w:t xml:space="preserve">The most common use is as a texture image </w:t>
      </w:r>
      <w:r w:rsidR="00437593">
        <w:t>somewhere in our program.</w:t>
      </w:r>
    </w:p>
    <w:p w14:paraId="417A3D12" w14:textId="74C06856" w:rsidR="00D37DB6" w:rsidRDefault="00D37DB6" w:rsidP="00511911">
      <w:r>
        <w:t xml:space="preserve">The texture object </w:t>
      </w:r>
      <w:r w:rsidR="007225B2">
        <w:t>inside</w:t>
      </w:r>
      <w:r>
        <w:t xml:space="preserve"> the frame </w:t>
      </w:r>
      <w:r w:rsidR="007225B2">
        <w:t xml:space="preserve">buffer class is just like any other </w:t>
      </w:r>
      <w:r w:rsidR="00DD151C">
        <w:t xml:space="preserve">image </w:t>
      </w:r>
      <w:r w:rsidR="007225B2">
        <w:t xml:space="preserve">texture </w:t>
      </w:r>
      <w:r w:rsidR="00DD151C">
        <w:t xml:space="preserve">we have used so far. All we </w:t>
      </w:r>
      <w:r w:rsidR="00D85FFA">
        <w:t>must</w:t>
      </w:r>
      <w:r w:rsidR="00DD151C">
        <w:t xml:space="preserve"> do is bind </w:t>
      </w:r>
      <w:r w:rsidR="009F2FC2">
        <w:t xml:space="preserve">and use it in our drawing. </w:t>
      </w:r>
    </w:p>
    <w:p w14:paraId="444BD688" w14:textId="716B91B5" w:rsidR="001703F5" w:rsidRDefault="001703F5" w:rsidP="00511911">
      <w:r>
        <w:t xml:space="preserve">In the example </w:t>
      </w:r>
      <w:r w:rsidR="001D0B19">
        <w:rPr>
          <w:i/>
          <w:iCs/>
        </w:rPr>
        <w:t>frame_buffers</w:t>
      </w:r>
      <w:r>
        <w:t xml:space="preserve"> </w:t>
      </w:r>
      <w:r w:rsidR="002D3F20">
        <w:t xml:space="preserve">I use two different shaders, one while rendering in the frame buffer and one while </w:t>
      </w:r>
      <w:r w:rsidR="006E68C3">
        <w:t xml:space="preserve">rendering the actual scene. A close look at the shader code </w:t>
      </w:r>
      <w:r w:rsidR="004D7F1A">
        <w:t xml:space="preserve">will make clear that the only reason for this is to demonstrate </w:t>
      </w:r>
      <w:r w:rsidR="00C5386A">
        <w:t>that they can be two completely different scenes.</w:t>
      </w:r>
    </w:p>
    <w:p w14:paraId="2CE27CB4" w14:textId="72EF0620" w:rsidR="002C30D2" w:rsidRDefault="00231246" w:rsidP="00511911">
      <w:r>
        <w:t xml:space="preserve">In the first part of the rendering </w:t>
      </w:r>
      <w:r w:rsidR="004D4F3B">
        <w:t>function,</w:t>
      </w:r>
      <w:r>
        <w:t xml:space="preserve"> we draw in the frame buffer a rotating cube</w:t>
      </w:r>
      <w:r w:rsidR="001829A0">
        <w:t xml:space="preserve">. Then in the second part we use that image as a texture for </w:t>
      </w:r>
      <w:r w:rsidR="0036194E">
        <w:t xml:space="preserve">a </w:t>
      </w:r>
      <w:r w:rsidR="001829A0">
        <w:t xml:space="preserve">rotating </w:t>
      </w:r>
      <w:r w:rsidR="0036194E">
        <w:t>sphere</w:t>
      </w:r>
      <w:r w:rsidR="00863205">
        <w:t>.</w:t>
      </w:r>
    </w:p>
    <w:p w14:paraId="2C9FA7A0" w14:textId="4519CB99" w:rsidR="008B0452" w:rsidRDefault="00B8004B" w:rsidP="00511911">
      <w:pPr>
        <w:pStyle w:val="Heading3"/>
        <w:spacing w:before="0" w:after="80"/>
      </w:pPr>
      <w:r>
        <w:t>Shadows</w:t>
      </w:r>
    </w:p>
    <w:p w14:paraId="09A489DF" w14:textId="45209A83" w:rsidR="00B8004B" w:rsidRDefault="00130BF3" w:rsidP="00511911">
      <w:r>
        <w:t>We are all familiar with shadows in our everyday life</w:t>
      </w:r>
      <w:r w:rsidR="00702488">
        <w:t xml:space="preserve">. So far we have learned how to deal with light </w:t>
      </w:r>
      <w:r w:rsidR="00945307">
        <w:t>in our games. We have learned how it reflects on the surfaces of objects</w:t>
      </w:r>
      <w:r w:rsidR="008A4B49">
        <w:t xml:space="preserve"> and creates all the n</w:t>
      </w:r>
      <w:r w:rsidR="00EB1B99">
        <w:t>ice</w:t>
      </w:r>
      <w:r w:rsidR="007065FB">
        <w:t xml:space="preserve"> effects</w:t>
      </w:r>
      <w:r w:rsidR="003F639F">
        <w:t xml:space="preserve">. </w:t>
      </w:r>
      <w:r w:rsidR="004D4F3B">
        <w:t>However,</w:t>
      </w:r>
      <w:r w:rsidR="003F639F">
        <w:t xml:space="preserve"> our scenes seem</w:t>
      </w:r>
      <w:r w:rsidR="002B3607">
        <w:t xml:space="preserve"> </w:t>
      </w:r>
      <w:r w:rsidR="003F639F">
        <w:t>empty</w:t>
      </w:r>
      <w:r w:rsidR="005E3911">
        <w:t xml:space="preserve">. Our brain expects </w:t>
      </w:r>
      <w:r w:rsidR="00BD08FB">
        <w:t xml:space="preserve">the light to cast </w:t>
      </w:r>
      <w:r w:rsidR="005E3911">
        <w:t xml:space="preserve">shadows </w:t>
      </w:r>
      <w:r w:rsidR="00A9412D">
        <w:t xml:space="preserve">and </w:t>
      </w:r>
      <w:r w:rsidR="00C42C4A">
        <w:t>when we do not see them we get that strange feeling.</w:t>
      </w:r>
    </w:p>
    <w:p w14:paraId="54940DF5" w14:textId="1462F8E4" w:rsidR="00BA4831" w:rsidRDefault="009A4E10" w:rsidP="00511911">
      <w:r>
        <w:t xml:space="preserve">According to the dictionary </w:t>
      </w:r>
      <w:r w:rsidR="00F61FC1">
        <w:t xml:space="preserve">shadow is </w:t>
      </w:r>
      <w:r w:rsidR="00F61FC1" w:rsidRPr="00F61FC1">
        <w:rPr>
          <w:i/>
          <w:iCs/>
        </w:rPr>
        <w:t>the dark figure cast upon a surface by a body intercepting the rays from a source of light</w:t>
      </w:r>
      <w:r w:rsidR="00F61FC1">
        <w:t xml:space="preserve">. </w:t>
      </w:r>
      <w:r w:rsidR="00D8462F">
        <w:t xml:space="preserve">This definition </w:t>
      </w:r>
      <w:r w:rsidR="004D4F3B">
        <w:t>really shows</w:t>
      </w:r>
      <w:r w:rsidR="000914F4">
        <w:t xml:space="preserve"> us what to do </w:t>
      </w:r>
      <w:r w:rsidR="00FA0760">
        <w:t xml:space="preserve">to get some realistic renderings </w:t>
      </w:r>
      <w:r w:rsidR="00E37CEE">
        <w:t xml:space="preserve">with shadows. </w:t>
      </w:r>
    </w:p>
    <w:p w14:paraId="3CB0C9F0" w14:textId="040F4C4C" w:rsidR="00314ED3" w:rsidRDefault="000633B7" w:rsidP="00511911">
      <w:r>
        <w:t xml:space="preserve">The best way to calculate shadows is the technique called </w:t>
      </w:r>
      <w:r w:rsidR="00D85FFA" w:rsidRPr="000633B7">
        <w:rPr>
          <w:i/>
          <w:iCs/>
        </w:rPr>
        <w:t>raytracing</w:t>
      </w:r>
      <w:r w:rsidR="002833AB">
        <w:t>.</w:t>
      </w:r>
      <w:r w:rsidR="00EC30FD">
        <w:t xml:space="preserve"> In this method we </w:t>
      </w:r>
      <w:r w:rsidR="0094767E">
        <w:t>trace the rays of light</w:t>
      </w:r>
      <w:r w:rsidR="00DF46CA">
        <w:t xml:space="preserve"> and simulate the effect they have when </w:t>
      </w:r>
      <w:r w:rsidR="00D85FFA">
        <w:t>they</w:t>
      </w:r>
      <w:r w:rsidR="00DF46CA">
        <w:t xml:space="preserve"> hit an object. This way we can generate all </w:t>
      </w:r>
      <w:r w:rsidR="00185AC4">
        <w:t>the shininess and reflection we have seen so far</w:t>
      </w:r>
      <w:r w:rsidR="00906B81">
        <w:t>. This automatically generates shadows since the areas the light cannot reach remain unlit.</w:t>
      </w:r>
    </w:p>
    <w:p w14:paraId="1D21492F" w14:textId="70375ABD" w:rsidR="00E05D24" w:rsidRDefault="0081783D" w:rsidP="00511911">
      <w:r>
        <w:rPr>
          <w:noProof/>
        </w:rPr>
        <w:lastRenderedPageBreak/>
        <w:drawing>
          <wp:anchor distT="0" distB="0" distL="114300" distR="114300" simplePos="0" relativeHeight="251687936" behindDoc="0" locked="0" layoutInCell="1" allowOverlap="1" wp14:anchorId="410AB1AC" wp14:editId="5E258990">
            <wp:simplePos x="0" y="0"/>
            <wp:positionH relativeFrom="column">
              <wp:posOffset>3769995</wp:posOffset>
            </wp:positionH>
            <wp:positionV relativeFrom="paragraph">
              <wp:posOffset>766114</wp:posOffset>
            </wp:positionV>
            <wp:extent cx="2857500" cy="1861820"/>
            <wp:effectExtent l="0" t="0" r="0" b="0"/>
            <wp:wrapSquare wrapText="bothSides"/>
            <wp:docPr id="252" name="Graphic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 25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861820"/>
                    </a:xfrm>
                    <a:prstGeom prst="rect">
                      <a:avLst/>
                    </a:prstGeom>
                  </pic:spPr>
                </pic:pic>
              </a:graphicData>
            </a:graphic>
            <wp14:sizeRelH relativeFrom="margin">
              <wp14:pctWidth>0</wp14:pctWidth>
            </wp14:sizeRelH>
            <wp14:sizeRelV relativeFrom="margin">
              <wp14:pctHeight>0</wp14:pctHeight>
            </wp14:sizeRelV>
          </wp:anchor>
        </w:drawing>
      </w:r>
      <w:r w:rsidR="00D85FFA">
        <w:t>Raytracing</w:t>
      </w:r>
      <w:r w:rsidR="001A45B6">
        <w:t xml:space="preserve"> </w:t>
      </w:r>
      <w:r w:rsidR="00E165ED">
        <w:t xml:space="preserve">is the method of choice for high quality rendering </w:t>
      </w:r>
      <w:r w:rsidR="00472966">
        <w:t xml:space="preserve">and modern graphic cards provide specialized </w:t>
      </w:r>
      <w:r w:rsidR="00D91D08">
        <w:t>hardware to assist calculations.</w:t>
      </w:r>
      <w:r w:rsidR="00136D07">
        <w:t xml:space="preserve"> </w:t>
      </w:r>
      <w:r w:rsidR="004D4F3B">
        <w:t>However,</w:t>
      </w:r>
      <w:r w:rsidR="00963F15">
        <w:t xml:space="preserve"> </w:t>
      </w:r>
      <w:r w:rsidR="006240C8">
        <w:t xml:space="preserve">it is still far from becoming the mainstream technique for </w:t>
      </w:r>
      <w:r w:rsidR="00622557">
        <w:t>games. You see ray-tracing algorithms are ver</w:t>
      </w:r>
      <w:r w:rsidR="00D97FA4">
        <w:t xml:space="preserve">y </w:t>
      </w:r>
      <w:r w:rsidR="00A717DB" w:rsidRPr="00A717DB">
        <w:t>computationally</w:t>
      </w:r>
      <w:r w:rsidR="00A717DB">
        <w:t xml:space="preserve"> </w:t>
      </w:r>
      <w:r w:rsidR="00D97FA4">
        <w:t xml:space="preserve">intensive and the time needed for a scene </w:t>
      </w:r>
      <w:r w:rsidR="00A717DB">
        <w:t xml:space="preserve">to render </w:t>
      </w:r>
      <w:r w:rsidR="00D97FA4">
        <w:t>is too lo</w:t>
      </w:r>
      <w:r w:rsidR="00AA33A3">
        <w:t xml:space="preserve">ng compared to the time available </w:t>
      </w:r>
      <w:r w:rsidR="00A717DB">
        <w:t>in our applications</w:t>
      </w:r>
      <w:r w:rsidR="00AA33A3">
        <w:t>.</w:t>
      </w:r>
      <w:r w:rsidR="00A717DB">
        <w:t xml:space="preserve"> Here we should add the very expensive hardware needed for these </w:t>
      </w:r>
      <w:r w:rsidR="00501B04">
        <w:t>cutting-edge</w:t>
      </w:r>
      <w:r w:rsidR="00A717DB">
        <w:t xml:space="preserve"> technologies.</w:t>
      </w:r>
    </w:p>
    <w:p w14:paraId="2533A52F" w14:textId="0D78D95C" w:rsidR="001A45B6" w:rsidRDefault="004A585E" w:rsidP="00511911">
      <w:r>
        <w:t xml:space="preserve">To overcome </w:t>
      </w:r>
      <w:r w:rsidR="00ED4653">
        <w:t>these</w:t>
      </w:r>
      <w:r w:rsidR="001E239B">
        <w:t xml:space="preserve"> problem</w:t>
      </w:r>
      <w:r w:rsidR="00ED4653">
        <w:t>s</w:t>
      </w:r>
      <w:r w:rsidR="001E239B">
        <w:t xml:space="preserve"> and still </w:t>
      </w:r>
      <w:r w:rsidR="00D43BB6">
        <w:t>have</w:t>
      </w:r>
      <w:r w:rsidR="001E239B">
        <w:t xml:space="preserve"> </w:t>
      </w:r>
      <w:r w:rsidR="00D85FFA">
        <w:t>realistic</w:t>
      </w:r>
      <w:r w:rsidR="00D43BB6">
        <w:t xml:space="preserve"> scenes other techniques have been proposed and are used </w:t>
      </w:r>
      <w:r w:rsidR="000131D3">
        <w:t>by game developers</w:t>
      </w:r>
      <w:r w:rsidR="00EB04F8">
        <w:t xml:space="preserve">. </w:t>
      </w:r>
      <w:r w:rsidR="00B75DF4">
        <w:t xml:space="preserve">The technique used </w:t>
      </w:r>
      <w:r w:rsidR="0008372F">
        <w:t xml:space="preserve">by the most video games is </w:t>
      </w:r>
      <w:r w:rsidR="0008372F">
        <w:rPr>
          <w:i/>
          <w:iCs/>
        </w:rPr>
        <w:t>shadow mapping</w:t>
      </w:r>
      <w:r w:rsidR="0008372F">
        <w:t>.</w:t>
      </w:r>
      <w:r w:rsidR="006B58A7">
        <w:t xml:space="preserve"> This is an easy to understand and implement technique</w:t>
      </w:r>
      <w:r w:rsidR="00630C0C">
        <w:t>, as well as fast</w:t>
      </w:r>
      <w:r w:rsidR="00B87005">
        <w:t xml:space="preserve"> with great results. </w:t>
      </w:r>
      <w:r w:rsidR="00AE78FE">
        <w:t xml:space="preserve">All these </w:t>
      </w:r>
      <w:r w:rsidR="006F6648">
        <w:t>make it an excellent choice for video games</w:t>
      </w:r>
      <w:r w:rsidR="00CA55D5">
        <w:t>.</w:t>
      </w:r>
    </w:p>
    <w:p w14:paraId="57A46ECA" w14:textId="0658FFCF" w:rsidR="00F71880" w:rsidRDefault="005C66E7" w:rsidP="00511911">
      <w:r>
        <w:rPr>
          <w:noProof/>
        </w:rPr>
        <mc:AlternateContent>
          <mc:Choice Requires="wps">
            <w:drawing>
              <wp:anchor distT="0" distB="0" distL="114300" distR="114300" simplePos="0" relativeHeight="251689984" behindDoc="0" locked="0" layoutInCell="1" allowOverlap="1" wp14:anchorId="69490497" wp14:editId="32E4D4B3">
                <wp:simplePos x="0" y="0"/>
                <wp:positionH relativeFrom="column">
                  <wp:posOffset>3769995</wp:posOffset>
                </wp:positionH>
                <wp:positionV relativeFrom="paragraph">
                  <wp:posOffset>552754</wp:posOffset>
                </wp:positionV>
                <wp:extent cx="2857500" cy="635"/>
                <wp:effectExtent l="0" t="0" r="0" b="6350"/>
                <wp:wrapSquare wrapText="bothSides"/>
                <wp:docPr id="253" name="Text Box 25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7B33E76" w14:textId="1AB01146" w:rsidR="00437F90" w:rsidRPr="00070C02" w:rsidRDefault="00437F90" w:rsidP="00DE78D4">
                            <w:pPr>
                              <w:pStyle w:val="Caption"/>
                              <w:spacing w:after="40"/>
                              <w:rPr>
                                <w:noProof/>
                              </w:rPr>
                            </w:pPr>
                            <w:bookmarkStart w:id="14" w:name="_Ref72684781"/>
                            <w:r>
                              <w:t xml:space="preserve">Figure </w:t>
                            </w:r>
                            <w:fldSimple w:instr=" SEQ Figure \* ARABIC ">
                              <w:r w:rsidR="00B31F5F">
                                <w:rPr>
                                  <w:noProof/>
                                </w:rPr>
                                <w:t>12</w:t>
                              </w:r>
                            </w:fldSimple>
                            <w:bookmarkEnd w:id="14"/>
                            <w:r>
                              <w:t>: Objects in the shadow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90497" id="Text Box 253" o:spid="_x0000_s1100" type="#_x0000_t202" style="position:absolute;margin-left:296.85pt;margin-top:43.5pt;width:2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l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3ex2NqaQpNjNx1m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" stroked="f">
                <v:textbox style="mso-fit-shape-to-text:t" inset="0,0,0,0">
                  <w:txbxContent>
                    <w:p w14:paraId="17B33E76" w14:textId="1AB01146" w:rsidR="00437F90" w:rsidRPr="00070C02" w:rsidRDefault="00437F90" w:rsidP="00DE78D4">
                      <w:pPr>
                        <w:pStyle w:val="Caption"/>
                        <w:spacing w:after="40"/>
                        <w:rPr>
                          <w:noProof/>
                        </w:rPr>
                      </w:pPr>
                      <w:bookmarkStart w:id="15" w:name="_Ref72684781"/>
                      <w:r>
                        <w:t xml:space="preserve">Figure </w:t>
                      </w:r>
                      <w:fldSimple w:instr=" SEQ Figure \* ARABIC ">
                        <w:r w:rsidR="00B31F5F">
                          <w:rPr>
                            <w:noProof/>
                          </w:rPr>
                          <w:t>12</w:t>
                        </w:r>
                      </w:fldSimple>
                      <w:bookmarkEnd w:id="15"/>
                      <w:r>
                        <w:t>: Objects in the shadow</w:t>
                      </w:r>
                    </w:p>
                  </w:txbxContent>
                </v:textbox>
                <w10:wrap type="square"/>
              </v:shape>
            </w:pict>
          </mc:Fallback>
        </mc:AlternateContent>
      </w:r>
      <w:r w:rsidR="002E3D1D">
        <w:t xml:space="preserve">We will start by </w:t>
      </w:r>
      <w:r w:rsidR="005A23AF">
        <w:t xml:space="preserve">explaining </w:t>
      </w:r>
      <w:r w:rsidR="00F71880">
        <w:t>the idea behind shadow mapping.</w:t>
      </w:r>
      <w:r w:rsidR="00FA264D">
        <w:t xml:space="preserve"> First </w:t>
      </w:r>
      <w:r w:rsidR="00D85FFA">
        <w:t>look</w:t>
      </w:r>
      <w:r w:rsidR="00FA264D">
        <w:t xml:space="preserve"> at </w:t>
      </w:r>
      <w:r w:rsidR="00491CEE">
        <w:fldChar w:fldCharType="begin"/>
      </w:r>
      <w:r w:rsidR="00491CEE">
        <w:instrText xml:space="preserve"> REF _Ref72684781 \h </w:instrText>
      </w:r>
      <w:r w:rsidR="00491CEE">
        <w:fldChar w:fldCharType="separate"/>
      </w:r>
      <w:r w:rsidR="00B31F5F">
        <w:t xml:space="preserve">Figure </w:t>
      </w:r>
      <w:r w:rsidR="00B31F5F">
        <w:rPr>
          <w:noProof/>
        </w:rPr>
        <w:t>12</w:t>
      </w:r>
      <w:r w:rsidR="00491CEE">
        <w:fldChar w:fldCharType="end"/>
      </w:r>
      <w:r w:rsidR="008053DE">
        <w:t>. The areas marked in red are in the way of light</w:t>
      </w:r>
      <w:r w:rsidR="00662D04">
        <w:t xml:space="preserve"> and </w:t>
      </w:r>
      <w:r w:rsidR="00FB2D13">
        <w:t xml:space="preserve">their color can be calculated as we have seen before. The rest of the surfaces </w:t>
      </w:r>
      <w:r w:rsidR="00A63B97">
        <w:t>are not lit directly</w:t>
      </w:r>
      <w:r w:rsidR="00653688">
        <w:t xml:space="preserve"> because the light is obscured.</w:t>
      </w:r>
    </w:p>
    <w:p w14:paraId="0F4A5D28" w14:textId="4D1DABEA" w:rsidR="008450D6" w:rsidRDefault="008450D6" w:rsidP="00511911">
      <w:r>
        <w:t>A closer look at this image reveals</w:t>
      </w:r>
      <w:r w:rsidR="00EF3668">
        <w:t xml:space="preserve"> the actual algorithm </w:t>
      </w:r>
      <w:r w:rsidR="00B92BCA">
        <w:t>on which shadow mapping is based.</w:t>
      </w:r>
    </w:p>
    <w:p w14:paraId="56A02B75" w14:textId="1D5B487F" w:rsidR="00B92BCA" w:rsidRDefault="00E4427C" w:rsidP="00511911">
      <w:r>
        <w:t>In this algorithm we create an image from the light point of view. We imagine our camera</w:t>
      </w:r>
      <w:r w:rsidR="00C96676">
        <w:t xml:space="preserve"> is </w:t>
      </w:r>
      <w:r w:rsidR="004D4F3B">
        <w:t>in</w:t>
      </w:r>
      <w:r w:rsidR="00C96676">
        <w:t xml:space="preserve"> the position of the light source and it is looking </w:t>
      </w:r>
      <w:r w:rsidR="00DF1EEF">
        <w:t>to the direction the light points.</w:t>
      </w:r>
    </w:p>
    <w:p w14:paraId="669DCEB4" w14:textId="2F39501D" w:rsidR="00DF1EEF" w:rsidRDefault="00DF1EEF" w:rsidP="00511911">
      <w:r>
        <w:t xml:space="preserve">This approach </w:t>
      </w:r>
      <w:r w:rsidR="00774124">
        <w:t xml:space="preserve">reveals the </w:t>
      </w:r>
      <w:r w:rsidR="00B578F1">
        <w:t xml:space="preserve">fragments of the scene that receive direct light. </w:t>
      </w:r>
      <w:r w:rsidR="00BE637E">
        <w:t xml:space="preserve">Here </w:t>
      </w:r>
      <w:r w:rsidR="004D4F3B">
        <w:t>comes</w:t>
      </w:r>
      <w:r w:rsidR="00BE637E">
        <w:t xml:space="preserve"> the real trick. In the frame buffer we store the distance of the </w:t>
      </w:r>
      <w:r w:rsidR="003414D8">
        <w:t>fragment from the light source, or our imaginary camera</w:t>
      </w:r>
      <w:r w:rsidR="004A5610">
        <w:t>. Every other fragment in that direction</w:t>
      </w:r>
      <w:r w:rsidR="00817150">
        <w:t xml:space="preserve"> is </w:t>
      </w:r>
      <w:r w:rsidR="00D85FFA">
        <w:t>in</w:t>
      </w:r>
      <w:r w:rsidR="00817150">
        <w:t xml:space="preserve"> the shadow</w:t>
      </w:r>
      <w:r w:rsidR="00E86CA4">
        <w:t>.</w:t>
      </w:r>
    </w:p>
    <w:p w14:paraId="43AF504D" w14:textId="29D000F7" w:rsidR="00E86CA4" w:rsidRDefault="00E86CA4" w:rsidP="00511911">
      <w:r>
        <w:t xml:space="preserve">In the next step we render our scene as normal based on our </w:t>
      </w:r>
      <w:r w:rsidR="00A0605B">
        <w:t>camera.</w:t>
      </w:r>
      <w:r w:rsidR="00EE77DF">
        <w:t xml:space="preserve"> Before deciding </w:t>
      </w:r>
      <w:r w:rsidR="009E4533">
        <w:t xml:space="preserve">the final color of a </w:t>
      </w:r>
      <w:r w:rsidR="004D4F3B">
        <w:t>fragment,</w:t>
      </w:r>
      <w:r w:rsidR="00E24D2C">
        <w:t xml:space="preserve"> we calculate its distance from the light source and compare it with the distance stored in the </w:t>
      </w:r>
      <w:r w:rsidR="00D269A7">
        <w:t xml:space="preserve">shadow buffer. If the distance calculated is greater than the distance </w:t>
      </w:r>
      <w:r w:rsidR="004B4F9F">
        <w:t>s</w:t>
      </w:r>
      <w:r w:rsidR="00944E30">
        <w:t>t</w:t>
      </w:r>
      <w:r w:rsidR="004B4F9F">
        <w:t>ored then the fragment i</w:t>
      </w:r>
      <w:r w:rsidR="00944E30">
        <w:t>s</w:t>
      </w:r>
      <w:r w:rsidR="004B4F9F">
        <w:t xml:space="preserve"> i</w:t>
      </w:r>
      <w:r w:rsidR="00944E30">
        <w:t>n</w:t>
      </w:r>
      <w:r w:rsidR="004B4F9F">
        <w:t xml:space="preserve"> the shadow and should be treated appropriately</w:t>
      </w:r>
      <w:r w:rsidR="00585DB5">
        <w:t>.</w:t>
      </w:r>
    </w:p>
    <w:p w14:paraId="797BC465" w14:textId="075CB13B" w:rsidR="001D4ED4" w:rsidRDefault="001D4ED4" w:rsidP="00511911">
      <w:r>
        <w:t xml:space="preserve">The </w:t>
      </w:r>
      <w:r w:rsidR="003E7C9F">
        <w:t xml:space="preserve">approach presented here is a simple one and the light is treated as </w:t>
      </w:r>
      <w:r w:rsidR="00431818">
        <w:t xml:space="preserve">directional light. This means that we treat all light </w:t>
      </w:r>
      <w:r w:rsidR="00320994">
        <w:t xml:space="preserve">rays as parallel </w:t>
      </w:r>
      <w:r w:rsidR="00E1510C">
        <w:t>as</w:t>
      </w:r>
      <w:r w:rsidR="00320994">
        <w:t xml:space="preserve"> the light rays from a very distant light source like the sun and not as </w:t>
      </w:r>
      <w:r w:rsidR="00496C12">
        <w:t xml:space="preserve">rays from a small </w:t>
      </w:r>
      <w:r w:rsidR="00C77AF9">
        <w:t xml:space="preserve">source nearby where the rays </w:t>
      </w:r>
      <w:r w:rsidR="00644466">
        <w:t>are radial.</w:t>
      </w:r>
    </w:p>
    <w:p w14:paraId="0FB0FF72" w14:textId="45DFACE9" w:rsidR="005820F9" w:rsidRDefault="005820F9" w:rsidP="00511911">
      <w:r>
        <w:t xml:space="preserve">The added complexity </w:t>
      </w:r>
      <w:r w:rsidR="00595CC2">
        <w:t xml:space="preserve">required for accurate </w:t>
      </w:r>
      <w:r w:rsidR="00B20684">
        <w:t xml:space="preserve">shadow calculations </w:t>
      </w:r>
      <w:r w:rsidR="00B204E8">
        <w:t xml:space="preserve">for point light and especially when there </w:t>
      </w:r>
      <w:r w:rsidR="004D4F3B">
        <w:t>is</w:t>
      </w:r>
      <w:r w:rsidR="00B204E8">
        <w:t xml:space="preserve"> more than one light </w:t>
      </w:r>
      <w:r w:rsidR="00D85FFA">
        <w:t>source</w:t>
      </w:r>
      <w:r w:rsidR="00B204E8">
        <w:t xml:space="preserve"> </w:t>
      </w:r>
      <w:r w:rsidR="00F007DA">
        <w:t>belongs in an OpenGL focused book</w:t>
      </w:r>
      <w:r w:rsidR="003236A9">
        <w:t>.</w:t>
      </w:r>
    </w:p>
    <w:p w14:paraId="358B11BC" w14:textId="3AEDD9AE" w:rsidR="00337008" w:rsidRDefault="00130CAA" w:rsidP="00511911">
      <w:r>
        <w:t xml:space="preserve">Now let us see the details of shadow mapping. As we said </w:t>
      </w:r>
      <w:r w:rsidR="00341B30">
        <w:t xml:space="preserve">first we render our scene in an off-screen </w:t>
      </w:r>
      <w:r w:rsidR="00EB13C2">
        <w:t xml:space="preserve">buffer. OpenGL provides </w:t>
      </w:r>
      <w:r w:rsidR="00037CBA">
        <w:t>the type of buffer we need for this purpose</w:t>
      </w:r>
      <w:r w:rsidR="0048068B">
        <w:t xml:space="preserve">. </w:t>
      </w:r>
      <w:r w:rsidR="00D85FFA">
        <w:t>We</w:t>
      </w:r>
      <w:r w:rsidR="0048068B">
        <w:t xml:space="preserve"> </w:t>
      </w:r>
      <w:r w:rsidR="004D4F3B">
        <w:t>created</w:t>
      </w:r>
      <w:r w:rsidR="0048068B">
        <w:t xml:space="preserve"> a </w:t>
      </w:r>
      <w:r w:rsidR="00C14948">
        <w:rPr>
          <w:rFonts w:ascii="Consolas" w:hAnsi="Consolas" w:cs="Consolas"/>
          <w:color w:val="6F008A"/>
          <w:sz w:val="19"/>
          <w:szCs w:val="19"/>
        </w:rPr>
        <w:t xml:space="preserve">GL_FRAMEBUFFER </w:t>
      </w:r>
      <w:r w:rsidR="00C14948">
        <w:t>like we used in the previous section</w:t>
      </w:r>
      <w:r w:rsidR="00077987">
        <w:t xml:space="preserve">. This time the texture we attach to it has the </w:t>
      </w:r>
      <w:r w:rsidR="00A948FD">
        <w:rPr>
          <w:rFonts w:ascii="Consolas" w:hAnsi="Consolas" w:cs="Consolas"/>
          <w:color w:val="6F008A"/>
          <w:sz w:val="19"/>
          <w:szCs w:val="19"/>
        </w:rPr>
        <w:t>GL_DEPTH_ATTACHMENT</w:t>
      </w:r>
      <w:r w:rsidR="00A948FD">
        <w:t xml:space="preserve"> attribute. This instructs OpenGL that we will store </w:t>
      </w:r>
      <w:r w:rsidR="00373D95">
        <w:t>distances and not colors.</w:t>
      </w:r>
      <w:r w:rsidR="00CE1089">
        <w:t xml:space="preserve"> Our game engine has a class called </w:t>
      </w:r>
      <w:r w:rsidR="00CE1089" w:rsidRPr="00CE1089">
        <w:rPr>
          <w:i/>
          <w:iCs/>
        </w:rPr>
        <w:t>cg_depth_</w:t>
      </w:r>
      <w:r w:rsidR="004D4F3B" w:rsidRPr="00CE1089">
        <w:rPr>
          <w:i/>
          <w:iCs/>
        </w:rPr>
        <w:t>buffer</w:t>
      </w:r>
      <w:r w:rsidR="004D4F3B">
        <w:rPr>
          <w:i/>
          <w:iCs/>
        </w:rPr>
        <w:t xml:space="preserve"> </w:t>
      </w:r>
      <w:r w:rsidR="004D4F3B">
        <w:t>which</w:t>
      </w:r>
      <w:r w:rsidR="0020086E">
        <w:t xml:space="preserve"> takes care of the trivial tasks. </w:t>
      </w:r>
      <w:r w:rsidR="00F906C8">
        <w:t xml:space="preserve">For our </w:t>
      </w:r>
      <w:r w:rsidR="004D4F3B">
        <w:t>needs,</w:t>
      </w:r>
      <w:r w:rsidR="00F906C8">
        <w:t xml:space="preserve"> a 1024x1024 pixel </w:t>
      </w:r>
      <w:r w:rsidR="00E300DC">
        <w:t>buffer is enough. Here is how we create the bu</w:t>
      </w:r>
      <w:r w:rsidR="000142CB">
        <w:t>ffer:</w:t>
      </w:r>
    </w:p>
    <w:p w14:paraId="57C4D2F4" w14:textId="5874AF27" w:rsidR="000142CB" w:rsidRDefault="000142CB" w:rsidP="00511911">
      <w:r>
        <w:rPr>
          <w:noProof/>
        </w:rPr>
        <w:lastRenderedPageBreak/>
        <mc:AlternateContent>
          <mc:Choice Requires="wps">
            <w:drawing>
              <wp:inline distT="0" distB="0" distL="0" distR="0" wp14:anchorId="18BE88DC" wp14:editId="659AC44A">
                <wp:extent cx="6629400" cy="1404620"/>
                <wp:effectExtent l="0" t="0" r="19050" b="20955"/>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4DEEE12" w14:textId="1C4CB519"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FF"/>
                                <w:sz w:val="20"/>
                                <w:szCs w:val="20"/>
                              </w:rPr>
                              <w:t>unsigned</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2B91AF"/>
                                <w:sz w:val="20"/>
                                <w:szCs w:val="20"/>
                              </w:rPr>
                              <w:t>cg_depth_buffer</w:t>
                            </w:r>
                            <w:r w:rsidRPr="005C66E7">
                              <w:rPr>
                                <w:rFonts w:ascii="Consolas" w:hAnsi="Consolas" w:cs="Consolas"/>
                                <w:color w:val="000000"/>
                                <w:sz w:val="20"/>
                                <w:szCs w:val="20"/>
                              </w:rPr>
                              <w:t>::create(</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w:t>
                            </w:r>
                            <w:r w:rsidR="0081783D" w:rsidRPr="005C66E7">
                              <w:rPr>
                                <w:rFonts w:ascii="Consolas" w:hAnsi="Consolas" w:cs="Consolas"/>
                                <w:color w:val="000000"/>
                                <w:sz w:val="20"/>
                                <w:szCs w:val="20"/>
                              </w:rPr>
                              <w:t xml:space="preserve"> </w:t>
                            </w:r>
                            <w:r w:rsidRPr="005C66E7">
                              <w:rPr>
                                <w:rFonts w:ascii="Consolas" w:hAnsi="Consolas" w:cs="Consolas"/>
                                <w:color w:val="000000"/>
                                <w:sz w:val="20"/>
                                <w:szCs w:val="20"/>
                              </w:rPr>
                              <w:t>{</w:t>
                            </w:r>
                          </w:p>
                          <w:p w14:paraId="27602A6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configure depth map FBO</w:t>
                            </w:r>
                          </w:p>
                          <w:p w14:paraId="2F470FED"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glGenFramebuffers</w:t>
                            </w:r>
                            <w:r w:rsidRPr="005C66E7">
                              <w:rPr>
                                <w:rFonts w:ascii="Consolas" w:hAnsi="Consolas" w:cs="Consolas"/>
                                <w:color w:val="000000"/>
                                <w:sz w:val="20"/>
                                <w:szCs w:val="20"/>
                              </w:rPr>
                              <w:t>(1, &amp;m_buffer);</w:t>
                            </w:r>
                          </w:p>
                          <w:p w14:paraId="543AC985"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p w14:paraId="6E51C5A9"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p>
                          <w:p w14:paraId="5218D623"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create depth texture</w:t>
                            </w:r>
                          </w:p>
                          <w:p w14:paraId="1DDBCC5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glGenTextures(1, &amp;m_texture);</w:t>
                            </w:r>
                          </w:p>
                          <w:p w14:paraId="143BE8D9"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glBindTexture(</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w:t>
                            </w:r>
                          </w:p>
                          <w:p w14:paraId="77A3C63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glTexImage2D(</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0, </w:t>
                            </w:r>
                            <w:r w:rsidRPr="005C66E7">
                              <w:rPr>
                                <w:rFonts w:ascii="Consolas" w:hAnsi="Consolas" w:cs="Consolas"/>
                                <w:color w:val="6F008A"/>
                                <w:sz w:val="20"/>
                                <w:szCs w:val="20"/>
                              </w:rPr>
                              <w:t>GL_DEPTH_COMPONENT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 0,</w:t>
                            </w:r>
                          </w:p>
                          <w:p w14:paraId="5960973C" w14:textId="59F07566"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6F008A"/>
                                <w:sz w:val="20"/>
                                <w:szCs w:val="20"/>
                              </w:rPr>
                              <w:t xml:space="preserve">                 GL_DEPTH_COMPONENT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GL_FLOAT</w:t>
                            </w:r>
                            <w:r w:rsidRPr="005C66E7">
                              <w:rPr>
                                <w:rFonts w:ascii="Consolas" w:hAnsi="Consolas" w:cs="Consolas"/>
                                <w:color w:val="000000"/>
                                <w:sz w:val="20"/>
                                <w:szCs w:val="20"/>
                              </w:rPr>
                              <w:t xml:space="preserve">, </w:t>
                            </w:r>
                            <w:r w:rsidRPr="005C66E7">
                              <w:rPr>
                                <w:rFonts w:ascii="Consolas" w:hAnsi="Consolas" w:cs="Consolas"/>
                                <w:color w:val="6F008A"/>
                                <w:sz w:val="20"/>
                                <w:szCs w:val="20"/>
                              </w:rPr>
                              <w:t>NULL</w:t>
                            </w:r>
                            <w:r w:rsidRPr="005C66E7">
                              <w:rPr>
                                <w:rFonts w:ascii="Consolas" w:hAnsi="Consolas" w:cs="Consolas"/>
                                <w:color w:val="000000"/>
                                <w:sz w:val="20"/>
                                <w:szCs w:val="20"/>
                              </w:rPr>
                              <w:t>);</w:t>
                            </w:r>
                          </w:p>
                          <w:p w14:paraId="6996C0CC"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GL_TEXTURE_MAG_FILTER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GL_NEAREST</w:t>
                            </w:r>
                            <w:r w:rsidRPr="005C66E7">
                              <w:rPr>
                                <w:rFonts w:ascii="Consolas" w:hAnsi="Consolas" w:cs="Consolas"/>
                                <w:color w:val="000000"/>
                                <w:sz w:val="20"/>
                                <w:szCs w:val="20"/>
                              </w:rPr>
                              <w:t>);</w:t>
                            </w:r>
                          </w:p>
                          <w:p w14:paraId="576F3071"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GL_TEXTURE_MIN_FILTER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GL_NEAREST</w:t>
                            </w:r>
                            <w:r w:rsidRPr="005C66E7">
                              <w:rPr>
                                <w:rFonts w:ascii="Consolas" w:hAnsi="Consolas" w:cs="Consolas"/>
                                <w:color w:val="000000"/>
                                <w:sz w:val="20"/>
                                <w:szCs w:val="20"/>
                              </w:rPr>
                              <w:t>);</w:t>
                            </w:r>
                          </w:p>
                          <w:p w14:paraId="5FA25330"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GL_TEXTURE_WRAP_S</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GL_CLAMP_TO_EDGE</w:t>
                            </w:r>
                            <w:r w:rsidRPr="005C66E7">
                              <w:rPr>
                                <w:rFonts w:ascii="Consolas" w:hAnsi="Consolas" w:cs="Consolas"/>
                                <w:color w:val="000000"/>
                                <w:sz w:val="20"/>
                                <w:szCs w:val="20"/>
                              </w:rPr>
                              <w:t>);</w:t>
                            </w:r>
                          </w:p>
                          <w:p w14:paraId="715E471B"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GL_TEXTURE_WRAP_T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GL_CLAMP_TO_EDGE</w:t>
                            </w:r>
                            <w:r w:rsidRPr="005C66E7">
                              <w:rPr>
                                <w:rFonts w:ascii="Consolas" w:hAnsi="Consolas" w:cs="Consolas"/>
                                <w:color w:val="000000"/>
                                <w:sz w:val="20"/>
                                <w:szCs w:val="20"/>
                              </w:rPr>
                              <w:t>);</w:t>
                            </w:r>
                          </w:p>
                          <w:p w14:paraId="48DABB83"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attach depth texture as FBO's depth buffer</w:t>
                            </w:r>
                          </w:p>
                          <w:p w14:paraId="4B63585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glFramebufferTexture2D</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GL_DEPTH_ATTACHMENT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GL_TEXTURE_2D</w:t>
                            </w:r>
                            <w:r w:rsidRPr="005C66E7">
                              <w:rPr>
                                <w:rFonts w:ascii="Consolas" w:hAnsi="Consolas" w:cs="Consolas"/>
                                <w:color w:val="000000"/>
                                <w:sz w:val="20"/>
                                <w:szCs w:val="20"/>
                              </w:rPr>
                              <w:t>,</w:t>
                            </w:r>
                          </w:p>
                          <w:p w14:paraId="0A586F3A" w14:textId="50C51A6B"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m_texture, 0);</w:t>
                            </w:r>
                          </w:p>
                          <w:p w14:paraId="7DAFC75A"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glDrawBuffer(</w:t>
                            </w:r>
                            <w:r w:rsidRPr="005C66E7">
                              <w:rPr>
                                <w:rFonts w:ascii="Consolas" w:hAnsi="Consolas" w:cs="Consolas"/>
                                <w:color w:val="6F008A"/>
                                <w:sz w:val="20"/>
                                <w:szCs w:val="20"/>
                              </w:rPr>
                              <w:t>GL_NONE</w:t>
                            </w:r>
                            <w:r w:rsidRPr="005C66E7">
                              <w:rPr>
                                <w:rFonts w:ascii="Consolas" w:hAnsi="Consolas" w:cs="Consolas"/>
                                <w:color w:val="000000"/>
                                <w:sz w:val="20"/>
                                <w:szCs w:val="20"/>
                              </w:rPr>
                              <w:t>);</w:t>
                            </w:r>
                          </w:p>
                          <w:p w14:paraId="5B7FCC3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glReadBuffer(</w:t>
                            </w:r>
                            <w:r w:rsidRPr="005C66E7">
                              <w:rPr>
                                <w:rFonts w:ascii="Consolas" w:hAnsi="Consolas" w:cs="Consolas"/>
                                <w:color w:val="6F008A"/>
                                <w:sz w:val="20"/>
                                <w:szCs w:val="20"/>
                              </w:rPr>
                              <w:t>GL_NONE</w:t>
                            </w:r>
                            <w:r w:rsidRPr="005C66E7">
                              <w:rPr>
                                <w:rFonts w:ascii="Consolas" w:hAnsi="Consolas" w:cs="Consolas"/>
                                <w:color w:val="000000"/>
                                <w:sz w:val="20"/>
                                <w:szCs w:val="20"/>
                              </w:rPr>
                              <w:t>);</w:t>
                            </w:r>
                          </w:p>
                          <w:p w14:paraId="50CB4CCD"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if</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glCheckFramebufferStatus</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 </w:t>
                            </w:r>
                            <w:r w:rsidRPr="005C66E7">
                              <w:rPr>
                                <w:rFonts w:ascii="Consolas" w:hAnsi="Consolas" w:cs="Consolas"/>
                                <w:color w:val="6F008A"/>
                                <w:sz w:val="20"/>
                                <w:szCs w:val="20"/>
                              </w:rPr>
                              <w:t>GL_FRAMEBUFFER_COMPLETE</w:t>
                            </w:r>
                            <w:r w:rsidRPr="005C66E7">
                              <w:rPr>
                                <w:rFonts w:ascii="Consolas" w:hAnsi="Consolas" w:cs="Consolas"/>
                                <w:color w:val="000000"/>
                                <w:sz w:val="20"/>
                                <w:szCs w:val="20"/>
                              </w:rPr>
                              <w:t>)</w:t>
                            </w:r>
                          </w:p>
                          <w:p w14:paraId="224E2BF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m_buffer = 0;</w:t>
                            </w:r>
                          </w:p>
                          <w:p w14:paraId="2BFA68BF"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0);</w:t>
                            </w:r>
                          </w:p>
                          <w:p w14:paraId="4A6CF077" w14:textId="0040116A"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return</w:t>
                            </w:r>
                            <w:r w:rsidRPr="005C66E7">
                              <w:rPr>
                                <w:rFonts w:ascii="Consolas" w:hAnsi="Consolas" w:cs="Consolas"/>
                                <w:color w:val="000000"/>
                                <w:sz w:val="20"/>
                                <w:szCs w:val="20"/>
                              </w:rPr>
                              <w:t xml:space="preserve"> m_buffer;</w:t>
                            </w:r>
                          </w:p>
                          <w:p w14:paraId="34E8BDBD" w14:textId="5FC3D845"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18BE88DC" id="_x0000_s1101"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E3qRX8S&#10;AgAA/wMAAA4AAAAAAAAAAAAAAAAALgIAAGRycy9lMm9Eb2MueG1sUEsBAi0AFAAGAAgAAAAhANNV&#10;DNrbAAAABgEAAA8AAAAAAAAAAAAAAAAAbAQAAGRycy9kb3ducmV2LnhtbFBLBQYAAAAABAAEAPMA&#10;AAB0BQAAAAA=&#10;" filled="f">
                <v:textbox style="mso-fit-shape-to-text:t">
                  <w:txbxContent>
                    <w:p w14:paraId="74DEEE12" w14:textId="1C4CB519"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FF"/>
                          <w:sz w:val="20"/>
                          <w:szCs w:val="20"/>
                        </w:rPr>
                        <w:t>unsigned</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2B91AF"/>
                          <w:sz w:val="20"/>
                          <w:szCs w:val="20"/>
                        </w:rPr>
                        <w:t>cg_depth_buffer</w:t>
                      </w:r>
                      <w:r w:rsidRPr="005C66E7">
                        <w:rPr>
                          <w:rFonts w:ascii="Consolas" w:hAnsi="Consolas" w:cs="Consolas"/>
                          <w:color w:val="000000"/>
                          <w:sz w:val="20"/>
                          <w:szCs w:val="20"/>
                        </w:rPr>
                        <w:t>::create(</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0000FF"/>
                          <w:sz w:val="20"/>
                          <w:szCs w:val="20"/>
                        </w:rPr>
                        <w:t>int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w:t>
                      </w:r>
                      <w:r w:rsidR="0081783D" w:rsidRPr="005C66E7">
                        <w:rPr>
                          <w:rFonts w:ascii="Consolas" w:hAnsi="Consolas" w:cs="Consolas"/>
                          <w:color w:val="000000"/>
                          <w:sz w:val="20"/>
                          <w:szCs w:val="20"/>
                        </w:rPr>
                        <w:t xml:space="preserve"> </w:t>
                      </w:r>
                      <w:r w:rsidRPr="005C66E7">
                        <w:rPr>
                          <w:rFonts w:ascii="Consolas" w:hAnsi="Consolas" w:cs="Consolas"/>
                          <w:color w:val="000000"/>
                          <w:sz w:val="20"/>
                          <w:szCs w:val="20"/>
                        </w:rPr>
                        <w:t>{</w:t>
                      </w:r>
                    </w:p>
                    <w:p w14:paraId="27602A6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configure depth map FBO</w:t>
                      </w:r>
                    </w:p>
                    <w:p w14:paraId="2F470FED"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glGenFramebuffers</w:t>
                      </w:r>
                      <w:r w:rsidRPr="005C66E7">
                        <w:rPr>
                          <w:rFonts w:ascii="Consolas" w:hAnsi="Consolas" w:cs="Consolas"/>
                          <w:color w:val="000000"/>
                          <w:sz w:val="20"/>
                          <w:szCs w:val="20"/>
                        </w:rPr>
                        <w:t>(1, &amp;m_buffer);</w:t>
                      </w:r>
                    </w:p>
                    <w:p w14:paraId="543AC985"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m_buffer);</w:t>
                      </w:r>
                    </w:p>
                    <w:p w14:paraId="6E51C5A9"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p>
                    <w:p w14:paraId="5218D623"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create depth texture</w:t>
                      </w:r>
                    </w:p>
                    <w:p w14:paraId="1DDBCC5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glGenTextures(1, &amp;m_texture);</w:t>
                      </w:r>
                    </w:p>
                    <w:p w14:paraId="143BE8D9"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glBindTexture(</w:t>
                      </w:r>
                      <w:r w:rsidRPr="005C66E7">
                        <w:rPr>
                          <w:rFonts w:ascii="Consolas" w:hAnsi="Consolas" w:cs="Consolas"/>
                          <w:color w:val="6F008A"/>
                          <w:sz w:val="20"/>
                          <w:szCs w:val="20"/>
                        </w:rPr>
                        <w:t>GL_TEXTURE_2D</w:t>
                      </w:r>
                      <w:r w:rsidRPr="005C66E7">
                        <w:rPr>
                          <w:rFonts w:ascii="Consolas" w:hAnsi="Consolas" w:cs="Consolas"/>
                          <w:color w:val="000000"/>
                          <w:sz w:val="20"/>
                          <w:szCs w:val="20"/>
                        </w:rPr>
                        <w:t>, m_texture);</w:t>
                      </w:r>
                    </w:p>
                    <w:p w14:paraId="77A3C63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glTexImage2D(</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0, </w:t>
                      </w:r>
                      <w:r w:rsidRPr="005C66E7">
                        <w:rPr>
                          <w:rFonts w:ascii="Consolas" w:hAnsi="Consolas" w:cs="Consolas"/>
                          <w:color w:val="6F008A"/>
                          <w:sz w:val="20"/>
                          <w:szCs w:val="20"/>
                        </w:rPr>
                        <w:t>GL_DEPTH_COMPONENT</w:t>
                      </w:r>
                      <w:r w:rsidRPr="005C66E7">
                        <w:rPr>
                          <w:rFonts w:ascii="Consolas" w:hAnsi="Consolas" w:cs="Consolas"/>
                          <w:color w:val="000000"/>
                          <w:sz w:val="20"/>
                          <w:szCs w:val="20"/>
                        </w:rPr>
                        <w:t xml:space="preserve">, </w:t>
                      </w:r>
                      <w:r w:rsidRPr="005C66E7">
                        <w:rPr>
                          <w:rFonts w:ascii="Consolas" w:hAnsi="Consolas" w:cs="Consolas"/>
                          <w:color w:val="808080"/>
                          <w:sz w:val="20"/>
                          <w:szCs w:val="20"/>
                        </w:rPr>
                        <w:t>w</w:t>
                      </w:r>
                      <w:r w:rsidRPr="005C66E7">
                        <w:rPr>
                          <w:rFonts w:ascii="Consolas" w:hAnsi="Consolas" w:cs="Consolas"/>
                          <w:color w:val="000000"/>
                          <w:sz w:val="20"/>
                          <w:szCs w:val="20"/>
                        </w:rPr>
                        <w:t xml:space="preserve">, </w:t>
                      </w:r>
                      <w:r w:rsidRPr="005C66E7">
                        <w:rPr>
                          <w:rFonts w:ascii="Consolas" w:hAnsi="Consolas" w:cs="Consolas"/>
                          <w:color w:val="808080"/>
                          <w:sz w:val="20"/>
                          <w:szCs w:val="20"/>
                        </w:rPr>
                        <w:t>h</w:t>
                      </w:r>
                      <w:r w:rsidRPr="005C66E7">
                        <w:rPr>
                          <w:rFonts w:ascii="Consolas" w:hAnsi="Consolas" w:cs="Consolas"/>
                          <w:color w:val="000000"/>
                          <w:sz w:val="20"/>
                          <w:szCs w:val="20"/>
                        </w:rPr>
                        <w:t>, 0,</w:t>
                      </w:r>
                    </w:p>
                    <w:p w14:paraId="5960973C" w14:textId="59F07566"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6F008A"/>
                          <w:sz w:val="20"/>
                          <w:szCs w:val="20"/>
                        </w:rPr>
                        <w:t xml:space="preserve">                 GL_DEPTH_COMPONENT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GL_FLOAT</w:t>
                      </w:r>
                      <w:r w:rsidRPr="005C66E7">
                        <w:rPr>
                          <w:rFonts w:ascii="Consolas" w:hAnsi="Consolas" w:cs="Consolas"/>
                          <w:color w:val="000000"/>
                          <w:sz w:val="20"/>
                          <w:szCs w:val="20"/>
                        </w:rPr>
                        <w:t xml:space="preserve">, </w:t>
                      </w:r>
                      <w:r w:rsidRPr="005C66E7">
                        <w:rPr>
                          <w:rFonts w:ascii="Consolas" w:hAnsi="Consolas" w:cs="Consolas"/>
                          <w:color w:val="6F008A"/>
                          <w:sz w:val="20"/>
                          <w:szCs w:val="20"/>
                        </w:rPr>
                        <w:t>NULL</w:t>
                      </w:r>
                      <w:r w:rsidRPr="005C66E7">
                        <w:rPr>
                          <w:rFonts w:ascii="Consolas" w:hAnsi="Consolas" w:cs="Consolas"/>
                          <w:color w:val="000000"/>
                          <w:sz w:val="20"/>
                          <w:szCs w:val="20"/>
                        </w:rPr>
                        <w:t>);</w:t>
                      </w:r>
                    </w:p>
                    <w:p w14:paraId="6996C0CC"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GL_TEXTURE_MAG_FILTER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GL_NEAREST</w:t>
                      </w:r>
                      <w:r w:rsidRPr="005C66E7">
                        <w:rPr>
                          <w:rFonts w:ascii="Consolas" w:hAnsi="Consolas" w:cs="Consolas"/>
                          <w:color w:val="000000"/>
                          <w:sz w:val="20"/>
                          <w:szCs w:val="20"/>
                        </w:rPr>
                        <w:t>);</w:t>
                      </w:r>
                    </w:p>
                    <w:p w14:paraId="576F3071"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GL_TEXTURE_MIN_FILTER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GL_NEAREST</w:t>
                      </w:r>
                      <w:r w:rsidRPr="005C66E7">
                        <w:rPr>
                          <w:rFonts w:ascii="Consolas" w:hAnsi="Consolas" w:cs="Consolas"/>
                          <w:color w:val="000000"/>
                          <w:sz w:val="20"/>
                          <w:szCs w:val="20"/>
                        </w:rPr>
                        <w:t>);</w:t>
                      </w:r>
                    </w:p>
                    <w:p w14:paraId="5FA25330"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GL_TEXTURE_WRAP_S</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GL_CLAMP_TO_EDGE</w:t>
                      </w:r>
                      <w:r w:rsidRPr="005C66E7">
                        <w:rPr>
                          <w:rFonts w:ascii="Consolas" w:hAnsi="Consolas" w:cs="Consolas"/>
                          <w:color w:val="000000"/>
                          <w:sz w:val="20"/>
                          <w:szCs w:val="20"/>
                        </w:rPr>
                        <w:t>);</w:t>
                      </w:r>
                    </w:p>
                    <w:p w14:paraId="715E471B"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glTexParameteri(</w:t>
                      </w:r>
                      <w:r w:rsidRPr="005C66E7">
                        <w:rPr>
                          <w:rFonts w:ascii="Consolas" w:hAnsi="Consolas" w:cs="Consolas"/>
                          <w:color w:val="6F008A"/>
                          <w:sz w:val="20"/>
                          <w:szCs w:val="20"/>
                        </w:rPr>
                        <w:t>GL_TEXTURE_2D</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GL_TEXTURE_WRAP_T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GL_CLAMP_TO_EDGE</w:t>
                      </w:r>
                      <w:r w:rsidRPr="005C66E7">
                        <w:rPr>
                          <w:rFonts w:ascii="Consolas" w:hAnsi="Consolas" w:cs="Consolas"/>
                          <w:color w:val="000000"/>
                          <w:sz w:val="20"/>
                          <w:szCs w:val="20"/>
                        </w:rPr>
                        <w:t>);</w:t>
                      </w:r>
                    </w:p>
                    <w:p w14:paraId="48DABB83"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8000"/>
                          <w:sz w:val="20"/>
                          <w:szCs w:val="20"/>
                        </w:rPr>
                        <w:t>// attach depth texture as FBO's depth buffer</w:t>
                      </w:r>
                    </w:p>
                    <w:p w14:paraId="4B635854"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glFramebufferTexture2D</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GL_DEPTH_ATTACHMENT</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GL_TEXTURE_2D</w:t>
                      </w:r>
                      <w:r w:rsidRPr="005C66E7">
                        <w:rPr>
                          <w:rFonts w:ascii="Consolas" w:hAnsi="Consolas" w:cs="Consolas"/>
                          <w:color w:val="000000"/>
                          <w:sz w:val="20"/>
                          <w:szCs w:val="20"/>
                        </w:rPr>
                        <w:t>,</w:t>
                      </w:r>
                    </w:p>
                    <w:p w14:paraId="0A586F3A" w14:textId="50C51A6B"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m_texture, 0);</w:t>
                      </w:r>
                    </w:p>
                    <w:p w14:paraId="7DAFC75A"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glDrawBuffer(</w:t>
                      </w:r>
                      <w:r w:rsidRPr="005C66E7">
                        <w:rPr>
                          <w:rFonts w:ascii="Consolas" w:hAnsi="Consolas" w:cs="Consolas"/>
                          <w:color w:val="6F008A"/>
                          <w:sz w:val="20"/>
                          <w:szCs w:val="20"/>
                        </w:rPr>
                        <w:t>GL_NONE</w:t>
                      </w:r>
                      <w:r w:rsidRPr="005C66E7">
                        <w:rPr>
                          <w:rFonts w:ascii="Consolas" w:hAnsi="Consolas" w:cs="Consolas"/>
                          <w:color w:val="000000"/>
                          <w:sz w:val="20"/>
                          <w:szCs w:val="20"/>
                        </w:rPr>
                        <w:t>);</w:t>
                      </w:r>
                    </w:p>
                    <w:p w14:paraId="5B7FCC3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glReadBuffer(</w:t>
                      </w:r>
                      <w:r w:rsidRPr="005C66E7">
                        <w:rPr>
                          <w:rFonts w:ascii="Consolas" w:hAnsi="Consolas" w:cs="Consolas"/>
                          <w:color w:val="6F008A"/>
                          <w:sz w:val="20"/>
                          <w:szCs w:val="20"/>
                        </w:rPr>
                        <w:t>GL_NONE</w:t>
                      </w:r>
                      <w:r w:rsidRPr="005C66E7">
                        <w:rPr>
                          <w:rFonts w:ascii="Consolas" w:hAnsi="Consolas" w:cs="Consolas"/>
                          <w:color w:val="000000"/>
                          <w:sz w:val="20"/>
                          <w:szCs w:val="20"/>
                        </w:rPr>
                        <w:t>);</w:t>
                      </w:r>
                    </w:p>
                    <w:p w14:paraId="50CB4CCD"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if</w:t>
                      </w:r>
                      <w:r w:rsidRPr="005C66E7">
                        <w:rPr>
                          <w:rFonts w:ascii="Consolas" w:hAnsi="Consolas" w:cs="Consolas"/>
                          <w:color w:val="000000"/>
                          <w:sz w:val="20"/>
                          <w:szCs w:val="20"/>
                        </w:rPr>
                        <w:t xml:space="preserve"> (</w:t>
                      </w:r>
                      <w:r w:rsidRPr="005C66E7">
                        <w:rPr>
                          <w:rFonts w:ascii="Consolas" w:hAnsi="Consolas" w:cs="Consolas"/>
                          <w:color w:val="6F008A"/>
                          <w:sz w:val="20"/>
                          <w:szCs w:val="20"/>
                        </w:rPr>
                        <w:t>glCheckFramebufferStatus</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xml:space="preserve">) != </w:t>
                      </w:r>
                      <w:r w:rsidRPr="005C66E7">
                        <w:rPr>
                          <w:rFonts w:ascii="Consolas" w:hAnsi="Consolas" w:cs="Consolas"/>
                          <w:color w:val="6F008A"/>
                          <w:sz w:val="20"/>
                          <w:szCs w:val="20"/>
                        </w:rPr>
                        <w:t>GL_FRAMEBUFFER_COMPLETE</w:t>
                      </w:r>
                      <w:r w:rsidRPr="005C66E7">
                        <w:rPr>
                          <w:rFonts w:ascii="Consolas" w:hAnsi="Consolas" w:cs="Consolas"/>
                          <w:color w:val="000000"/>
                          <w:sz w:val="20"/>
                          <w:szCs w:val="20"/>
                        </w:rPr>
                        <w:t>)</w:t>
                      </w:r>
                    </w:p>
                    <w:p w14:paraId="224E2BFE"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m_buffer = 0;</w:t>
                      </w:r>
                    </w:p>
                    <w:p w14:paraId="2BFA68BF" w14:textId="77777777"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6F008A"/>
                          <w:sz w:val="20"/>
                          <w:szCs w:val="20"/>
                        </w:rPr>
                        <w:t>glBindFramebuffer</w:t>
                      </w:r>
                      <w:r w:rsidRPr="005C66E7">
                        <w:rPr>
                          <w:rFonts w:ascii="Consolas" w:hAnsi="Consolas" w:cs="Consolas"/>
                          <w:color w:val="000000"/>
                          <w:sz w:val="20"/>
                          <w:szCs w:val="20"/>
                        </w:rPr>
                        <w:t>(</w:t>
                      </w:r>
                      <w:r w:rsidRPr="005C66E7">
                        <w:rPr>
                          <w:rFonts w:ascii="Consolas" w:hAnsi="Consolas" w:cs="Consolas"/>
                          <w:color w:val="6F008A"/>
                          <w:sz w:val="20"/>
                          <w:szCs w:val="20"/>
                        </w:rPr>
                        <w:t>GL_FRAMEBUFFER</w:t>
                      </w:r>
                      <w:r w:rsidRPr="005C66E7">
                        <w:rPr>
                          <w:rFonts w:ascii="Consolas" w:hAnsi="Consolas" w:cs="Consolas"/>
                          <w:color w:val="000000"/>
                          <w:sz w:val="20"/>
                          <w:szCs w:val="20"/>
                        </w:rPr>
                        <w:t>, 0);</w:t>
                      </w:r>
                    </w:p>
                    <w:p w14:paraId="4A6CF077" w14:textId="0040116A"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 xml:space="preserve">    </w:t>
                      </w:r>
                      <w:r w:rsidRPr="005C66E7">
                        <w:rPr>
                          <w:rFonts w:ascii="Consolas" w:hAnsi="Consolas" w:cs="Consolas"/>
                          <w:color w:val="0000FF"/>
                          <w:sz w:val="20"/>
                          <w:szCs w:val="20"/>
                        </w:rPr>
                        <w:t>return</w:t>
                      </w:r>
                      <w:r w:rsidRPr="005C66E7">
                        <w:rPr>
                          <w:rFonts w:ascii="Consolas" w:hAnsi="Consolas" w:cs="Consolas"/>
                          <w:color w:val="000000"/>
                          <w:sz w:val="20"/>
                          <w:szCs w:val="20"/>
                        </w:rPr>
                        <w:t xml:space="preserve"> m_buffer;</w:t>
                      </w:r>
                    </w:p>
                    <w:p w14:paraId="34E8BDBD" w14:textId="5FC3D845" w:rsidR="000142CB" w:rsidRPr="005C66E7" w:rsidRDefault="000142CB" w:rsidP="000142CB">
                      <w:pPr>
                        <w:autoSpaceDE w:val="0"/>
                        <w:autoSpaceDN w:val="0"/>
                        <w:adjustRightInd w:val="0"/>
                        <w:spacing w:after="0" w:line="240" w:lineRule="auto"/>
                        <w:rPr>
                          <w:rFonts w:ascii="Consolas" w:hAnsi="Consolas" w:cs="Consolas"/>
                          <w:color w:val="000000"/>
                          <w:sz w:val="20"/>
                          <w:szCs w:val="20"/>
                        </w:rPr>
                      </w:pPr>
                      <w:r w:rsidRPr="005C66E7">
                        <w:rPr>
                          <w:rFonts w:ascii="Consolas" w:hAnsi="Consolas" w:cs="Consolas"/>
                          <w:color w:val="000000"/>
                          <w:sz w:val="20"/>
                          <w:szCs w:val="20"/>
                        </w:rPr>
                        <w:t>}</w:t>
                      </w:r>
                    </w:p>
                  </w:txbxContent>
                </v:textbox>
                <w10:anchorlock/>
              </v:shape>
            </w:pict>
          </mc:Fallback>
        </mc:AlternateContent>
      </w:r>
    </w:p>
    <w:p w14:paraId="487F8A08" w14:textId="53C28D1F" w:rsidR="002A5951" w:rsidRDefault="00601400" w:rsidP="00511911">
      <w:r>
        <w:rPr>
          <w:noProof/>
        </w:rPr>
        <w:lastRenderedPageBreak/>
        <mc:AlternateContent>
          <mc:Choice Requires="wps">
            <w:drawing>
              <wp:inline distT="0" distB="0" distL="0" distR="0" wp14:anchorId="366964D4" wp14:editId="0E3EF47B">
                <wp:extent cx="6629400" cy="1404620"/>
                <wp:effectExtent l="0" t="0" r="19050" b="28575"/>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61F8DCB2" w14:textId="3B3F6136"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virtual</w:t>
                            </w:r>
                            <w:r w:rsidRPr="00151E53">
                              <w:rPr>
                                <w:rFonts w:ascii="Consolas" w:hAnsi="Consolas" w:cs="Consolas"/>
                                <w:color w:val="000000"/>
                                <w:sz w:val="20"/>
                                <w:szCs w:val="20"/>
                              </w:rPr>
                              <w:t xml:space="preserve"> </w:t>
                            </w:r>
                            <w:r w:rsidRPr="00151E53">
                              <w:rPr>
                                <w:rFonts w:ascii="Consolas" w:hAnsi="Consolas" w:cs="Consolas"/>
                                <w:color w:val="0000FF"/>
                                <w:sz w:val="20"/>
                                <w:szCs w:val="20"/>
                              </w:rPr>
                              <w:t>void</w:t>
                            </w:r>
                            <w:r w:rsidRPr="00151E53">
                              <w:rPr>
                                <w:rFonts w:ascii="Consolas" w:hAnsi="Consolas" w:cs="Consolas"/>
                                <w:color w:val="000000"/>
                                <w:sz w:val="20"/>
                                <w:szCs w:val="20"/>
                              </w:rPr>
                              <w:t xml:space="preserve"> frame_render()</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2337732E" w14:textId="60DC7015"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create the depth buffer </w:t>
                            </w:r>
                            <w:r w:rsidR="00B020FF" w:rsidRPr="00151E53">
                              <w:rPr>
                                <w:rFonts w:ascii="Consolas" w:hAnsi="Consolas" w:cs="Consolas"/>
                                <w:color w:val="008000"/>
                                <w:sz w:val="20"/>
                                <w:szCs w:val="20"/>
                              </w:rPr>
                              <w:t>from the light point of view</w:t>
                            </w:r>
                          </w:p>
                          <w:p w14:paraId="214A6F6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l_projection(ortho(-10, 10, -10, 10, 0.1f, 70.f));</w:t>
                            </w:r>
                          </w:p>
                          <w:p w14:paraId="3F9F6A2D" w14:textId="1D7A213D"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l_view(lookAt(m_light-&gt;get_position(),</w:t>
                            </w:r>
                            <w:r w:rsidRPr="00151E53">
                              <w:rPr>
                                <w:rFonts w:ascii="Consolas" w:hAnsi="Consolas" w:cs="Consolas"/>
                                <w:color w:val="2B91AF"/>
                                <w:sz w:val="20"/>
                                <w:szCs w:val="20"/>
                              </w:rPr>
                              <w:t>vec3</w:t>
                            </w:r>
                            <w:r w:rsidRPr="00151E53">
                              <w:rPr>
                                <w:rFonts w:ascii="Consolas" w:hAnsi="Consolas" w:cs="Consolas"/>
                                <w:color w:val="000000"/>
                                <w:sz w:val="20"/>
                                <w:szCs w:val="20"/>
                              </w:rPr>
                              <w:t>(0.0f),</w:t>
                            </w:r>
                            <w:r w:rsidRPr="00151E53">
                              <w:rPr>
                                <w:rFonts w:ascii="Consolas" w:hAnsi="Consolas" w:cs="Consolas"/>
                                <w:color w:val="2B91AF"/>
                                <w:sz w:val="20"/>
                                <w:szCs w:val="20"/>
                              </w:rPr>
                              <w:t>vec3</w:t>
                            </w:r>
                            <w:r w:rsidRPr="00151E53">
                              <w:rPr>
                                <w:rFonts w:ascii="Consolas" w:hAnsi="Consolas" w:cs="Consolas"/>
                                <w:color w:val="000000"/>
                                <w:sz w:val="20"/>
                                <w:szCs w:val="20"/>
                              </w:rPr>
                              <w:t>(0.0,1.0,0.0)));</w:t>
                            </w:r>
                          </w:p>
                          <w:p w14:paraId="61B911F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lightSpaceMatrix(l_projection </w:t>
                            </w:r>
                            <w:r w:rsidRPr="00151E53">
                              <w:rPr>
                                <w:rFonts w:ascii="Consolas" w:hAnsi="Consolas" w:cs="Consolas"/>
                                <w:color w:val="008080"/>
                                <w:sz w:val="20"/>
                                <w:szCs w:val="20"/>
                              </w:rPr>
                              <w:t>*</w:t>
                            </w:r>
                            <w:r w:rsidRPr="00151E53">
                              <w:rPr>
                                <w:rFonts w:ascii="Consolas" w:hAnsi="Consolas" w:cs="Consolas"/>
                                <w:color w:val="000000"/>
                                <w:sz w:val="20"/>
                                <w:szCs w:val="20"/>
                              </w:rPr>
                              <w:t xml:space="preserve"> l_view);</w:t>
                            </w:r>
                          </w:p>
                          <w:p w14:paraId="13F2435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render scene from light's point of view</w:t>
                            </w:r>
                          </w:p>
                          <w:p w14:paraId="500E0C96" w14:textId="69FC8F1A"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depth_shader-&gt;use();</w:t>
                            </w:r>
                          </w:p>
                          <w:p w14:paraId="190AC625" w14:textId="5A750114" w:rsidR="00F879B7" w:rsidRPr="00151E53" w:rsidRDefault="00F879B7"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w:t>
                            </w:r>
                            <w:r w:rsidR="00FF2E8E" w:rsidRPr="00151E53">
                              <w:rPr>
                                <w:rFonts w:ascii="Consolas" w:hAnsi="Consolas" w:cs="Consolas"/>
                                <w:color w:val="008000"/>
                                <w:sz w:val="20"/>
                                <w:szCs w:val="20"/>
                              </w:rPr>
                              <w:t xml:space="preserve">the projection matrix in </w:t>
                            </w:r>
                            <w:r w:rsidR="00007455" w:rsidRPr="00151E53">
                              <w:rPr>
                                <w:rFonts w:ascii="Consolas" w:hAnsi="Consolas" w:cs="Consolas"/>
                                <w:color w:val="008000"/>
                                <w:sz w:val="20"/>
                                <w:szCs w:val="20"/>
                              </w:rPr>
                              <w:t>l</w:t>
                            </w:r>
                            <w:r w:rsidR="00FF2E8E" w:rsidRPr="00151E53">
                              <w:rPr>
                                <w:rFonts w:ascii="Consolas" w:hAnsi="Consolas" w:cs="Consolas"/>
                                <w:color w:val="008000"/>
                                <w:sz w:val="20"/>
                                <w:szCs w:val="20"/>
                              </w:rPr>
                              <w:t>ight space</w:t>
                            </w:r>
                          </w:p>
                          <w:p w14:paraId="4605C83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depth_shader-&gt;set_mat4(</w:t>
                            </w:r>
                            <w:r w:rsidRPr="00151E53">
                              <w:rPr>
                                <w:rFonts w:ascii="Consolas" w:hAnsi="Consolas" w:cs="Consolas"/>
                                <w:color w:val="A31515"/>
                                <w:sz w:val="20"/>
                                <w:szCs w:val="20"/>
                              </w:rPr>
                              <w:t>"lightSpaceMatrix"</w:t>
                            </w:r>
                            <w:r w:rsidRPr="00151E53">
                              <w:rPr>
                                <w:rFonts w:ascii="Consolas" w:hAnsi="Consolas" w:cs="Consolas"/>
                                <w:color w:val="000000"/>
                                <w:sz w:val="20"/>
                                <w:szCs w:val="20"/>
                              </w:rPr>
                              <w:t>, lightSpaceMatrix);</w:t>
                            </w:r>
                          </w:p>
                          <w:p w14:paraId="66DF754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glViewport(0, 0, 1024, 1024);</w:t>
                            </w:r>
                          </w:p>
                          <w:p w14:paraId="25A3B3B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d_buffer-&gt;bind();</w:t>
                            </w:r>
                          </w:p>
                          <w:p w14:paraId="143305F2"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w:t>
                            </w:r>
                            <w:r w:rsidRPr="00151E53">
                              <w:rPr>
                                <w:rFonts w:ascii="Consolas" w:hAnsi="Consolas" w:cs="Consolas"/>
                                <w:color w:val="6F008A"/>
                                <w:sz w:val="20"/>
                                <w:szCs w:val="20"/>
                              </w:rPr>
                              <w:t>GL_DEPTH_BUFFER_BIT</w:t>
                            </w:r>
                            <w:r w:rsidRPr="00151E53">
                              <w:rPr>
                                <w:rFonts w:ascii="Consolas" w:hAnsi="Consolas" w:cs="Consolas"/>
                                <w:color w:val="000000"/>
                                <w:sz w:val="20"/>
                                <w:szCs w:val="20"/>
                              </w:rPr>
                              <w:t>);</w:t>
                            </w:r>
                          </w:p>
                          <w:p w14:paraId="0477D5CE" w14:textId="40CFD01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glCullFace(</w:t>
                            </w:r>
                            <w:r w:rsidRPr="00151E53">
                              <w:rPr>
                                <w:rFonts w:ascii="Consolas" w:hAnsi="Consolas" w:cs="Consolas"/>
                                <w:color w:val="6F008A"/>
                                <w:sz w:val="20"/>
                                <w:szCs w:val="20"/>
                              </w:rPr>
                              <w:t>GL_FRONT</w:t>
                            </w:r>
                            <w:r w:rsidRPr="00151E53">
                              <w:rPr>
                                <w:rFonts w:ascii="Consolas" w:hAnsi="Consolas" w:cs="Consolas"/>
                                <w:color w:val="000000"/>
                                <w:sz w:val="20"/>
                                <w:szCs w:val="20"/>
                              </w:rPr>
                              <w:t>);</w:t>
                            </w:r>
                          </w:p>
                          <w:p w14:paraId="7F6ECBDB" w14:textId="49D85A17" w:rsidR="00CF278F" w:rsidRPr="00151E53" w:rsidRDefault="00CF278F"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w:t>
                            </w:r>
                            <w:r w:rsidR="00B8161D" w:rsidRPr="00151E53">
                              <w:rPr>
                                <w:rFonts w:ascii="Consolas" w:hAnsi="Consolas" w:cs="Consolas"/>
                                <w:color w:val="008000"/>
                                <w:sz w:val="20"/>
                                <w:szCs w:val="20"/>
                              </w:rPr>
                              <w:t>render our scene</w:t>
                            </w:r>
                          </w:p>
                          <w:p w14:paraId="0451FED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render_scene(depth_shader);</w:t>
                            </w:r>
                          </w:p>
                          <w:p w14:paraId="58AAC1D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glCullFace(</w:t>
                            </w:r>
                            <w:r w:rsidRPr="00151E53">
                              <w:rPr>
                                <w:rFonts w:ascii="Consolas" w:hAnsi="Consolas" w:cs="Consolas"/>
                                <w:color w:val="6F008A"/>
                                <w:sz w:val="20"/>
                                <w:szCs w:val="20"/>
                              </w:rPr>
                              <w:t>GL_BACK</w:t>
                            </w:r>
                            <w:r w:rsidRPr="00151E53">
                              <w:rPr>
                                <w:rFonts w:ascii="Consolas" w:hAnsi="Consolas" w:cs="Consolas"/>
                                <w:color w:val="000000"/>
                                <w:sz w:val="20"/>
                                <w:szCs w:val="20"/>
                              </w:rPr>
                              <w:t>);</w:t>
                            </w:r>
                          </w:p>
                          <w:p w14:paraId="29DA59DA"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d_buffer-&gt;release();</w:t>
                            </w:r>
                          </w:p>
                          <w:p w14:paraId="38B5BB64"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EE2B1D6" w14:textId="537994C8"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w:t>
                            </w:r>
                            <w:r w:rsidR="00C3151B" w:rsidRPr="00151E53">
                              <w:rPr>
                                <w:rFonts w:ascii="Consolas" w:hAnsi="Consolas" w:cs="Consolas"/>
                                <w:color w:val="008000"/>
                                <w:sz w:val="20"/>
                                <w:szCs w:val="20"/>
                              </w:rPr>
                              <w:t>------------------</w:t>
                            </w:r>
                            <w:r w:rsidRPr="00151E53">
                              <w:rPr>
                                <w:rFonts w:ascii="Consolas" w:hAnsi="Consolas" w:cs="Consolas"/>
                                <w:color w:val="008000"/>
                                <w:sz w:val="20"/>
                                <w:szCs w:val="20"/>
                              </w:rPr>
                              <w:t>------------------------</w:t>
                            </w:r>
                          </w:p>
                          <w:p w14:paraId="49CD35A9"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set the viewport to the whole window</w:t>
                            </w:r>
                          </w:p>
                          <w:p w14:paraId="609062D8"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m_view-&gt;set_viewport();</w:t>
                            </w:r>
                          </w:p>
                          <w:p w14:paraId="1E2CD92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glClearColor(0.2f, 0.2f, 0.2f, 1);</w:t>
                            </w:r>
                          </w:p>
                          <w:p w14:paraId="3992869A"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w:t>
                            </w:r>
                            <w:r w:rsidRPr="00151E53">
                              <w:rPr>
                                <w:rFonts w:ascii="Consolas" w:hAnsi="Consolas" w:cs="Consolas"/>
                                <w:color w:val="6F008A"/>
                                <w:sz w:val="20"/>
                                <w:szCs w:val="20"/>
                              </w:rPr>
                              <w:t>GL_COLOR_BUFFER_BIT</w:t>
                            </w:r>
                            <w:r w:rsidRPr="00151E53">
                              <w:rPr>
                                <w:rFonts w:ascii="Consolas" w:hAnsi="Consolas" w:cs="Consolas"/>
                                <w:color w:val="000000"/>
                                <w:sz w:val="20"/>
                                <w:szCs w:val="20"/>
                              </w:rPr>
                              <w:t xml:space="preserve"> | </w:t>
                            </w:r>
                            <w:r w:rsidRPr="00151E53">
                              <w:rPr>
                                <w:rFonts w:ascii="Consolas" w:hAnsi="Consolas" w:cs="Consolas"/>
                                <w:color w:val="6F008A"/>
                                <w:sz w:val="20"/>
                                <w:szCs w:val="20"/>
                              </w:rPr>
                              <w:t>GL_DEPTH_BUFFER_BIT</w:t>
                            </w:r>
                            <w:r w:rsidRPr="00151E53">
                              <w:rPr>
                                <w:rFonts w:ascii="Consolas" w:hAnsi="Consolas" w:cs="Consolas"/>
                                <w:color w:val="000000"/>
                                <w:sz w:val="20"/>
                                <w:szCs w:val="20"/>
                              </w:rPr>
                              <w:t>);</w:t>
                            </w:r>
                          </w:p>
                          <w:p w14:paraId="4542A3F4"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8989199"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m_shader-&gt;use();</w:t>
                            </w:r>
                          </w:p>
                          <w:p w14:paraId="001658C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m_light-&gt;apply(m_shader);</w:t>
                            </w:r>
                          </w:p>
                          <w:p w14:paraId="745874A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007F100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projection = m_view-&gt;perspective();</w:t>
                            </w:r>
                          </w:p>
                          <w:p w14:paraId="259654AD"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view = m_cam-&gt;perspective();</w:t>
                            </w:r>
                          </w:p>
                          <w:p w14:paraId="133B47E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"projection"</w:t>
                            </w:r>
                            <w:r w:rsidRPr="00151E53">
                              <w:rPr>
                                <w:rFonts w:ascii="Consolas" w:hAnsi="Consolas" w:cs="Consolas"/>
                                <w:color w:val="000000"/>
                                <w:sz w:val="20"/>
                                <w:szCs w:val="20"/>
                              </w:rPr>
                              <w:t>, projection);</w:t>
                            </w:r>
                          </w:p>
                          <w:p w14:paraId="6442C3E5" w14:textId="3C2E9B65"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"view"</w:t>
                            </w:r>
                            <w:r w:rsidRPr="00151E53">
                              <w:rPr>
                                <w:rFonts w:ascii="Consolas" w:hAnsi="Consolas" w:cs="Consolas"/>
                                <w:color w:val="000000"/>
                                <w:sz w:val="20"/>
                                <w:szCs w:val="20"/>
                              </w:rPr>
                              <w:t>, view);</w:t>
                            </w:r>
                          </w:p>
                          <w:p w14:paraId="630C4D41" w14:textId="68F44314" w:rsidR="00F879B7" w:rsidRPr="00151E53" w:rsidRDefault="00FF2E8E"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the projection matrix in </w:t>
                            </w:r>
                            <w:r w:rsidR="00007455" w:rsidRPr="00151E53">
                              <w:rPr>
                                <w:rFonts w:ascii="Consolas" w:hAnsi="Consolas" w:cs="Consolas"/>
                                <w:color w:val="008000"/>
                                <w:sz w:val="20"/>
                                <w:szCs w:val="20"/>
                              </w:rPr>
                              <w:t>l</w:t>
                            </w:r>
                            <w:r w:rsidRPr="00151E53">
                              <w:rPr>
                                <w:rFonts w:ascii="Consolas" w:hAnsi="Consolas" w:cs="Consolas"/>
                                <w:color w:val="008000"/>
                                <w:sz w:val="20"/>
                                <w:szCs w:val="20"/>
                              </w:rPr>
                              <w:t>ight space</w:t>
                            </w:r>
                          </w:p>
                          <w:p w14:paraId="70620F41" w14:textId="22D40E20"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"lightSpaceMatrix"</w:t>
                            </w:r>
                            <w:r w:rsidRPr="00151E53">
                              <w:rPr>
                                <w:rFonts w:ascii="Consolas" w:hAnsi="Consolas" w:cs="Consolas"/>
                                <w:color w:val="000000"/>
                                <w:sz w:val="20"/>
                                <w:szCs w:val="20"/>
                              </w:rPr>
                              <w:t xml:space="preserve">, lightSpaceMatrix); </w:t>
                            </w:r>
                          </w:p>
                          <w:p w14:paraId="7CF017B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1CA9EED"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6F008A"/>
                                <w:sz w:val="20"/>
                                <w:szCs w:val="20"/>
                              </w:rPr>
                              <w:t>glActiveTexture</w:t>
                            </w:r>
                            <w:r w:rsidRPr="00151E53">
                              <w:rPr>
                                <w:rFonts w:ascii="Consolas" w:hAnsi="Consolas" w:cs="Consolas"/>
                                <w:color w:val="000000"/>
                                <w:sz w:val="20"/>
                                <w:szCs w:val="20"/>
                              </w:rPr>
                              <w:t>(</w:t>
                            </w:r>
                            <w:r w:rsidRPr="00151E53">
                              <w:rPr>
                                <w:rFonts w:ascii="Consolas" w:hAnsi="Consolas" w:cs="Consolas"/>
                                <w:color w:val="6F008A"/>
                                <w:sz w:val="20"/>
                                <w:szCs w:val="20"/>
                              </w:rPr>
                              <w:t>GL_TEXTURE0</w:t>
                            </w:r>
                            <w:r w:rsidRPr="00151E53">
                              <w:rPr>
                                <w:rFonts w:ascii="Consolas" w:hAnsi="Consolas" w:cs="Consolas"/>
                                <w:color w:val="000000"/>
                                <w:sz w:val="20"/>
                                <w:szCs w:val="20"/>
                              </w:rPr>
                              <w:t>);</w:t>
                            </w:r>
                          </w:p>
                          <w:p w14:paraId="753F9CA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glBindTexture(</w:t>
                            </w:r>
                            <w:r w:rsidRPr="00151E53">
                              <w:rPr>
                                <w:rFonts w:ascii="Consolas" w:hAnsi="Consolas" w:cs="Consolas"/>
                                <w:color w:val="6F008A"/>
                                <w:sz w:val="20"/>
                                <w:szCs w:val="20"/>
                              </w:rPr>
                              <w:t>GL_TEXTURE_2D</w:t>
                            </w:r>
                            <w:r w:rsidRPr="00151E53">
                              <w:rPr>
                                <w:rFonts w:ascii="Consolas" w:hAnsi="Consolas" w:cs="Consolas"/>
                                <w:color w:val="000000"/>
                                <w:sz w:val="20"/>
                                <w:szCs w:val="20"/>
                              </w:rPr>
                              <w:t>, d_buffer-&gt;texture());</w:t>
                            </w:r>
                          </w:p>
                          <w:p w14:paraId="246A63A1" w14:textId="7326C2CE"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m_shader-&gt;set_int(</w:t>
                            </w:r>
                            <w:r w:rsidRPr="00151E53">
                              <w:rPr>
                                <w:rFonts w:ascii="Consolas" w:hAnsi="Consolas" w:cs="Consolas"/>
                                <w:color w:val="A31515"/>
                                <w:sz w:val="20"/>
                                <w:szCs w:val="20"/>
                              </w:rPr>
                              <w:t>"shadowMap"</w:t>
                            </w:r>
                            <w:r w:rsidRPr="00151E53">
                              <w:rPr>
                                <w:rFonts w:ascii="Consolas" w:hAnsi="Consolas" w:cs="Consolas"/>
                                <w:color w:val="000000"/>
                                <w:sz w:val="20"/>
                                <w:szCs w:val="20"/>
                              </w:rPr>
                              <w:t>, 0);</w:t>
                            </w:r>
                          </w:p>
                          <w:p w14:paraId="310C402A" w14:textId="2431078F" w:rsidR="00B8161D" w:rsidRPr="00151E53" w:rsidRDefault="00B8161D"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render our scene</w:t>
                            </w:r>
                          </w:p>
                          <w:p w14:paraId="207CD5C2"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render_scene(m_shader);</w:t>
                            </w:r>
                          </w:p>
                          <w:p w14:paraId="702124C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428CD410" w14:textId="36488303"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the following will be analyzed in the next </w:t>
                            </w:r>
                            <w:r w:rsidR="004470D4" w:rsidRPr="00151E53">
                              <w:rPr>
                                <w:rFonts w:ascii="Consolas" w:hAnsi="Consolas" w:cs="Consolas"/>
                                <w:color w:val="008000"/>
                                <w:sz w:val="20"/>
                                <w:szCs w:val="20"/>
                              </w:rPr>
                              <w:t>part</w:t>
                            </w:r>
                          </w:p>
                          <w:p w14:paraId="2FB047B3"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m_shader-&gt;set_vec4(</w:t>
                            </w:r>
                            <w:r w:rsidRPr="00151E53">
                              <w:rPr>
                                <w:rFonts w:ascii="Consolas" w:hAnsi="Consolas" w:cs="Consolas"/>
                                <w:color w:val="A31515"/>
                                <w:sz w:val="20"/>
                                <w:szCs w:val="20"/>
                              </w:rPr>
                              <w:t>"objectColor"</w:t>
                            </w:r>
                            <w:r w:rsidRPr="00151E53">
                              <w:rPr>
                                <w:rFonts w:ascii="Consolas" w:hAnsi="Consolas" w:cs="Consolas"/>
                                <w:color w:val="000000"/>
                                <w:sz w:val="20"/>
                                <w:szCs w:val="20"/>
                              </w:rPr>
                              <w:t xml:space="preserve">, </w:t>
                            </w:r>
                            <w:r w:rsidRPr="00151E53">
                              <w:rPr>
                                <w:rFonts w:ascii="Consolas" w:hAnsi="Consolas" w:cs="Consolas"/>
                                <w:color w:val="2B91AF"/>
                                <w:sz w:val="20"/>
                                <w:szCs w:val="20"/>
                              </w:rPr>
                              <w:t>vec4</w:t>
                            </w:r>
                            <w:r w:rsidRPr="00151E53">
                              <w:rPr>
                                <w:rFonts w:ascii="Consolas" w:hAnsi="Consolas" w:cs="Consolas"/>
                                <w:color w:val="000000"/>
                                <w:sz w:val="20"/>
                                <w:szCs w:val="20"/>
                              </w:rPr>
                              <w:t>(.9f, .1f, .1f, 0.5f));</w:t>
                            </w:r>
                          </w:p>
                          <w:p w14:paraId="18BB685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font2D-&gt;set_position(5, 5);</w:t>
                            </w:r>
                          </w:p>
                          <w:p w14:paraId="689F4C1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font2D-&gt;render(m_shader, </w:t>
                            </w:r>
                            <w:r w:rsidRPr="00151E53">
                              <w:rPr>
                                <w:rFonts w:ascii="Consolas" w:hAnsi="Consolas" w:cs="Consolas"/>
                                <w:color w:val="A31515"/>
                                <w:sz w:val="20"/>
                                <w:szCs w:val="20"/>
                              </w:rPr>
                              <w:t>"press Esc to exit"</w:t>
                            </w:r>
                            <w:r w:rsidRPr="00151E53">
                              <w:rPr>
                                <w:rFonts w:ascii="Consolas" w:hAnsi="Consolas" w:cs="Consolas"/>
                                <w:color w:val="000000"/>
                                <w:sz w:val="20"/>
                                <w:szCs w:val="20"/>
                              </w:rPr>
                              <w:t>);</w:t>
                            </w:r>
                          </w:p>
                          <w:p w14:paraId="4236F0D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50C128F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6F008A"/>
                                <w:sz w:val="20"/>
                                <w:szCs w:val="20"/>
                              </w:rPr>
                              <w:t>glUseProgram</w:t>
                            </w:r>
                            <w:r w:rsidRPr="00151E53">
                              <w:rPr>
                                <w:rFonts w:ascii="Consolas" w:hAnsi="Consolas" w:cs="Consolas"/>
                                <w:color w:val="000000"/>
                                <w:sz w:val="20"/>
                                <w:szCs w:val="20"/>
                              </w:rPr>
                              <w:t>(0);</w:t>
                            </w:r>
                          </w:p>
                          <w:p w14:paraId="44001E04" w14:textId="0F053472"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366964D4" id="_x0000_s1102"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Ho0h74S&#10;AgAA/wMAAA4AAAAAAAAAAAAAAAAALgIAAGRycy9lMm9Eb2MueG1sUEsBAi0AFAAGAAgAAAAhANNV&#10;DNrbAAAABgEAAA8AAAAAAAAAAAAAAAAAbAQAAGRycy9kb3ducmV2LnhtbFBLBQYAAAAABAAEAPMA&#10;AAB0BQAAAAA=&#10;" filled="f">
                <v:textbox style="mso-fit-shape-to-text:t">
                  <w:txbxContent>
                    <w:p w14:paraId="61F8DCB2" w14:textId="3B3F6136"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virtual</w:t>
                      </w:r>
                      <w:r w:rsidRPr="00151E53">
                        <w:rPr>
                          <w:rFonts w:ascii="Consolas" w:hAnsi="Consolas" w:cs="Consolas"/>
                          <w:color w:val="000000"/>
                          <w:sz w:val="20"/>
                          <w:szCs w:val="20"/>
                        </w:rPr>
                        <w:t xml:space="preserve"> </w:t>
                      </w:r>
                      <w:r w:rsidRPr="00151E53">
                        <w:rPr>
                          <w:rFonts w:ascii="Consolas" w:hAnsi="Consolas" w:cs="Consolas"/>
                          <w:color w:val="0000FF"/>
                          <w:sz w:val="20"/>
                          <w:szCs w:val="20"/>
                        </w:rPr>
                        <w:t>void</w:t>
                      </w:r>
                      <w:r w:rsidRPr="00151E53">
                        <w:rPr>
                          <w:rFonts w:ascii="Consolas" w:hAnsi="Consolas" w:cs="Consolas"/>
                          <w:color w:val="000000"/>
                          <w:sz w:val="20"/>
                          <w:szCs w:val="20"/>
                        </w:rPr>
                        <w:t xml:space="preserve"> frame_render()</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2337732E" w14:textId="60DC7015"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create the depth buffer </w:t>
                      </w:r>
                      <w:r w:rsidR="00B020FF" w:rsidRPr="00151E53">
                        <w:rPr>
                          <w:rFonts w:ascii="Consolas" w:hAnsi="Consolas" w:cs="Consolas"/>
                          <w:color w:val="008000"/>
                          <w:sz w:val="20"/>
                          <w:szCs w:val="20"/>
                        </w:rPr>
                        <w:t>from the light point of view</w:t>
                      </w:r>
                    </w:p>
                    <w:p w14:paraId="214A6F6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l_projection(ortho(-10, 10, -10, 10, 0.1f, 70.f));</w:t>
                      </w:r>
                    </w:p>
                    <w:p w14:paraId="3F9F6A2D" w14:textId="1D7A213D"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l_view(lookAt(m_light-&gt;get_position(),</w:t>
                      </w:r>
                      <w:r w:rsidRPr="00151E53">
                        <w:rPr>
                          <w:rFonts w:ascii="Consolas" w:hAnsi="Consolas" w:cs="Consolas"/>
                          <w:color w:val="2B91AF"/>
                          <w:sz w:val="20"/>
                          <w:szCs w:val="20"/>
                        </w:rPr>
                        <w:t>vec3</w:t>
                      </w:r>
                      <w:r w:rsidRPr="00151E53">
                        <w:rPr>
                          <w:rFonts w:ascii="Consolas" w:hAnsi="Consolas" w:cs="Consolas"/>
                          <w:color w:val="000000"/>
                          <w:sz w:val="20"/>
                          <w:szCs w:val="20"/>
                        </w:rPr>
                        <w:t>(0.0f),</w:t>
                      </w:r>
                      <w:r w:rsidRPr="00151E53">
                        <w:rPr>
                          <w:rFonts w:ascii="Consolas" w:hAnsi="Consolas" w:cs="Consolas"/>
                          <w:color w:val="2B91AF"/>
                          <w:sz w:val="20"/>
                          <w:szCs w:val="20"/>
                        </w:rPr>
                        <w:t>vec3</w:t>
                      </w:r>
                      <w:r w:rsidRPr="00151E53">
                        <w:rPr>
                          <w:rFonts w:ascii="Consolas" w:hAnsi="Consolas" w:cs="Consolas"/>
                          <w:color w:val="000000"/>
                          <w:sz w:val="20"/>
                          <w:szCs w:val="20"/>
                        </w:rPr>
                        <w:t>(0.0,1.0,0.0)));</w:t>
                      </w:r>
                    </w:p>
                    <w:p w14:paraId="61B911F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lightSpaceMatrix(l_projection </w:t>
                      </w:r>
                      <w:r w:rsidRPr="00151E53">
                        <w:rPr>
                          <w:rFonts w:ascii="Consolas" w:hAnsi="Consolas" w:cs="Consolas"/>
                          <w:color w:val="008080"/>
                          <w:sz w:val="20"/>
                          <w:szCs w:val="20"/>
                        </w:rPr>
                        <w:t>*</w:t>
                      </w:r>
                      <w:r w:rsidRPr="00151E53">
                        <w:rPr>
                          <w:rFonts w:ascii="Consolas" w:hAnsi="Consolas" w:cs="Consolas"/>
                          <w:color w:val="000000"/>
                          <w:sz w:val="20"/>
                          <w:szCs w:val="20"/>
                        </w:rPr>
                        <w:t xml:space="preserve"> l_view);</w:t>
                      </w:r>
                    </w:p>
                    <w:p w14:paraId="13F2435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render scene from light's point of view</w:t>
                      </w:r>
                    </w:p>
                    <w:p w14:paraId="500E0C96" w14:textId="69FC8F1A"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depth_shader-&gt;use();</w:t>
                      </w:r>
                    </w:p>
                    <w:p w14:paraId="190AC625" w14:textId="5A750114" w:rsidR="00F879B7" w:rsidRPr="00151E53" w:rsidRDefault="00F879B7"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w:t>
                      </w:r>
                      <w:r w:rsidR="00FF2E8E" w:rsidRPr="00151E53">
                        <w:rPr>
                          <w:rFonts w:ascii="Consolas" w:hAnsi="Consolas" w:cs="Consolas"/>
                          <w:color w:val="008000"/>
                          <w:sz w:val="20"/>
                          <w:szCs w:val="20"/>
                        </w:rPr>
                        <w:t xml:space="preserve">the projection matrix in </w:t>
                      </w:r>
                      <w:r w:rsidR="00007455" w:rsidRPr="00151E53">
                        <w:rPr>
                          <w:rFonts w:ascii="Consolas" w:hAnsi="Consolas" w:cs="Consolas"/>
                          <w:color w:val="008000"/>
                          <w:sz w:val="20"/>
                          <w:szCs w:val="20"/>
                        </w:rPr>
                        <w:t>l</w:t>
                      </w:r>
                      <w:r w:rsidR="00FF2E8E" w:rsidRPr="00151E53">
                        <w:rPr>
                          <w:rFonts w:ascii="Consolas" w:hAnsi="Consolas" w:cs="Consolas"/>
                          <w:color w:val="008000"/>
                          <w:sz w:val="20"/>
                          <w:szCs w:val="20"/>
                        </w:rPr>
                        <w:t>ight space</w:t>
                      </w:r>
                    </w:p>
                    <w:p w14:paraId="4605C83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depth_shader-&gt;set_mat4(</w:t>
                      </w:r>
                      <w:r w:rsidRPr="00151E53">
                        <w:rPr>
                          <w:rFonts w:ascii="Consolas" w:hAnsi="Consolas" w:cs="Consolas"/>
                          <w:color w:val="A31515"/>
                          <w:sz w:val="20"/>
                          <w:szCs w:val="20"/>
                        </w:rPr>
                        <w:t>"lightSpaceMatrix"</w:t>
                      </w:r>
                      <w:r w:rsidRPr="00151E53">
                        <w:rPr>
                          <w:rFonts w:ascii="Consolas" w:hAnsi="Consolas" w:cs="Consolas"/>
                          <w:color w:val="000000"/>
                          <w:sz w:val="20"/>
                          <w:szCs w:val="20"/>
                        </w:rPr>
                        <w:t>, lightSpaceMatrix);</w:t>
                      </w:r>
                    </w:p>
                    <w:p w14:paraId="66DF754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glViewport(0, 0, 1024, 1024);</w:t>
                      </w:r>
                    </w:p>
                    <w:p w14:paraId="25A3B3B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d_buffer-&gt;bind();</w:t>
                      </w:r>
                    </w:p>
                    <w:p w14:paraId="143305F2"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w:t>
                      </w:r>
                      <w:r w:rsidRPr="00151E53">
                        <w:rPr>
                          <w:rFonts w:ascii="Consolas" w:hAnsi="Consolas" w:cs="Consolas"/>
                          <w:color w:val="6F008A"/>
                          <w:sz w:val="20"/>
                          <w:szCs w:val="20"/>
                        </w:rPr>
                        <w:t>GL_DEPTH_BUFFER_BIT</w:t>
                      </w:r>
                      <w:r w:rsidRPr="00151E53">
                        <w:rPr>
                          <w:rFonts w:ascii="Consolas" w:hAnsi="Consolas" w:cs="Consolas"/>
                          <w:color w:val="000000"/>
                          <w:sz w:val="20"/>
                          <w:szCs w:val="20"/>
                        </w:rPr>
                        <w:t>);</w:t>
                      </w:r>
                    </w:p>
                    <w:p w14:paraId="0477D5CE" w14:textId="40CFD01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glCullFace(</w:t>
                      </w:r>
                      <w:r w:rsidRPr="00151E53">
                        <w:rPr>
                          <w:rFonts w:ascii="Consolas" w:hAnsi="Consolas" w:cs="Consolas"/>
                          <w:color w:val="6F008A"/>
                          <w:sz w:val="20"/>
                          <w:szCs w:val="20"/>
                        </w:rPr>
                        <w:t>GL_FRONT</w:t>
                      </w:r>
                      <w:r w:rsidRPr="00151E53">
                        <w:rPr>
                          <w:rFonts w:ascii="Consolas" w:hAnsi="Consolas" w:cs="Consolas"/>
                          <w:color w:val="000000"/>
                          <w:sz w:val="20"/>
                          <w:szCs w:val="20"/>
                        </w:rPr>
                        <w:t>);</w:t>
                      </w:r>
                    </w:p>
                    <w:p w14:paraId="7F6ECBDB" w14:textId="49D85A17" w:rsidR="00CF278F" w:rsidRPr="00151E53" w:rsidRDefault="00CF278F"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w:t>
                      </w:r>
                      <w:r w:rsidR="00B8161D" w:rsidRPr="00151E53">
                        <w:rPr>
                          <w:rFonts w:ascii="Consolas" w:hAnsi="Consolas" w:cs="Consolas"/>
                          <w:color w:val="008000"/>
                          <w:sz w:val="20"/>
                          <w:szCs w:val="20"/>
                        </w:rPr>
                        <w:t>render our scene</w:t>
                      </w:r>
                    </w:p>
                    <w:p w14:paraId="0451FED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render_scene(depth_shader);</w:t>
                      </w:r>
                    </w:p>
                    <w:p w14:paraId="58AAC1D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glCullFace(</w:t>
                      </w:r>
                      <w:r w:rsidRPr="00151E53">
                        <w:rPr>
                          <w:rFonts w:ascii="Consolas" w:hAnsi="Consolas" w:cs="Consolas"/>
                          <w:color w:val="6F008A"/>
                          <w:sz w:val="20"/>
                          <w:szCs w:val="20"/>
                        </w:rPr>
                        <w:t>GL_BACK</w:t>
                      </w:r>
                      <w:r w:rsidRPr="00151E53">
                        <w:rPr>
                          <w:rFonts w:ascii="Consolas" w:hAnsi="Consolas" w:cs="Consolas"/>
                          <w:color w:val="000000"/>
                          <w:sz w:val="20"/>
                          <w:szCs w:val="20"/>
                        </w:rPr>
                        <w:t>);</w:t>
                      </w:r>
                    </w:p>
                    <w:p w14:paraId="29DA59DA"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d_buffer-&gt;release();</w:t>
                      </w:r>
                    </w:p>
                    <w:p w14:paraId="38B5BB64"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EE2B1D6" w14:textId="537994C8"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w:t>
                      </w:r>
                      <w:r w:rsidR="00C3151B" w:rsidRPr="00151E53">
                        <w:rPr>
                          <w:rFonts w:ascii="Consolas" w:hAnsi="Consolas" w:cs="Consolas"/>
                          <w:color w:val="008000"/>
                          <w:sz w:val="20"/>
                          <w:szCs w:val="20"/>
                        </w:rPr>
                        <w:t>------------------</w:t>
                      </w:r>
                      <w:r w:rsidRPr="00151E53">
                        <w:rPr>
                          <w:rFonts w:ascii="Consolas" w:hAnsi="Consolas" w:cs="Consolas"/>
                          <w:color w:val="008000"/>
                          <w:sz w:val="20"/>
                          <w:szCs w:val="20"/>
                        </w:rPr>
                        <w:t>------------------------</w:t>
                      </w:r>
                    </w:p>
                    <w:p w14:paraId="49CD35A9"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set the viewport to the whole window</w:t>
                      </w:r>
                    </w:p>
                    <w:p w14:paraId="609062D8"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m_view-&gt;set_viewport();</w:t>
                      </w:r>
                    </w:p>
                    <w:p w14:paraId="1E2CD921"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glClearColor(0.2f, 0.2f, 0.2f, 1);</w:t>
                      </w:r>
                    </w:p>
                    <w:p w14:paraId="3992869A"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glClear(</w:t>
                      </w:r>
                      <w:r w:rsidRPr="00151E53">
                        <w:rPr>
                          <w:rFonts w:ascii="Consolas" w:hAnsi="Consolas" w:cs="Consolas"/>
                          <w:color w:val="6F008A"/>
                          <w:sz w:val="20"/>
                          <w:szCs w:val="20"/>
                        </w:rPr>
                        <w:t>GL_COLOR_BUFFER_BIT</w:t>
                      </w:r>
                      <w:r w:rsidRPr="00151E53">
                        <w:rPr>
                          <w:rFonts w:ascii="Consolas" w:hAnsi="Consolas" w:cs="Consolas"/>
                          <w:color w:val="000000"/>
                          <w:sz w:val="20"/>
                          <w:szCs w:val="20"/>
                        </w:rPr>
                        <w:t xml:space="preserve"> | </w:t>
                      </w:r>
                      <w:r w:rsidRPr="00151E53">
                        <w:rPr>
                          <w:rFonts w:ascii="Consolas" w:hAnsi="Consolas" w:cs="Consolas"/>
                          <w:color w:val="6F008A"/>
                          <w:sz w:val="20"/>
                          <w:szCs w:val="20"/>
                        </w:rPr>
                        <w:t>GL_DEPTH_BUFFER_BIT</w:t>
                      </w:r>
                      <w:r w:rsidRPr="00151E53">
                        <w:rPr>
                          <w:rFonts w:ascii="Consolas" w:hAnsi="Consolas" w:cs="Consolas"/>
                          <w:color w:val="000000"/>
                          <w:sz w:val="20"/>
                          <w:szCs w:val="20"/>
                        </w:rPr>
                        <w:t>);</w:t>
                      </w:r>
                    </w:p>
                    <w:p w14:paraId="4542A3F4"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8989199"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m_shader-&gt;use();</w:t>
                      </w:r>
                    </w:p>
                    <w:p w14:paraId="001658C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m_light-&gt;apply(m_shader);</w:t>
                      </w:r>
                    </w:p>
                    <w:p w14:paraId="745874A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007F100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projection = m_view-&gt;perspective();</w:t>
                      </w:r>
                    </w:p>
                    <w:p w14:paraId="259654AD"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2B91AF"/>
                          <w:sz w:val="20"/>
                          <w:szCs w:val="20"/>
                        </w:rPr>
                        <w:t>mat4</w:t>
                      </w:r>
                      <w:r w:rsidRPr="00151E53">
                        <w:rPr>
                          <w:rFonts w:ascii="Consolas" w:hAnsi="Consolas" w:cs="Consolas"/>
                          <w:color w:val="000000"/>
                          <w:sz w:val="20"/>
                          <w:szCs w:val="20"/>
                        </w:rPr>
                        <w:t xml:space="preserve"> view = m_cam-&gt;perspective();</w:t>
                      </w:r>
                    </w:p>
                    <w:p w14:paraId="133B47EB"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"projection"</w:t>
                      </w:r>
                      <w:r w:rsidRPr="00151E53">
                        <w:rPr>
                          <w:rFonts w:ascii="Consolas" w:hAnsi="Consolas" w:cs="Consolas"/>
                          <w:color w:val="000000"/>
                          <w:sz w:val="20"/>
                          <w:szCs w:val="20"/>
                        </w:rPr>
                        <w:t>, projection);</w:t>
                      </w:r>
                    </w:p>
                    <w:p w14:paraId="6442C3E5" w14:textId="3C2E9B65"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"view"</w:t>
                      </w:r>
                      <w:r w:rsidRPr="00151E53">
                        <w:rPr>
                          <w:rFonts w:ascii="Consolas" w:hAnsi="Consolas" w:cs="Consolas"/>
                          <w:color w:val="000000"/>
                          <w:sz w:val="20"/>
                          <w:szCs w:val="20"/>
                        </w:rPr>
                        <w:t>, view);</w:t>
                      </w:r>
                    </w:p>
                    <w:p w14:paraId="630C4D41" w14:textId="68F44314" w:rsidR="00F879B7" w:rsidRPr="00151E53" w:rsidRDefault="00FF2E8E"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the projection matrix in </w:t>
                      </w:r>
                      <w:r w:rsidR="00007455" w:rsidRPr="00151E53">
                        <w:rPr>
                          <w:rFonts w:ascii="Consolas" w:hAnsi="Consolas" w:cs="Consolas"/>
                          <w:color w:val="008000"/>
                          <w:sz w:val="20"/>
                          <w:szCs w:val="20"/>
                        </w:rPr>
                        <w:t>l</w:t>
                      </w:r>
                      <w:r w:rsidRPr="00151E53">
                        <w:rPr>
                          <w:rFonts w:ascii="Consolas" w:hAnsi="Consolas" w:cs="Consolas"/>
                          <w:color w:val="008000"/>
                          <w:sz w:val="20"/>
                          <w:szCs w:val="20"/>
                        </w:rPr>
                        <w:t>ight space</w:t>
                      </w:r>
                    </w:p>
                    <w:p w14:paraId="70620F41" w14:textId="22D40E20"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m_shader-&gt;set_mat4(</w:t>
                      </w:r>
                      <w:r w:rsidRPr="00151E53">
                        <w:rPr>
                          <w:rFonts w:ascii="Consolas" w:hAnsi="Consolas" w:cs="Consolas"/>
                          <w:color w:val="A31515"/>
                          <w:sz w:val="20"/>
                          <w:szCs w:val="20"/>
                        </w:rPr>
                        <w:t>"lightSpaceMatrix"</w:t>
                      </w:r>
                      <w:r w:rsidRPr="00151E53">
                        <w:rPr>
                          <w:rFonts w:ascii="Consolas" w:hAnsi="Consolas" w:cs="Consolas"/>
                          <w:color w:val="000000"/>
                          <w:sz w:val="20"/>
                          <w:szCs w:val="20"/>
                        </w:rPr>
                        <w:t xml:space="preserve">, lightSpaceMatrix); </w:t>
                      </w:r>
                    </w:p>
                    <w:p w14:paraId="7CF017B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21CA9EED"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6F008A"/>
                          <w:sz w:val="20"/>
                          <w:szCs w:val="20"/>
                        </w:rPr>
                        <w:t>glActiveTexture</w:t>
                      </w:r>
                      <w:r w:rsidRPr="00151E53">
                        <w:rPr>
                          <w:rFonts w:ascii="Consolas" w:hAnsi="Consolas" w:cs="Consolas"/>
                          <w:color w:val="000000"/>
                          <w:sz w:val="20"/>
                          <w:szCs w:val="20"/>
                        </w:rPr>
                        <w:t>(</w:t>
                      </w:r>
                      <w:r w:rsidRPr="00151E53">
                        <w:rPr>
                          <w:rFonts w:ascii="Consolas" w:hAnsi="Consolas" w:cs="Consolas"/>
                          <w:color w:val="6F008A"/>
                          <w:sz w:val="20"/>
                          <w:szCs w:val="20"/>
                        </w:rPr>
                        <w:t>GL_TEXTURE0</w:t>
                      </w:r>
                      <w:r w:rsidRPr="00151E53">
                        <w:rPr>
                          <w:rFonts w:ascii="Consolas" w:hAnsi="Consolas" w:cs="Consolas"/>
                          <w:color w:val="000000"/>
                          <w:sz w:val="20"/>
                          <w:szCs w:val="20"/>
                        </w:rPr>
                        <w:t>);</w:t>
                      </w:r>
                    </w:p>
                    <w:p w14:paraId="753F9CA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glBindTexture(</w:t>
                      </w:r>
                      <w:r w:rsidRPr="00151E53">
                        <w:rPr>
                          <w:rFonts w:ascii="Consolas" w:hAnsi="Consolas" w:cs="Consolas"/>
                          <w:color w:val="6F008A"/>
                          <w:sz w:val="20"/>
                          <w:szCs w:val="20"/>
                        </w:rPr>
                        <w:t>GL_TEXTURE_2D</w:t>
                      </w:r>
                      <w:r w:rsidRPr="00151E53">
                        <w:rPr>
                          <w:rFonts w:ascii="Consolas" w:hAnsi="Consolas" w:cs="Consolas"/>
                          <w:color w:val="000000"/>
                          <w:sz w:val="20"/>
                          <w:szCs w:val="20"/>
                        </w:rPr>
                        <w:t>, d_buffer-&gt;texture());</w:t>
                      </w:r>
                    </w:p>
                    <w:p w14:paraId="246A63A1" w14:textId="7326C2CE"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m_shader-&gt;set_int(</w:t>
                      </w:r>
                      <w:r w:rsidRPr="00151E53">
                        <w:rPr>
                          <w:rFonts w:ascii="Consolas" w:hAnsi="Consolas" w:cs="Consolas"/>
                          <w:color w:val="A31515"/>
                          <w:sz w:val="20"/>
                          <w:szCs w:val="20"/>
                        </w:rPr>
                        <w:t>"shadowMap"</w:t>
                      </w:r>
                      <w:r w:rsidRPr="00151E53">
                        <w:rPr>
                          <w:rFonts w:ascii="Consolas" w:hAnsi="Consolas" w:cs="Consolas"/>
                          <w:color w:val="000000"/>
                          <w:sz w:val="20"/>
                          <w:szCs w:val="20"/>
                        </w:rPr>
                        <w:t>, 0);</w:t>
                      </w:r>
                    </w:p>
                    <w:p w14:paraId="310C402A" w14:textId="2431078F" w:rsidR="00B8161D" w:rsidRPr="00151E53" w:rsidRDefault="00B8161D"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render our scene</w:t>
                      </w:r>
                    </w:p>
                    <w:p w14:paraId="207CD5C2"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render_scene(m_shader);</w:t>
                      </w:r>
                    </w:p>
                    <w:p w14:paraId="702124C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428CD410" w14:textId="36488303"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the following will be analyzed in the next </w:t>
                      </w:r>
                      <w:r w:rsidR="004470D4" w:rsidRPr="00151E53">
                        <w:rPr>
                          <w:rFonts w:ascii="Consolas" w:hAnsi="Consolas" w:cs="Consolas"/>
                          <w:color w:val="008000"/>
                          <w:sz w:val="20"/>
                          <w:szCs w:val="20"/>
                        </w:rPr>
                        <w:t>part</w:t>
                      </w:r>
                    </w:p>
                    <w:p w14:paraId="2FB047B3"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m_shader-&gt;set_vec4(</w:t>
                      </w:r>
                      <w:r w:rsidRPr="00151E53">
                        <w:rPr>
                          <w:rFonts w:ascii="Consolas" w:hAnsi="Consolas" w:cs="Consolas"/>
                          <w:color w:val="A31515"/>
                          <w:sz w:val="20"/>
                          <w:szCs w:val="20"/>
                        </w:rPr>
                        <w:t>"objectColor"</w:t>
                      </w:r>
                      <w:r w:rsidRPr="00151E53">
                        <w:rPr>
                          <w:rFonts w:ascii="Consolas" w:hAnsi="Consolas" w:cs="Consolas"/>
                          <w:color w:val="000000"/>
                          <w:sz w:val="20"/>
                          <w:szCs w:val="20"/>
                        </w:rPr>
                        <w:t xml:space="preserve">, </w:t>
                      </w:r>
                      <w:r w:rsidRPr="00151E53">
                        <w:rPr>
                          <w:rFonts w:ascii="Consolas" w:hAnsi="Consolas" w:cs="Consolas"/>
                          <w:color w:val="2B91AF"/>
                          <w:sz w:val="20"/>
                          <w:szCs w:val="20"/>
                        </w:rPr>
                        <w:t>vec4</w:t>
                      </w:r>
                      <w:r w:rsidRPr="00151E53">
                        <w:rPr>
                          <w:rFonts w:ascii="Consolas" w:hAnsi="Consolas" w:cs="Consolas"/>
                          <w:color w:val="000000"/>
                          <w:sz w:val="20"/>
                          <w:szCs w:val="20"/>
                        </w:rPr>
                        <w:t>(.9f, .1f, .1f, 0.5f));</w:t>
                      </w:r>
                    </w:p>
                    <w:p w14:paraId="18BB685C"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font2D-&gt;set_position(5, 5);</w:t>
                      </w:r>
                    </w:p>
                    <w:p w14:paraId="689F4C17"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font2D-&gt;render(m_shader, </w:t>
                      </w:r>
                      <w:r w:rsidRPr="00151E53">
                        <w:rPr>
                          <w:rFonts w:ascii="Consolas" w:hAnsi="Consolas" w:cs="Consolas"/>
                          <w:color w:val="A31515"/>
                          <w:sz w:val="20"/>
                          <w:szCs w:val="20"/>
                        </w:rPr>
                        <w:t>"press Esc to exit"</w:t>
                      </w:r>
                      <w:r w:rsidRPr="00151E53">
                        <w:rPr>
                          <w:rFonts w:ascii="Consolas" w:hAnsi="Consolas" w:cs="Consolas"/>
                          <w:color w:val="000000"/>
                          <w:sz w:val="20"/>
                          <w:szCs w:val="20"/>
                        </w:rPr>
                        <w:t>);</w:t>
                      </w:r>
                    </w:p>
                    <w:p w14:paraId="4236F0D0"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p>
                    <w:p w14:paraId="50C128F6" w14:textId="77777777"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6F008A"/>
                          <w:sz w:val="20"/>
                          <w:szCs w:val="20"/>
                        </w:rPr>
                        <w:t>glUseProgram</w:t>
                      </w:r>
                      <w:r w:rsidRPr="00151E53">
                        <w:rPr>
                          <w:rFonts w:ascii="Consolas" w:hAnsi="Consolas" w:cs="Consolas"/>
                          <w:color w:val="000000"/>
                          <w:sz w:val="20"/>
                          <w:szCs w:val="20"/>
                        </w:rPr>
                        <w:t>(0);</w:t>
                      </w:r>
                    </w:p>
                    <w:p w14:paraId="44001E04" w14:textId="0F053472" w:rsidR="00224884" w:rsidRPr="00151E53" w:rsidRDefault="00224884" w:rsidP="00224884">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txbxContent>
                </v:textbox>
                <w10:anchorlock/>
              </v:shape>
            </w:pict>
          </mc:Fallback>
        </mc:AlternateContent>
      </w:r>
      <w:r w:rsidR="003332CD">
        <w:t xml:space="preserve">The 2D texture attribute we use means that </w:t>
      </w:r>
      <w:r w:rsidR="00CE1D37">
        <w:t xml:space="preserve">this image will be used as a “texture” at the second stage of our rendering </w:t>
      </w:r>
      <w:r w:rsidR="002A5951">
        <w:t>operation.</w:t>
      </w:r>
      <w:r w:rsidR="00C13C2E">
        <w:t xml:space="preserve"> Our rendering function looks like this</w:t>
      </w:r>
      <w:r w:rsidR="00224884">
        <w:t>:</w:t>
      </w:r>
    </w:p>
    <w:p w14:paraId="3B5BCC34" w14:textId="1DF2834A" w:rsidR="00224884" w:rsidRDefault="00C3151B" w:rsidP="00511911">
      <w:r>
        <w:t xml:space="preserve">The first </w:t>
      </w:r>
      <w:r w:rsidR="004E083E">
        <w:t>part of the function renders the scene from the light point of view</w:t>
      </w:r>
      <w:r w:rsidR="00ED4A6A">
        <w:t xml:space="preserve"> </w:t>
      </w:r>
      <w:r w:rsidR="00D85FFA">
        <w:t>like</w:t>
      </w:r>
      <w:r w:rsidR="00ED4A6A">
        <w:t xml:space="preserve"> rendering </w:t>
      </w:r>
      <w:r w:rsidR="001F181D">
        <w:t>on the screen. Then in the second part we bind the texture</w:t>
      </w:r>
      <w:r w:rsidR="00AE36C9">
        <w:t xml:space="preserve"> </w:t>
      </w:r>
      <w:r w:rsidR="00B2680D">
        <w:t>we crea</w:t>
      </w:r>
      <w:r w:rsidR="00AE36C9">
        <w:t>t</w:t>
      </w:r>
      <w:r w:rsidR="00B2680D">
        <w:t>ed and render our scene from the player’s point of view.</w:t>
      </w:r>
      <w:r w:rsidR="00E231A1" w:rsidRPr="00E231A1">
        <w:t xml:space="preserve"> </w:t>
      </w:r>
    </w:p>
    <w:p w14:paraId="303A4465" w14:textId="4764A660" w:rsidR="00912A6E" w:rsidRDefault="00912A6E" w:rsidP="00511911">
      <w:r>
        <w:t xml:space="preserve">Now </w:t>
      </w:r>
      <w:r w:rsidR="00992C41">
        <w:t>we</w:t>
      </w:r>
      <w:r>
        <w:t xml:space="preserve"> are going to </w:t>
      </w:r>
      <w:r w:rsidR="00D85FFA">
        <w:t>look</w:t>
      </w:r>
      <w:r>
        <w:t xml:space="preserve"> at the shader code used. </w:t>
      </w:r>
      <w:r w:rsidR="00690183">
        <w:t>We start with the shader we use for the depth buffer</w:t>
      </w:r>
      <w:r w:rsidR="00964492">
        <w:t xml:space="preserve">. </w:t>
      </w:r>
      <w:r w:rsidR="003C5234">
        <w:t>Here we only need the position of the point which is calculated in the vertex shader</w:t>
      </w:r>
      <w:r w:rsidR="00076185">
        <w:t xml:space="preserve"> and stored in the </w:t>
      </w:r>
      <w:r w:rsidR="00076185">
        <w:rPr>
          <w:i/>
          <w:iCs/>
        </w:rPr>
        <w:t>gl_Position</w:t>
      </w:r>
      <w:r w:rsidR="00C668EF">
        <w:t xml:space="preserve"> predefined variable. The fragment shader can be empty or omitted completely. </w:t>
      </w:r>
    </w:p>
    <w:p w14:paraId="05E3D538" w14:textId="0DA8B6B3" w:rsidR="00D72613" w:rsidRDefault="00D72613" w:rsidP="00511911">
      <w:r>
        <w:rPr>
          <w:noProof/>
        </w:rPr>
        <w:lastRenderedPageBreak/>
        <mc:AlternateContent>
          <mc:Choice Requires="wps">
            <w:drawing>
              <wp:inline distT="0" distB="0" distL="0" distR="0" wp14:anchorId="23E2C27D" wp14:editId="09D4FEF6">
                <wp:extent cx="6629400" cy="1404620"/>
                <wp:effectExtent l="0" t="0" r="19050" b="17780"/>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770B5F9D" w14:textId="55637F2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#version 330 core</w:t>
                            </w:r>
                          </w:p>
                          <w:p w14:paraId="0A5FF03E"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layout(location = 0) </w:t>
                            </w: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aPos;</w:t>
                            </w:r>
                          </w:p>
                          <w:p w14:paraId="1D9024B6"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p>
                          <w:p w14:paraId="3DDD17B5"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mat4 lightSpaceMatrix;</w:t>
                            </w:r>
                          </w:p>
                          <w:p w14:paraId="65E3606E"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mat4 model;</w:t>
                            </w:r>
                          </w:p>
                          <w:p w14:paraId="5EF74875"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p>
                          <w:p w14:paraId="5016229B" w14:textId="4529CD74"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void</w:t>
                            </w:r>
                            <w:r w:rsidRPr="00151E53">
                              <w:rPr>
                                <w:rFonts w:ascii="Consolas" w:hAnsi="Consolas" w:cs="Consolas"/>
                                <w:color w:val="000000"/>
                                <w:sz w:val="20"/>
                                <w:szCs w:val="20"/>
                              </w:rPr>
                              <w:t xml:space="preserve"> main()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7C3A7317"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gl_Position = lightSpaceMatrix * model * vec4(aPos, 1.0);</w:t>
                            </w:r>
                          </w:p>
                          <w:p w14:paraId="107788A2" w14:textId="7641CD07" w:rsidR="00D72613" w:rsidRPr="00151E53" w:rsidRDefault="00D72613" w:rsidP="00D72613">
                            <w:pPr>
                              <w:spacing w:after="0"/>
                              <w:rPr>
                                <w:sz w:val="20"/>
                                <w:szCs w:val="20"/>
                              </w:rPr>
                            </w:pPr>
                            <w:r w:rsidRPr="00151E53">
                              <w:rPr>
                                <w:rFonts w:ascii="Consolas" w:hAnsi="Consolas" w:cs="Consolas"/>
                                <w:color w:val="000000"/>
                                <w:sz w:val="20"/>
                                <w:szCs w:val="20"/>
                              </w:rPr>
                              <w:t>}</w:t>
                            </w:r>
                          </w:p>
                        </w:txbxContent>
                      </wps:txbx>
                      <wps:bodyPr rot="0" vert="horz" wrap="square" lIns="91440" tIns="45720" rIns="91440" bIns="45720" anchor="t" anchorCtr="0">
                        <a:spAutoFit/>
                      </wps:bodyPr>
                    </wps:wsp>
                  </a:graphicData>
                </a:graphic>
              </wp:inline>
            </w:drawing>
          </mc:Choice>
          <mc:Fallback>
            <w:pict>
              <v:shape w14:anchorId="23E2C27D" id="_x0000_s1103"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" filled="f">
                <v:textbox style="mso-fit-shape-to-text:t">
                  <w:txbxContent>
                    <w:p w14:paraId="770B5F9D" w14:textId="55637F2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#version 330 core</w:t>
                      </w:r>
                    </w:p>
                    <w:p w14:paraId="0A5FF03E"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layout(location = 0) </w:t>
                      </w: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aPos;</w:t>
                      </w:r>
                    </w:p>
                    <w:p w14:paraId="1D9024B6"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p>
                    <w:p w14:paraId="3DDD17B5"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mat4 lightSpaceMatrix;</w:t>
                      </w:r>
                    </w:p>
                    <w:p w14:paraId="65E3606E"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mat4 model;</w:t>
                      </w:r>
                    </w:p>
                    <w:p w14:paraId="5EF74875"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p>
                    <w:p w14:paraId="5016229B" w14:textId="4529CD74"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void</w:t>
                      </w:r>
                      <w:r w:rsidRPr="00151E53">
                        <w:rPr>
                          <w:rFonts w:ascii="Consolas" w:hAnsi="Consolas" w:cs="Consolas"/>
                          <w:color w:val="000000"/>
                          <w:sz w:val="20"/>
                          <w:szCs w:val="20"/>
                        </w:rPr>
                        <w:t xml:space="preserve"> main()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7C3A7317" w14:textId="77777777" w:rsidR="00D72613" w:rsidRPr="00151E53" w:rsidRDefault="00D72613" w:rsidP="00D7261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gl_Position = lightSpaceMatrix * model * vec4(aPos, 1.0);</w:t>
                      </w:r>
                    </w:p>
                    <w:p w14:paraId="107788A2" w14:textId="7641CD07" w:rsidR="00D72613" w:rsidRPr="00151E53" w:rsidRDefault="00D72613" w:rsidP="00D72613">
                      <w:pPr>
                        <w:spacing w:after="0"/>
                        <w:rPr>
                          <w:sz w:val="20"/>
                          <w:szCs w:val="20"/>
                        </w:rPr>
                      </w:pPr>
                      <w:r w:rsidRPr="00151E53">
                        <w:rPr>
                          <w:rFonts w:ascii="Consolas" w:hAnsi="Consolas" w:cs="Consolas"/>
                          <w:color w:val="000000"/>
                          <w:sz w:val="20"/>
                          <w:szCs w:val="20"/>
                        </w:rPr>
                        <w:t>}</w:t>
                      </w:r>
                    </w:p>
                  </w:txbxContent>
                </v:textbox>
                <w10:anchorlock/>
              </v:shape>
            </w:pict>
          </mc:Fallback>
        </mc:AlternateContent>
      </w:r>
    </w:p>
    <w:p w14:paraId="1C75A64E" w14:textId="538D0052" w:rsidR="00C51F18" w:rsidRDefault="00512F65" w:rsidP="00511911">
      <w:r>
        <w:t xml:space="preserve">This </w:t>
      </w:r>
      <w:r w:rsidR="00FE6708">
        <w:t>builds our depth buffer</w:t>
      </w:r>
      <w:r w:rsidR="00CD6229">
        <w:t>,</w:t>
      </w:r>
      <w:r w:rsidR="00FE6708">
        <w:t xml:space="preserve"> and we proceed to our normal rendering</w:t>
      </w:r>
      <w:r w:rsidR="00DC47B8">
        <w:t xml:space="preserve"> where all the magic happens. </w:t>
      </w:r>
      <w:r w:rsidR="004E0553">
        <w:t xml:space="preserve">The vertex </w:t>
      </w:r>
      <w:r w:rsidR="00D85FFA">
        <w:t>shader</w:t>
      </w:r>
      <w:r w:rsidR="0096490C">
        <w:t xml:space="preserve"> calculates the final position if the </w:t>
      </w:r>
      <w:r w:rsidR="003C726D">
        <w:t xml:space="preserve">vertex and stores it in </w:t>
      </w:r>
      <w:r w:rsidR="003C726D">
        <w:rPr>
          <w:i/>
          <w:iCs/>
        </w:rPr>
        <w:t>gl_Position</w:t>
      </w:r>
      <w:r w:rsidR="003C726D">
        <w:t xml:space="preserve"> as usual, but it also calculates the vertex position in the light space as did the </w:t>
      </w:r>
      <w:r w:rsidR="006B3263">
        <w:t xml:space="preserve">depth vertex shader. This light space position </w:t>
      </w:r>
      <w:r w:rsidR="00CE1043">
        <w:t>will be used to check if the final fragment is in the shadow.</w:t>
      </w:r>
    </w:p>
    <w:p w14:paraId="5B77C7A2" w14:textId="4DB5B7A5" w:rsidR="00F972E3" w:rsidRDefault="00AD36D5" w:rsidP="00511911">
      <w:r>
        <w:t xml:space="preserve">The fragment shader introduces a new function we call </w:t>
      </w:r>
      <w:r>
        <w:rPr>
          <w:i/>
          <w:iCs/>
        </w:rPr>
        <w:t>shadow_</w:t>
      </w:r>
      <w:r w:rsidR="00F65B05">
        <w:rPr>
          <w:i/>
          <w:iCs/>
        </w:rPr>
        <w:t xml:space="preserve">calculation </w:t>
      </w:r>
      <w:r w:rsidR="00F65B05">
        <w:t xml:space="preserve">which reads the depth buffer </w:t>
      </w:r>
      <w:r w:rsidR="00517031">
        <w:t xml:space="preserve">to determine </w:t>
      </w:r>
      <w:r w:rsidR="00D73382">
        <w:t>whether</w:t>
      </w:r>
      <w:r w:rsidR="00517031">
        <w:t xml:space="preserve"> the fragment is in the shadow or not</w:t>
      </w:r>
      <w:r w:rsidR="00F972E3">
        <w:t>.</w:t>
      </w:r>
    </w:p>
    <w:p w14:paraId="6DD5F1DB" w14:textId="502AAE04" w:rsidR="00F972E3" w:rsidRDefault="00CB07AC" w:rsidP="00511911">
      <w:r>
        <w:rPr>
          <w:noProof/>
        </w:rPr>
        <w:lastRenderedPageBreak/>
        <mc:AlternateContent>
          <mc:Choice Requires="wps">
            <w:drawing>
              <wp:inline distT="0" distB="0" distL="0" distR="0" wp14:anchorId="0F6F2859" wp14:editId="04F39C2F">
                <wp:extent cx="6629400" cy="8611262"/>
                <wp:effectExtent l="0" t="0" r="19050" b="1841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611262"/>
                        </a:xfrm>
                        <a:prstGeom prst="rect">
                          <a:avLst/>
                        </a:prstGeom>
                        <a:noFill/>
                        <a:ln w="9525">
                          <a:solidFill>
                            <a:srgbClr val="000000"/>
                          </a:solidFill>
                          <a:miter lim="800000"/>
                          <a:headEnd/>
                          <a:tailEnd/>
                        </a:ln>
                      </wps:spPr>
                      <wps:txbx>
                        <w:txbxContent>
                          <w:p w14:paraId="3BA33F07" w14:textId="36832AA1"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#version 330 core</w:t>
                            </w:r>
                          </w:p>
                          <w:p w14:paraId="00B5D65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5AECCFE6"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pos;</w:t>
                            </w:r>
                          </w:p>
                          <w:p w14:paraId="49F093E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Normal;</w:t>
                            </w:r>
                          </w:p>
                          <w:p w14:paraId="2D66F90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vec2 TexCoords;</w:t>
                            </w:r>
                          </w:p>
                          <w:p w14:paraId="626D7CC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vec4 posLightSpace;</w:t>
                            </w:r>
                          </w:p>
                          <w:p w14:paraId="1D57DCD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4EBF1C8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struct</w:t>
                            </w:r>
                            <w:r w:rsidRPr="00151E53">
                              <w:rPr>
                                <w:rFonts w:ascii="Consolas" w:hAnsi="Consolas" w:cs="Consolas"/>
                                <w:color w:val="000000"/>
                                <w:sz w:val="20"/>
                                <w:szCs w:val="20"/>
                              </w:rPr>
                              <w:t xml:space="preserve"> lightsource {</w:t>
                            </w:r>
                          </w:p>
                          <w:p w14:paraId="14B7839A" w14:textId="0AFD3CD8"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int</w:t>
                            </w:r>
                            <w:r w:rsidRPr="00151E53">
                              <w:rPr>
                                <w:rFonts w:ascii="Consolas" w:hAnsi="Consolas" w:cs="Consolas"/>
                                <w:color w:val="000000"/>
                                <w:sz w:val="20"/>
                                <w:szCs w:val="20"/>
                              </w:rPr>
                              <w:t xml:space="preserve"> type;</w:t>
                            </w:r>
                          </w:p>
                          <w:p w14:paraId="5F4062C4" w14:textId="3013E18B"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pos_or_dir;</w:t>
                            </w:r>
                          </w:p>
                          <w:p w14:paraId="4419DF6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ambient;</w:t>
                            </w:r>
                          </w:p>
                          <w:p w14:paraId="2F9C695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diffuse;</w:t>
                            </w:r>
                          </w:p>
                          <w:p w14:paraId="1E819F7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specular;</w:t>
                            </w:r>
                          </w:p>
                          <w:p w14:paraId="6DCFA44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p w14:paraId="51DDD790"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lightsource light;</w:t>
                            </w:r>
                          </w:p>
                          <w:p w14:paraId="3F0B54A2" w14:textId="77777777" w:rsidR="00793A3E"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w:t>
                            </w:r>
                            <w:r w:rsidRPr="00151E53">
                              <w:rPr>
                                <w:rFonts w:ascii="Consolas" w:hAnsi="Consolas" w:cs="Consolas"/>
                                <w:color w:val="0000FF"/>
                                <w:sz w:val="20"/>
                                <w:szCs w:val="20"/>
                              </w:rPr>
                              <w:t>sampler2D</w:t>
                            </w:r>
                            <w:r w:rsidRPr="00151E53">
                              <w:rPr>
                                <w:rFonts w:ascii="Consolas" w:hAnsi="Consolas" w:cs="Consolas"/>
                                <w:color w:val="000000"/>
                                <w:sz w:val="20"/>
                                <w:szCs w:val="20"/>
                              </w:rPr>
                              <w:t xml:space="preserve"> shadowMap;</w:t>
                            </w:r>
                          </w:p>
                          <w:p w14:paraId="0AE86DCF" w14:textId="05C05862"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vec3 cameraPos;</w:t>
                            </w:r>
                          </w:p>
                          <w:p w14:paraId="11C956A0"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vec3 objectColor; </w:t>
                            </w:r>
                            <w:r w:rsidRPr="00151E53">
                              <w:rPr>
                                <w:rFonts w:ascii="Consolas" w:hAnsi="Consolas" w:cs="Consolas"/>
                                <w:color w:val="008000"/>
                                <w:sz w:val="20"/>
                                <w:szCs w:val="20"/>
                              </w:rPr>
                              <w:t>// object color</w:t>
                            </w:r>
                          </w:p>
                          <w:p w14:paraId="740CE2FB"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D6CB37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out</w:t>
                            </w:r>
                            <w:r w:rsidRPr="00151E53">
                              <w:rPr>
                                <w:rFonts w:ascii="Consolas" w:hAnsi="Consolas" w:cs="Consolas"/>
                                <w:color w:val="000000"/>
                                <w:sz w:val="20"/>
                                <w:szCs w:val="20"/>
                              </w:rPr>
                              <w:t xml:space="preserve"> vec4 color;</w:t>
                            </w:r>
                          </w:p>
                          <w:p w14:paraId="35F147E2" w14:textId="54AB788E"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shadow_calculation()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045F6C8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perform perspective divide</w:t>
                            </w:r>
                          </w:p>
                          <w:p w14:paraId="5BD3AFE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projCoords = posLightSpace.xyz / posLightSpace.w;</w:t>
                            </w:r>
                          </w:p>
                          <w:p w14:paraId="630F9BC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transform to [0,1] range</w:t>
                            </w:r>
                          </w:p>
                          <w:p w14:paraId="68D865A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projCoords = projCoords * 0.5 + 0.499;</w:t>
                            </w:r>
                          </w:p>
                          <w:p w14:paraId="13F1DFC2" w14:textId="77777777" w:rsidR="00234C70" w:rsidRPr="00151E53" w:rsidRDefault="00F972E3" w:rsidP="00F972E3">
                            <w:pPr>
                              <w:autoSpaceDE w:val="0"/>
                              <w:autoSpaceDN w:val="0"/>
                              <w:adjustRightInd w:val="0"/>
                              <w:spacing w:after="0" w:line="240" w:lineRule="auto"/>
                              <w:rPr>
                                <w:rFonts w:ascii="Consolas" w:hAnsi="Consolas" w:cs="Consolas"/>
                                <w:color w:val="008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get closest depth value from light's perspective </w:t>
                            </w:r>
                          </w:p>
                          <w:p w14:paraId="50C1A11F" w14:textId="7FF05EE7" w:rsidR="00F972E3" w:rsidRPr="00151E53" w:rsidRDefault="00234C70"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8000"/>
                                <w:sz w:val="20"/>
                                <w:szCs w:val="20"/>
                              </w:rPr>
                              <w:t xml:space="preserve">    // </w:t>
                            </w:r>
                            <w:r w:rsidR="00F972E3" w:rsidRPr="00151E53">
                              <w:rPr>
                                <w:rFonts w:ascii="Consolas" w:hAnsi="Consolas" w:cs="Consolas"/>
                                <w:color w:val="008000"/>
                                <w:sz w:val="20"/>
                                <w:szCs w:val="20"/>
                              </w:rPr>
                              <w:t>(using [0,1] range fragPosLight as coords)</w:t>
                            </w:r>
                          </w:p>
                          <w:p w14:paraId="2F4F051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closestDepth = </w:t>
                            </w:r>
                            <w:r w:rsidRPr="00151E53">
                              <w:rPr>
                                <w:rFonts w:ascii="Consolas" w:hAnsi="Consolas" w:cs="Consolas"/>
                                <w:color w:val="0000FF"/>
                                <w:sz w:val="20"/>
                                <w:szCs w:val="20"/>
                              </w:rPr>
                              <w:t>texture</w:t>
                            </w:r>
                            <w:r w:rsidRPr="00151E53">
                              <w:rPr>
                                <w:rFonts w:ascii="Consolas" w:hAnsi="Consolas" w:cs="Consolas"/>
                                <w:color w:val="000000"/>
                                <w:sz w:val="20"/>
                                <w:szCs w:val="20"/>
                              </w:rPr>
                              <w:t>(shadowMap, projCoords.xy).r;</w:t>
                            </w:r>
                          </w:p>
                          <w:p w14:paraId="0583339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get depth of current fragment from light's perspective</w:t>
                            </w:r>
                          </w:p>
                          <w:p w14:paraId="155F522C"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currentDepth = projCoords.z;</w:t>
                            </w:r>
                          </w:p>
                          <w:p w14:paraId="04E0107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check whether current frag pos is in shadow</w:t>
                            </w:r>
                          </w:p>
                          <w:p w14:paraId="22E38A3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 = currentDepth &gt; closestDepth ? 1.0 : 0.0;</w:t>
                            </w:r>
                          </w:p>
                          <w:p w14:paraId="0E39CDD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5A9AD95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return</w:t>
                            </w:r>
                            <w:r w:rsidRPr="00151E53">
                              <w:rPr>
                                <w:rFonts w:ascii="Consolas" w:hAnsi="Consolas" w:cs="Consolas"/>
                                <w:color w:val="000000"/>
                                <w:sz w:val="20"/>
                                <w:szCs w:val="20"/>
                              </w:rPr>
                              <w:t xml:space="preserve"> shadow;</w:t>
                            </w:r>
                          </w:p>
                          <w:p w14:paraId="018FF05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p w14:paraId="0A02F88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62D723BD" w14:textId="17B51E58"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void</w:t>
                            </w:r>
                            <w:r w:rsidRPr="00151E53">
                              <w:rPr>
                                <w:rFonts w:ascii="Consolas" w:hAnsi="Consolas" w:cs="Consolas"/>
                                <w:color w:val="000000"/>
                                <w:sz w:val="20"/>
                                <w:szCs w:val="20"/>
                              </w:rPr>
                              <w:t xml:space="preserve"> main()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7282EB5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normal = normalize(Normal);</w:t>
                            </w:r>
                          </w:p>
                          <w:p w14:paraId="238AD99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0CB760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ambient = light.ambient;</w:t>
                            </w:r>
                          </w:p>
                          <w:p w14:paraId="387B355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69BA4C27"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lightDir = normalize(light.pos_or_dir);</w:t>
                            </w:r>
                            <w:r w:rsidRPr="00151E53">
                              <w:rPr>
                                <w:rFonts w:ascii="Consolas" w:hAnsi="Consolas" w:cs="Consolas"/>
                                <w:color w:val="008000"/>
                                <w:sz w:val="20"/>
                                <w:szCs w:val="20"/>
                              </w:rPr>
                              <w:t>// -pos);</w:t>
                            </w:r>
                          </w:p>
                          <w:p w14:paraId="2B08768B"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diff = max(dot(lightDir, normal), 0.0);</w:t>
                            </w:r>
                          </w:p>
                          <w:p w14:paraId="7EB88E6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diffuse = diff * light.diffuse;</w:t>
                            </w:r>
                          </w:p>
                          <w:p w14:paraId="093D0D4C"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0633CF7D"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viewDir = normalize(cameraPos - pos);</w:t>
                            </w:r>
                          </w:p>
                          <w:p w14:paraId="0CABAEB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reflectDir = reflect(-light.pos_or_dir, normal);</w:t>
                            </w:r>
                          </w:p>
                          <w:p w14:paraId="3159DD06"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halfwayDir = normalize(light.pos_or_dir + viewDir);</w:t>
                            </w:r>
                          </w:p>
                          <w:p w14:paraId="5F80FA6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spec = pow(max(dot(normal, halfwayDir), 0.0), 128.0);</w:t>
                            </w:r>
                          </w:p>
                          <w:p w14:paraId="72134FB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specular = spec * light.specular;</w:t>
                            </w:r>
                          </w:p>
                          <w:p w14:paraId="69E5AA1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ABC394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 = shadow_calculation();</w:t>
                            </w:r>
                          </w:p>
                          <w:p w14:paraId="11EF619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77ED7A9" w14:textId="5D45621B"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result = (ambient + (1.0 - shadow)*(diffuse</w:t>
                            </w:r>
                            <w:r w:rsidR="008639AF" w:rsidRPr="00151E53">
                              <w:rPr>
                                <w:rFonts w:ascii="Consolas" w:hAnsi="Consolas" w:cs="Consolas"/>
                                <w:color w:val="000000"/>
                                <w:sz w:val="20"/>
                                <w:szCs w:val="20"/>
                              </w:rPr>
                              <w:t xml:space="preserve"> </w:t>
                            </w:r>
                            <w:r w:rsidRPr="00151E53">
                              <w:rPr>
                                <w:rFonts w:ascii="Consolas" w:hAnsi="Consolas" w:cs="Consolas"/>
                                <w:color w:val="000000"/>
                                <w:sz w:val="20"/>
                                <w:szCs w:val="20"/>
                              </w:rPr>
                              <w:t>+</w:t>
                            </w:r>
                            <w:r w:rsidR="008639AF" w:rsidRPr="00151E53">
                              <w:rPr>
                                <w:rFonts w:ascii="Consolas" w:hAnsi="Consolas" w:cs="Consolas"/>
                                <w:color w:val="000000"/>
                                <w:sz w:val="20"/>
                                <w:szCs w:val="20"/>
                              </w:rPr>
                              <w:t xml:space="preserve"> </w:t>
                            </w:r>
                            <w:r w:rsidRPr="00151E53">
                              <w:rPr>
                                <w:rFonts w:ascii="Consolas" w:hAnsi="Consolas" w:cs="Consolas"/>
                                <w:color w:val="000000"/>
                                <w:sz w:val="20"/>
                                <w:szCs w:val="20"/>
                              </w:rPr>
                              <w:t>specular))*objectColor;</w:t>
                            </w:r>
                          </w:p>
                          <w:p w14:paraId="48243C0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311F6C8D"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color = vec4(result, 1);</w:t>
                            </w:r>
                          </w:p>
                          <w:p w14:paraId="4114FD7E" w14:textId="5D5239E0" w:rsidR="00F972E3" w:rsidRPr="00151E53" w:rsidRDefault="00F972E3" w:rsidP="00F972E3">
                            <w:pPr>
                              <w:rPr>
                                <w:rFonts w:ascii="Consolas" w:hAnsi="Consolas"/>
                                <w:sz w:val="20"/>
                                <w:szCs w:val="20"/>
                              </w:rPr>
                            </w:pPr>
                            <w:r w:rsidRPr="00151E53">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0F6F2859" id="_x0000_s1104" type="#_x0000_t202" style="width:522pt;height:67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" filled="f">
                <v:textbox>
                  <w:txbxContent>
                    <w:p w14:paraId="3BA33F07" w14:textId="36832AA1"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#version 330 core</w:t>
                      </w:r>
                    </w:p>
                    <w:p w14:paraId="00B5D65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5AECCFE6"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pos;</w:t>
                      </w:r>
                    </w:p>
                    <w:p w14:paraId="49F093E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vec3 Normal;</w:t>
                      </w:r>
                    </w:p>
                    <w:p w14:paraId="2D66F90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vec2 TexCoords;</w:t>
                      </w:r>
                    </w:p>
                    <w:p w14:paraId="626D7CC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in</w:t>
                      </w:r>
                      <w:r w:rsidRPr="00151E53">
                        <w:rPr>
                          <w:rFonts w:ascii="Consolas" w:hAnsi="Consolas" w:cs="Consolas"/>
                          <w:color w:val="000000"/>
                          <w:sz w:val="20"/>
                          <w:szCs w:val="20"/>
                        </w:rPr>
                        <w:t xml:space="preserve"> vec4 posLightSpace;</w:t>
                      </w:r>
                    </w:p>
                    <w:p w14:paraId="1D57DCD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4EBF1C8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struct</w:t>
                      </w:r>
                      <w:r w:rsidRPr="00151E53">
                        <w:rPr>
                          <w:rFonts w:ascii="Consolas" w:hAnsi="Consolas" w:cs="Consolas"/>
                          <w:color w:val="000000"/>
                          <w:sz w:val="20"/>
                          <w:szCs w:val="20"/>
                        </w:rPr>
                        <w:t xml:space="preserve"> lightsource {</w:t>
                      </w:r>
                    </w:p>
                    <w:p w14:paraId="14B7839A" w14:textId="0AFD3CD8"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int</w:t>
                      </w:r>
                      <w:r w:rsidRPr="00151E53">
                        <w:rPr>
                          <w:rFonts w:ascii="Consolas" w:hAnsi="Consolas" w:cs="Consolas"/>
                          <w:color w:val="000000"/>
                          <w:sz w:val="20"/>
                          <w:szCs w:val="20"/>
                        </w:rPr>
                        <w:t xml:space="preserve"> type;</w:t>
                      </w:r>
                    </w:p>
                    <w:p w14:paraId="5F4062C4" w14:textId="3013E18B"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pos_or_dir;</w:t>
                      </w:r>
                    </w:p>
                    <w:p w14:paraId="4419DF6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ambient;</w:t>
                      </w:r>
                    </w:p>
                    <w:p w14:paraId="2F9C695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diffuse;</w:t>
                      </w:r>
                    </w:p>
                    <w:p w14:paraId="1E819F7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specular;</w:t>
                      </w:r>
                    </w:p>
                    <w:p w14:paraId="6DCFA44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p w14:paraId="51DDD790"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lightsource light;</w:t>
                      </w:r>
                    </w:p>
                    <w:p w14:paraId="3F0B54A2" w14:textId="77777777" w:rsidR="00793A3E"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w:t>
                      </w:r>
                      <w:r w:rsidRPr="00151E53">
                        <w:rPr>
                          <w:rFonts w:ascii="Consolas" w:hAnsi="Consolas" w:cs="Consolas"/>
                          <w:color w:val="0000FF"/>
                          <w:sz w:val="20"/>
                          <w:szCs w:val="20"/>
                        </w:rPr>
                        <w:t>sampler2D</w:t>
                      </w:r>
                      <w:r w:rsidRPr="00151E53">
                        <w:rPr>
                          <w:rFonts w:ascii="Consolas" w:hAnsi="Consolas" w:cs="Consolas"/>
                          <w:color w:val="000000"/>
                          <w:sz w:val="20"/>
                          <w:szCs w:val="20"/>
                        </w:rPr>
                        <w:t xml:space="preserve"> shadowMap;</w:t>
                      </w:r>
                    </w:p>
                    <w:p w14:paraId="0AE86DCF" w14:textId="05C05862"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vec3 cameraPos;</w:t>
                      </w:r>
                    </w:p>
                    <w:p w14:paraId="11C956A0"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uniform</w:t>
                      </w:r>
                      <w:r w:rsidRPr="00151E53">
                        <w:rPr>
                          <w:rFonts w:ascii="Consolas" w:hAnsi="Consolas" w:cs="Consolas"/>
                          <w:color w:val="000000"/>
                          <w:sz w:val="20"/>
                          <w:szCs w:val="20"/>
                        </w:rPr>
                        <w:t xml:space="preserve"> vec3 objectColor; </w:t>
                      </w:r>
                      <w:r w:rsidRPr="00151E53">
                        <w:rPr>
                          <w:rFonts w:ascii="Consolas" w:hAnsi="Consolas" w:cs="Consolas"/>
                          <w:color w:val="008000"/>
                          <w:sz w:val="20"/>
                          <w:szCs w:val="20"/>
                        </w:rPr>
                        <w:t>// object color</w:t>
                      </w:r>
                    </w:p>
                    <w:p w14:paraId="740CE2FB"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D6CB37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out</w:t>
                      </w:r>
                      <w:r w:rsidRPr="00151E53">
                        <w:rPr>
                          <w:rFonts w:ascii="Consolas" w:hAnsi="Consolas" w:cs="Consolas"/>
                          <w:color w:val="000000"/>
                          <w:sz w:val="20"/>
                          <w:szCs w:val="20"/>
                        </w:rPr>
                        <w:t xml:space="preserve"> vec4 color;</w:t>
                      </w:r>
                    </w:p>
                    <w:p w14:paraId="35F147E2" w14:textId="54AB788E"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shadow_calculation()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045F6C8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perform perspective divide</w:t>
                      </w:r>
                    </w:p>
                    <w:p w14:paraId="5BD3AFE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projCoords = posLightSpace.xyz / posLightSpace.w;</w:t>
                      </w:r>
                    </w:p>
                    <w:p w14:paraId="630F9BC9"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transform to [0,1] range</w:t>
                      </w:r>
                    </w:p>
                    <w:p w14:paraId="68D865A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projCoords = projCoords * 0.5 + 0.499;</w:t>
                      </w:r>
                    </w:p>
                    <w:p w14:paraId="13F1DFC2" w14:textId="77777777" w:rsidR="00234C70" w:rsidRPr="00151E53" w:rsidRDefault="00F972E3" w:rsidP="00F972E3">
                      <w:pPr>
                        <w:autoSpaceDE w:val="0"/>
                        <w:autoSpaceDN w:val="0"/>
                        <w:adjustRightInd w:val="0"/>
                        <w:spacing w:after="0" w:line="240" w:lineRule="auto"/>
                        <w:rPr>
                          <w:rFonts w:ascii="Consolas" w:hAnsi="Consolas" w:cs="Consolas"/>
                          <w:color w:val="008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xml:space="preserve">// get closest depth value from light's perspective </w:t>
                      </w:r>
                    </w:p>
                    <w:p w14:paraId="50C1A11F" w14:textId="7FF05EE7" w:rsidR="00F972E3" w:rsidRPr="00151E53" w:rsidRDefault="00234C70"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8000"/>
                          <w:sz w:val="20"/>
                          <w:szCs w:val="20"/>
                        </w:rPr>
                        <w:t xml:space="preserve">    // </w:t>
                      </w:r>
                      <w:r w:rsidR="00F972E3" w:rsidRPr="00151E53">
                        <w:rPr>
                          <w:rFonts w:ascii="Consolas" w:hAnsi="Consolas" w:cs="Consolas"/>
                          <w:color w:val="008000"/>
                          <w:sz w:val="20"/>
                          <w:szCs w:val="20"/>
                        </w:rPr>
                        <w:t>(using [0,1] range fragPosLight as coords)</w:t>
                      </w:r>
                    </w:p>
                    <w:p w14:paraId="2F4F051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closestDepth = </w:t>
                      </w:r>
                      <w:r w:rsidRPr="00151E53">
                        <w:rPr>
                          <w:rFonts w:ascii="Consolas" w:hAnsi="Consolas" w:cs="Consolas"/>
                          <w:color w:val="0000FF"/>
                          <w:sz w:val="20"/>
                          <w:szCs w:val="20"/>
                        </w:rPr>
                        <w:t>texture</w:t>
                      </w:r>
                      <w:r w:rsidRPr="00151E53">
                        <w:rPr>
                          <w:rFonts w:ascii="Consolas" w:hAnsi="Consolas" w:cs="Consolas"/>
                          <w:color w:val="000000"/>
                          <w:sz w:val="20"/>
                          <w:szCs w:val="20"/>
                        </w:rPr>
                        <w:t>(shadowMap, projCoords.xy).r;</w:t>
                      </w:r>
                    </w:p>
                    <w:p w14:paraId="0583339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get depth of current fragment from light's perspective</w:t>
                      </w:r>
                    </w:p>
                    <w:p w14:paraId="155F522C"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currentDepth = projCoords.z;</w:t>
                      </w:r>
                    </w:p>
                    <w:p w14:paraId="04E0107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8000"/>
                          <w:sz w:val="20"/>
                          <w:szCs w:val="20"/>
                        </w:rPr>
                        <w:t>// check whether current frag pos is in shadow</w:t>
                      </w:r>
                    </w:p>
                    <w:p w14:paraId="22E38A3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 = currentDepth &gt; closestDepth ? 1.0 : 0.0;</w:t>
                      </w:r>
                    </w:p>
                    <w:p w14:paraId="0E39CDDA"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5A9AD95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return</w:t>
                      </w:r>
                      <w:r w:rsidRPr="00151E53">
                        <w:rPr>
                          <w:rFonts w:ascii="Consolas" w:hAnsi="Consolas" w:cs="Consolas"/>
                          <w:color w:val="000000"/>
                          <w:sz w:val="20"/>
                          <w:szCs w:val="20"/>
                        </w:rPr>
                        <w:t xml:space="preserve"> shadow;</w:t>
                      </w:r>
                    </w:p>
                    <w:p w14:paraId="018FF051"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w:t>
                      </w:r>
                    </w:p>
                    <w:p w14:paraId="0A02F88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62D723BD" w14:textId="17B51E58"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FF"/>
                          <w:sz w:val="20"/>
                          <w:szCs w:val="20"/>
                        </w:rPr>
                        <w:t>void</w:t>
                      </w:r>
                      <w:r w:rsidRPr="00151E53">
                        <w:rPr>
                          <w:rFonts w:ascii="Consolas" w:hAnsi="Consolas" w:cs="Consolas"/>
                          <w:color w:val="000000"/>
                          <w:sz w:val="20"/>
                          <w:szCs w:val="20"/>
                        </w:rPr>
                        <w:t xml:space="preserve"> main()</w:t>
                      </w:r>
                      <w:r w:rsidR="0081783D" w:rsidRPr="00151E53">
                        <w:rPr>
                          <w:rFonts w:ascii="Consolas" w:hAnsi="Consolas" w:cs="Consolas"/>
                          <w:color w:val="000000"/>
                          <w:sz w:val="20"/>
                          <w:szCs w:val="20"/>
                        </w:rPr>
                        <w:t xml:space="preserve"> </w:t>
                      </w:r>
                      <w:r w:rsidRPr="00151E53">
                        <w:rPr>
                          <w:rFonts w:ascii="Consolas" w:hAnsi="Consolas" w:cs="Consolas"/>
                          <w:color w:val="000000"/>
                          <w:sz w:val="20"/>
                          <w:szCs w:val="20"/>
                        </w:rPr>
                        <w:t>{</w:t>
                      </w:r>
                    </w:p>
                    <w:p w14:paraId="7282EB5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normal = normalize(Normal);</w:t>
                      </w:r>
                    </w:p>
                    <w:p w14:paraId="238AD99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0CB760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ambient = light.ambient;</w:t>
                      </w:r>
                    </w:p>
                    <w:p w14:paraId="387B355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69BA4C27"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lightDir = normalize(light.pos_or_dir);</w:t>
                      </w:r>
                      <w:r w:rsidRPr="00151E53">
                        <w:rPr>
                          <w:rFonts w:ascii="Consolas" w:hAnsi="Consolas" w:cs="Consolas"/>
                          <w:color w:val="008000"/>
                          <w:sz w:val="20"/>
                          <w:szCs w:val="20"/>
                        </w:rPr>
                        <w:t>// -pos);</w:t>
                      </w:r>
                    </w:p>
                    <w:p w14:paraId="2B08768B"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diff = max(dot(lightDir, normal), 0.0);</w:t>
                      </w:r>
                    </w:p>
                    <w:p w14:paraId="7EB88E6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diffuse = diff * light.diffuse;</w:t>
                      </w:r>
                    </w:p>
                    <w:p w14:paraId="093D0D4C"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0633CF7D"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viewDir = normalize(cameraPos - pos);</w:t>
                      </w:r>
                    </w:p>
                    <w:p w14:paraId="0CABAEB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reflectDir = reflect(-light.pos_or_dir, normal);</w:t>
                      </w:r>
                    </w:p>
                    <w:p w14:paraId="3159DD06"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halfwayDir = normalize(light.pos_or_dir + viewDir);</w:t>
                      </w:r>
                    </w:p>
                    <w:p w14:paraId="5F80FA68"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spec = pow(max(dot(normal, halfwayDir), 0.0), 128.0);</w:t>
                      </w:r>
                    </w:p>
                    <w:p w14:paraId="72134FB4"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specular = spec * light.specular;</w:t>
                      </w:r>
                    </w:p>
                    <w:p w14:paraId="69E5AA1E"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ABC394F"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w:t>
                      </w:r>
                      <w:r w:rsidRPr="00151E53">
                        <w:rPr>
                          <w:rFonts w:ascii="Consolas" w:hAnsi="Consolas" w:cs="Consolas"/>
                          <w:color w:val="0000FF"/>
                          <w:sz w:val="20"/>
                          <w:szCs w:val="20"/>
                        </w:rPr>
                        <w:t>float</w:t>
                      </w:r>
                      <w:r w:rsidRPr="00151E53">
                        <w:rPr>
                          <w:rFonts w:ascii="Consolas" w:hAnsi="Consolas" w:cs="Consolas"/>
                          <w:color w:val="000000"/>
                          <w:sz w:val="20"/>
                          <w:szCs w:val="20"/>
                        </w:rPr>
                        <w:t xml:space="preserve"> shadow = shadow_calculation();</w:t>
                      </w:r>
                    </w:p>
                    <w:p w14:paraId="11EF6192"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277ED7A9" w14:textId="5D45621B"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vec3 result = (ambient + (1.0 - shadow)*(diffuse</w:t>
                      </w:r>
                      <w:r w:rsidR="008639AF" w:rsidRPr="00151E53">
                        <w:rPr>
                          <w:rFonts w:ascii="Consolas" w:hAnsi="Consolas" w:cs="Consolas"/>
                          <w:color w:val="000000"/>
                          <w:sz w:val="20"/>
                          <w:szCs w:val="20"/>
                        </w:rPr>
                        <w:t xml:space="preserve"> </w:t>
                      </w:r>
                      <w:r w:rsidRPr="00151E53">
                        <w:rPr>
                          <w:rFonts w:ascii="Consolas" w:hAnsi="Consolas" w:cs="Consolas"/>
                          <w:color w:val="000000"/>
                          <w:sz w:val="20"/>
                          <w:szCs w:val="20"/>
                        </w:rPr>
                        <w:t>+</w:t>
                      </w:r>
                      <w:r w:rsidR="008639AF" w:rsidRPr="00151E53">
                        <w:rPr>
                          <w:rFonts w:ascii="Consolas" w:hAnsi="Consolas" w:cs="Consolas"/>
                          <w:color w:val="000000"/>
                          <w:sz w:val="20"/>
                          <w:szCs w:val="20"/>
                        </w:rPr>
                        <w:t xml:space="preserve"> </w:t>
                      </w:r>
                      <w:r w:rsidRPr="00151E53">
                        <w:rPr>
                          <w:rFonts w:ascii="Consolas" w:hAnsi="Consolas" w:cs="Consolas"/>
                          <w:color w:val="000000"/>
                          <w:sz w:val="20"/>
                          <w:szCs w:val="20"/>
                        </w:rPr>
                        <w:t>specular))*objectColor;</w:t>
                      </w:r>
                    </w:p>
                    <w:p w14:paraId="48243C05"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p>
                    <w:p w14:paraId="311F6C8D" w14:textId="77777777" w:rsidR="00F972E3" w:rsidRPr="00151E53" w:rsidRDefault="00F972E3" w:rsidP="00F972E3">
                      <w:pPr>
                        <w:autoSpaceDE w:val="0"/>
                        <w:autoSpaceDN w:val="0"/>
                        <w:adjustRightInd w:val="0"/>
                        <w:spacing w:after="0" w:line="240" w:lineRule="auto"/>
                        <w:rPr>
                          <w:rFonts w:ascii="Consolas" w:hAnsi="Consolas" w:cs="Consolas"/>
                          <w:color w:val="000000"/>
                          <w:sz w:val="20"/>
                          <w:szCs w:val="20"/>
                        </w:rPr>
                      </w:pPr>
                      <w:r w:rsidRPr="00151E53">
                        <w:rPr>
                          <w:rFonts w:ascii="Consolas" w:hAnsi="Consolas" w:cs="Consolas"/>
                          <w:color w:val="000000"/>
                          <w:sz w:val="20"/>
                          <w:szCs w:val="20"/>
                        </w:rPr>
                        <w:t xml:space="preserve">    color = vec4(result, 1);</w:t>
                      </w:r>
                    </w:p>
                    <w:p w14:paraId="4114FD7E" w14:textId="5D5239E0" w:rsidR="00F972E3" w:rsidRPr="00151E53" w:rsidRDefault="00F972E3" w:rsidP="00F972E3">
                      <w:pPr>
                        <w:rPr>
                          <w:rFonts w:ascii="Consolas" w:hAnsi="Consolas"/>
                          <w:sz w:val="20"/>
                          <w:szCs w:val="20"/>
                        </w:rPr>
                      </w:pPr>
                      <w:r w:rsidRPr="00151E53">
                        <w:rPr>
                          <w:rFonts w:ascii="Consolas" w:hAnsi="Consolas" w:cs="Consolas"/>
                          <w:color w:val="000000"/>
                          <w:sz w:val="20"/>
                          <w:szCs w:val="20"/>
                        </w:rPr>
                        <w:t>}</w:t>
                      </w:r>
                    </w:p>
                  </w:txbxContent>
                </v:textbox>
                <w10:anchorlock/>
              </v:shape>
            </w:pict>
          </mc:Fallback>
        </mc:AlternateContent>
      </w:r>
    </w:p>
    <w:p w14:paraId="1062A912" w14:textId="0B71A9D5" w:rsidR="000F1091" w:rsidRDefault="00FA6C15" w:rsidP="00511911">
      <w:r>
        <w:t xml:space="preserve">You may have noticed that </w:t>
      </w:r>
      <w:r w:rsidR="00D0030A">
        <w:t xml:space="preserve">during the creation of the shadow map we </w:t>
      </w:r>
      <w:r w:rsidR="008E5747">
        <w:t xml:space="preserve">called the </w:t>
      </w:r>
      <w:r w:rsidR="008E5747">
        <w:rPr>
          <w:i/>
          <w:iCs/>
        </w:rPr>
        <w:t>glCullFace</w:t>
      </w:r>
      <w:r w:rsidR="008E5747">
        <w:t xml:space="preserve"> function </w:t>
      </w:r>
      <w:r w:rsidR="00290C55">
        <w:t xml:space="preserve">and inverted </w:t>
      </w:r>
      <w:r w:rsidR="00BC196E">
        <w:t xml:space="preserve">which is the face </w:t>
      </w:r>
      <w:r w:rsidR="00903964">
        <w:t>to render.</w:t>
      </w:r>
      <w:r w:rsidR="009E2000">
        <w:t xml:space="preserve"> We used this trick to</w:t>
      </w:r>
      <w:r w:rsidR="008E2051">
        <w:t xml:space="preserve"> overcome an artifact called </w:t>
      </w:r>
      <w:r w:rsidR="008E2051">
        <w:rPr>
          <w:i/>
          <w:iCs/>
        </w:rPr>
        <w:t>shadow acne</w:t>
      </w:r>
      <w:r w:rsidR="00F25858">
        <w:t xml:space="preserve">. </w:t>
      </w:r>
      <w:r w:rsidR="00777194">
        <w:t>T</w:t>
      </w:r>
      <w:r w:rsidR="00B10540">
        <w:t xml:space="preserve">his is </w:t>
      </w:r>
      <w:r w:rsidR="002042AB">
        <w:t xml:space="preserve">because the shadow map is made </w:t>
      </w:r>
      <w:r w:rsidR="00175025">
        <w:t xml:space="preserve">up of samples and the actual surface is continuous. </w:t>
      </w:r>
      <w:r w:rsidR="00984500">
        <w:t>This leads to</w:t>
      </w:r>
      <w:r w:rsidR="00583157">
        <w:t xml:space="preserve"> spots </w:t>
      </w:r>
      <w:r w:rsidR="00C10DD3">
        <w:t xml:space="preserve">where </w:t>
      </w:r>
      <w:r w:rsidR="00EB6A1B">
        <w:t>the shadow function fails</w:t>
      </w:r>
      <w:r w:rsidR="00417EDE">
        <w:t>,</w:t>
      </w:r>
      <w:r w:rsidR="00EB6A1B">
        <w:t xml:space="preserve"> and we </w:t>
      </w:r>
      <w:r w:rsidR="00984500">
        <w:t>end up with black stripes.</w:t>
      </w:r>
      <w:r w:rsidR="00CC66EC">
        <w:t xml:space="preserve"> This trick makes the shadow map more </w:t>
      </w:r>
      <w:r w:rsidR="00417EDE">
        <w:t>continuous and eliminates the problem.</w:t>
      </w:r>
    </w:p>
    <w:p w14:paraId="4766E9BD" w14:textId="4A29E149" w:rsidR="00471D22" w:rsidRDefault="006613B1" w:rsidP="006613B1">
      <w:pPr>
        <w:pStyle w:val="Heading3"/>
      </w:pPr>
      <w:r>
        <w:lastRenderedPageBreak/>
        <w:t>Fog</w:t>
      </w:r>
    </w:p>
    <w:p w14:paraId="7F12ED97" w14:textId="6F43260B" w:rsidR="006613B1" w:rsidRDefault="006613B1" w:rsidP="006613B1">
      <w:r>
        <w:t xml:space="preserve">Another </w:t>
      </w:r>
      <w:r w:rsidR="00355524">
        <w:t xml:space="preserve">interesting visual effect that adds a lot of reality and mystery in a game scene is </w:t>
      </w:r>
      <w:r w:rsidR="00F64ADC" w:rsidRPr="00F64ADC">
        <w:rPr>
          <w:i/>
          <w:iCs/>
        </w:rPr>
        <w:t>fog</w:t>
      </w:r>
      <w:r w:rsidR="00F64ADC">
        <w:t>.</w:t>
      </w:r>
      <w:r w:rsidR="00357C80">
        <w:t xml:space="preserve"> </w:t>
      </w:r>
      <w:r w:rsidR="00357C80" w:rsidRPr="00357C80">
        <w:t>Objects that are far away generally appear less sharp and clear compared to objects that are close by.</w:t>
      </w:r>
    </w:p>
    <w:p w14:paraId="4435E65C" w14:textId="18BB4542" w:rsidR="00501A0D" w:rsidRDefault="00501A0D" w:rsidP="00501A0D">
      <w:r w:rsidRPr="00F519C4">
        <w:t>Fog involves adjusting the color of a pixel based on its distance from the camera.</w:t>
      </w:r>
    </w:p>
    <w:p w14:paraId="62D341D1" w14:textId="35FB12E7" w:rsidR="00501A0D" w:rsidRDefault="00501A0D" w:rsidP="00501A0D">
      <w:r w:rsidRPr="00F519C4">
        <w:t xml:space="preserve">It can also enhance the </w:t>
      </w:r>
      <w:r w:rsidR="00F058EA" w:rsidRPr="00F519C4">
        <w:t>depth perception</w:t>
      </w:r>
      <w:r w:rsidRPr="00F519C4">
        <w:t>.</w:t>
      </w:r>
    </w:p>
    <w:p w14:paraId="5D90EC6E" w14:textId="77777777" w:rsidR="00501A0D" w:rsidRDefault="00501A0D" w:rsidP="00501A0D">
      <w:r w:rsidRPr="00F519C4">
        <w:t>The general implementation is as follows:</w:t>
      </w:r>
    </w:p>
    <w:p w14:paraId="1BCB1B52" w14:textId="0F8B8684" w:rsidR="00501A0D" w:rsidRDefault="00501A0D" w:rsidP="00501A0D">
      <w:pPr>
        <w:pStyle w:val="ListParagraph"/>
        <w:numPr>
          <w:ilvl w:val="0"/>
          <w:numId w:val="39"/>
        </w:numPr>
        <w:spacing w:line="278" w:lineRule="auto"/>
        <w:ind w:left="720"/>
      </w:pPr>
      <w:r w:rsidRPr="00F519C4">
        <w:t>Define the clear color to be your fog color.</w:t>
      </w:r>
    </w:p>
    <w:p w14:paraId="59E3C6B8" w14:textId="77777777" w:rsidR="00501A0D" w:rsidRDefault="00501A0D" w:rsidP="00501A0D">
      <w:pPr>
        <w:pStyle w:val="ListParagraph"/>
        <w:numPr>
          <w:ilvl w:val="0"/>
          <w:numId w:val="39"/>
        </w:numPr>
        <w:spacing w:line="278" w:lineRule="auto"/>
        <w:ind w:left="720"/>
      </w:pPr>
      <w:r w:rsidRPr="00F519C4">
        <w:t>Pass a distance value to the fragment shader in some manner.</w:t>
      </w:r>
    </w:p>
    <w:p w14:paraId="124B67F3" w14:textId="77777777" w:rsidR="00501A0D" w:rsidRDefault="00501A0D" w:rsidP="00501A0D">
      <w:pPr>
        <w:pStyle w:val="ListParagraph"/>
        <w:numPr>
          <w:ilvl w:val="0"/>
          <w:numId w:val="39"/>
        </w:numPr>
        <w:spacing w:line="278" w:lineRule="auto"/>
        <w:ind w:left="720"/>
      </w:pPr>
      <w:r w:rsidRPr="00F519C4">
        <w:t>Define fog parameters:</w:t>
      </w:r>
    </w:p>
    <w:p w14:paraId="71DF865A" w14:textId="77777777" w:rsidR="00501A0D" w:rsidRDefault="00501A0D" w:rsidP="00501A0D">
      <w:pPr>
        <w:pStyle w:val="ListParagraph"/>
        <w:numPr>
          <w:ilvl w:val="0"/>
          <w:numId w:val="39"/>
        </w:numPr>
        <w:spacing w:line="278" w:lineRule="auto"/>
      </w:pPr>
      <w:r w:rsidRPr="00F519C4">
        <w:t>Minimum distance.</w:t>
      </w:r>
    </w:p>
    <w:p w14:paraId="273229ED" w14:textId="77777777" w:rsidR="00501A0D" w:rsidRDefault="00501A0D" w:rsidP="00501A0D">
      <w:pPr>
        <w:pStyle w:val="ListParagraph"/>
        <w:numPr>
          <w:ilvl w:val="0"/>
          <w:numId w:val="39"/>
        </w:numPr>
        <w:spacing w:line="278" w:lineRule="auto"/>
      </w:pPr>
      <w:r w:rsidRPr="00F519C4">
        <w:t>Maximum distance.</w:t>
      </w:r>
    </w:p>
    <w:p w14:paraId="4A7F2D0F" w14:textId="5B198413" w:rsidR="00501A0D" w:rsidRDefault="00501A0D" w:rsidP="00501A0D">
      <w:pPr>
        <w:pStyle w:val="ListParagraph"/>
        <w:numPr>
          <w:ilvl w:val="0"/>
          <w:numId w:val="39"/>
        </w:numPr>
        <w:spacing w:line="278" w:lineRule="auto"/>
      </w:pPr>
      <w:r w:rsidRPr="00F519C4">
        <w:t>Fog color – identical to the clear color.</w:t>
      </w:r>
    </w:p>
    <w:p w14:paraId="0BF068A0" w14:textId="77777777" w:rsidR="00501A0D" w:rsidRDefault="00501A0D" w:rsidP="00501A0D">
      <w:pPr>
        <w:pStyle w:val="ListParagraph"/>
        <w:numPr>
          <w:ilvl w:val="0"/>
          <w:numId w:val="39"/>
        </w:numPr>
        <w:spacing w:line="278" w:lineRule="auto"/>
      </w:pPr>
      <w:r w:rsidRPr="00F519C4">
        <w:t>Fog relationship, e.g., linear or exponential.</w:t>
      </w:r>
    </w:p>
    <w:p w14:paraId="20EA833D" w14:textId="77777777" w:rsidR="00501A0D" w:rsidRDefault="00501A0D" w:rsidP="00501A0D">
      <w:pPr>
        <w:pStyle w:val="ListParagraph"/>
        <w:numPr>
          <w:ilvl w:val="0"/>
          <w:numId w:val="39"/>
        </w:numPr>
        <w:spacing w:line="278" w:lineRule="auto"/>
        <w:ind w:left="720"/>
      </w:pPr>
      <w:r w:rsidRPr="00F519C4">
        <w:t>Calculate the fog factor from depth distance (in eye coordinates).</w:t>
      </w:r>
    </w:p>
    <w:p w14:paraId="5FB98F14" w14:textId="77777777" w:rsidR="00501A0D" w:rsidRDefault="00501A0D" w:rsidP="00501A0D">
      <w:pPr>
        <w:pStyle w:val="ListParagraph"/>
        <w:numPr>
          <w:ilvl w:val="0"/>
          <w:numId w:val="39"/>
        </w:numPr>
        <w:spacing w:line="278" w:lineRule="auto"/>
        <w:ind w:left="720"/>
      </w:pPr>
      <w:r w:rsidRPr="00F519C4">
        <w:t>Ensure the fog factor ranges from 0 (no fog) to 1 (maximum fog):</w:t>
      </w:r>
    </w:p>
    <w:p w14:paraId="6CB2DCE3" w14:textId="77777777" w:rsidR="00501A0D" w:rsidRDefault="00501A0D" w:rsidP="00501A0D">
      <w:pPr>
        <w:pStyle w:val="ListParagraph"/>
        <w:numPr>
          <w:ilvl w:val="0"/>
          <w:numId w:val="39"/>
        </w:numPr>
        <w:spacing w:line="278" w:lineRule="auto"/>
      </w:pPr>
      <w:r w:rsidRPr="00F519C4">
        <w:t>The `clamp()` function is useful for this.</w:t>
      </w:r>
    </w:p>
    <w:p w14:paraId="24D0DC83" w14:textId="0C52851F" w:rsidR="00501A0D" w:rsidRDefault="00501A0D" w:rsidP="00501A0D">
      <w:pPr>
        <w:pStyle w:val="ListParagraph"/>
        <w:numPr>
          <w:ilvl w:val="0"/>
          <w:numId w:val="39"/>
        </w:numPr>
        <w:spacing w:line="278" w:lineRule="auto"/>
        <w:ind w:left="720"/>
      </w:pPr>
      <w:r w:rsidRPr="00F519C4">
        <w:t>Mix the lit, shaded color with the fog color:</w:t>
      </w:r>
    </w:p>
    <w:p w14:paraId="7BA864BA" w14:textId="77777777" w:rsidR="00501A0D" w:rsidRDefault="00501A0D" w:rsidP="00501A0D">
      <w:pPr>
        <w:pStyle w:val="ListParagraph"/>
        <w:numPr>
          <w:ilvl w:val="0"/>
          <w:numId w:val="39"/>
        </w:numPr>
        <w:spacing w:line="278" w:lineRule="auto"/>
      </w:pPr>
      <w:r w:rsidRPr="00F519C4">
        <w:t>The `mix()` function is useful for this.</w:t>
      </w:r>
    </w:p>
    <w:p w14:paraId="480D6058" w14:textId="6F9275CF" w:rsidR="00501A0D" w:rsidRDefault="00900AC2" w:rsidP="006613B1">
      <w:r>
        <w:t xml:space="preserve">All these calculations are </w:t>
      </w:r>
      <w:r w:rsidR="00E57A64">
        <w:t>performed in the fragment shader.</w:t>
      </w:r>
      <w:r w:rsidR="000A2AAC">
        <w:t xml:space="preserve"> The fog class passes all the required parameters to the shader</w:t>
      </w:r>
      <w:r w:rsidR="00A134A6">
        <w:t xml:space="preserve"> in the ‘apply’ member function.</w:t>
      </w:r>
    </w:p>
    <w:p w14:paraId="43FF1A84" w14:textId="77777777" w:rsidR="0084092C" w:rsidRDefault="0084092C" w:rsidP="006613B1"/>
    <w:p w14:paraId="6F129146" w14:textId="1E0D5C07" w:rsidR="0084092C" w:rsidRDefault="0084092C" w:rsidP="0084092C">
      <w:pPr>
        <w:pStyle w:val="Heading3"/>
      </w:pPr>
      <w:r>
        <w:t>Heightmap</w:t>
      </w:r>
    </w:p>
    <w:p w14:paraId="48C881AC" w14:textId="1EB230D9" w:rsidR="0084092C" w:rsidRDefault="00EA69F5" w:rsidP="0084092C">
      <w:r w:rsidRPr="00EA69F5">
        <w:t>A heightmap enables the creation of intricate landscapes derived from images, often utilizing the same images applied as textures for those landscapes.</w:t>
      </w:r>
    </w:p>
    <w:p w14:paraId="52D83618" w14:textId="77777777" w:rsidR="00CB776C" w:rsidRDefault="00CB776C" w:rsidP="0084092C"/>
    <w:p w14:paraId="59F249BA" w14:textId="7DB042B7" w:rsidR="00CB776C" w:rsidRDefault="00CB776C" w:rsidP="00CB776C">
      <w:pPr>
        <w:pStyle w:val="Heading4"/>
      </w:pPr>
      <w:r>
        <w:t>How is the information encoded</w:t>
      </w:r>
    </w:p>
    <w:p w14:paraId="66E273E7" w14:textId="7CE2CD83" w:rsidR="003C69FE" w:rsidRDefault="003C69FE" w:rsidP="003C69FE">
      <w:r>
        <w:t>Images typically consist of three integer values ranging from 0 to 255 for each pixel. These values represent the primary colors—RED, GREEN, and BLUE—allowing for the 16 million colors we commonly see in images.</w:t>
      </w:r>
    </w:p>
    <w:p w14:paraId="201ABA8F" w14:textId="188540DC" w:rsidR="003E3E2E" w:rsidRDefault="003C69FE" w:rsidP="003C69FE">
      <w:r>
        <w:t>Now, imagine we have an aerial photograph of a location. It could be useful to encode the 'altitude' or 'elevation' of each point in the image. This is done by adding an additional value for each pixel, known as an extra channel—often referred to as the alpha channel. This new value is another integer between 0 and 255, where 0 represents the lowest altitude and 255 represents the highest altitude.</w:t>
      </w:r>
    </w:p>
    <w:p w14:paraId="00FD419A" w14:textId="77777777" w:rsidR="008F4EA0" w:rsidRDefault="008F4EA0" w:rsidP="003C69FE"/>
    <w:p w14:paraId="055BB655" w14:textId="65B30B4B" w:rsidR="008F4EA0" w:rsidRDefault="008F4EA0" w:rsidP="008F4EA0">
      <w:pPr>
        <w:pStyle w:val="Heading4"/>
      </w:pPr>
      <w:r>
        <w:t>From image to geometry</w:t>
      </w:r>
    </w:p>
    <w:p w14:paraId="489EA59B" w14:textId="2E501DB5" w:rsidR="008F4EA0" w:rsidRDefault="0097070C" w:rsidP="008F4EA0">
      <w:r w:rsidRPr="0097070C">
        <w:t>When converting image data into geometry data, three key parameters are required. The first is the altitude variation, which determines the height of each pixel by multiplying it with the alpha channel value. The second is the length scale, representing the assumed physical distance between pixels. Since our geometry is grounded in 'real' measurements, this parameter facilitates the transformation of image-based coordinates and data into world coordinates. Lastly, the resolution of the generated grid plays a vital role. This parameter dictates the step size for grid generation, specifying how many pixels to skip at each step</w:t>
      </w:r>
      <w:r w:rsidR="00913513" w:rsidRPr="00913513">
        <w:t>.</w:t>
      </w:r>
    </w:p>
    <w:p w14:paraId="1871F4C2" w14:textId="77777777" w:rsidR="00A819F4" w:rsidRDefault="00940149" w:rsidP="008F4EA0">
      <w:r>
        <w:t xml:space="preserve">The whole process is done in two steps. </w:t>
      </w:r>
    </w:p>
    <w:p w14:paraId="1CDD9D53" w14:textId="5954774F" w:rsidR="00B34267" w:rsidRDefault="00940149" w:rsidP="008F4EA0">
      <w:r>
        <w:t xml:space="preserve">First we read the height information into a </w:t>
      </w:r>
      <w:r w:rsidR="00290329">
        <w:t>two-dimensional matrix</w:t>
      </w:r>
      <w:r w:rsidR="00351E01">
        <w:t xml:space="preserve"> skipping the pixels as we mentioned before.</w:t>
      </w:r>
      <w:r w:rsidR="006453D2">
        <w:t xml:space="preserve"> Here is the code that creates this matrix:</w:t>
      </w:r>
    </w:p>
    <w:p w14:paraId="278AAB2C" w14:textId="4B6FA9FE" w:rsidR="006453D2" w:rsidRDefault="00F97DDA" w:rsidP="008F4EA0">
      <w:r>
        <w:rPr>
          <w:noProof/>
        </w:rPr>
        <w:lastRenderedPageBreak/>
        <mc:AlternateContent>
          <mc:Choice Requires="wps">
            <w:drawing>
              <wp:anchor distT="45720" distB="45720" distL="114300" distR="114300" simplePos="0" relativeHeight="251698176" behindDoc="0" locked="0" layoutInCell="1" allowOverlap="1" wp14:anchorId="6EF27F2D" wp14:editId="60F3F6FE">
                <wp:simplePos x="0" y="0"/>
                <wp:positionH relativeFrom="column">
                  <wp:posOffset>-43815</wp:posOffset>
                </wp:positionH>
                <wp:positionV relativeFrom="paragraph">
                  <wp:posOffset>304</wp:posOffset>
                </wp:positionV>
                <wp:extent cx="6750050" cy="1404620"/>
                <wp:effectExtent l="0" t="0" r="12700" b="18415"/>
                <wp:wrapTopAndBottom/>
                <wp:docPr id="784630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1404620"/>
                        </a:xfrm>
                        <a:prstGeom prst="rect">
                          <a:avLst/>
                        </a:prstGeom>
                        <a:solidFill>
                          <a:srgbClr val="FFFFFF"/>
                        </a:solidFill>
                        <a:ln w="9525">
                          <a:solidFill>
                            <a:srgbClr val="000000"/>
                          </a:solidFill>
                          <a:miter lim="800000"/>
                          <a:headEnd/>
                          <a:tailEnd/>
                        </a:ln>
                      </wps:spPr>
                      <wps:txbx>
                        <w:txbxContent>
                          <w:p w14:paraId="02D110A4" w14:textId="58ADF37D" w:rsidR="0086483B" w:rsidRPr="0076395B" w:rsidRDefault="0086483B"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8000"/>
                                <w:sz w:val="20"/>
                                <w:szCs w:val="20"/>
                                <w:highlight w:val="white"/>
                              </w:rPr>
                              <w:t>// resolution is the number of pixels to skip as we read the image</w:t>
                            </w:r>
                          </w:p>
                          <w:p w14:paraId="7A026CE4" w14:textId="3D1FAA32"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load_heightmap_image_matrix(</w:t>
                            </w:r>
                            <w:r w:rsidRPr="0076395B">
                              <w:rPr>
                                <w:rFonts w:ascii="Consolas" w:hAnsi="Consolas" w:cs="Cascadia Mono"/>
                                <w:color w:val="0000FF"/>
                                <w:sz w:val="20"/>
                                <w:szCs w:val="20"/>
                                <w:highlight w:val="white"/>
                              </w:rPr>
                              <w:t>const</w:t>
                            </w:r>
                            <w:r w:rsidRPr="0076395B">
                              <w:rPr>
                                <w:rFonts w:ascii="Consolas" w:hAnsi="Consolas" w:cs="Cascadia Mono"/>
                                <w:color w:val="000000"/>
                                <w:sz w:val="20"/>
                                <w:szCs w:val="20"/>
                                <w:highlight w:val="white"/>
                              </w:rPr>
                              <w:t xml:space="preserve"> std::</w:t>
                            </w:r>
                            <w:r w:rsidRPr="0076395B">
                              <w:rPr>
                                <w:rFonts w:ascii="Consolas" w:hAnsi="Consolas" w:cs="Cascadia Mono"/>
                                <w:color w:val="2B91AF"/>
                                <w:sz w:val="20"/>
                                <w:szCs w:val="20"/>
                                <w:highlight w:val="white"/>
                              </w:rPr>
                              <w:t>string</w:t>
                            </w:r>
                            <w:r w:rsidRPr="0076395B">
                              <w:rPr>
                                <w:rFonts w:ascii="Consolas" w:hAnsi="Consolas" w:cs="Cascadia Mono"/>
                                <w:color w:val="000000"/>
                                <w:sz w:val="20"/>
                                <w:szCs w:val="20"/>
                                <w:highlight w:val="white"/>
                              </w:rPr>
                              <w:t xml:space="preserve">&amp; </w:t>
                            </w:r>
                            <w:r w:rsidRPr="0076395B">
                              <w:rPr>
                                <w:rFonts w:ascii="Consolas" w:hAnsi="Consolas" w:cs="Cascadia Mono"/>
                                <w:color w:val="808080"/>
                                <w:sz w:val="20"/>
                                <w:szCs w:val="20"/>
                                <w:highlight w:val="white"/>
                              </w:rPr>
                              <w:t>filename</w:t>
                            </w:r>
                            <w:r w:rsidRPr="0076395B">
                              <w:rPr>
                                <w:rFonts w:ascii="Consolas" w:hAnsi="Consolas" w:cs="Cascadia Mono"/>
                                <w:color w:val="000000"/>
                                <w:sz w:val="20"/>
                                <w:szCs w:val="20"/>
                                <w:highlight w:val="white"/>
                              </w:rPr>
                              <w:t xml:space="preserve">, </w:t>
                            </w:r>
                            <w:r w:rsidRPr="0076395B">
                              <w:rPr>
                                <w:rFonts w:ascii="Consolas" w:hAnsi="Consolas" w:cs="Cascadia Mono"/>
                                <w:color w:val="2B91AF"/>
                                <w:sz w:val="20"/>
                                <w:szCs w:val="20"/>
                                <w:highlight w:val="white"/>
                              </w:rPr>
                              <w:t>matrix</w:t>
                            </w:r>
                            <w:r w:rsidRPr="0076395B">
                              <w:rPr>
                                <w:rFonts w:ascii="Consolas" w:hAnsi="Consolas" w:cs="Cascadia Mono"/>
                                <w:color w:val="000000"/>
                                <w:sz w:val="20"/>
                                <w:szCs w:val="20"/>
                                <w:highlight w:val="white"/>
                              </w:rPr>
                              <w:t>&lt;</w:t>
                            </w:r>
                            <w:r w:rsidRPr="0076395B">
                              <w:rPr>
                                <w:rFonts w:ascii="Consolas" w:hAnsi="Consolas" w:cs="Cascadia Mono"/>
                                <w:color w:val="0000FF"/>
                                <w:sz w:val="20"/>
                                <w:szCs w:val="20"/>
                                <w:highlight w:val="white"/>
                              </w:rPr>
                              <w:t>float</w:t>
                            </w:r>
                            <w:r w:rsidRPr="0076395B">
                              <w:rPr>
                                <w:rFonts w:ascii="Consolas" w:hAnsi="Consolas" w:cs="Cascadia Mono"/>
                                <w:color w:val="000000"/>
                                <w:sz w:val="20"/>
                                <w:szCs w:val="20"/>
                                <w:highlight w:val="white"/>
                              </w:rPr>
                              <w:t xml:space="preserve">&gt;&amp; </w:t>
                            </w:r>
                            <w:r w:rsidRPr="0076395B">
                              <w:rPr>
                                <w:rFonts w:ascii="Consolas" w:hAnsi="Consolas" w:cs="Cascadia Mono"/>
                                <w:color w:val="808080"/>
                                <w:sz w:val="20"/>
                                <w:szCs w:val="20"/>
                                <w:highlight w:val="white"/>
                              </w:rPr>
                              <w:t>m</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4A18507A"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2B91AF"/>
                                <w:sz w:val="20"/>
                                <w:szCs w:val="20"/>
                                <w:highlight w:val="white"/>
                              </w:rPr>
                              <w:t>cg_image</w:t>
                            </w:r>
                            <w:r w:rsidRPr="0076395B">
                              <w:rPr>
                                <w:rFonts w:ascii="Consolas" w:hAnsi="Consolas" w:cs="Cascadia Mono"/>
                                <w:color w:val="000000"/>
                                <w:sz w:val="20"/>
                                <w:szCs w:val="20"/>
                                <w:highlight w:val="white"/>
                              </w:rPr>
                              <w:t xml:space="preserve"> img;</w:t>
                            </w:r>
                          </w:p>
                          <w:p w14:paraId="21D436A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img.load(</w:t>
                            </w:r>
                            <w:r w:rsidRPr="0076395B">
                              <w:rPr>
                                <w:rFonts w:ascii="Consolas" w:hAnsi="Consolas" w:cs="Cascadia Mono"/>
                                <w:color w:val="808080"/>
                                <w:sz w:val="20"/>
                                <w:szCs w:val="20"/>
                                <w:highlight w:val="white"/>
                              </w:rPr>
                              <w:t>filename</w:t>
                            </w:r>
                            <w:r w:rsidRPr="0076395B">
                              <w:rPr>
                                <w:rFonts w:ascii="Consolas" w:hAnsi="Consolas" w:cs="Cascadia Mono"/>
                                <w:color w:val="000000"/>
                                <w:sz w:val="20"/>
                                <w:szCs w:val="20"/>
                                <w:highlight w:val="white"/>
                              </w:rPr>
                              <w:t>.c_str());</w:t>
                            </w:r>
                          </w:p>
                          <w:p w14:paraId="654198CE"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2090058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rows = img.height();</w:t>
                            </w:r>
                          </w:p>
                          <w:p w14:paraId="50300A91"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cols = img.width();</w:t>
                            </w:r>
                          </w:p>
                          <w:p w14:paraId="5E123B4F"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7C7A2F5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unsigned</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char</w:t>
                            </w:r>
                            <w:r w:rsidRPr="0076395B">
                              <w:rPr>
                                <w:rFonts w:ascii="Consolas" w:hAnsi="Consolas" w:cs="Cascadia Mono"/>
                                <w:color w:val="000000"/>
                                <w:sz w:val="20"/>
                                <w:szCs w:val="20"/>
                                <w:highlight w:val="white"/>
                              </w:rPr>
                              <w:t>* data = img.image();</w:t>
                            </w:r>
                          </w:p>
                          <w:p w14:paraId="76774784"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58FF793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if</w:t>
                            </w:r>
                            <w:r w:rsidRPr="0076395B">
                              <w:rPr>
                                <w:rFonts w:ascii="Consolas" w:hAnsi="Consolas" w:cs="Cascadia Mono"/>
                                <w:color w:val="000000"/>
                                <w:sz w:val="20"/>
                                <w:szCs w:val="20"/>
                                <w:highlight w:val="white"/>
                              </w:rPr>
                              <w:t xml:space="preserve"> (!data) </w:t>
                            </w:r>
                            <w:r w:rsidRPr="0076395B">
                              <w:rPr>
                                <w:rFonts w:ascii="Consolas" w:hAnsi="Consolas" w:cs="Cascadia Mono"/>
                                <w:color w:val="0000FF"/>
                                <w:sz w:val="20"/>
                                <w:szCs w:val="20"/>
                                <w:highlight w:val="white"/>
                              </w:rPr>
                              <w:t>return</w:t>
                            </w:r>
                            <w:r w:rsidRPr="0076395B">
                              <w:rPr>
                                <w:rFonts w:ascii="Consolas" w:hAnsi="Consolas" w:cs="Cascadia Mono"/>
                                <w:color w:val="000000"/>
                                <w:sz w:val="20"/>
                                <w:szCs w:val="20"/>
                                <w:highlight w:val="white"/>
                              </w:rPr>
                              <w:t xml:space="preserve"> 0;</w:t>
                            </w:r>
                          </w:p>
                          <w:p w14:paraId="5BDAA406"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6DD360F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m</w:t>
                            </w:r>
                            <w:r w:rsidRPr="0076395B">
                              <w:rPr>
                                <w:rFonts w:ascii="Consolas" w:hAnsi="Consolas" w:cs="Cascadia Mono"/>
                                <w:color w:val="000000"/>
                                <w:sz w:val="20"/>
                                <w:szCs w:val="20"/>
                                <w:highlight w:val="white"/>
                              </w:rPr>
                              <w:t xml:space="preserve">.resize(rows/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xml:space="preserve">, cols/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w:t>
                            </w:r>
                          </w:p>
                          <w:p w14:paraId="613C5F1D" w14:textId="639FE81D" w:rsidR="004C1646" w:rsidRPr="0076395B" w:rsidRDefault="00487141"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8000"/>
                                <w:sz w:val="20"/>
                                <w:szCs w:val="20"/>
                                <w:highlight w:val="white"/>
                              </w:rPr>
                              <w:t xml:space="preserve">// step is the number of bytes per </w:t>
                            </w:r>
                            <w:r w:rsidR="009E623A" w:rsidRPr="0076395B">
                              <w:rPr>
                                <w:rFonts w:ascii="Consolas" w:hAnsi="Consolas" w:cs="Cascadia Mono"/>
                                <w:color w:val="008000"/>
                                <w:sz w:val="20"/>
                                <w:szCs w:val="20"/>
                                <w:highlight w:val="white"/>
                              </w:rPr>
                              <w:t>pixel</w:t>
                            </w:r>
                          </w:p>
                          <w:p w14:paraId="6419C4F5"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step = img.bytes_per_pixel();</w:t>
                            </w:r>
                          </w:p>
                          <w:p w14:paraId="4BA5DAA6"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34C1DE8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for</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r = 0; r &lt; rows; r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0C81F0A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for</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c = 0; c &lt; cols; c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6FF9FED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8000"/>
                                <w:sz w:val="20"/>
                                <w:szCs w:val="20"/>
                                <w:highlight w:val="white"/>
                              </w:rPr>
                              <w:t>// read alpha channel</w:t>
                            </w:r>
                          </w:p>
                          <w:p w14:paraId="64B1BB6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m</w:t>
                            </w:r>
                            <w:r w:rsidRPr="0076395B">
                              <w:rPr>
                                <w:rFonts w:ascii="Consolas" w:hAnsi="Consolas" w:cs="Cascadia Mono"/>
                                <w:color w:val="008080"/>
                                <w:sz w:val="20"/>
                                <w:szCs w:val="20"/>
                                <w:highlight w:val="white"/>
                              </w:rPr>
                              <w:t>(</w:t>
                            </w:r>
                            <w:r w:rsidRPr="0076395B">
                              <w:rPr>
                                <w:rFonts w:ascii="Consolas" w:hAnsi="Consolas" w:cs="Cascadia Mono"/>
                                <w:color w:val="000000"/>
                                <w:sz w:val="20"/>
                                <w:szCs w:val="20"/>
                                <w:highlight w:val="white"/>
                              </w:rPr>
                              <w:t xml:space="preserve">r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xml:space="preserve">, c / </w:t>
                            </w:r>
                            <w:r w:rsidRPr="0076395B">
                              <w:rPr>
                                <w:rFonts w:ascii="Consolas" w:hAnsi="Consolas" w:cs="Cascadia Mono"/>
                                <w:color w:val="808080"/>
                                <w:sz w:val="20"/>
                                <w:szCs w:val="20"/>
                                <w:highlight w:val="white"/>
                              </w:rPr>
                              <w:t>resolution</w:t>
                            </w:r>
                            <w:r w:rsidRPr="0076395B">
                              <w:rPr>
                                <w:rFonts w:ascii="Consolas" w:hAnsi="Consolas" w:cs="Cascadia Mono"/>
                                <w:color w:val="008080"/>
                                <w:sz w:val="20"/>
                                <w:szCs w:val="20"/>
                                <w:highlight w:val="white"/>
                              </w:rPr>
                              <w:t>)</w:t>
                            </w:r>
                            <w:r w:rsidRPr="0076395B">
                              <w:rPr>
                                <w:rFonts w:ascii="Consolas" w:hAnsi="Consolas" w:cs="Cascadia Mono"/>
                                <w:color w:val="000000"/>
                                <w:sz w:val="20"/>
                                <w:szCs w:val="20"/>
                                <w:highlight w:val="white"/>
                              </w:rPr>
                              <w:t xml:space="preserve"> = (data[(r * cols + c) * step + step - 1] / 255.0f);</w:t>
                            </w:r>
                          </w:p>
                          <w:p w14:paraId="116FDEE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p>
                          <w:p w14:paraId="0BC6EE0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p>
                          <w:p w14:paraId="69A65F8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2EABA7D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return</w:t>
                            </w:r>
                            <w:r w:rsidRPr="0076395B">
                              <w:rPr>
                                <w:rFonts w:ascii="Consolas" w:hAnsi="Consolas" w:cs="Cascadia Mono"/>
                                <w:color w:val="000000"/>
                                <w:sz w:val="20"/>
                                <w:szCs w:val="20"/>
                                <w:highlight w:val="white"/>
                              </w:rPr>
                              <w:t xml:space="preserve"> 1;</w:t>
                            </w:r>
                          </w:p>
                          <w:p w14:paraId="785506D5" w14:textId="54458634" w:rsidR="00F97DDA"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27F2D" id="_x0000_s1105" type="#_x0000_t202" style="position:absolute;margin-left:-3.45pt;margin-top:0;width:5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SfFgIAACgEAAAOAAAAZHJzL2Uyb0RvYy54bWysk9uO2yAQhu8r9R0Q942dKIeNFWe1zTZV&#10;pe1B2vYBMMYxKmboQGKnT9+BZLPRtr2pygViGPiZ+WZY3Q6dYQeFXoMt+XiUc6ashFrbXcm/fd2+&#10;ueH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">
                <v:textbox style="mso-fit-shape-to-text:t">
                  <w:txbxContent>
                    <w:p w14:paraId="02D110A4" w14:textId="58ADF37D" w:rsidR="0086483B" w:rsidRPr="0076395B" w:rsidRDefault="0086483B"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8000"/>
                          <w:sz w:val="20"/>
                          <w:szCs w:val="20"/>
                          <w:highlight w:val="white"/>
                        </w:rPr>
                        <w:t>// resolution is the number of pixels to skip as we read the image</w:t>
                      </w:r>
                    </w:p>
                    <w:p w14:paraId="7A026CE4" w14:textId="3D1FAA32"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load_heightmap_image_matrix(</w:t>
                      </w:r>
                      <w:r w:rsidRPr="0076395B">
                        <w:rPr>
                          <w:rFonts w:ascii="Consolas" w:hAnsi="Consolas" w:cs="Cascadia Mono"/>
                          <w:color w:val="0000FF"/>
                          <w:sz w:val="20"/>
                          <w:szCs w:val="20"/>
                          <w:highlight w:val="white"/>
                        </w:rPr>
                        <w:t>const</w:t>
                      </w:r>
                      <w:r w:rsidRPr="0076395B">
                        <w:rPr>
                          <w:rFonts w:ascii="Consolas" w:hAnsi="Consolas" w:cs="Cascadia Mono"/>
                          <w:color w:val="000000"/>
                          <w:sz w:val="20"/>
                          <w:szCs w:val="20"/>
                          <w:highlight w:val="white"/>
                        </w:rPr>
                        <w:t xml:space="preserve"> std::</w:t>
                      </w:r>
                      <w:r w:rsidRPr="0076395B">
                        <w:rPr>
                          <w:rFonts w:ascii="Consolas" w:hAnsi="Consolas" w:cs="Cascadia Mono"/>
                          <w:color w:val="2B91AF"/>
                          <w:sz w:val="20"/>
                          <w:szCs w:val="20"/>
                          <w:highlight w:val="white"/>
                        </w:rPr>
                        <w:t>string</w:t>
                      </w:r>
                      <w:r w:rsidRPr="0076395B">
                        <w:rPr>
                          <w:rFonts w:ascii="Consolas" w:hAnsi="Consolas" w:cs="Cascadia Mono"/>
                          <w:color w:val="000000"/>
                          <w:sz w:val="20"/>
                          <w:szCs w:val="20"/>
                          <w:highlight w:val="white"/>
                        </w:rPr>
                        <w:t xml:space="preserve">&amp; </w:t>
                      </w:r>
                      <w:r w:rsidRPr="0076395B">
                        <w:rPr>
                          <w:rFonts w:ascii="Consolas" w:hAnsi="Consolas" w:cs="Cascadia Mono"/>
                          <w:color w:val="808080"/>
                          <w:sz w:val="20"/>
                          <w:szCs w:val="20"/>
                          <w:highlight w:val="white"/>
                        </w:rPr>
                        <w:t>filename</w:t>
                      </w:r>
                      <w:r w:rsidRPr="0076395B">
                        <w:rPr>
                          <w:rFonts w:ascii="Consolas" w:hAnsi="Consolas" w:cs="Cascadia Mono"/>
                          <w:color w:val="000000"/>
                          <w:sz w:val="20"/>
                          <w:szCs w:val="20"/>
                          <w:highlight w:val="white"/>
                        </w:rPr>
                        <w:t xml:space="preserve">, </w:t>
                      </w:r>
                      <w:r w:rsidRPr="0076395B">
                        <w:rPr>
                          <w:rFonts w:ascii="Consolas" w:hAnsi="Consolas" w:cs="Cascadia Mono"/>
                          <w:color w:val="2B91AF"/>
                          <w:sz w:val="20"/>
                          <w:szCs w:val="20"/>
                          <w:highlight w:val="white"/>
                        </w:rPr>
                        <w:t>matrix</w:t>
                      </w:r>
                      <w:r w:rsidRPr="0076395B">
                        <w:rPr>
                          <w:rFonts w:ascii="Consolas" w:hAnsi="Consolas" w:cs="Cascadia Mono"/>
                          <w:color w:val="000000"/>
                          <w:sz w:val="20"/>
                          <w:szCs w:val="20"/>
                          <w:highlight w:val="white"/>
                        </w:rPr>
                        <w:t>&lt;</w:t>
                      </w:r>
                      <w:r w:rsidRPr="0076395B">
                        <w:rPr>
                          <w:rFonts w:ascii="Consolas" w:hAnsi="Consolas" w:cs="Cascadia Mono"/>
                          <w:color w:val="0000FF"/>
                          <w:sz w:val="20"/>
                          <w:szCs w:val="20"/>
                          <w:highlight w:val="white"/>
                        </w:rPr>
                        <w:t>float</w:t>
                      </w:r>
                      <w:r w:rsidRPr="0076395B">
                        <w:rPr>
                          <w:rFonts w:ascii="Consolas" w:hAnsi="Consolas" w:cs="Cascadia Mono"/>
                          <w:color w:val="000000"/>
                          <w:sz w:val="20"/>
                          <w:szCs w:val="20"/>
                          <w:highlight w:val="white"/>
                        </w:rPr>
                        <w:t xml:space="preserve">&gt;&amp; </w:t>
                      </w:r>
                      <w:r w:rsidRPr="0076395B">
                        <w:rPr>
                          <w:rFonts w:ascii="Consolas" w:hAnsi="Consolas" w:cs="Cascadia Mono"/>
                          <w:color w:val="808080"/>
                          <w:sz w:val="20"/>
                          <w:szCs w:val="20"/>
                          <w:highlight w:val="white"/>
                        </w:rPr>
                        <w:t>m</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4A18507A"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2B91AF"/>
                          <w:sz w:val="20"/>
                          <w:szCs w:val="20"/>
                          <w:highlight w:val="white"/>
                        </w:rPr>
                        <w:t>cg_image</w:t>
                      </w:r>
                      <w:r w:rsidRPr="0076395B">
                        <w:rPr>
                          <w:rFonts w:ascii="Consolas" w:hAnsi="Consolas" w:cs="Cascadia Mono"/>
                          <w:color w:val="000000"/>
                          <w:sz w:val="20"/>
                          <w:szCs w:val="20"/>
                          <w:highlight w:val="white"/>
                        </w:rPr>
                        <w:t xml:space="preserve"> img;</w:t>
                      </w:r>
                    </w:p>
                    <w:p w14:paraId="21D436A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img.load(</w:t>
                      </w:r>
                      <w:r w:rsidRPr="0076395B">
                        <w:rPr>
                          <w:rFonts w:ascii="Consolas" w:hAnsi="Consolas" w:cs="Cascadia Mono"/>
                          <w:color w:val="808080"/>
                          <w:sz w:val="20"/>
                          <w:szCs w:val="20"/>
                          <w:highlight w:val="white"/>
                        </w:rPr>
                        <w:t>filename</w:t>
                      </w:r>
                      <w:r w:rsidRPr="0076395B">
                        <w:rPr>
                          <w:rFonts w:ascii="Consolas" w:hAnsi="Consolas" w:cs="Cascadia Mono"/>
                          <w:color w:val="000000"/>
                          <w:sz w:val="20"/>
                          <w:szCs w:val="20"/>
                          <w:highlight w:val="white"/>
                        </w:rPr>
                        <w:t>.c_str());</w:t>
                      </w:r>
                    </w:p>
                    <w:p w14:paraId="654198CE"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2090058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rows = img.height();</w:t>
                      </w:r>
                    </w:p>
                    <w:p w14:paraId="50300A91"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cols = img.width();</w:t>
                      </w:r>
                    </w:p>
                    <w:p w14:paraId="5E123B4F"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7C7A2F5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unsigned</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char</w:t>
                      </w:r>
                      <w:r w:rsidRPr="0076395B">
                        <w:rPr>
                          <w:rFonts w:ascii="Consolas" w:hAnsi="Consolas" w:cs="Cascadia Mono"/>
                          <w:color w:val="000000"/>
                          <w:sz w:val="20"/>
                          <w:szCs w:val="20"/>
                          <w:highlight w:val="white"/>
                        </w:rPr>
                        <w:t>* data = img.image();</w:t>
                      </w:r>
                    </w:p>
                    <w:p w14:paraId="76774784"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58FF793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if</w:t>
                      </w:r>
                      <w:r w:rsidRPr="0076395B">
                        <w:rPr>
                          <w:rFonts w:ascii="Consolas" w:hAnsi="Consolas" w:cs="Cascadia Mono"/>
                          <w:color w:val="000000"/>
                          <w:sz w:val="20"/>
                          <w:szCs w:val="20"/>
                          <w:highlight w:val="white"/>
                        </w:rPr>
                        <w:t xml:space="preserve"> (!data) </w:t>
                      </w:r>
                      <w:r w:rsidRPr="0076395B">
                        <w:rPr>
                          <w:rFonts w:ascii="Consolas" w:hAnsi="Consolas" w:cs="Cascadia Mono"/>
                          <w:color w:val="0000FF"/>
                          <w:sz w:val="20"/>
                          <w:szCs w:val="20"/>
                          <w:highlight w:val="white"/>
                        </w:rPr>
                        <w:t>return</w:t>
                      </w:r>
                      <w:r w:rsidRPr="0076395B">
                        <w:rPr>
                          <w:rFonts w:ascii="Consolas" w:hAnsi="Consolas" w:cs="Cascadia Mono"/>
                          <w:color w:val="000000"/>
                          <w:sz w:val="20"/>
                          <w:szCs w:val="20"/>
                          <w:highlight w:val="white"/>
                        </w:rPr>
                        <w:t xml:space="preserve"> 0;</w:t>
                      </w:r>
                    </w:p>
                    <w:p w14:paraId="5BDAA406"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6DD360F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m</w:t>
                      </w:r>
                      <w:r w:rsidRPr="0076395B">
                        <w:rPr>
                          <w:rFonts w:ascii="Consolas" w:hAnsi="Consolas" w:cs="Cascadia Mono"/>
                          <w:color w:val="000000"/>
                          <w:sz w:val="20"/>
                          <w:szCs w:val="20"/>
                          <w:highlight w:val="white"/>
                        </w:rPr>
                        <w:t xml:space="preserve">.resize(rows/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xml:space="preserve">, cols/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w:t>
                      </w:r>
                    </w:p>
                    <w:p w14:paraId="613C5F1D" w14:textId="639FE81D" w:rsidR="004C1646" w:rsidRPr="0076395B" w:rsidRDefault="00487141"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8000"/>
                          <w:sz w:val="20"/>
                          <w:szCs w:val="20"/>
                          <w:highlight w:val="white"/>
                        </w:rPr>
                        <w:t xml:space="preserve">// step is the number of bytes per </w:t>
                      </w:r>
                      <w:r w:rsidR="009E623A" w:rsidRPr="0076395B">
                        <w:rPr>
                          <w:rFonts w:ascii="Consolas" w:hAnsi="Consolas" w:cs="Cascadia Mono"/>
                          <w:color w:val="008000"/>
                          <w:sz w:val="20"/>
                          <w:szCs w:val="20"/>
                          <w:highlight w:val="white"/>
                        </w:rPr>
                        <w:t>pixel</w:t>
                      </w:r>
                    </w:p>
                    <w:p w14:paraId="6419C4F5"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step = img.bytes_per_pixel();</w:t>
                      </w:r>
                    </w:p>
                    <w:p w14:paraId="4BA5DAA6"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34C1DE8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for</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r = 0; r &lt; rows; r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0C81F0A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for</w:t>
                      </w: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int</w:t>
                      </w:r>
                      <w:r w:rsidRPr="0076395B">
                        <w:rPr>
                          <w:rFonts w:ascii="Consolas" w:hAnsi="Consolas" w:cs="Cascadia Mono"/>
                          <w:color w:val="000000"/>
                          <w:sz w:val="20"/>
                          <w:szCs w:val="20"/>
                          <w:highlight w:val="white"/>
                        </w:rPr>
                        <w:t xml:space="preserve"> c = 0; c &lt; cols; c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w:t>
                      </w:r>
                    </w:p>
                    <w:p w14:paraId="6FF9FED2"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8000"/>
                          <w:sz w:val="20"/>
                          <w:szCs w:val="20"/>
                          <w:highlight w:val="white"/>
                        </w:rPr>
                        <w:t>// read alpha channel</w:t>
                      </w:r>
                    </w:p>
                    <w:p w14:paraId="64B1BB6B"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808080"/>
                          <w:sz w:val="20"/>
                          <w:szCs w:val="20"/>
                          <w:highlight w:val="white"/>
                        </w:rPr>
                        <w:t>m</w:t>
                      </w:r>
                      <w:r w:rsidRPr="0076395B">
                        <w:rPr>
                          <w:rFonts w:ascii="Consolas" w:hAnsi="Consolas" w:cs="Cascadia Mono"/>
                          <w:color w:val="008080"/>
                          <w:sz w:val="20"/>
                          <w:szCs w:val="20"/>
                          <w:highlight w:val="white"/>
                        </w:rPr>
                        <w:t>(</w:t>
                      </w:r>
                      <w:r w:rsidRPr="0076395B">
                        <w:rPr>
                          <w:rFonts w:ascii="Consolas" w:hAnsi="Consolas" w:cs="Cascadia Mono"/>
                          <w:color w:val="000000"/>
                          <w:sz w:val="20"/>
                          <w:szCs w:val="20"/>
                          <w:highlight w:val="white"/>
                        </w:rPr>
                        <w:t xml:space="preserve">r / </w:t>
                      </w:r>
                      <w:r w:rsidRPr="0076395B">
                        <w:rPr>
                          <w:rFonts w:ascii="Consolas" w:hAnsi="Consolas" w:cs="Cascadia Mono"/>
                          <w:color w:val="808080"/>
                          <w:sz w:val="20"/>
                          <w:szCs w:val="20"/>
                          <w:highlight w:val="white"/>
                        </w:rPr>
                        <w:t>resolution</w:t>
                      </w:r>
                      <w:r w:rsidRPr="0076395B">
                        <w:rPr>
                          <w:rFonts w:ascii="Consolas" w:hAnsi="Consolas" w:cs="Cascadia Mono"/>
                          <w:color w:val="000000"/>
                          <w:sz w:val="20"/>
                          <w:szCs w:val="20"/>
                          <w:highlight w:val="white"/>
                        </w:rPr>
                        <w:t xml:space="preserve">, c / </w:t>
                      </w:r>
                      <w:r w:rsidRPr="0076395B">
                        <w:rPr>
                          <w:rFonts w:ascii="Consolas" w:hAnsi="Consolas" w:cs="Cascadia Mono"/>
                          <w:color w:val="808080"/>
                          <w:sz w:val="20"/>
                          <w:szCs w:val="20"/>
                          <w:highlight w:val="white"/>
                        </w:rPr>
                        <w:t>resolution</w:t>
                      </w:r>
                      <w:r w:rsidRPr="0076395B">
                        <w:rPr>
                          <w:rFonts w:ascii="Consolas" w:hAnsi="Consolas" w:cs="Cascadia Mono"/>
                          <w:color w:val="008080"/>
                          <w:sz w:val="20"/>
                          <w:szCs w:val="20"/>
                          <w:highlight w:val="white"/>
                        </w:rPr>
                        <w:t>)</w:t>
                      </w:r>
                      <w:r w:rsidRPr="0076395B">
                        <w:rPr>
                          <w:rFonts w:ascii="Consolas" w:hAnsi="Consolas" w:cs="Cascadia Mono"/>
                          <w:color w:val="000000"/>
                          <w:sz w:val="20"/>
                          <w:szCs w:val="20"/>
                          <w:highlight w:val="white"/>
                        </w:rPr>
                        <w:t xml:space="preserve"> = (data[(r * cols + c) * step + step - 1] / 255.0f);</w:t>
                      </w:r>
                    </w:p>
                    <w:p w14:paraId="116FDEE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p>
                    <w:p w14:paraId="0BC6EE0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p>
                    <w:p w14:paraId="69A65F87"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p>
                    <w:p w14:paraId="2EABA7D8" w14:textId="77777777" w:rsidR="004C1646"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 xml:space="preserve">    </w:t>
                      </w:r>
                      <w:r w:rsidRPr="0076395B">
                        <w:rPr>
                          <w:rFonts w:ascii="Consolas" w:hAnsi="Consolas" w:cs="Cascadia Mono"/>
                          <w:color w:val="0000FF"/>
                          <w:sz w:val="20"/>
                          <w:szCs w:val="20"/>
                          <w:highlight w:val="white"/>
                        </w:rPr>
                        <w:t>return</w:t>
                      </w:r>
                      <w:r w:rsidRPr="0076395B">
                        <w:rPr>
                          <w:rFonts w:ascii="Consolas" w:hAnsi="Consolas" w:cs="Cascadia Mono"/>
                          <w:color w:val="000000"/>
                          <w:sz w:val="20"/>
                          <w:szCs w:val="20"/>
                          <w:highlight w:val="white"/>
                        </w:rPr>
                        <w:t xml:space="preserve"> 1;</w:t>
                      </w:r>
                    </w:p>
                    <w:p w14:paraId="785506D5" w14:textId="54458634" w:rsidR="00F97DDA" w:rsidRPr="0076395B" w:rsidRDefault="004C1646" w:rsidP="004C1646">
                      <w:pPr>
                        <w:autoSpaceDE w:val="0"/>
                        <w:autoSpaceDN w:val="0"/>
                        <w:adjustRightInd w:val="0"/>
                        <w:spacing w:after="0" w:line="240" w:lineRule="auto"/>
                        <w:rPr>
                          <w:rFonts w:ascii="Consolas" w:hAnsi="Consolas" w:cs="Cascadia Mono"/>
                          <w:color w:val="000000"/>
                          <w:sz w:val="20"/>
                          <w:szCs w:val="20"/>
                          <w:highlight w:val="white"/>
                        </w:rPr>
                      </w:pPr>
                      <w:r w:rsidRPr="0076395B">
                        <w:rPr>
                          <w:rFonts w:ascii="Consolas" w:hAnsi="Consolas" w:cs="Cascadia Mono"/>
                          <w:color w:val="000000"/>
                          <w:sz w:val="20"/>
                          <w:szCs w:val="20"/>
                          <w:highlight w:val="white"/>
                        </w:rPr>
                        <w:t>}</w:t>
                      </w:r>
                    </w:p>
                  </w:txbxContent>
                </v:textbox>
                <w10:wrap type="topAndBottom"/>
              </v:shape>
            </w:pict>
          </mc:Fallback>
        </mc:AlternateContent>
      </w:r>
      <w:r w:rsidR="00A819F4">
        <w:t xml:space="preserve">Then we </w:t>
      </w:r>
      <w:r w:rsidR="00147D33">
        <w:t xml:space="preserve">create a triangular mesh for the ground based on this matrix. </w:t>
      </w:r>
      <w:r w:rsidR="00092BA2">
        <w:t>Every element of the matrix is a point on the terrain</w:t>
      </w:r>
      <w:r w:rsidR="00E447FF">
        <w:t xml:space="preserve"> with the points having a specific </w:t>
      </w:r>
      <w:r w:rsidR="00207C93">
        <w:t xml:space="preserve">distance between them and the elevation being </w:t>
      </w:r>
      <w:r w:rsidR="00BD010B">
        <w:t xml:space="preserve">proportional to the value stored in the matrix. Here is the code </w:t>
      </w:r>
      <w:r w:rsidR="00EB08D5">
        <w:t>that we use to generate the mesh:</w:t>
      </w:r>
    </w:p>
    <w:p w14:paraId="4C248410" w14:textId="74939438" w:rsidR="00EB08D5" w:rsidRPr="008F4EA0" w:rsidRDefault="004B7956" w:rsidP="008F4EA0">
      <w:r>
        <w:rPr>
          <w:noProof/>
        </w:rPr>
        <w:lastRenderedPageBreak/>
        <mc:AlternateContent>
          <mc:Choice Requires="wps">
            <w:drawing>
              <wp:anchor distT="45720" distB="45720" distL="114300" distR="114300" simplePos="0" relativeHeight="251700224" behindDoc="0" locked="0" layoutInCell="1" allowOverlap="1" wp14:anchorId="5CAA16B6" wp14:editId="7E7AB303">
                <wp:simplePos x="0" y="0"/>
                <wp:positionH relativeFrom="column">
                  <wp:posOffset>91440</wp:posOffset>
                </wp:positionH>
                <wp:positionV relativeFrom="paragraph">
                  <wp:posOffset>0</wp:posOffset>
                </wp:positionV>
                <wp:extent cx="6480175" cy="1404620"/>
                <wp:effectExtent l="0" t="0" r="15875" b="25400"/>
                <wp:wrapTopAndBottom/>
                <wp:docPr id="2047430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175" cy="1404620"/>
                        </a:xfrm>
                        <a:prstGeom prst="rect">
                          <a:avLst/>
                        </a:prstGeom>
                        <a:solidFill>
                          <a:srgbClr val="FFFFFF"/>
                        </a:solidFill>
                        <a:ln w="9525">
                          <a:solidFill>
                            <a:srgbClr val="000000"/>
                          </a:solidFill>
                          <a:miter lim="800000"/>
                          <a:headEnd/>
                          <a:tailEnd/>
                        </a:ln>
                      </wps:spPr>
                      <wps:txbx>
                        <w:txbxContent>
                          <w:p w14:paraId="4E4B2158" w14:textId="75B8F2BD"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 create_heightmap_mesh(</w:t>
                            </w:r>
                            <w:r w:rsidRPr="005F2E10">
                              <w:rPr>
                                <w:rFonts w:ascii="Consolas" w:hAnsi="Consolas" w:cs="Cascadia Mono"/>
                                <w:color w:val="0000FF"/>
                                <w:sz w:val="20"/>
                                <w:szCs w:val="20"/>
                                <w:highlight w:val="white"/>
                              </w:rPr>
                              <w:t>const</w:t>
                            </w: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matrix</w:t>
                            </w:r>
                            <w:r w:rsidRPr="005F2E10">
                              <w:rPr>
                                <w:rFonts w:ascii="Consolas" w:hAnsi="Consolas" w:cs="Cascadia Mono"/>
                                <w:color w:val="000000"/>
                                <w:sz w:val="20"/>
                                <w:szCs w:val="20"/>
                                <w:highlight w:val="white"/>
                              </w:rPr>
                              <w:t>&lt;</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&gt;&amp;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 {</w:t>
                            </w:r>
                          </w:p>
                          <w:p w14:paraId="334AF9C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 xml:space="preserve">* ms = </w:t>
                            </w:r>
                            <w:r w:rsidRPr="005F2E10">
                              <w:rPr>
                                <w:rFonts w:ascii="Consolas" w:hAnsi="Consolas" w:cs="Cascadia Mono"/>
                                <w:color w:val="0000FF"/>
                                <w:sz w:val="20"/>
                                <w:szCs w:val="20"/>
                                <w:highlight w:val="white"/>
                              </w:rPr>
                              <w:t>new</w:t>
                            </w: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w:t>
                            </w:r>
                          </w:p>
                          <w:p w14:paraId="5E5CDB5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cols =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.cols - 1;   </w:t>
                            </w:r>
                            <w:r w:rsidRPr="005F2E10">
                              <w:rPr>
                                <w:rFonts w:ascii="Consolas" w:hAnsi="Consolas" w:cs="Cascadia Mono"/>
                                <w:color w:val="008000"/>
                                <w:sz w:val="20"/>
                                <w:szCs w:val="20"/>
                                <w:highlight w:val="white"/>
                              </w:rPr>
                              <w:t>// goes into our x direction</w:t>
                            </w:r>
                          </w:p>
                          <w:p w14:paraId="06B4925E" w14:textId="0CB51D12"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rows =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.rows - 1;   </w:t>
                            </w:r>
                            <w:r w:rsidRPr="005F2E10">
                              <w:rPr>
                                <w:rFonts w:ascii="Consolas" w:hAnsi="Consolas" w:cs="Cascadia Mono"/>
                                <w:color w:val="008000"/>
                                <w:sz w:val="20"/>
                                <w:szCs w:val="20"/>
                                <w:highlight w:val="white"/>
                              </w:rPr>
                              <w:t>// goes into our z direction</w:t>
                            </w:r>
                          </w:p>
                          <w:p w14:paraId="585FC47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edges of the terrain</w:t>
                            </w:r>
                          </w:p>
                          <w:p w14:paraId="6D01CCE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minx = -(cols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791F479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maxx = (cols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400A14D7"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minz = -(rows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5DCE63B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maxz = (rows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6E73CDC3" w14:textId="20DFD5FF"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int</w:t>
                            </w:r>
                            <w:r w:rsidRPr="005F2E10">
                              <w:rPr>
                                <w:rFonts w:ascii="Consolas" w:hAnsi="Consolas" w:cs="Cascadia Mono"/>
                                <w:color w:val="000000"/>
                                <w:sz w:val="20"/>
                                <w:szCs w:val="20"/>
                                <w:highlight w:val="white"/>
                              </w:rPr>
                              <w:t xml:space="preserve"> idx = 0; </w:t>
                            </w:r>
                            <w:r w:rsidRPr="005F2E10">
                              <w:rPr>
                                <w:rFonts w:ascii="Consolas" w:hAnsi="Consolas" w:cs="Cascadia Mono"/>
                                <w:color w:val="008000"/>
                                <w:sz w:val="20"/>
                                <w:szCs w:val="20"/>
                                <w:highlight w:val="white"/>
                              </w:rPr>
                              <w:t>// counting the number of generated points</w:t>
                            </w:r>
                          </w:p>
                          <w:p w14:paraId="6BA99EA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texture coordinates for the terrain</w:t>
                            </w:r>
                          </w:p>
                          <w:p w14:paraId="6537A32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sx = 1.f / cols;</w:t>
                            </w:r>
                          </w:p>
                          <w:p w14:paraId="227B54E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sz = 1.f / rows;</w:t>
                            </w:r>
                          </w:p>
                          <w:p w14:paraId="7075092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tx = 0;</w:t>
                            </w:r>
                          </w:p>
                          <w:p w14:paraId="54ED9C0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tz = 0;</w:t>
                            </w:r>
                          </w:p>
                          <w:p w14:paraId="3A867CB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p>
                          <w:p w14:paraId="546AAA8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for</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z = 0; z &lt; rows; ++z)</w:t>
                            </w:r>
                          </w:p>
                          <w:p w14:paraId="1B1DE70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534980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tx = 0;</w:t>
                            </w:r>
                          </w:p>
                          <w:p w14:paraId="2DBA713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for</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x = 0; x &lt; cols; ++x)</w:t>
                            </w:r>
                          </w:p>
                          <w:p w14:paraId="6495DE7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484376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x and z coordinates</w:t>
                            </w:r>
                          </w:p>
                          <w:p w14:paraId="3F4E186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x1, x2, z1, z2;</w:t>
                            </w:r>
                          </w:p>
                          <w:p w14:paraId="320BD54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x1 = minx + x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B02E4A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x2 = minx + (x + 1)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90ADA4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z1 = minz + z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0646FB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z2 = minz + (z + 1)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3DCC385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y coordinates (elevation)</w:t>
                            </w:r>
                          </w:p>
                          <w:p w14:paraId="5E9A0B3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y1, y2, y3, y4;</w:t>
                            </w:r>
                          </w:p>
                          <w:p w14:paraId="56AC295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y1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x</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25BC01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y2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x + 1</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389DB23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y3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+ 1, x + 1</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14CBEB2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y4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+ 1, x</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533612E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four points</w:t>
                            </w:r>
                          </w:p>
                          <w:p w14:paraId="5C80395A"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v1(x1, y1, z1);</w:t>
                            </w:r>
                          </w:p>
                          <w:p w14:paraId="3E25213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v2(x2, y2, z1);</w:t>
                            </w:r>
                          </w:p>
                          <w:p w14:paraId="31771311"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v3(x2, y3, z2);</w:t>
                            </w:r>
                          </w:p>
                          <w:p w14:paraId="40234AD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v4(x1, y4, z2);</w:t>
                            </w:r>
                          </w:p>
                          <w:p w14:paraId="4D69FA2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first triangle</w:t>
                            </w:r>
                          </w:p>
                          <w:p w14:paraId="75AFC6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ms-&gt;addVertex(v1);</w:t>
                            </w:r>
                          </w:p>
                          <w:p w14:paraId="736A654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ms-&gt;addVertex(v2);</w:t>
                            </w:r>
                          </w:p>
                          <w:p w14:paraId="53BB9D9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ms-&gt;addVertex(v3);</w:t>
                            </w:r>
                          </w:p>
                          <w:p w14:paraId="5F98C8F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ms-&gt;addIndices_n(idx + 2, idx + 1, idx + 0);</w:t>
                            </w:r>
                          </w:p>
                          <w:p w14:paraId="0362D79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and the texture coordinates</w:t>
                            </w:r>
                          </w:p>
                          <w:p w14:paraId="01F6961A"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w:t>
                            </w:r>
                          </w:p>
                          <w:p w14:paraId="6BE924C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ms-&gt;addTexCoord(tx+sx, tz);</w:t>
                            </w:r>
                          </w:p>
                          <w:p w14:paraId="6A34F57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ms-&gt;addTexCoord(tx+sx, tz+sz);</w:t>
                            </w:r>
                          </w:p>
                          <w:p w14:paraId="0CBA64F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idx += 3;</w:t>
                            </w:r>
                          </w:p>
                          <w:p w14:paraId="7E05991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second triangle</w:t>
                            </w:r>
                          </w:p>
                          <w:p w14:paraId="37CE056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ms-&gt;addVertex(v1);</w:t>
                            </w:r>
                          </w:p>
                          <w:p w14:paraId="75B3284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ms-&gt;addVertex(v3);</w:t>
                            </w:r>
                          </w:p>
                          <w:p w14:paraId="751DD58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ms-&gt;addVertex(v4);</w:t>
                            </w:r>
                          </w:p>
                          <w:p w14:paraId="1496A2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ms-&gt;addIndices_n(idx + 2, idx + 1, idx + 0);</w:t>
                            </w:r>
                          </w:p>
                          <w:p w14:paraId="71F0297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and the texture coordinates</w:t>
                            </w:r>
                          </w:p>
                          <w:p w14:paraId="2573FE1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w:t>
                            </w:r>
                          </w:p>
                          <w:p w14:paraId="6DE7B15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 sx, tz+sz);</w:t>
                            </w:r>
                          </w:p>
                          <w:p w14:paraId="6C8C240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 + sz);</w:t>
                            </w:r>
                          </w:p>
                          <w:p w14:paraId="574F52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idx += 3;</w:t>
                            </w:r>
                          </w:p>
                          <w:p w14:paraId="376274A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tx += sx;</w:t>
                            </w:r>
                          </w:p>
                          <w:p w14:paraId="5722C8A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C792E5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tz += sz;</w:t>
                            </w:r>
                          </w:p>
                          <w:p w14:paraId="7FF2F6B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26EF150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return</w:t>
                            </w:r>
                            <w:r w:rsidRPr="005F2E10">
                              <w:rPr>
                                <w:rFonts w:ascii="Consolas" w:hAnsi="Consolas" w:cs="Cascadia Mono"/>
                                <w:color w:val="000000"/>
                                <w:sz w:val="20"/>
                                <w:szCs w:val="20"/>
                                <w:highlight w:val="white"/>
                              </w:rPr>
                              <w:t xml:space="preserve"> ms;</w:t>
                            </w:r>
                          </w:p>
                          <w:p w14:paraId="28D3A7BC" w14:textId="7D609B55" w:rsidR="004B7956" w:rsidRPr="005F2E10" w:rsidRDefault="004B7956" w:rsidP="005F2E10">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A16B6" id="_x0000_s1106" type="#_x0000_t202" style="position:absolute;margin-left:7.2pt;margin-top:0;width:510.2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NOFQ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">
                <v:textbox style="mso-fit-shape-to-text:t">
                  <w:txbxContent>
                    <w:p w14:paraId="4E4B2158" w14:textId="75B8F2BD"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 create_heightmap_mesh(</w:t>
                      </w:r>
                      <w:r w:rsidRPr="005F2E10">
                        <w:rPr>
                          <w:rFonts w:ascii="Consolas" w:hAnsi="Consolas" w:cs="Cascadia Mono"/>
                          <w:color w:val="0000FF"/>
                          <w:sz w:val="20"/>
                          <w:szCs w:val="20"/>
                          <w:highlight w:val="white"/>
                        </w:rPr>
                        <w:t>const</w:t>
                      </w: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matrix</w:t>
                      </w:r>
                      <w:r w:rsidRPr="005F2E10">
                        <w:rPr>
                          <w:rFonts w:ascii="Consolas" w:hAnsi="Consolas" w:cs="Cascadia Mono"/>
                          <w:color w:val="000000"/>
                          <w:sz w:val="20"/>
                          <w:szCs w:val="20"/>
                          <w:highlight w:val="white"/>
                        </w:rPr>
                        <w:t>&lt;</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&gt;&amp;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 {</w:t>
                      </w:r>
                    </w:p>
                    <w:p w14:paraId="334AF9C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 xml:space="preserve">* ms = </w:t>
                      </w:r>
                      <w:r w:rsidRPr="005F2E10">
                        <w:rPr>
                          <w:rFonts w:ascii="Consolas" w:hAnsi="Consolas" w:cs="Cascadia Mono"/>
                          <w:color w:val="0000FF"/>
                          <w:sz w:val="20"/>
                          <w:szCs w:val="20"/>
                          <w:highlight w:val="white"/>
                        </w:rPr>
                        <w:t>new</w:t>
                      </w: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c_mesh</w:t>
                      </w:r>
                      <w:r w:rsidRPr="005F2E10">
                        <w:rPr>
                          <w:rFonts w:ascii="Consolas" w:hAnsi="Consolas" w:cs="Cascadia Mono"/>
                          <w:color w:val="000000"/>
                          <w:sz w:val="20"/>
                          <w:szCs w:val="20"/>
                          <w:highlight w:val="white"/>
                        </w:rPr>
                        <w:t>;</w:t>
                      </w:r>
                    </w:p>
                    <w:p w14:paraId="5E5CDB5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cols =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.cols - 1;   </w:t>
                      </w:r>
                      <w:r w:rsidRPr="005F2E10">
                        <w:rPr>
                          <w:rFonts w:ascii="Consolas" w:hAnsi="Consolas" w:cs="Cascadia Mono"/>
                          <w:color w:val="008000"/>
                          <w:sz w:val="20"/>
                          <w:szCs w:val="20"/>
                          <w:highlight w:val="white"/>
                        </w:rPr>
                        <w:t>// goes into our x direction</w:t>
                      </w:r>
                    </w:p>
                    <w:p w14:paraId="06B4925E" w14:textId="0CB51D12"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rows = </w:t>
                      </w:r>
                      <w:r w:rsidRPr="005F2E10">
                        <w:rPr>
                          <w:rFonts w:ascii="Consolas" w:hAnsi="Consolas" w:cs="Cascadia Mono"/>
                          <w:color w:val="808080"/>
                          <w:sz w:val="20"/>
                          <w:szCs w:val="20"/>
                          <w:highlight w:val="white"/>
                        </w:rPr>
                        <w:t>hmap</w:t>
                      </w:r>
                      <w:r w:rsidRPr="005F2E10">
                        <w:rPr>
                          <w:rFonts w:ascii="Consolas" w:hAnsi="Consolas" w:cs="Cascadia Mono"/>
                          <w:color w:val="000000"/>
                          <w:sz w:val="20"/>
                          <w:szCs w:val="20"/>
                          <w:highlight w:val="white"/>
                        </w:rPr>
                        <w:t xml:space="preserve">.rows - 1;   </w:t>
                      </w:r>
                      <w:r w:rsidRPr="005F2E10">
                        <w:rPr>
                          <w:rFonts w:ascii="Consolas" w:hAnsi="Consolas" w:cs="Cascadia Mono"/>
                          <w:color w:val="008000"/>
                          <w:sz w:val="20"/>
                          <w:szCs w:val="20"/>
                          <w:highlight w:val="white"/>
                        </w:rPr>
                        <w:t>// goes into our z direction</w:t>
                      </w:r>
                    </w:p>
                    <w:p w14:paraId="585FC47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edges of the terrain</w:t>
                      </w:r>
                    </w:p>
                    <w:p w14:paraId="6D01CCE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minx = -(cols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791F479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maxx = (cols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400A14D7"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minz = -(rows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5DCE63B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maxz = (rows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 / 2;</w:t>
                      </w:r>
                    </w:p>
                    <w:p w14:paraId="6E73CDC3" w14:textId="20DFD5FF"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int</w:t>
                      </w:r>
                      <w:r w:rsidRPr="005F2E10">
                        <w:rPr>
                          <w:rFonts w:ascii="Consolas" w:hAnsi="Consolas" w:cs="Cascadia Mono"/>
                          <w:color w:val="000000"/>
                          <w:sz w:val="20"/>
                          <w:szCs w:val="20"/>
                          <w:highlight w:val="white"/>
                        </w:rPr>
                        <w:t xml:space="preserve"> idx = 0; </w:t>
                      </w:r>
                      <w:r w:rsidRPr="005F2E10">
                        <w:rPr>
                          <w:rFonts w:ascii="Consolas" w:hAnsi="Consolas" w:cs="Cascadia Mono"/>
                          <w:color w:val="008000"/>
                          <w:sz w:val="20"/>
                          <w:szCs w:val="20"/>
                          <w:highlight w:val="white"/>
                        </w:rPr>
                        <w:t>// counting the number of generated points</w:t>
                      </w:r>
                    </w:p>
                    <w:p w14:paraId="6BA99EA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texture coordinates for the terrain</w:t>
                      </w:r>
                    </w:p>
                    <w:p w14:paraId="6537A32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sx = 1.f / cols;</w:t>
                      </w:r>
                    </w:p>
                    <w:p w14:paraId="227B54E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sz = 1.f / rows;</w:t>
                      </w:r>
                    </w:p>
                    <w:p w14:paraId="7075092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tx = 0;</w:t>
                      </w:r>
                    </w:p>
                    <w:p w14:paraId="54ED9C0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tz = 0;</w:t>
                      </w:r>
                    </w:p>
                    <w:p w14:paraId="3A867CB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p>
                    <w:p w14:paraId="546AAA8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for</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z = 0; z &lt; rows; ++z)</w:t>
                      </w:r>
                    </w:p>
                    <w:p w14:paraId="1B1DE70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534980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tx = 0;</w:t>
                      </w:r>
                    </w:p>
                    <w:p w14:paraId="2DBA713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for</w:t>
                      </w: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auto</w:t>
                      </w:r>
                      <w:r w:rsidRPr="005F2E10">
                        <w:rPr>
                          <w:rFonts w:ascii="Consolas" w:hAnsi="Consolas" w:cs="Cascadia Mono"/>
                          <w:color w:val="000000"/>
                          <w:sz w:val="20"/>
                          <w:szCs w:val="20"/>
                          <w:highlight w:val="white"/>
                        </w:rPr>
                        <w:t xml:space="preserve"> x = 0; x &lt; cols; ++x)</w:t>
                      </w:r>
                    </w:p>
                    <w:p w14:paraId="6495DE7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4843765"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x and z coordinates</w:t>
                      </w:r>
                    </w:p>
                    <w:p w14:paraId="3F4E186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x1, x2, z1, z2;</w:t>
                      </w:r>
                    </w:p>
                    <w:p w14:paraId="320BD54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x1 = minx + x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B02E4A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x2 = minx + (x + 1)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90ADA4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z1 = minz + z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00646FB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z2 = minz + (z + 1) * </w:t>
                      </w:r>
                      <w:r w:rsidRPr="005F2E10">
                        <w:rPr>
                          <w:rFonts w:ascii="Consolas" w:hAnsi="Consolas" w:cs="Cascadia Mono"/>
                          <w:color w:val="808080"/>
                          <w:sz w:val="20"/>
                          <w:szCs w:val="20"/>
                          <w:highlight w:val="white"/>
                        </w:rPr>
                        <w:t>length_scale</w:t>
                      </w:r>
                      <w:r w:rsidRPr="005F2E10">
                        <w:rPr>
                          <w:rFonts w:ascii="Consolas" w:hAnsi="Consolas" w:cs="Cascadia Mono"/>
                          <w:color w:val="000000"/>
                          <w:sz w:val="20"/>
                          <w:szCs w:val="20"/>
                          <w:highlight w:val="white"/>
                        </w:rPr>
                        <w:t>;</w:t>
                      </w:r>
                    </w:p>
                    <w:p w14:paraId="3DCC3856"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y coordinates (elevation)</w:t>
                      </w:r>
                    </w:p>
                    <w:p w14:paraId="5E9A0B3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float</w:t>
                      </w:r>
                      <w:r w:rsidRPr="005F2E10">
                        <w:rPr>
                          <w:rFonts w:ascii="Consolas" w:hAnsi="Consolas" w:cs="Cascadia Mono"/>
                          <w:color w:val="000000"/>
                          <w:sz w:val="20"/>
                          <w:szCs w:val="20"/>
                          <w:highlight w:val="white"/>
                        </w:rPr>
                        <w:t xml:space="preserve"> y1, y2, y3, y4;</w:t>
                      </w:r>
                    </w:p>
                    <w:p w14:paraId="56AC295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y1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x</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25BC01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y2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x + 1</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389DB23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y3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+ 1, x + 1</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14CBEB2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y4 = </w:t>
                      </w:r>
                      <w:r w:rsidRPr="005F2E10">
                        <w:rPr>
                          <w:rFonts w:ascii="Consolas" w:hAnsi="Consolas" w:cs="Cascadia Mono"/>
                          <w:color w:val="808080"/>
                          <w:sz w:val="20"/>
                          <w:szCs w:val="20"/>
                          <w:highlight w:val="white"/>
                        </w:rPr>
                        <w:t>hmap</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z + 1, x</w:t>
                      </w:r>
                      <w:r w:rsidRPr="005F2E10">
                        <w:rPr>
                          <w:rFonts w:ascii="Consolas" w:hAnsi="Consolas" w:cs="Cascadia Mono"/>
                          <w:color w:val="008080"/>
                          <w:sz w:val="20"/>
                          <w:szCs w:val="20"/>
                          <w:highlight w:val="white"/>
                        </w:rPr>
                        <w:t>)</w:t>
                      </w:r>
                      <w:r w:rsidRPr="005F2E10">
                        <w:rPr>
                          <w:rFonts w:ascii="Consolas" w:hAnsi="Consolas" w:cs="Cascadia Mono"/>
                          <w:color w:val="000000"/>
                          <w:sz w:val="20"/>
                          <w:szCs w:val="20"/>
                          <w:highlight w:val="white"/>
                        </w:rPr>
                        <w:t xml:space="preserve"> * </w:t>
                      </w:r>
                      <w:r w:rsidRPr="005F2E10">
                        <w:rPr>
                          <w:rFonts w:ascii="Consolas" w:hAnsi="Consolas" w:cs="Cascadia Mono"/>
                          <w:color w:val="808080"/>
                          <w:sz w:val="20"/>
                          <w:szCs w:val="20"/>
                          <w:highlight w:val="white"/>
                        </w:rPr>
                        <w:t>height_scale</w:t>
                      </w:r>
                      <w:r w:rsidRPr="005F2E10">
                        <w:rPr>
                          <w:rFonts w:ascii="Consolas" w:hAnsi="Consolas" w:cs="Cascadia Mono"/>
                          <w:color w:val="000000"/>
                          <w:sz w:val="20"/>
                          <w:szCs w:val="20"/>
                          <w:highlight w:val="white"/>
                        </w:rPr>
                        <w:t>;</w:t>
                      </w:r>
                    </w:p>
                    <w:p w14:paraId="533612E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four points</w:t>
                      </w:r>
                    </w:p>
                    <w:p w14:paraId="5C80395A"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v1(x1, y1, z1);</w:t>
                      </w:r>
                    </w:p>
                    <w:p w14:paraId="3E25213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v2(x2, y2, z1);</w:t>
                      </w:r>
                    </w:p>
                    <w:p w14:paraId="31771311"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v3(x2, y3, z2);</w:t>
                      </w:r>
                    </w:p>
                    <w:p w14:paraId="40234AD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2B91AF"/>
                          <w:sz w:val="20"/>
                          <w:szCs w:val="20"/>
                          <w:highlight w:val="white"/>
                        </w:rPr>
                        <w:t>vec3</w:t>
                      </w:r>
                      <w:r w:rsidRPr="005F2E10">
                        <w:rPr>
                          <w:rFonts w:ascii="Consolas" w:hAnsi="Consolas" w:cs="Cascadia Mono"/>
                          <w:color w:val="000000"/>
                          <w:sz w:val="20"/>
                          <w:szCs w:val="20"/>
                          <w:highlight w:val="white"/>
                        </w:rPr>
                        <w:t xml:space="preserve"> v4(x1, y4, z2);</w:t>
                      </w:r>
                    </w:p>
                    <w:p w14:paraId="4D69FA2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first triangle</w:t>
                      </w:r>
                    </w:p>
                    <w:p w14:paraId="75AFC6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ms-&gt;addVertex(v1);</w:t>
                      </w:r>
                    </w:p>
                    <w:p w14:paraId="736A654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ms-&gt;addVertex(v2);</w:t>
                      </w:r>
                    </w:p>
                    <w:p w14:paraId="53BB9D9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ms-&gt;addVertex(v3);</w:t>
                      </w:r>
                    </w:p>
                    <w:p w14:paraId="5F98C8F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ms-&gt;addIndices_n(idx + 2, idx + 1, idx + 0);</w:t>
                      </w:r>
                    </w:p>
                    <w:p w14:paraId="0362D79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and the texture coordinates</w:t>
                      </w:r>
                    </w:p>
                    <w:p w14:paraId="01F6961A"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w:t>
                      </w:r>
                    </w:p>
                    <w:p w14:paraId="6BE924C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ms-&gt;addTexCoord(tx+sx, tz);</w:t>
                      </w:r>
                    </w:p>
                    <w:p w14:paraId="6A34F57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ms-&gt;addTexCoord(tx+sx, tz+sz);</w:t>
                      </w:r>
                    </w:p>
                    <w:p w14:paraId="0CBA64F3"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idx += 3;</w:t>
                      </w:r>
                    </w:p>
                    <w:p w14:paraId="7E059910"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the second triangle</w:t>
                      </w:r>
                    </w:p>
                    <w:p w14:paraId="37CE056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ms-&gt;addVertex(v1);</w:t>
                      </w:r>
                    </w:p>
                    <w:p w14:paraId="75B3284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ms-&gt;addVertex(v3);</w:t>
                      </w:r>
                    </w:p>
                    <w:p w14:paraId="751DD58E"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ms-&gt;addVertex(v4);</w:t>
                      </w:r>
                    </w:p>
                    <w:p w14:paraId="1496A2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ms-&gt;addIndices_n(idx + 2, idx + 1, idx + 0);</w:t>
                      </w:r>
                    </w:p>
                    <w:p w14:paraId="71F0297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8000"/>
                          <w:sz w:val="20"/>
                          <w:szCs w:val="20"/>
                          <w:highlight w:val="white"/>
                        </w:rPr>
                        <w:t>// and the texture coordinates</w:t>
                      </w:r>
                    </w:p>
                    <w:p w14:paraId="2573FE18"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w:t>
                      </w:r>
                    </w:p>
                    <w:p w14:paraId="6DE7B15D"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 sx, tz+sz);</w:t>
                      </w:r>
                    </w:p>
                    <w:p w14:paraId="6C8C2409"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ms-&gt;addTexCoord(tx, tz + sz);</w:t>
                      </w:r>
                    </w:p>
                    <w:p w14:paraId="574F52C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idx += 3;</w:t>
                      </w:r>
                    </w:p>
                    <w:p w14:paraId="376274AC"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tx += sx;</w:t>
                      </w:r>
                    </w:p>
                    <w:p w14:paraId="5722C8AB"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6C792E5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tz += sz;</w:t>
                      </w:r>
                    </w:p>
                    <w:p w14:paraId="7FF2F6B2"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p>
                    <w:p w14:paraId="26EF150F" w14:textId="77777777" w:rsidR="004B7956" w:rsidRPr="005F2E10" w:rsidRDefault="004B7956" w:rsidP="004B7956">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 xml:space="preserve">    </w:t>
                      </w:r>
                      <w:r w:rsidRPr="005F2E10">
                        <w:rPr>
                          <w:rFonts w:ascii="Consolas" w:hAnsi="Consolas" w:cs="Cascadia Mono"/>
                          <w:color w:val="0000FF"/>
                          <w:sz w:val="20"/>
                          <w:szCs w:val="20"/>
                          <w:highlight w:val="white"/>
                        </w:rPr>
                        <w:t>return</w:t>
                      </w:r>
                      <w:r w:rsidRPr="005F2E10">
                        <w:rPr>
                          <w:rFonts w:ascii="Consolas" w:hAnsi="Consolas" w:cs="Cascadia Mono"/>
                          <w:color w:val="000000"/>
                          <w:sz w:val="20"/>
                          <w:szCs w:val="20"/>
                          <w:highlight w:val="white"/>
                        </w:rPr>
                        <w:t xml:space="preserve"> ms;</w:t>
                      </w:r>
                    </w:p>
                    <w:p w14:paraId="28D3A7BC" w14:textId="7D609B55" w:rsidR="004B7956" w:rsidRPr="005F2E10" w:rsidRDefault="004B7956" w:rsidP="005F2E10">
                      <w:pPr>
                        <w:autoSpaceDE w:val="0"/>
                        <w:autoSpaceDN w:val="0"/>
                        <w:adjustRightInd w:val="0"/>
                        <w:spacing w:after="0" w:line="240" w:lineRule="auto"/>
                        <w:rPr>
                          <w:rFonts w:ascii="Consolas" w:hAnsi="Consolas" w:cs="Cascadia Mono"/>
                          <w:color w:val="000000"/>
                          <w:sz w:val="20"/>
                          <w:szCs w:val="20"/>
                          <w:highlight w:val="white"/>
                        </w:rPr>
                      </w:pPr>
                      <w:r w:rsidRPr="005F2E10">
                        <w:rPr>
                          <w:rFonts w:ascii="Consolas" w:hAnsi="Consolas" w:cs="Cascadia Mono"/>
                          <w:color w:val="000000"/>
                          <w:sz w:val="20"/>
                          <w:szCs w:val="20"/>
                          <w:highlight w:val="white"/>
                        </w:rPr>
                        <w:t>}</w:t>
                      </w:r>
                    </w:p>
                  </w:txbxContent>
                </v:textbox>
                <w10:wrap type="topAndBottom"/>
              </v:shape>
            </w:pict>
          </mc:Fallback>
        </mc:AlternateContent>
      </w:r>
    </w:p>
    <w:p w14:paraId="3F75B757" w14:textId="7AC464A8" w:rsidR="004D0E9A" w:rsidRDefault="00B631FE" w:rsidP="00CB776C">
      <w:r>
        <w:rPr>
          <w:noProof/>
        </w:rPr>
        <w:lastRenderedPageBreak/>
        <mc:AlternateContent>
          <mc:Choice Requires="wps">
            <w:drawing>
              <wp:anchor distT="45720" distB="45720" distL="114300" distR="114300" simplePos="0" relativeHeight="251702272" behindDoc="0" locked="0" layoutInCell="1" allowOverlap="1" wp14:anchorId="7D0A33CB" wp14:editId="4C878B5C">
                <wp:simplePos x="0" y="0"/>
                <wp:positionH relativeFrom="column">
                  <wp:posOffset>3810</wp:posOffset>
                </wp:positionH>
                <wp:positionV relativeFrom="paragraph">
                  <wp:posOffset>258169</wp:posOffset>
                </wp:positionV>
                <wp:extent cx="6583680" cy="1404620"/>
                <wp:effectExtent l="0" t="0" r="26670" b="27305"/>
                <wp:wrapTopAndBottom/>
                <wp:docPr id="406361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1404620"/>
                        </a:xfrm>
                        <a:prstGeom prst="rect">
                          <a:avLst/>
                        </a:prstGeom>
                        <a:solidFill>
                          <a:srgbClr val="FFFFFF"/>
                        </a:solidFill>
                        <a:ln w="9525">
                          <a:solidFill>
                            <a:srgbClr val="000000"/>
                          </a:solidFill>
                          <a:miter lim="800000"/>
                          <a:headEnd/>
                          <a:tailEnd/>
                        </a:ln>
                      </wps:spPr>
                      <wps:txbx>
                        <w:txbxContent>
                          <w:p w14:paraId="338D23E8" w14:textId="0729CC3B"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FF"/>
                                <w:sz w:val="20"/>
                                <w:szCs w:val="20"/>
                                <w:highlight w:val="white"/>
                              </w:rPr>
                              <w:t>gl_prim</w:t>
                            </w:r>
                            <w:r w:rsidRPr="00B631FE">
                              <w:rPr>
                                <w:rFonts w:ascii="Consolas" w:hAnsi="Consolas" w:cs="Cascadia Mono"/>
                                <w:color w:val="000000"/>
                                <w:sz w:val="20"/>
                                <w:szCs w:val="20"/>
                                <w:highlight w:val="white"/>
                              </w:rPr>
                              <w:t>* create_heightmap(</w:t>
                            </w:r>
                            <w:r w:rsidRPr="00B631FE">
                              <w:rPr>
                                <w:rFonts w:ascii="Consolas" w:hAnsi="Consolas" w:cs="Cascadia Mono"/>
                                <w:color w:val="0000FF"/>
                                <w:sz w:val="20"/>
                                <w:szCs w:val="20"/>
                                <w:highlight w:val="white"/>
                              </w:rPr>
                              <w:t>const</w:t>
                            </w:r>
                            <w:r w:rsidRPr="00B631FE">
                              <w:rPr>
                                <w:rFonts w:ascii="Consolas" w:hAnsi="Consolas" w:cs="Cascadia Mono"/>
                                <w:color w:val="000000"/>
                                <w:sz w:val="20"/>
                                <w:szCs w:val="20"/>
                                <w:highlight w:val="white"/>
                              </w:rPr>
                              <w:t xml:space="preserve"> std::</w:t>
                            </w:r>
                            <w:r w:rsidRPr="00B631FE">
                              <w:rPr>
                                <w:rFonts w:ascii="Consolas" w:hAnsi="Consolas" w:cs="Cascadia Mono"/>
                                <w:color w:val="2B91AF"/>
                                <w:sz w:val="20"/>
                                <w:szCs w:val="20"/>
                                <w:highlight w:val="white"/>
                              </w:rPr>
                              <w:t>string</w:t>
                            </w:r>
                            <w:r w:rsidRPr="00B631FE">
                              <w:rPr>
                                <w:rFonts w:ascii="Consolas" w:hAnsi="Consolas" w:cs="Cascadia Mono"/>
                                <w:color w:val="000000"/>
                                <w:sz w:val="20"/>
                                <w:szCs w:val="20"/>
                                <w:highlight w:val="white"/>
                              </w:rPr>
                              <w:t xml:space="preserve">&amp; </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length_scale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height_scale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int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image_resolution</w:t>
                            </w: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GLenum</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drmode</w:t>
                            </w:r>
                            <w:r w:rsidRPr="00B631FE">
                              <w:rPr>
                                <w:rFonts w:ascii="Consolas" w:hAnsi="Consolas" w:cs="Cascadia Mono"/>
                                <w:color w:val="000000"/>
                                <w:sz w:val="20"/>
                                <w:szCs w:val="20"/>
                                <w:highlight w:val="white"/>
                              </w:rPr>
                              <w:t xml:space="preserve"> </w:t>
                            </w:r>
                            <w:r w:rsidRPr="00B631FE">
                              <w:rPr>
                                <w:rFonts w:ascii="Consolas" w:hAnsi="Consolas" w:cs="Cascadia Mono"/>
                                <w:color w:val="008000"/>
                                <w:sz w:val="20"/>
                                <w:szCs w:val="20"/>
                                <w:highlight w:val="white"/>
                              </w:rPr>
                              <w:t>/*= GL_FILL*/</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bool</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dr_el</w:t>
                            </w:r>
                            <w:r w:rsidRPr="00B631FE">
                              <w:rPr>
                                <w:rFonts w:ascii="Consolas" w:hAnsi="Consolas" w:cs="Cascadia Mono"/>
                                <w:color w:val="000000"/>
                                <w:sz w:val="20"/>
                                <w:szCs w:val="20"/>
                                <w:highlight w:val="white"/>
                              </w:rPr>
                              <w:t xml:space="preserve"> </w:t>
                            </w:r>
                            <w:r w:rsidRPr="00B631FE">
                              <w:rPr>
                                <w:rFonts w:ascii="Consolas" w:hAnsi="Consolas" w:cs="Cascadia Mono"/>
                                <w:color w:val="008000"/>
                                <w:sz w:val="20"/>
                                <w:szCs w:val="20"/>
                                <w:highlight w:val="white"/>
                              </w:rPr>
                              <w:t>/*= true*/</w:t>
                            </w:r>
                            <w:r w:rsidRPr="00B631FE">
                              <w:rPr>
                                <w:rFonts w:ascii="Consolas" w:hAnsi="Consolas" w:cs="Cascadia Mono"/>
                                <w:color w:val="000000"/>
                                <w:sz w:val="20"/>
                                <w:szCs w:val="20"/>
                                <w:highlight w:val="white"/>
                              </w:rPr>
                              <w:t>) {</w:t>
                            </w:r>
                          </w:p>
                          <w:p w14:paraId="48A757B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matrix</w:t>
                            </w:r>
                            <w:r w:rsidRPr="00B631FE">
                              <w:rPr>
                                <w:rFonts w:ascii="Consolas" w:hAnsi="Consolas" w:cs="Cascadia Mono"/>
                                <w:color w:val="000000"/>
                                <w:sz w:val="20"/>
                                <w:szCs w:val="20"/>
                                <w:highlight w:val="white"/>
                              </w:rPr>
                              <w:t>&lt;</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&gt; hmap(1, 1);</w:t>
                            </w:r>
                          </w:p>
                          <w:p w14:paraId="56DDF368"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load_heightmap_image_matrix(</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 xml:space="preserve">, hmap, </w:t>
                            </w:r>
                            <w:r w:rsidRPr="00B631FE">
                              <w:rPr>
                                <w:rFonts w:ascii="Consolas" w:hAnsi="Consolas" w:cs="Cascadia Mono"/>
                                <w:color w:val="808080"/>
                                <w:sz w:val="20"/>
                                <w:szCs w:val="20"/>
                                <w:highlight w:val="white"/>
                              </w:rPr>
                              <w:t>image_resolution</w:t>
                            </w:r>
                            <w:r w:rsidRPr="00B631FE">
                              <w:rPr>
                                <w:rFonts w:ascii="Consolas" w:hAnsi="Consolas" w:cs="Cascadia Mono"/>
                                <w:color w:val="000000"/>
                                <w:sz w:val="20"/>
                                <w:szCs w:val="20"/>
                                <w:highlight w:val="white"/>
                              </w:rPr>
                              <w:t>);</w:t>
                            </w:r>
                          </w:p>
                          <w:p w14:paraId="1BCFBF64"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c_mesh</w:t>
                            </w:r>
                            <w:r w:rsidRPr="00B631FE">
                              <w:rPr>
                                <w:rFonts w:ascii="Consolas" w:hAnsi="Consolas" w:cs="Cascadia Mono"/>
                                <w:color w:val="000000"/>
                                <w:sz w:val="20"/>
                                <w:szCs w:val="20"/>
                                <w:highlight w:val="white"/>
                              </w:rPr>
                              <w:t xml:space="preserve">* m_hmap = create_heightmap_mesh(hmap, </w:t>
                            </w:r>
                            <w:r w:rsidRPr="00B631FE">
                              <w:rPr>
                                <w:rFonts w:ascii="Consolas" w:hAnsi="Consolas" w:cs="Cascadia Mono"/>
                                <w:color w:val="808080"/>
                                <w:sz w:val="20"/>
                                <w:szCs w:val="20"/>
                                <w:highlight w:val="white"/>
                              </w:rPr>
                              <w:t>length_scale</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height_scale</w:t>
                            </w:r>
                            <w:r w:rsidRPr="00B631FE">
                              <w:rPr>
                                <w:rFonts w:ascii="Consolas" w:hAnsi="Consolas" w:cs="Cascadia Mono"/>
                                <w:color w:val="000000"/>
                                <w:sz w:val="20"/>
                                <w:szCs w:val="20"/>
                                <w:highlight w:val="white"/>
                              </w:rPr>
                              <w:t>);</w:t>
                            </w:r>
                          </w:p>
                          <w:p w14:paraId="0BEE144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gl_prim</w:t>
                            </w:r>
                            <w:r w:rsidRPr="00B631FE">
                              <w:rPr>
                                <w:rFonts w:ascii="Consolas" w:hAnsi="Consolas" w:cs="Cascadia Mono"/>
                                <w:color w:val="000000"/>
                                <w:sz w:val="20"/>
                                <w:szCs w:val="20"/>
                                <w:highlight w:val="white"/>
                              </w:rPr>
                              <w:t xml:space="preserve">* p = </w:t>
                            </w:r>
                            <w:r w:rsidRPr="00B631FE">
                              <w:rPr>
                                <w:rFonts w:ascii="Consolas" w:hAnsi="Consolas" w:cs="Cascadia Mono"/>
                                <w:color w:val="0000FF"/>
                                <w:sz w:val="20"/>
                                <w:szCs w:val="20"/>
                                <w:highlight w:val="white"/>
                              </w:rPr>
                              <w:t>new</w:t>
                            </w: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gl_prim</w:t>
                            </w:r>
                            <w:r w:rsidRPr="00B631FE">
                              <w:rPr>
                                <w:rFonts w:ascii="Consolas" w:hAnsi="Consolas" w:cs="Cascadia Mono"/>
                                <w:color w:val="000000"/>
                                <w:sz w:val="20"/>
                                <w:szCs w:val="20"/>
                                <w:highlight w:val="white"/>
                              </w:rPr>
                              <w:t>;</w:t>
                            </w:r>
                          </w:p>
                          <w:p w14:paraId="478DB7EC"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p-&gt;create_from_mesh(m_hmap, </w:t>
                            </w:r>
                            <w:r w:rsidRPr="00B631FE">
                              <w:rPr>
                                <w:rFonts w:ascii="Consolas" w:hAnsi="Consolas" w:cs="Cascadia Mono"/>
                                <w:color w:val="808080"/>
                                <w:sz w:val="20"/>
                                <w:szCs w:val="20"/>
                                <w:highlight w:val="white"/>
                              </w:rPr>
                              <w:t>drmode</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dr_el</w:t>
                            </w:r>
                            <w:r w:rsidRPr="00B631FE">
                              <w:rPr>
                                <w:rFonts w:ascii="Consolas" w:hAnsi="Consolas" w:cs="Cascadia Mono"/>
                                <w:color w:val="000000"/>
                                <w:sz w:val="20"/>
                                <w:szCs w:val="20"/>
                                <w:highlight w:val="white"/>
                              </w:rPr>
                              <w:t>);</w:t>
                            </w:r>
                          </w:p>
                          <w:p w14:paraId="22D5AC6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p-&gt;set_texture(load_texture(</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w:t>
                            </w:r>
                          </w:p>
                          <w:p w14:paraId="7A44CDAD"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delete</w:t>
                            </w:r>
                            <w:r w:rsidRPr="00B631FE">
                              <w:rPr>
                                <w:rFonts w:ascii="Consolas" w:hAnsi="Consolas" w:cs="Cascadia Mono"/>
                                <w:color w:val="000000"/>
                                <w:sz w:val="20"/>
                                <w:szCs w:val="20"/>
                                <w:highlight w:val="white"/>
                              </w:rPr>
                              <w:t xml:space="preserve"> m_hmap;</w:t>
                            </w:r>
                          </w:p>
                          <w:p w14:paraId="3C935E42"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return</w:t>
                            </w:r>
                            <w:r w:rsidRPr="00B631FE">
                              <w:rPr>
                                <w:rFonts w:ascii="Consolas" w:hAnsi="Consolas" w:cs="Cascadia Mono"/>
                                <w:color w:val="000000"/>
                                <w:sz w:val="20"/>
                                <w:szCs w:val="20"/>
                                <w:highlight w:val="white"/>
                              </w:rPr>
                              <w:t xml:space="preserve"> p;</w:t>
                            </w:r>
                          </w:p>
                          <w:p w14:paraId="215B5D56" w14:textId="1E0E9B28" w:rsidR="00B631FE" w:rsidRPr="00B631FE" w:rsidRDefault="00B631FE" w:rsidP="00B631FE">
                            <w:pPr>
                              <w:autoSpaceDE w:val="0"/>
                              <w:autoSpaceDN w:val="0"/>
                              <w:adjustRightInd w:val="0"/>
                              <w:spacing w:after="0" w:line="240" w:lineRule="auto"/>
                              <w:rPr>
                                <w:rFonts w:ascii="Consolas" w:hAnsi="Consolas"/>
                                <w:sz w:val="20"/>
                                <w:szCs w:val="20"/>
                              </w:rPr>
                            </w:pPr>
                            <w:r w:rsidRPr="00B631FE">
                              <w:rPr>
                                <w:rFonts w:ascii="Consolas" w:hAnsi="Consolas" w:cs="Cascadia Mono"/>
                                <w:color w:val="00000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A33CB" id="_x0000_s1107" type="#_x0000_t202" style="position:absolute;margin-left:.3pt;margin-top:20.35pt;width:518.4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94iFQ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">
                <v:textbox style="mso-fit-shape-to-text:t">
                  <w:txbxContent>
                    <w:p w14:paraId="338D23E8" w14:textId="0729CC3B"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FF"/>
                          <w:sz w:val="20"/>
                          <w:szCs w:val="20"/>
                          <w:highlight w:val="white"/>
                        </w:rPr>
                        <w:t>gl_prim</w:t>
                      </w:r>
                      <w:r w:rsidRPr="00B631FE">
                        <w:rPr>
                          <w:rFonts w:ascii="Consolas" w:hAnsi="Consolas" w:cs="Cascadia Mono"/>
                          <w:color w:val="000000"/>
                          <w:sz w:val="20"/>
                          <w:szCs w:val="20"/>
                          <w:highlight w:val="white"/>
                        </w:rPr>
                        <w:t>* create_heightmap(</w:t>
                      </w:r>
                      <w:r w:rsidRPr="00B631FE">
                        <w:rPr>
                          <w:rFonts w:ascii="Consolas" w:hAnsi="Consolas" w:cs="Cascadia Mono"/>
                          <w:color w:val="0000FF"/>
                          <w:sz w:val="20"/>
                          <w:szCs w:val="20"/>
                          <w:highlight w:val="white"/>
                        </w:rPr>
                        <w:t>const</w:t>
                      </w:r>
                      <w:r w:rsidRPr="00B631FE">
                        <w:rPr>
                          <w:rFonts w:ascii="Consolas" w:hAnsi="Consolas" w:cs="Cascadia Mono"/>
                          <w:color w:val="000000"/>
                          <w:sz w:val="20"/>
                          <w:szCs w:val="20"/>
                          <w:highlight w:val="white"/>
                        </w:rPr>
                        <w:t xml:space="preserve"> std::</w:t>
                      </w:r>
                      <w:r w:rsidRPr="00B631FE">
                        <w:rPr>
                          <w:rFonts w:ascii="Consolas" w:hAnsi="Consolas" w:cs="Cascadia Mono"/>
                          <w:color w:val="2B91AF"/>
                          <w:sz w:val="20"/>
                          <w:szCs w:val="20"/>
                          <w:highlight w:val="white"/>
                        </w:rPr>
                        <w:t>string</w:t>
                      </w:r>
                      <w:r w:rsidRPr="00B631FE">
                        <w:rPr>
                          <w:rFonts w:ascii="Consolas" w:hAnsi="Consolas" w:cs="Cascadia Mono"/>
                          <w:color w:val="000000"/>
                          <w:sz w:val="20"/>
                          <w:szCs w:val="20"/>
                          <w:highlight w:val="white"/>
                        </w:rPr>
                        <w:t xml:space="preserve">&amp; </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length_scale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height_scale</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int</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image_resolution</w:t>
                      </w: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GLenum</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drmode</w:t>
                      </w:r>
                      <w:r w:rsidRPr="00B631FE">
                        <w:rPr>
                          <w:rFonts w:ascii="Consolas" w:hAnsi="Consolas" w:cs="Cascadia Mono"/>
                          <w:color w:val="000000"/>
                          <w:sz w:val="20"/>
                          <w:szCs w:val="20"/>
                          <w:highlight w:val="white"/>
                        </w:rPr>
                        <w:t xml:space="preserve"> </w:t>
                      </w:r>
                      <w:r w:rsidRPr="00B631FE">
                        <w:rPr>
                          <w:rFonts w:ascii="Consolas" w:hAnsi="Consolas" w:cs="Cascadia Mono"/>
                          <w:color w:val="008000"/>
                          <w:sz w:val="20"/>
                          <w:szCs w:val="20"/>
                          <w:highlight w:val="white"/>
                        </w:rPr>
                        <w:t>/*= GL_FILL*/</w:t>
                      </w: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bool</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dr_el</w:t>
                      </w:r>
                      <w:r w:rsidRPr="00B631FE">
                        <w:rPr>
                          <w:rFonts w:ascii="Consolas" w:hAnsi="Consolas" w:cs="Cascadia Mono"/>
                          <w:color w:val="000000"/>
                          <w:sz w:val="20"/>
                          <w:szCs w:val="20"/>
                          <w:highlight w:val="white"/>
                        </w:rPr>
                        <w:t xml:space="preserve"> </w:t>
                      </w:r>
                      <w:r w:rsidRPr="00B631FE">
                        <w:rPr>
                          <w:rFonts w:ascii="Consolas" w:hAnsi="Consolas" w:cs="Cascadia Mono"/>
                          <w:color w:val="008000"/>
                          <w:sz w:val="20"/>
                          <w:szCs w:val="20"/>
                          <w:highlight w:val="white"/>
                        </w:rPr>
                        <w:t>/*= true*/</w:t>
                      </w:r>
                      <w:r w:rsidRPr="00B631FE">
                        <w:rPr>
                          <w:rFonts w:ascii="Consolas" w:hAnsi="Consolas" w:cs="Cascadia Mono"/>
                          <w:color w:val="000000"/>
                          <w:sz w:val="20"/>
                          <w:szCs w:val="20"/>
                          <w:highlight w:val="white"/>
                        </w:rPr>
                        <w:t>) {</w:t>
                      </w:r>
                    </w:p>
                    <w:p w14:paraId="48A757B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matrix</w:t>
                      </w:r>
                      <w:r w:rsidRPr="00B631FE">
                        <w:rPr>
                          <w:rFonts w:ascii="Consolas" w:hAnsi="Consolas" w:cs="Cascadia Mono"/>
                          <w:color w:val="000000"/>
                          <w:sz w:val="20"/>
                          <w:szCs w:val="20"/>
                          <w:highlight w:val="white"/>
                        </w:rPr>
                        <w:t>&lt;</w:t>
                      </w:r>
                      <w:r w:rsidRPr="00B631FE">
                        <w:rPr>
                          <w:rFonts w:ascii="Consolas" w:hAnsi="Consolas" w:cs="Cascadia Mono"/>
                          <w:color w:val="0000FF"/>
                          <w:sz w:val="20"/>
                          <w:szCs w:val="20"/>
                          <w:highlight w:val="white"/>
                        </w:rPr>
                        <w:t>float</w:t>
                      </w:r>
                      <w:r w:rsidRPr="00B631FE">
                        <w:rPr>
                          <w:rFonts w:ascii="Consolas" w:hAnsi="Consolas" w:cs="Cascadia Mono"/>
                          <w:color w:val="000000"/>
                          <w:sz w:val="20"/>
                          <w:szCs w:val="20"/>
                          <w:highlight w:val="white"/>
                        </w:rPr>
                        <w:t>&gt; hmap(1, 1);</w:t>
                      </w:r>
                    </w:p>
                    <w:p w14:paraId="56DDF368"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load_heightmap_image_matrix(</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 xml:space="preserve">, hmap, </w:t>
                      </w:r>
                      <w:r w:rsidRPr="00B631FE">
                        <w:rPr>
                          <w:rFonts w:ascii="Consolas" w:hAnsi="Consolas" w:cs="Cascadia Mono"/>
                          <w:color w:val="808080"/>
                          <w:sz w:val="20"/>
                          <w:szCs w:val="20"/>
                          <w:highlight w:val="white"/>
                        </w:rPr>
                        <w:t>image_resolution</w:t>
                      </w:r>
                      <w:r w:rsidRPr="00B631FE">
                        <w:rPr>
                          <w:rFonts w:ascii="Consolas" w:hAnsi="Consolas" w:cs="Cascadia Mono"/>
                          <w:color w:val="000000"/>
                          <w:sz w:val="20"/>
                          <w:szCs w:val="20"/>
                          <w:highlight w:val="white"/>
                        </w:rPr>
                        <w:t>);</w:t>
                      </w:r>
                    </w:p>
                    <w:p w14:paraId="1BCFBF64"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c_mesh</w:t>
                      </w:r>
                      <w:r w:rsidRPr="00B631FE">
                        <w:rPr>
                          <w:rFonts w:ascii="Consolas" w:hAnsi="Consolas" w:cs="Cascadia Mono"/>
                          <w:color w:val="000000"/>
                          <w:sz w:val="20"/>
                          <w:szCs w:val="20"/>
                          <w:highlight w:val="white"/>
                        </w:rPr>
                        <w:t xml:space="preserve">* m_hmap = create_heightmap_mesh(hmap, </w:t>
                      </w:r>
                      <w:r w:rsidRPr="00B631FE">
                        <w:rPr>
                          <w:rFonts w:ascii="Consolas" w:hAnsi="Consolas" w:cs="Cascadia Mono"/>
                          <w:color w:val="808080"/>
                          <w:sz w:val="20"/>
                          <w:szCs w:val="20"/>
                          <w:highlight w:val="white"/>
                        </w:rPr>
                        <w:t>length_scale</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height_scale</w:t>
                      </w:r>
                      <w:r w:rsidRPr="00B631FE">
                        <w:rPr>
                          <w:rFonts w:ascii="Consolas" w:hAnsi="Consolas" w:cs="Cascadia Mono"/>
                          <w:color w:val="000000"/>
                          <w:sz w:val="20"/>
                          <w:szCs w:val="20"/>
                          <w:highlight w:val="white"/>
                        </w:rPr>
                        <w:t>);</w:t>
                      </w:r>
                    </w:p>
                    <w:p w14:paraId="0BEE144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gl_prim</w:t>
                      </w:r>
                      <w:r w:rsidRPr="00B631FE">
                        <w:rPr>
                          <w:rFonts w:ascii="Consolas" w:hAnsi="Consolas" w:cs="Cascadia Mono"/>
                          <w:color w:val="000000"/>
                          <w:sz w:val="20"/>
                          <w:szCs w:val="20"/>
                          <w:highlight w:val="white"/>
                        </w:rPr>
                        <w:t xml:space="preserve">* p = </w:t>
                      </w:r>
                      <w:r w:rsidRPr="00B631FE">
                        <w:rPr>
                          <w:rFonts w:ascii="Consolas" w:hAnsi="Consolas" w:cs="Cascadia Mono"/>
                          <w:color w:val="0000FF"/>
                          <w:sz w:val="20"/>
                          <w:szCs w:val="20"/>
                          <w:highlight w:val="white"/>
                        </w:rPr>
                        <w:t>new</w:t>
                      </w:r>
                      <w:r w:rsidRPr="00B631FE">
                        <w:rPr>
                          <w:rFonts w:ascii="Consolas" w:hAnsi="Consolas" w:cs="Cascadia Mono"/>
                          <w:color w:val="000000"/>
                          <w:sz w:val="20"/>
                          <w:szCs w:val="20"/>
                          <w:highlight w:val="white"/>
                        </w:rPr>
                        <w:t xml:space="preserve"> </w:t>
                      </w:r>
                      <w:r w:rsidRPr="00B631FE">
                        <w:rPr>
                          <w:rFonts w:ascii="Consolas" w:hAnsi="Consolas" w:cs="Cascadia Mono"/>
                          <w:color w:val="2B91AF"/>
                          <w:sz w:val="20"/>
                          <w:szCs w:val="20"/>
                          <w:highlight w:val="white"/>
                        </w:rPr>
                        <w:t>gl_prim</w:t>
                      </w:r>
                      <w:r w:rsidRPr="00B631FE">
                        <w:rPr>
                          <w:rFonts w:ascii="Consolas" w:hAnsi="Consolas" w:cs="Cascadia Mono"/>
                          <w:color w:val="000000"/>
                          <w:sz w:val="20"/>
                          <w:szCs w:val="20"/>
                          <w:highlight w:val="white"/>
                        </w:rPr>
                        <w:t>;</w:t>
                      </w:r>
                    </w:p>
                    <w:p w14:paraId="478DB7EC"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p-&gt;create_from_mesh(m_hmap, </w:t>
                      </w:r>
                      <w:r w:rsidRPr="00B631FE">
                        <w:rPr>
                          <w:rFonts w:ascii="Consolas" w:hAnsi="Consolas" w:cs="Cascadia Mono"/>
                          <w:color w:val="808080"/>
                          <w:sz w:val="20"/>
                          <w:szCs w:val="20"/>
                          <w:highlight w:val="white"/>
                        </w:rPr>
                        <w:t>drmode</w:t>
                      </w:r>
                      <w:r w:rsidRPr="00B631FE">
                        <w:rPr>
                          <w:rFonts w:ascii="Consolas" w:hAnsi="Consolas" w:cs="Cascadia Mono"/>
                          <w:color w:val="000000"/>
                          <w:sz w:val="20"/>
                          <w:szCs w:val="20"/>
                          <w:highlight w:val="white"/>
                        </w:rPr>
                        <w:t xml:space="preserve">, </w:t>
                      </w:r>
                      <w:r w:rsidRPr="00B631FE">
                        <w:rPr>
                          <w:rFonts w:ascii="Consolas" w:hAnsi="Consolas" w:cs="Cascadia Mono"/>
                          <w:color w:val="808080"/>
                          <w:sz w:val="20"/>
                          <w:szCs w:val="20"/>
                          <w:highlight w:val="white"/>
                        </w:rPr>
                        <w:t>dr_el</w:t>
                      </w:r>
                      <w:r w:rsidRPr="00B631FE">
                        <w:rPr>
                          <w:rFonts w:ascii="Consolas" w:hAnsi="Consolas" w:cs="Cascadia Mono"/>
                          <w:color w:val="000000"/>
                          <w:sz w:val="20"/>
                          <w:szCs w:val="20"/>
                          <w:highlight w:val="white"/>
                        </w:rPr>
                        <w:t>);</w:t>
                      </w:r>
                    </w:p>
                    <w:p w14:paraId="22D5AC6E"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p-&gt;set_texture(load_texture(</w:t>
                      </w:r>
                      <w:r w:rsidRPr="00B631FE">
                        <w:rPr>
                          <w:rFonts w:ascii="Consolas" w:hAnsi="Consolas" w:cs="Cascadia Mono"/>
                          <w:color w:val="808080"/>
                          <w:sz w:val="20"/>
                          <w:szCs w:val="20"/>
                          <w:highlight w:val="white"/>
                        </w:rPr>
                        <w:t>fname</w:t>
                      </w:r>
                      <w:r w:rsidRPr="00B631FE">
                        <w:rPr>
                          <w:rFonts w:ascii="Consolas" w:hAnsi="Consolas" w:cs="Cascadia Mono"/>
                          <w:color w:val="000000"/>
                          <w:sz w:val="20"/>
                          <w:szCs w:val="20"/>
                          <w:highlight w:val="white"/>
                        </w:rPr>
                        <w:t>));</w:t>
                      </w:r>
                    </w:p>
                    <w:p w14:paraId="7A44CDAD"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delete</w:t>
                      </w:r>
                      <w:r w:rsidRPr="00B631FE">
                        <w:rPr>
                          <w:rFonts w:ascii="Consolas" w:hAnsi="Consolas" w:cs="Cascadia Mono"/>
                          <w:color w:val="000000"/>
                          <w:sz w:val="20"/>
                          <w:szCs w:val="20"/>
                          <w:highlight w:val="white"/>
                        </w:rPr>
                        <w:t xml:space="preserve"> m_hmap;</w:t>
                      </w:r>
                    </w:p>
                    <w:p w14:paraId="3C935E42" w14:textId="77777777" w:rsidR="00B631FE" w:rsidRPr="00B631FE" w:rsidRDefault="00B631FE" w:rsidP="00B631FE">
                      <w:pPr>
                        <w:autoSpaceDE w:val="0"/>
                        <w:autoSpaceDN w:val="0"/>
                        <w:adjustRightInd w:val="0"/>
                        <w:spacing w:after="0" w:line="240" w:lineRule="auto"/>
                        <w:rPr>
                          <w:rFonts w:ascii="Consolas" w:hAnsi="Consolas" w:cs="Cascadia Mono"/>
                          <w:color w:val="000000"/>
                          <w:sz w:val="20"/>
                          <w:szCs w:val="20"/>
                          <w:highlight w:val="white"/>
                        </w:rPr>
                      </w:pPr>
                      <w:r w:rsidRPr="00B631FE">
                        <w:rPr>
                          <w:rFonts w:ascii="Consolas" w:hAnsi="Consolas" w:cs="Cascadia Mono"/>
                          <w:color w:val="000000"/>
                          <w:sz w:val="20"/>
                          <w:szCs w:val="20"/>
                          <w:highlight w:val="white"/>
                        </w:rPr>
                        <w:t xml:space="preserve">    </w:t>
                      </w:r>
                      <w:r w:rsidRPr="00B631FE">
                        <w:rPr>
                          <w:rFonts w:ascii="Consolas" w:hAnsi="Consolas" w:cs="Cascadia Mono"/>
                          <w:color w:val="0000FF"/>
                          <w:sz w:val="20"/>
                          <w:szCs w:val="20"/>
                          <w:highlight w:val="white"/>
                        </w:rPr>
                        <w:t>return</w:t>
                      </w:r>
                      <w:r w:rsidRPr="00B631FE">
                        <w:rPr>
                          <w:rFonts w:ascii="Consolas" w:hAnsi="Consolas" w:cs="Cascadia Mono"/>
                          <w:color w:val="000000"/>
                          <w:sz w:val="20"/>
                          <w:szCs w:val="20"/>
                          <w:highlight w:val="white"/>
                        </w:rPr>
                        <w:t xml:space="preserve"> p;</w:t>
                      </w:r>
                    </w:p>
                    <w:p w14:paraId="215B5D56" w14:textId="1E0E9B28" w:rsidR="00B631FE" w:rsidRPr="00B631FE" w:rsidRDefault="00B631FE" w:rsidP="00B631FE">
                      <w:pPr>
                        <w:autoSpaceDE w:val="0"/>
                        <w:autoSpaceDN w:val="0"/>
                        <w:adjustRightInd w:val="0"/>
                        <w:spacing w:after="0" w:line="240" w:lineRule="auto"/>
                        <w:rPr>
                          <w:rFonts w:ascii="Consolas" w:hAnsi="Consolas"/>
                          <w:sz w:val="20"/>
                          <w:szCs w:val="20"/>
                        </w:rPr>
                      </w:pPr>
                      <w:r w:rsidRPr="00B631FE">
                        <w:rPr>
                          <w:rFonts w:ascii="Consolas" w:hAnsi="Consolas" w:cs="Cascadia Mono"/>
                          <w:color w:val="000000"/>
                          <w:sz w:val="20"/>
                          <w:szCs w:val="20"/>
                          <w:highlight w:val="white"/>
                        </w:rPr>
                        <w:t>}</w:t>
                      </w:r>
                    </w:p>
                  </w:txbxContent>
                </v:textbox>
                <w10:wrap type="topAndBottom"/>
              </v:shape>
            </w:pict>
          </mc:Fallback>
        </mc:AlternateContent>
      </w:r>
      <w:r w:rsidR="004D0E9A">
        <w:t>All this is managed by this function:</w:t>
      </w:r>
    </w:p>
    <w:p w14:paraId="483B8B75" w14:textId="77777777" w:rsidR="008C1A04" w:rsidRDefault="008C1A04" w:rsidP="00511911"/>
    <w:p w14:paraId="6B703C71" w14:textId="5A63F85A" w:rsidR="00417EDE" w:rsidRDefault="001C7BC0" w:rsidP="00471D22">
      <w:pPr>
        <w:pStyle w:val="Heading3"/>
      </w:pPr>
      <w:r>
        <w:t>Summary</w:t>
      </w:r>
    </w:p>
    <w:p w14:paraId="10EE23A4" w14:textId="753D2BB1" w:rsidR="001C7BC0" w:rsidRDefault="001C7BC0" w:rsidP="00511911">
      <w:r>
        <w:t xml:space="preserve">In this </w:t>
      </w:r>
      <w:r w:rsidR="001D0B19">
        <w:t>part</w:t>
      </w:r>
      <w:r>
        <w:t xml:space="preserve"> we covered the basics of OpenGL </w:t>
      </w:r>
      <w:r w:rsidR="009C6E39">
        <w:t xml:space="preserve">drawing. </w:t>
      </w:r>
      <w:r w:rsidR="00A347FA">
        <w:t xml:space="preserve">Now you are ready to create </w:t>
      </w:r>
      <w:r w:rsidR="00004873">
        <w:t xml:space="preserve">some </w:t>
      </w:r>
      <w:r w:rsidR="00D85FFA">
        <w:t>nice</w:t>
      </w:r>
      <w:r w:rsidR="00004873">
        <w:t xml:space="preserve"> </w:t>
      </w:r>
      <w:r w:rsidR="00883386">
        <w:t>programs and games</w:t>
      </w:r>
      <w:r w:rsidR="00414C9C">
        <w:t>, with nice visual effects. So far we have covered:</w:t>
      </w:r>
    </w:p>
    <w:p w14:paraId="187DC234" w14:textId="19E99F23" w:rsidR="00414C9C" w:rsidRDefault="00CB58C7" w:rsidP="00A9052F">
      <w:pPr>
        <w:pStyle w:val="ListParagraph"/>
        <w:numPr>
          <w:ilvl w:val="0"/>
          <w:numId w:val="11"/>
        </w:numPr>
      </w:pPr>
      <w:r>
        <w:t xml:space="preserve">Stencil buffers that can help us </w:t>
      </w:r>
      <w:r w:rsidR="00CE0A8A">
        <w:t xml:space="preserve">create irregularly shaped </w:t>
      </w:r>
      <w:r w:rsidR="008B1B6E">
        <w:t xml:space="preserve">drawing </w:t>
      </w:r>
      <w:r w:rsidR="004D4F3B">
        <w:t>areas.</w:t>
      </w:r>
    </w:p>
    <w:p w14:paraId="6990A59E" w14:textId="16C5A98A" w:rsidR="008B1B6E" w:rsidRDefault="008B1B6E" w:rsidP="00A9052F">
      <w:pPr>
        <w:pStyle w:val="ListParagraph"/>
        <w:numPr>
          <w:ilvl w:val="0"/>
          <w:numId w:val="11"/>
        </w:numPr>
      </w:pPr>
      <w:r>
        <w:t xml:space="preserve">Blending, to </w:t>
      </w:r>
      <w:r w:rsidR="00F8534E">
        <w:t xml:space="preserve">simulate </w:t>
      </w:r>
      <w:r w:rsidR="004D4F3B">
        <w:t>transparency.</w:t>
      </w:r>
    </w:p>
    <w:p w14:paraId="307D5B83" w14:textId="2847E944" w:rsidR="00F8534E" w:rsidRDefault="0010464A" w:rsidP="00A9052F">
      <w:pPr>
        <w:pStyle w:val="ListParagraph"/>
        <w:numPr>
          <w:ilvl w:val="0"/>
          <w:numId w:val="11"/>
        </w:numPr>
      </w:pPr>
      <w:r>
        <w:t xml:space="preserve">Face culling, to </w:t>
      </w:r>
      <w:r w:rsidR="0061159B">
        <w:t xml:space="preserve">define back and front </w:t>
      </w:r>
      <w:r w:rsidR="004D4F3B">
        <w:t>faces.</w:t>
      </w:r>
    </w:p>
    <w:p w14:paraId="32EC5DFA" w14:textId="74620267" w:rsidR="0061159B" w:rsidRDefault="0061159B" w:rsidP="00A9052F">
      <w:pPr>
        <w:pStyle w:val="ListParagraph"/>
        <w:numPr>
          <w:ilvl w:val="0"/>
          <w:numId w:val="11"/>
        </w:numPr>
      </w:pPr>
      <w:r>
        <w:t xml:space="preserve">Skyboxes </w:t>
      </w:r>
      <w:r w:rsidR="00FF5AE3">
        <w:t xml:space="preserve">to draw the </w:t>
      </w:r>
      <w:r w:rsidR="004D4F3B">
        <w:t>horizon.</w:t>
      </w:r>
    </w:p>
    <w:p w14:paraId="53D2EEB1" w14:textId="66A36F24" w:rsidR="00FF5AE3" w:rsidRDefault="00FF5AE3" w:rsidP="00A9052F">
      <w:pPr>
        <w:pStyle w:val="ListParagraph"/>
        <w:numPr>
          <w:ilvl w:val="0"/>
          <w:numId w:val="11"/>
        </w:numPr>
      </w:pPr>
      <w:r>
        <w:t xml:space="preserve">Environment mapping that reflects the </w:t>
      </w:r>
      <w:r w:rsidR="00E82AA8">
        <w:t>e</w:t>
      </w:r>
      <w:r>
        <w:t>nvironmen</w:t>
      </w:r>
      <w:r w:rsidR="00E82AA8">
        <w:t>t on the surfaces of objects</w:t>
      </w:r>
    </w:p>
    <w:p w14:paraId="26EBB2D0" w14:textId="1D37A484" w:rsidR="00E82AA8" w:rsidRDefault="00B0030F" w:rsidP="00A9052F">
      <w:pPr>
        <w:pStyle w:val="ListParagraph"/>
        <w:numPr>
          <w:ilvl w:val="0"/>
          <w:numId w:val="11"/>
        </w:numPr>
      </w:pPr>
      <w:r>
        <w:t xml:space="preserve">Frame buffers to create dynamic </w:t>
      </w:r>
      <w:r w:rsidR="004D4F3B">
        <w:t>textures.</w:t>
      </w:r>
    </w:p>
    <w:p w14:paraId="0D7A7E53" w14:textId="23E1E610" w:rsidR="00E665A0" w:rsidRDefault="00E665A0" w:rsidP="00A9052F">
      <w:pPr>
        <w:pStyle w:val="ListParagraph"/>
        <w:numPr>
          <w:ilvl w:val="0"/>
          <w:numId w:val="11"/>
        </w:numPr>
      </w:pPr>
      <w:r>
        <w:t xml:space="preserve">Shadows to add realistic 3D </w:t>
      </w:r>
      <w:r w:rsidR="004D4F3B">
        <w:t>effects.</w:t>
      </w:r>
    </w:p>
    <w:p w14:paraId="0514F32D" w14:textId="5A233CEB" w:rsidR="00A134A6" w:rsidRDefault="00A134A6" w:rsidP="00A9052F">
      <w:pPr>
        <w:pStyle w:val="ListParagraph"/>
        <w:numPr>
          <w:ilvl w:val="0"/>
          <w:numId w:val="11"/>
        </w:numPr>
      </w:pPr>
      <w:r>
        <w:t xml:space="preserve">Adding a </w:t>
      </w:r>
      <w:r w:rsidR="00A61B94">
        <w:t>fog effect to our scenes.</w:t>
      </w:r>
    </w:p>
    <w:p w14:paraId="4667A88A" w14:textId="4FB43E73" w:rsidR="00676F15" w:rsidRDefault="00771217" w:rsidP="00A9052F">
      <w:pPr>
        <w:pStyle w:val="ListParagraph"/>
        <w:numPr>
          <w:ilvl w:val="0"/>
          <w:numId w:val="11"/>
        </w:numPr>
      </w:pPr>
      <w:r>
        <w:t>Encoding terrain data in images with heightmaps.</w:t>
      </w:r>
    </w:p>
    <w:p w14:paraId="4EFE1300" w14:textId="25E4AB29" w:rsidR="00DF6323" w:rsidRDefault="00DF6323" w:rsidP="00511911">
      <w:r>
        <w:br w:type="page"/>
      </w:r>
    </w:p>
    <w:p w14:paraId="5086FC2A" w14:textId="4509841C" w:rsidR="00E665A0" w:rsidRDefault="004470D4" w:rsidP="00511911">
      <w:pPr>
        <w:pStyle w:val="Heading2"/>
        <w:spacing w:before="0" w:after="80"/>
      </w:pPr>
      <w:r>
        <w:lastRenderedPageBreak/>
        <w:t>Part</w:t>
      </w:r>
      <w:r w:rsidR="001A2F89">
        <w:t xml:space="preserve"> </w:t>
      </w:r>
      <w:r w:rsidR="00057C66">
        <w:t>7</w:t>
      </w:r>
      <w:r w:rsidR="001A2F89">
        <w:t>: Text</w:t>
      </w:r>
    </w:p>
    <w:p w14:paraId="738DADC8" w14:textId="52DBC63E" w:rsidR="001A2F89" w:rsidRDefault="001A2F89" w:rsidP="00511911"/>
    <w:p w14:paraId="54512C10" w14:textId="3CBD7EAA" w:rsidR="00E73B93" w:rsidRDefault="005C7A40" w:rsidP="00511911">
      <w:r>
        <w:t>In t</w:t>
      </w:r>
      <w:r w:rsidR="005715AC">
        <w:t xml:space="preserve">he previous </w:t>
      </w:r>
      <w:r w:rsidR="004470D4">
        <w:t>part</w:t>
      </w:r>
      <w:r w:rsidR="005715AC">
        <w:t xml:space="preserve"> we saw the need for text display</w:t>
      </w:r>
      <w:r w:rsidR="00132A00">
        <w:t xml:space="preserve"> in our games. From the simplest task to display some basic </w:t>
      </w:r>
      <w:r w:rsidR="00895785">
        <w:t xml:space="preserve">information to the user, </w:t>
      </w:r>
      <w:r w:rsidR="002618DF">
        <w:t>to the display of a series of menu options for the user to select.</w:t>
      </w:r>
    </w:p>
    <w:p w14:paraId="3C3F4D63" w14:textId="43D85092" w:rsidR="00357011" w:rsidRDefault="00357011" w:rsidP="00511911">
      <w:r>
        <w:t xml:space="preserve">Displaying text </w:t>
      </w:r>
      <w:r w:rsidR="004A6491">
        <w:t xml:space="preserve">from a simple program is easy. In C we have the </w:t>
      </w:r>
      <w:r w:rsidR="004A6491">
        <w:rPr>
          <w:i/>
          <w:iCs/>
        </w:rPr>
        <w:t>printf</w:t>
      </w:r>
      <w:r w:rsidR="004A6491">
        <w:t xml:space="preserve"> function</w:t>
      </w:r>
      <w:r w:rsidR="0059528B">
        <w:t xml:space="preserve"> which p</w:t>
      </w:r>
      <w:r w:rsidR="00FB7D57">
        <w:t>r</w:t>
      </w:r>
      <w:r w:rsidR="0059528B">
        <w:t>ints text to the screen. As we sa</w:t>
      </w:r>
      <w:r w:rsidR="005365BF">
        <w:t>w in the first part of the book</w:t>
      </w:r>
      <w:r w:rsidR="00FB7D57">
        <w:t xml:space="preserve"> in C++ </w:t>
      </w:r>
      <w:r w:rsidR="00E45CDC">
        <w:t xml:space="preserve">the equivalent id the </w:t>
      </w:r>
      <w:r w:rsidR="00E45CDC" w:rsidRPr="00E45CDC">
        <w:rPr>
          <w:i/>
          <w:iCs/>
        </w:rPr>
        <w:t>std::out</w:t>
      </w:r>
      <w:r w:rsidR="00E45CDC">
        <w:t xml:space="preserve"> stream</w:t>
      </w:r>
      <w:r w:rsidR="00D7781A">
        <w:t>.</w:t>
      </w:r>
    </w:p>
    <w:p w14:paraId="5C97BCF1" w14:textId="19B0854E" w:rsidR="003417F5" w:rsidRDefault="003417F5" w:rsidP="00511911">
      <w:r>
        <w:t xml:space="preserve">In complex environments though like OpenGL things are not so </w:t>
      </w:r>
      <w:r w:rsidR="00FC57A3">
        <w:t>easy.</w:t>
      </w:r>
      <w:r w:rsidR="00713507">
        <w:t xml:space="preserve"> Here we </w:t>
      </w:r>
      <w:r w:rsidR="00D85FFA">
        <w:t>must</w:t>
      </w:r>
      <w:r w:rsidR="00713507">
        <w:t xml:space="preserve"> </w:t>
      </w:r>
      <w:r w:rsidR="00F334F9">
        <w:t xml:space="preserve">create </w:t>
      </w:r>
      <w:r w:rsidR="00217A81">
        <w:t xml:space="preserve">the </w:t>
      </w:r>
      <w:r w:rsidR="00F334F9">
        <w:t xml:space="preserve">objects </w:t>
      </w:r>
      <w:r w:rsidR="00217A81">
        <w:t>that represent the characters we wan</w:t>
      </w:r>
      <w:r w:rsidR="00CF0FC8">
        <w:t>t</w:t>
      </w:r>
      <w:r w:rsidR="00217A81">
        <w:t xml:space="preserve"> to display</w:t>
      </w:r>
      <w:r w:rsidR="0065726D">
        <w:t>.</w:t>
      </w:r>
      <w:r w:rsidR="00815012">
        <w:t xml:space="preserve"> </w:t>
      </w:r>
    </w:p>
    <w:p w14:paraId="4547B8CA" w14:textId="77777777" w:rsidR="00804121" w:rsidRDefault="00490025" w:rsidP="00511911">
      <w:r>
        <w:t xml:space="preserve">The </w:t>
      </w:r>
      <w:r w:rsidR="00976B10">
        <w:t xml:space="preserve">simplest way to display text is to create a texture image </w:t>
      </w:r>
      <w:r w:rsidR="00366BB5">
        <w:t>on which to draw all the characters of a font, and then use it</w:t>
      </w:r>
      <w:r w:rsidR="009D2B3D">
        <w:t xml:space="preserve"> to render quads with those characters</w:t>
      </w:r>
      <w:r w:rsidR="007862CA">
        <w:t xml:space="preserve">. </w:t>
      </w:r>
      <w:r w:rsidR="003F6F16">
        <w:t xml:space="preserve">This technique relies on </w:t>
      </w:r>
      <w:r w:rsidR="005C1D51">
        <w:t xml:space="preserve">the things we have learned before </w:t>
      </w:r>
      <w:r w:rsidR="00D33D98">
        <w:t xml:space="preserve">about </w:t>
      </w:r>
      <w:r w:rsidR="006510DF">
        <w:t>drawing with textures</w:t>
      </w:r>
      <w:r w:rsidR="004D188B">
        <w:t xml:space="preserve">. </w:t>
      </w:r>
    </w:p>
    <w:p w14:paraId="3EEC1EEB" w14:textId="0D924C46" w:rsidR="00490025" w:rsidRDefault="00CC3378" w:rsidP="00511911">
      <w:r>
        <w:t xml:space="preserve">Here I am going to present </w:t>
      </w:r>
      <w:r w:rsidR="00BE57D7">
        <w:t>a simpler technique</w:t>
      </w:r>
      <w:r w:rsidR="00804121">
        <w:t xml:space="preserve"> that relies on the Windows system</w:t>
      </w:r>
      <w:r w:rsidR="007B4424">
        <w:t xml:space="preserve"> and generates a drawing list based on </w:t>
      </w:r>
      <w:r w:rsidR="00C44C1D">
        <w:t xml:space="preserve">any system font. This drawing list can be used to </w:t>
      </w:r>
      <w:r w:rsidR="00EB2D4D">
        <w:t>render any text on the screen.</w:t>
      </w:r>
    </w:p>
    <w:p w14:paraId="4084CB7B" w14:textId="67F61C1B" w:rsidR="00EB2D4D" w:rsidRDefault="00EB2D4D" w:rsidP="00511911">
      <w:r>
        <w:t xml:space="preserve">In the second part of this </w:t>
      </w:r>
      <w:r w:rsidR="004470D4">
        <w:t>part</w:t>
      </w:r>
      <w:r w:rsidR="004D4F3B">
        <w:t>,</w:t>
      </w:r>
      <w:r>
        <w:t xml:space="preserve"> </w:t>
      </w:r>
      <w:r w:rsidR="00E82A70">
        <w:t xml:space="preserve">we will see how we can use the Windows system again to create </w:t>
      </w:r>
      <w:r w:rsidR="00C43E81">
        <w:t>a font with solid characters that can be used in any scene.</w:t>
      </w:r>
    </w:p>
    <w:p w14:paraId="7CF2B883" w14:textId="497D9531" w:rsidR="00C43E81" w:rsidRDefault="00C43E81" w:rsidP="00511911"/>
    <w:p w14:paraId="1CA533BD" w14:textId="3A845845" w:rsidR="00BA0931" w:rsidRDefault="00BA0931" w:rsidP="00511911">
      <w:pPr>
        <w:pStyle w:val="Heading3"/>
        <w:spacing w:before="0" w:after="80"/>
      </w:pPr>
      <w:r>
        <w:t>2D text rendering</w:t>
      </w:r>
    </w:p>
    <w:p w14:paraId="023B1C52" w14:textId="49D12225" w:rsidR="00743203" w:rsidRDefault="00743203" w:rsidP="00511911">
      <w:r>
        <w:t xml:space="preserve">I gave a brief </w:t>
      </w:r>
      <w:r w:rsidR="008D180E">
        <w:t>description how to render 2D text on the screen using a texture.</w:t>
      </w:r>
      <w:r w:rsidR="00042119">
        <w:t xml:space="preserve"> The </w:t>
      </w:r>
      <w:r w:rsidR="00F85B5B">
        <w:t xml:space="preserve">technique we are going to see here is </w:t>
      </w:r>
      <w:r w:rsidR="00410829">
        <w:t>like</w:t>
      </w:r>
      <w:r w:rsidR="004B1B59">
        <w:t xml:space="preserve"> that, only this time</w:t>
      </w:r>
      <w:r w:rsidR="003E1FBC">
        <w:t>,</w:t>
      </w:r>
      <w:r w:rsidR="004B1B59">
        <w:t xml:space="preserve"> most of the job </w:t>
      </w:r>
      <w:r w:rsidR="001428BD">
        <w:t xml:space="preserve">is done by the system. </w:t>
      </w:r>
      <w:r w:rsidR="00162045">
        <w:t xml:space="preserve">It is Windows and OpenGL </w:t>
      </w:r>
      <w:r w:rsidR="003E1FBC">
        <w:t xml:space="preserve">that do all the </w:t>
      </w:r>
      <w:r w:rsidR="009D2126">
        <w:t>dirty work of creating the texture and generating the render commands required to draw each character</w:t>
      </w:r>
      <w:r w:rsidR="00EC2ADA">
        <w:t>.</w:t>
      </w:r>
    </w:p>
    <w:p w14:paraId="1715568D" w14:textId="0887D71F" w:rsidR="00557D01" w:rsidRPr="00597E55" w:rsidRDefault="00103C74" w:rsidP="00511911">
      <w:r>
        <w:t xml:space="preserve">First we generate a storage for the drawing commands </w:t>
      </w:r>
      <w:r w:rsidR="00727819">
        <w:t xml:space="preserve">for each character. This is the </w:t>
      </w:r>
      <w:r w:rsidR="00727819">
        <w:rPr>
          <w:i/>
          <w:iCs/>
        </w:rPr>
        <w:t>list</w:t>
      </w:r>
      <w:r w:rsidR="00597E55">
        <w:t xml:space="preserve"> that we generate which can store </w:t>
      </w:r>
      <w:r w:rsidR="00BE4239">
        <w:t xml:space="preserve">256 characters. Then we </w:t>
      </w:r>
      <w:r w:rsidR="002F38D3">
        <w:t xml:space="preserve">ask Windows to generate a font as if we were going to draw some text on the screen. </w:t>
      </w:r>
      <w:r w:rsidR="004D4F3B">
        <w:t>Finally,</w:t>
      </w:r>
      <w:r w:rsidR="002F38D3">
        <w:t xml:space="preserve"> </w:t>
      </w:r>
      <w:r w:rsidR="00AF2A01">
        <w:t xml:space="preserve">we instruct the Windows implementation of OpenGL to create the </w:t>
      </w:r>
      <w:r w:rsidR="00BE0978">
        <w:t>font textures and store the appropriate drawing commands in the chara</w:t>
      </w:r>
      <w:r w:rsidR="0010294D">
        <w:t>cter list we created.</w:t>
      </w:r>
    </w:p>
    <w:p w14:paraId="013E2F01" w14:textId="01E8191E" w:rsidR="000D3106" w:rsidRDefault="00847E31" w:rsidP="00511911">
      <w:r>
        <w:rPr>
          <w:noProof/>
        </w:rPr>
        <mc:AlternateContent>
          <mc:Choice Requires="wps">
            <w:drawing>
              <wp:inline distT="0" distB="0" distL="0" distR="0" wp14:anchorId="56046F04" wp14:editId="30C7B374">
                <wp:extent cx="6629400" cy="1404620"/>
                <wp:effectExtent l="0" t="0" r="19050" b="2413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194D1583" w14:textId="0E9CC7A9"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2B91AF"/>
                                <w:sz w:val="20"/>
                                <w:szCs w:val="20"/>
                              </w:rPr>
                              <w:t>HDC</w:t>
                            </w:r>
                            <w:r w:rsidRPr="00FD0878">
                              <w:rPr>
                                <w:rFonts w:ascii="Consolas" w:hAnsi="Consolas" w:cs="Consolas"/>
                                <w:color w:val="000000"/>
                                <w:sz w:val="20"/>
                                <w:szCs w:val="20"/>
                              </w:rPr>
                              <w:t xml:space="preserve"> hDC = wglGetCurrentDC();</w:t>
                            </w:r>
                          </w:p>
                          <w:p w14:paraId="3D3EFB50"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listBase = glGenLists(256);</w:t>
                            </w:r>
                          </w:p>
                          <w:p w14:paraId="343BF2CC"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p>
                          <w:p w14:paraId="3B864020" w14:textId="3660E86E"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(strcmp(</w:t>
                            </w:r>
                            <w:r w:rsidRPr="00FD0878">
                              <w:rPr>
                                <w:rFonts w:ascii="Consolas" w:hAnsi="Consolas" w:cs="Consolas"/>
                                <w:color w:val="808080"/>
                                <w:sz w:val="20"/>
                                <w:szCs w:val="20"/>
                              </w:rPr>
                              <w:t>name</w:t>
                            </w:r>
                            <w:r w:rsidRPr="00FD0878">
                              <w:rPr>
                                <w:rFonts w:ascii="Consolas" w:hAnsi="Consolas" w:cs="Consolas"/>
                                <w:color w:val="000000"/>
                                <w:sz w:val="20"/>
                                <w:szCs w:val="20"/>
                              </w:rPr>
                              <w:t xml:space="preserve">, </w:t>
                            </w:r>
                            <w:r w:rsidRPr="00FD0878">
                              <w:rPr>
                                <w:rFonts w:ascii="Consolas" w:hAnsi="Consolas" w:cs="Consolas"/>
                                <w:color w:val="A31515"/>
                                <w:sz w:val="20"/>
                                <w:szCs w:val="20"/>
                              </w:rPr>
                              <w:t>"symbol"</w:t>
                            </w:r>
                            <w:r w:rsidRPr="00FD0878">
                              <w:rPr>
                                <w:rFonts w:ascii="Consolas" w:hAnsi="Consolas" w:cs="Consolas"/>
                                <w:color w:val="000000"/>
                                <w:sz w:val="20"/>
                                <w:szCs w:val="20"/>
                              </w:rPr>
                              <w:t>) == 0)</w:t>
                            </w:r>
                            <w:r w:rsidR="0081783D"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30311F1F" w14:textId="77777777" w:rsidR="00276C18"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FW_BOLD</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3DBBF125" w14:textId="77777777" w:rsidR="008411E4" w:rsidRPr="00FD0878" w:rsidRDefault="00276C18"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8411E4"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SYMBOL_CHARSET</w:t>
                            </w:r>
                            <w:r w:rsidR="00847E31" w:rsidRPr="00FD0878">
                              <w:rPr>
                                <w:rFonts w:ascii="Consolas" w:hAnsi="Consolas" w:cs="Consolas"/>
                                <w:color w:val="000000"/>
                                <w:sz w:val="20"/>
                                <w:szCs w:val="20"/>
                              </w:rPr>
                              <w:t>,</w:t>
                            </w:r>
                            <w:r w:rsidR="008411E4"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OUT_TT_PRECIS</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CLIP_DEFAULT_PRECIS</w:t>
                            </w:r>
                            <w:r w:rsidR="00847E31" w:rsidRPr="00FD0878">
                              <w:rPr>
                                <w:rFonts w:ascii="Consolas" w:hAnsi="Consolas" w:cs="Consolas"/>
                                <w:color w:val="000000"/>
                                <w:sz w:val="20"/>
                                <w:szCs w:val="20"/>
                              </w:rPr>
                              <w:t>,</w:t>
                            </w:r>
                          </w:p>
                          <w:p w14:paraId="35F53E80" w14:textId="5A2A573F" w:rsidR="00847E31" w:rsidRPr="00FD0878" w:rsidRDefault="008411E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w:t>
                            </w:r>
                            <w:r w:rsidR="00847E31" w:rsidRPr="00FD0878">
                              <w:rPr>
                                <w:rFonts w:ascii="Consolas" w:hAnsi="Consolas" w:cs="Consolas"/>
                                <w:color w:val="6F008A"/>
                                <w:sz w:val="20"/>
                                <w:szCs w:val="20"/>
                              </w:rPr>
                              <w:t>ANTIALIASED_QUALITY</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FF_DONTCARE</w:t>
                            </w:r>
                            <w:r w:rsidR="00847E31" w:rsidRPr="00FD0878">
                              <w:rPr>
                                <w:rFonts w:ascii="Consolas" w:hAnsi="Consolas" w:cs="Consolas"/>
                                <w:color w:val="000000"/>
                                <w:sz w:val="20"/>
                                <w:szCs w:val="20"/>
                              </w:rPr>
                              <w:t xml:space="preserve"> | </w:t>
                            </w:r>
                            <w:r w:rsidR="00847E31" w:rsidRPr="00FD0878">
                              <w:rPr>
                                <w:rFonts w:ascii="Consolas" w:hAnsi="Consolas" w:cs="Consolas"/>
                                <w:color w:val="6F008A"/>
                                <w:sz w:val="20"/>
                                <w:szCs w:val="20"/>
                              </w:rPr>
                              <w:t>DEFAULT_PITCH</w:t>
                            </w:r>
                            <w:r w:rsidR="00847E31" w:rsidRPr="00FD0878">
                              <w:rPr>
                                <w:rFonts w:ascii="Consolas" w:hAnsi="Consolas" w:cs="Consolas"/>
                                <w:color w:val="000000"/>
                                <w:sz w:val="20"/>
                                <w:szCs w:val="20"/>
                              </w:rPr>
                              <w:t xml:space="preserve">, </w:t>
                            </w:r>
                            <w:r w:rsidR="00847E31" w:rsidRPr="00FD0878">
                              <w:rPr>
                                <w:rFonts w:ascii="Consolas" w:hAnsi="Consolas" w:cs="Consolas"/>
                                <w:color w:val="808080"/>
                                <w:sz w:val="20"/>
                                <w:szCs w:val="20"/>
                              </w:rPr>
                              <w:t>name</w:t>
                            </w:r>
                            <w:r w:rsidR="00847E31" w:rsidRPr="00FD0878">
                              <w:rPr>
                                <w:rFonts w:ascii="Consolas" w:hAnsi="Consolas" w:cs="Consolas"/>
                                <w:color w:val="000000"/>
                                <w:sz w:val="20"/>
                                <w:szCs w:val="20"/>
                              </w:rPr>
                              <w:t>);</w:t>
                            </w:r>
                          </w:p>
                          <w:p w14:paraId="1C6B84D3"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3F580212" w14:textId="07B1BE83" w:rsidR="00847E31" w:rsidRPr="00FD0878" w:rsidRDefault="004C7F10"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e</w:t>
                            </w:r>
                            <w:r w:rsidR="00847E31" w:rsidRPr="00FD0878">
                              <w:rPr>
                                <w:rFonts w:ascii="Consolas" w:hAnsi="Consolas" w:cs="Consolas"/>
                                <w:color w:val="0000FF"/>
                                <w:sz w:val="20"/>
                                <w:szCs w:val="20"/>
                              </w:rPr>
                              <w:t>lse</w:t>
                            </w:r>
                            <w:r w:rsidR="0081783D" w:rsidRPr="00FD0878">
                              <w:rPr>
                                <w:rFonts w:ascii="Consolas" w:hAnsi="Consolas" w:cs="Consolas"/>
                                <w:color w:val="0000FF"/>
                                <w:sz w:val="20"/>
                                <w:szCs w:val="20"/>
                              </w:rPr>
                              <w:t xml:space="preserve"> </w:t>
                            </w:r>
                            <w:r w:rsidR="00847E31" w:rsidRPr="00FD0878">
                              <w:rPr>
                                <w:rFonts w:ascii="Consolas" w:hAnsi="Consolas" w:cs="Consolas"/>
                                <w:color w:val="000000"/>
                                <w:sz w:val="20"/>
                                <w:szCs w:val="20"/>
                              </w:rPr>
                              <w:t>{</w:t>
                            </w:r>
                          </w:p>
                          <w:p w14:paraId="2449C841" w14:textId="77777777" w:rsidR="00B11C64"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FW_NORMAL</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2A42D27A" w14:textId="77777777" w:rsidR="00B11C64" w:rsidRPr="00FD0878" w:rsidRDefault="00B11C6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w:t>
                            </w:r>
                            <w:r w:rsidR="00847E31" w:rsidRPr="00FD0878">
                              <w:rPr>
                                <w:rFonts w:ascii="Consolas" w:hAnsi="Consolas" w:cs="Consolas"/>
                                <w:color w:val="6F008A"/>
                                <w:sz w:val="20"/>
                                <w:szCs w:val="20"/>
                              </w:rPr>
                              <w:t>ANSI_CHARSET</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OUT_TT_PRECIS</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CLIP_DEFAULT_PRECIS</w:t>
                            </w:r>
                            <w:r w:rsidR="00847E31" w:rsidRPr="00FD0878">
                              <w:rPr>
                                <w:rFonts w:ascii="Consolas" w:hAnsi="Consolas" w:cs="Consolas"/>
                                <w:color w:val="000000"/>
                                <w:sz w:val="20"/>
                                <w:szCs w:val="20"/>
                              </w:rPr>
                              <w:t xml:space="preserve">, </w:t>
                            </w:r>
                          </w:p>
                          <w:p w14:paraId="14DD6E6F" w14:textId="2979169A" w:rsidR="00847E31" w:rsidRPr="00FD0878" w:rsidRDefault="00B11C6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ANTIALIASED_QUALITY</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FF_DONTCARE</w:t>
                            </w:r>
                            <w:r w:rsidR="00847E31" w:rsidRPr="00FD0878">
                              <w:rPr>
                                <w:rFonts w:ascii="Consolas" w:hAnsi="Consolas" w:cs="Consolas"/>
                                <w:color w:val="000000"/>
                                <w:sz w:val="20"/>
                                <w:szCs w:val="20"/>
                              </w:rPr>
                              <w:t xml:space="preserve"> | </w:t>
                            </w:r>
                            <w:r w:rsidR="00847E31" w:rsidRPr="00FD0878">
                              <w:rPr>
                                <w:rFonts w:ascii="Consolas" w:hAnsi="Consolas" w:cs="Consolas"/>
                                <w:color w:val="6F008A"/>
                                <w:sz w:val="20"/>
                                <w:szCs w:val="20"/>
                              </w:rPr>
                              <w:t>DEFAULT_PITCH</w:t>
                            </w:r>
                            <w:r w:rsidR="00847E31" w:rsidRPr="00FD0878">
                              <w:rPr>
                                <w:rFonts w:ascii="Consolas" w:hAnsi="Consolas" w:cs="Consolas"/>
                                <w:color w:val="000000"/>
                                <w:sz w:val="20"/>
                                <w:szCs w:val="20"/>
                              </w:rPr>
                              <w:t xml:space="preserve">, </w:t>
                            </w:r>
                            <w:r w:rsidR="00847E31" w:rsidRPr="00FD0878">
                              <w:rPr>
                                <w:rFonts w:ascii="Consolas" w:hAnsi="Consolas" w:cs="Consolas"/>
                                <w:color w:val="808080"/>
                                <w:sz w:val="20"/>
                                <w:szCs w:val="20"/>
                              </w:rPr>
                              <w:t>name</w:t>
                            </w:r>
                            <w:r w:rsidR="00847E31" w:rsidRPr="00FD0878">
                              <w:rPr>
                                <w:rFonts w:ascii="Consolas" w:hAnsi="Consolas" w:cs="Consolas"/>
                                <w:color w:val="000000"/>
                                <w:sz w:val="20"/>
                                <w:szCs w:val="20"/>
                              </w:rPr>
                              <w:t>);</w:t>
                            </w:r>
                          </w:p>
                          <w:p w14:paraId="0DE24B34"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3D6BCA2E"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p>
                          <w:p w14:paraId="6B381AB4"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SelectObject(hDC, hFont);</w:t>
                            </w:r>
                          </w:p>
                          <w:p w14:paraId="769811BA" w14:textId="1A97F073"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wglUseFontBitmaps</w:t>
                            </w:r>
                            <w:r w:rsidRPr="00FD0878">
                              <w:rPr>
                                <w:rFonts w:ascii="Consolas" w:hAnsi="Consolas" w:cs="Consolas"/>
                                <w:color w:val="000000"/>
                                <w:sz w:val="20"/>
                                <w:szCs w:val="20"/>
                              </w:rPr>
                              <w:t>(hDC, 0, 256, listBase);</w:t>
                            </w:r>
                          </w:p>
                        </w:txbxContent>
                      </wps:txbx>
                      <wps:bodyPr rot="0" vert="horz" wrap="square" lIns="91440" tIns="45720" rIns="91440" bIns="45720" anchor="t" anchorCtr="0">
                        <a:spAutoFit/>
                      </wps:bodyPr>
                    </wps:wsp>
                  </a:graphicData>
                </a:graphic>
              </wp:inline>
            </w:drawing>
          </mc:Choice>
          <mc:Fallback>
            <w:pict>
              <v:shape w14:anchorId="56046F04" id="_x0000_s1108"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OYVweUS&#10;AgAA/wMAAA4AAAAAAAAAAAAAAAAALgIAAGRycy9lMm9Eb2MueG1sUEsBAi0AFAAGAAgAAAAhANNV&#10;DNrbAAAABgEAAA8AAAAAAAAAAAAAAAAAbAQAAGRycy9kb3ducmV2LnhtbFBLBQYAAAAABAAEAPMA&#10;AAB0BQAAAAA=&#10;" filled="f">
                <v:textbox style="mso-fit-shape-to-text:t">
                  <w:txbxContent>
                    <w:p w14:paraId="194D1583" w14:textId="0E9CC7A9"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2B91AF"/>
                          <w:sz w:val="20"/>
                          <w:szCs w:val="20"/>
                        </w:rPr>
                        <w:t>HDC</w:t>
                      </w:r>
                      <w:r w:rsidRPr="00FD0878">
                        <w:rPr>
                          <w:rFonts w:ascii="Consolas" w:hAnsi="Consolas" w:cs="Consolas"/>
                          <w:color w:val="000000"/>
                          <w:sz w:val="20"/>
                          <w:szCs w:val="20"/>
                        </w:rPr>
                        <w:t xml:space="preserve"> hDC = wglGetCurrentDC();</w:t>
                      </w:r>
                    </w:p>
                    <w:p w14:paraId="3D3EFB50"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listBase = glGenLists(256);</w:t>
                      </w:r>
                    </w:p>
                    <w:p w14:paraId="343BF2CC"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p>
                    <w:p w14:paraId="3B864020" w14:textId="3660E86E"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(strcmp(</w:t>
                      </w:r>
                      <w:r w:rsidRPr="00FD0878">
                        <w:rPr>
                          <w:rFonts w:ascii="Consolas" w:hAnsi="Consolas" w:cs="Consolas"/>
                          <w:color w:val="808080"/>
                          <w:sz w:val="20"/>
                          <w:szCs w:val="20"/>
                        </w:rPr>
                        <w:t>name</w:t>
                      </w:r>
                      <w:r w:rsidRPr="00FD0878">
                        <w:rPr>
                          <w:rFonts w:ascii="Consolas" w:hAnsi="Consolas" w:cs="Consolas"/>
                          <w:color w:val="000000"/>
                          <w:sz w:val="20"/>
                          <w:szCs w:val="20"/>
                        </w:rPr>
                        <w:t xml:space="preserve">, </w:t>
                      </w:r>
                      <w:r w:rsidRPr="00FD0878">
                        <w:rPr>
                          <w:rFonts w:ascii="Consolas" w:hAnsi="Consolas" w:cs="Consolas"/>
                          <w:color w:val="A31515"/>
                          <w:sz w:val="20"/>
                          <w:szCs w:val="20"/>
                        </w:rPr>
                        <w:t>"symbol"</w:t>
                      </w:r>
                      <w:r w:rsidRPr="00FD0878">
                        <w:rPr>
                          <w:rFonts w:ascii="Consolas" w:hAnsi="Consolas" w:cs="Consolas"/>
                          <w:color w:val="000000"/>
                          <w:sz w:val="20"/>
                          <w:szCs w:val="20"/>
                        </w:rPr>
                        <w:t>) == 0)</w:t>
                      </w:r>
                      <w:r w:rsidR="0081783D"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30311F1F" w14:textId="77777777" w:rsidR="00276C18"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FW_BOLD</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3DBBF125" w14:textId="77777777" w:rsidR="008411E4" w:rsidRPr="00FD0878" w:rsidRDefault="00276C18"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8411E4"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SYMBOL_CHARSET</w:t>
                      </w:r>
                      <w:r w:rsidR="00847E31" w:rsidRPr="00FD0878">
                        <w:rPr>
                          <w:rFonts w:ascii="Consolas" w:hAnsi="Consolas" w:cs="Consolas"/>
                          <w:color w:val="000000"/>
                          <w:sz w:val="20"/>
                          <w:szCs w:val="20"/>
                        </w:rPr>
                        <w:t>,</w:t>
                      </w:r>
                      <w:r w:rsidR="008411E4"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OUT_TT_PRECIS</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CLIP_DEFAULT_PRECIS</w:t>
                      </w:r>
                      <w:r w:rsidR="00847E31" w:rsidRPr="00FD0878">
                        <w:rPr>
                          <w:rFonts w:ascii="Consolas" w:hAnsi="Consolas" w:cs="Consolas"/>
                          <w:color w:val="000000"/>
                          <w:sz w:val="20"/>
                          <w:szCs w:val="20"/>
                        </w:rPr>
                        <w:t>,</w:t>
                      </w:r>
                    </w:p>
                    <w:p w14:paraId="35F53E80" w14:textId="5A2A573F" w:rsidR="00847E31" w:rsidRPr="00FD0878" w:rsidRDefault="008411E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w:t>
                      </w:r>
                      <w:r w:rsidR="00847E31" w:rsidRPr="00FD0878">
                        <w:rPr>
                          <w:rFonts w:ascii="Consolas" w:hAnsi="Consolas" w:cs="Consolas"/>
                          <w:color w:val="6F008A"/>
                          <w:sz w:val="20"/>
                          <w:szCs w:val="20"/>
                        </w:rPr>
                        <w:t>ANTIALIASED_QUALITY</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FF_DONTCARE</w:t>
                      </w:r>
                      <w:r w:rsidR="00847E31" w:rsidRPr="00FD0878">
                        <w:rPr>
                          <w:rFonts w:ascii="Consolas" w:hAnsi="Consolas" w:cs="Consolas"/>
                          <w:color w:val="000000"/>
                          <w:sz w:val="20"/>
                          <w:szCs w:val="20"/>
                        </w:rPr>
                        <w:t xml:space="preserve"> | </w:t>
                      </w:r>
                      <w:r w:rsidR="00847E31" w:rsidRPr="00FD0878">
                        <w:rPr>
                          <w:rFonts w:ascii="Consolas" w:hAnsi="Consolas" w:cs="Consolas"/>
                          <w:color w:val="6F008A"/>
                          <w:sz w:val="20"/>
                          <w:szCs w:val="20"/>
                        </w:rPr>
                        <w:t>DEFAULT_PITCH</w:t>
                      </w:r>
                      <w:r w:rsidR="00847E31" w:rsidRPr="00FD0878">
                        <w:rPr>
                          <w:rFonts w:ascii="Consolas" w:hAnsi="Consolas" w:cs="Consolas"/>
                          <w:color w:val="000000"/>
                          <w:sz w:val="20"/>
                          <w:szCs w:val="20"/>
                        </w:rPr>
                        <w:t xml:space="preserve">, </w:t>
                      </w:r>
                      <w:r w:rsidR="00847E31" w:rsidRPr="00FD0878">
                        <w:rPr>
                          <w:rFonts w:ascii="Consolas" w:hAnsi="Consolas" w:cs="Consolas"/>
                          <w:color w:val="808080"/>
                          <w:sz w:val="20"/>
                          <w:szCs w:val="20"/>
                        </w:rPr>
                        <w:t>name</w:t>
                      </w:r>
                      <w:r w:rsidR="00847E31" w:rsidRPr="00FD0878">
                        <w:rPr>
                          <w:rFonts w:ascii="Consolas" w:hAnsi="Consolas" w:cs="Consolas"/>
                          <w:color w:val="000000"/>
                          <w:sz w:val="20"/>
                          <w:szCs w:val="20"/>
                        </w:rPr>
                        <w:t>);</w:t>
                      </w:r>
                    </w:p>
                    <w:p w14:paraId="1C6B84D3"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3F580212" w14:textId="07B1BE83" w:rsidR="00847E31" w:rsidRPr="00FD0878" w:rsidRDefault="004C7F10"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e</w:t>
                      </w:r>
                      <w:r w:rsidR="00847E31" w:rsidRPr="00FD0878">
                        <w:rPr>
                          <w:rFonts w:ascii="Consolas" w:hAnsi="Consolas" w:cs="Consolas"/>
                          <w:color w:val="0000FF"/>
                          <w:sz w:val="20"/>
                          <w:szCs w:val="20"/>
                        </w:rPr>
                        <w:t>lse</w:t>
                      </w:r>
                      <w:r w:rsidR="0081783D" w:rsidRPr="00FD0878">
                        <w:rPr>
                          <w:rFonts w:ascii="Consolas" w:hAnsi="Consolas" w:cs="Consolas"/>
                          <w:color w:val="0000FF"/>
                          <w:sz w:val="20"/>
                          <w:szCs w:val="20"/>
                        </w:rPr>
                        <w:t xml:space="preserve"> </w:t>
                      </w:r>
                      <w:r w:rsidR="00847E31" w:rsidRPr="00FD0878">
                        <w:rPr>
                          <w:rFonts w:ascii="Consolas" w:hAnsi="Consolas" w:cs="Consolas"/>
                          <w:color w:val="000000"/>
                          <w:sz w:val="20"/>
                          <w:szCs w:val="20"/>
                        </w:rPr>
                        <w:t>{</w:t>
                      </w:r>
                    </w:p>
                    <w:p w14:paraId="2449C841" w14:textId="77777777" w:rsidR="00B11C64"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FW_NORMAL</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2A42D27A" w14:textId="77777777" w:rsidR="00B11C64" w:rsidRPr="00FD0878" w:rsidRDefault="00B11C6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w:t>
                      </w:r>
                      <w:r w:rsidR="00847E31" w:rsidRPr="00FD0878">
                        <w:rPr>
                          <w:rFonts w:ascii="Consolas" w:hAnsi="Consolas" w:cs="Consolas"/>
                          <w:color w:val="6F008A"/>
                          <w:sz w:val="20"/>
                          <w:szCs w:val="20"/>
                        </w:rPr>
                        <w:t>ANSI_CHARSET</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OUT_TT_PRECIS</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CLIP_DEFAULT_PRECIS</w:t>
                      </w:r>
                      <w:r w:rsidR="00847E31" w:rsidRPr="00FD0878">
                        <w:rPr>
                          <w:rFonts w:ascii="Consolas" w:hAnsi="Consolas" w:cs="Consolas"/>
                          <w:color w:val="000000"/>
                          <w:sz w:val="20"/>
                          <w:szCs w:val="20"/>
                        </w:rPr>
                        <w:t xml:space="preserve">, </w:t>
                      </w:r>
                    </w:p>
                    <w:p w14:paraId="14DD6E6F" w14:textId="2979169A" w:rsidR="00847E31" w:rsidRPr="00FD0878" w:rsidRDefault="00B11C64"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ANTIALIASED_QUALITY</w:t>
                      </w:r>
                      <w:r w:rsidR="00847E31" w:rsidRPr="00FD0878">
                        <w:rPr>
                          <w:rFonts w:ascii="Consolas" w:hAnsi="Consolas" w:cs="Consolas"/>
                          <w:color w:val="000000"/>
                          <w:sz w:val="20"/>
                          <w:szCs w:val="20"/>
                        </w:rPr>
                        <w:t xml:space="preserve">, </w:t>
                      </w:r>
                      <w:r w:rsidR="00847E31" w:rsidRPr="00FD0878">
                        <w:rPr>
                          <w:rFonts w:ascii="Consolas" w:hAnsi="Consolas" w:cs="Consolas"/>
                          <w:color w:val="6F008A"/>
                          <w:sz w:val="20"/>
                          <w:szCs w:val="20"/>
                        </w:rPr>
                        <w:t>FF_DONTCARE</w:t>
                      </w:r>
                      <w:r w:rsidR="00847E31" w:rsidRPr="00FD0878">
                        <w:rPr>
                          <w:rFonts w:ascii="Consolas" w:hAnsi="Consolas" w:cs="Consolas"/>
                          <w:color w:val="000000"/>
                          <w:sz w:val="20"/>
                          <w:szCs w:val="20"/>
                        </w:rPr>
                        <w:t xml:space="preserve"> | </w:t>
                      </w:r>
                      <w:r w:rsidR="00847E31" w:rsidRPr="00FD0878">
                        <w:rPr>
                          <w:rFonts w:ascii="Consolas" w:hAnsi="Consolas" w:cs="Consolas"/>
                          <w:color w:val="6F008A"/>
                          <w:sz w:val="20"/>
                          <w:szCs w:val="20"/>
                        </w:rPr>
                        <w:t>DEFAULT_PITCH</w:t>
                      </w:r>
                      <w:r w:rsidR="00847E31" w:rsidRPr="00FD0878">
                        <w:rPr>
                          <w:rFonts w:ascii="Consolas" w:hAnsi="Consolas" w:cs="Consolas"/>
                          <w:color w:val="000000"/>
                          <w:sz w:val="20"/>
                          <w:szCs w:val="20"/>
                        </w:rPr>
                        <w:t xml:space="preserve">, </w:t>
                      </w:r>
                      <w:r w:rsidR="00847E31" w:rsidRPr="00FD0878">
                        <w:rPr>
                          <w:rFonts w:ascii="Consolas" w:hAnsi="Consolas" w:cs="Consolas"/>
                          <w:color w:val="808080"/>
                          <w:sz w:val="20"/>
                          <w:szCs w:val="20"/>
                        </w:rPr>
                        <w:t>name</w:t>
                      </w:r>
                      <w:r w:rsidR="00847E31" w:rsidRPr="00FD0878">
                        <w:rPr>
                          <w:rFonts w:ascii="Consolas" w:hAnsi="Consolas" w:cs="Consolas"/>
                          <w:color w:val="000000"/>
                          <w:sz w:val="20"/>
                          <w:szCs w:val="20"/>
                        </w:rPr>
                        <w:t>);</w:t>
                      </w:r>
                    </w:p>
                    <w:p w14:paraId="0DE24B34"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3D6BCA2E"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p>
                    <w:p w14:paraId="6B381AB4" w14:textId="77777777"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SelectObject(hDC, hFont);</w:t>
                      </w:r>
                    </w:p>
                    <w:p w14:paraId="769811BA" w14:textId="1A97F073" w:rsidR="00847E31" w:rsidRPr="00FD0878" w:rsidRDefault="00847E31" w:rsidP="00847E31">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wglUseFontBitmaps</w:t>
                      </w:r>
                      <w:r w:rsidRPr="00FD0878">
                        <w:rPr>
                          <w:rFonts w:ascii="Consolas" w:hAnsi="Consolas" w:cs="Consolas"/>
                          <w:color w:val="000000"/>
                          <w:sz w:val="20"/>
                          <w:szCs w:val="20"/>
                        </w:rPr>
                        <w:t>(hDC, 0, 256, listBase);</w:t>
                      </w:r>
                    </w:p>
                  </w:txbxContent>
                </v:textbox>
                <w10:anchorlock/>
              </v:shape>
            </w:pict>
          </mc:Fallback>
        </mc:AlternateContent>
      </w:r>
    </w:p>
    <w:p w14:paraId="4018540A" w14:textId="7091CFFC" w:rsidR="00B53384" w:rsidRDefault="00F4609D" w:rsidP="00511911">
      <w:r>
        <w:t xml:space="preserve">Now that we have everything set up, we can use the font to render </w:t>
      </w:r>
      <w:r w:rsidR="00B92D92">
        <w:t>our text on the screen.</w:t>
      </w:r>
    </w:p>
    <w:p w14:paraId="24E4DB8D" w14:textId="5A021910" w:rsidR="00B92D92" w:rsidRDefault="00DF2363" w:rsidP="00511911">
      <w:r>
        <w:rPr>
          <w:noProof/>
        </w:rPr>
        <mc:AlternateContent>
          <mc:Choice Requires="wps">
            <w:drawing>
              <wp:inline distT="0" distB="0" distL="0" distR="0" wp14:anchorId="43DF48CA" wp14:editId="113FEF0A">
                <wp:extent cx="6629400" cy="1404620"/>
                <wp:effectExtent l="0" t="0" r="19050" b="2286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63C2FC1D" w14:textId="77777777" w:rsidR="00E829B6" w:rsidRPr="00FD0878" w:rsidRDefault="00C97222"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glColor4f(color2d.x, color2d.y, color2d.z, color2d.w);</w:t>
                            </w:r>
                          </w:p>
                          <w:p w14:paraId="1715B44C" w14:textId="71F87590"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glWindowPos2i</w:t>
                            </w:r>
                            <w:r w:rsidRPr="00FD0878">
                              <w:rPr>
                                <w:rFonts w:ascii="Consolas" w:hAnsi="Consolas" w:cs="Consolas"/>
                                <w:color w:val="000000"/>
                                <w:sz w:val="20"/>
                                <w:szCs w:val="20"/>
                              </w:rPr>
                              <w:t>(screenPos.x, screenPos.y);</w:t>
                            </w:r>
                          </w:p>
                          <w:p w14:paraId="36B27504"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glPushAttrib(</w:t>
                            </w:r>
                            <w:r w:rsidRPr="00FD0878">
                              <w:rPr>
                                <w:rFonts w:ascii="Consolas" w:hAnsi="Consolas" w:cs="Consolas"/>
                                <w:color w:val="6F008A"/>
                                <w:sz w:val="20"/>
                                <w:szCs w:val="20"/>
                              </w:rPr>
                              <w:t>GL_LIST_BIT</w:t>
                            </w:r>
                            <w:r w:rsidRPr="00FD0878">
                              <w:rPr>
                                <w:rFonts w:ascii="Consolas" w:hAnsi="Consolas" w:cs="Consolas"/>
                                <w:color w:val="000000"/>
                                <w:sz w:val="20"/>
                                <w:szCs w:val="20"/>
                              </w:rPr>
                              <w:t>);</w:t>
                            </w:r>
                          </w:p>
                          <w:p w14:paraId="773FF723"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glListBase(listBase);</w:t>
                            </w:r>
                          </w:p>
                          <w:p w14:paraId="6BF8EE00"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glCallLists((</w:t>
                            </w:r>
                            <w:r w:rsidRPr="00FD0878">
                              <w:rPr>
                                <w:rFonts w:ascii="Consolas" w:hAnsi="Consolas" w:cs="Consolas"/>
                                <w:color w:val="2B91AF"/>
                                <w:sz w:val="20"/>
                                <w:szCs w:val="20"/>
                              </w:rPr>
                              <w:t>GLsizei</w:t>
                            </w:r>
                            <w:r w:rsidRPr="00FD0878">
                              <w:rPr>
                                <w:rFonts w:ascii="Consolas" w:hAnsi="Consolas" w:cs="Consolas"/>
                                <w:color w:val="000000"/>
                                <w:sz w:val="20"/>
                                <w:szCs w:val="20"/>
                              </w:rPr>
                              <w:t xml:space="preserve">)strlen(text), </w:t>
                            </w:r>
                            <w:r w:rsidRPr="00FD0878">
                              <w:rPr>
                                <w:rFonts w:ascii="Consolas" w:hAnsi="Consolas" w:cs="Consolas"/>
                                <w:color w:val="6F008A"/>
                                <w:sz w:val="20"/>
                                <w:szCs w:val="20"/>
                              </w:rPr>
                              <w:t>GL_UNSIGNED_BYTE</w:t>
                            </w:r>
                            <w:r w:rsidRPr="00FD0878">
                              <w:rPr>
                                <w:rFonts w:ascii="Consolas" w:hAnsi="Consolas" w:cs="Consolas"/>
                                <w:color w:val="000000"/>
                                <w:sz w:val="20"/>
                                <w:szCs w:val="20"/>
                              </w:rPr>
                              <w:t>, text);</w:t>
                            </w:r>
                          </w:p>
                          <w:p w14:paraId="47CF729B"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glPopAttrib();</w:t>
                            </w:r>
                          </w:p>
                        </w:txbxContent>
                      </wps:txbx>
                      <wps:bodyPr rot="0" vert="horz" wrap="square" lIns="91440" tIns="45720" rIns="91440" bIns="45720" anchor="t" anchorCtr="0">
                        <a:spAutoFit/>
                      </wps:bodyPr>
                    </wps:wsp>
                  </a:graphicData>
                </a:graphic>
              </wp:inline>
            </w:drawing>
          </mc:Choice>
          <mc:Fallback>
            <w:pict>
              <v:shape w14:anchorId="43DF48CA" id="_x0000_s1109"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" filled="f">
                <v:textbox style="mso-fit-shape-to-text:t">
                  <w:txbxContent>
                    <w:p w14:paraId="63C2FC1D" w14:textId="77777777" w:rsidR="00E829B6" w:rsidRPr="00FD0878" w:rsidRDefault="00C97222"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glColor4f(color2d.x, color2d.y, color2d.z, color2d.w);</w:t>
                      </w:r>
                    </w:p>
                    <w:p w14:paraId="1715B44C" w14:textId="71F87590"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glWindowPos2i</w:t>
                      </w:r>
                      <w:r w:rsidRPr="00FD0878">
                        <w:rPr>
                          <w:rFonts w:ascii="Consolas" w:hAnsi="Consolas" w:cs="Consolas"/>
                          <w:color w:val="000000"/>
                          <w:sz w:val="20"/>
                          <w:szCs w:val="20"/>
                        </w:rPr>
                        <w:t>(screenPos.x, screenPos.y);</w:t>
                      </w:r>
                    </w:p>
                    <w:p w14:paraId="36B27504"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glPushAttrib(</w:t>
                      </w:r>
                      <w:r w:rsidRPr="00FD0878">
                        <w:rPr>
                          <w:rFonts w:ascii="Consolas" w:hAnsi="Consolas" w:cs="Consolas"/>
                          <w:color w:val="6F008A"/>
                          <w:sz w:val="20"/>
                          <w:szCs w:val="20"/>
                        </w:rPr>
                        <w:t>GL_LIST_BIT</w:t>
                      </w:r>
                      <w:r w:rsidRPr="00FD0878">
                        <w:rPr>
                          <w:rFonts w:ascii="Consolas" w:hAnsi="Consolas" w:cs="Consolas"/>
                          <w:color w:val="000000"/>
                          <w:sz w:val="20"/>
                          <w:szCs w:val="20"/>
                        </w:rPr>
                        <w:t>);</w:t>
                      </w:r>
                    </w:p>
                    <w:p w14:paraId="773FF723"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glListBase(listBase);</w:t>
                      </w:r>
                    </w:p>
                    <w:p w14:paraId="6BF8EE00"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glCallLists((</w:t>
                      </w:r>
                      <w:r w:rsidRPr="00FD0878">
                        <w:rPr>
                          <w:rFonts w:ascii="Consolas" w:hAnsi="Consolas" w:cs="Consolas"/>
                          <w:color w:val="2B91AF"/>
                          <w:sz w:val="20"/>
                          <w:szCs w:val="20"/>
                        </w:rPr>
                        <w:t>GLsizei</w:t>
                      </w:r>
                      <w:r w:rsidRPr="00FD0878">
                        <w:rPr>
                          <w:rFonts w:ascii="Consolas" w:hAnsi="Consolas" w:cs="Consolas"/>
                          <w:color w:val="000000"/>
                          <w:sz w:val="20"/>
                          <w:szCs w:val="20"/>
                        </w:rPr>
                        <w:t xml:space="preserve">)strlen(text), </w:t>
                      </w:r>
                      <w:r w:rsidRPr="00FD0878">
                        <w:rPr>
                          <w:rFonts w:ascii="Consolas" w:hAnsi="Consolas" w:cs="Consolas"/>
                          <w:color w:val="6F008A"/>
                          <w:sz w:val="20"/>
                          <w:szCs w:val="20"/>
                        </w:rPr>
                        <w:t>GL_UNSIGNED_BYTE</w:t>
                      </w:r>
                      <w:r w:rsidRPr="00FD0878">
                        <w:rPr>
                          <w:rFonts w:ascii="Consolas" w:hAnsi="Consolas" w:cs="Consolas"/>
                          <w:color w:val="000000"/>
                          <w:sz w:val="20"/>
                          <w:szCs w:val="20"/>
                        </w:rPr>
                        <w:t>, text);</w:t>
                      </w:r>
                    </w:p>
                    <w:p w14:paraId="47CF729B" w14:textId="77777777" w:rsidR="00DF2363" w:rsidRPr="00FD0878" w:rsidRDefault="00DF2363" w:rsidP="00DF2363">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glPopAttrib();</w:t>
                      </w:r>
                    </w:p>
                  </w:txbxContent>
                </v:textbox>
                <w10:anchorlock/>
              </v:shape>
            </w:pict>
          </mc:Fallback>
        </mc:AlternateContent>
      </w:r>
    </w:p>
    <w:p w14:paraId="1D885A6C" w14:textId="5090FCCC" w:rsidR="00DF2363" w:rsidRDefault="00740335" w:rsidP="00511911">
      <w:r>
        <w:t xml:space="preserve">Our font class has </w:t>
      </w:r>
      <w:r w:rsidR="00D279C1">
        <w:t xml:space="preserve">does not need a </w:t>
      </w:r>
      <w:r>
        <w:t>shader</w:t>
      </w:r>
      <w:r w:rsidR="00EF5EBD">
        <w:t xml:space="preserve"> </w:t>
      </w:r>
      <w:r w:rsidR="00D279C1">
        <w:t>because it</w:t>
      </w:r>
      <w:r w:rsidR="00EF5EBD">
        <w:t xml:space="preserve"> </w:t>
      </w:r>
      <w:r w:rsidR="00D85FFA">
        <w:t>is only</w:t>
      </w:r>
      <w:r w:rsidR="00EF5EBD">
        <w:t xml:space="preserve"> used to set the rendering color</w:t>
      </w:r>
      <w:r w:rsidR="009546F8">
        <w:t xml:space="preserve">. </w:t>
      </w:r>
      <w:r w:rsidR="00A31A17">
        <w:t>OpenGL has several functions to do it</w:t>
      </w:r>
      <w:r w:rsidR="004B5292">
        <w:t xml:space="preserve">. We set all four components of the color using </w:t>
      </w:r>
      <w:r w:rsidR="008A1553" w:rsidRPr="00AF0AD9">
        <w:rPr>
          <w:i/>
          <w:iCs/>
        </w:rPr>
        <w:t>glColor4f</w:t>
      </w:r>
      <w:r w:rsidR="008A1553">
        <w:t xml:space="preserve"> function which takes four floating point values</w:t>
      </w:r>
      <w:r w:rsidR="00AF0AD9">
        <w:t xml:space="preserve">, one for each color component. </w:t>
      </w:r>
      <w:r w:rsidR="00A4333E" w:rsidRPr="008A1553">
        <w:t>Then</w:t>
      </w:r>
      <w:r w:rsidR="00A4333E">
        <w:t xml:space="preserve"> we </w:t>
      </w:r>
      <w:r w:rsidR="00B17FA7">
        <w:t xml:space="preserve">do some </w:t>
      </w:r>
      <w:r w:rsidR="00AF0AD9">
        <w:t>housekeeping,</w:t>
      </w:r>
      <w:r w:rsidR="00B17FA7">
        <w:t xml:space="preserve"> by storing the current state of OpenGL </w:t>
      </w:r>
      <w:r w:rsidR="00B17FA7">
        <w:lastRenderedPageBreak/>
        <w:t xml:space="preserve">before we activate the </w:t>
      </w:r>
      <w:r w:rsidR="00984530">
        <w:t xml:space="preserve">bitmap font storage and call it to render our text. </w:t>
      </w:r>
      <w:r w:rsidR="00C91D73">
        <w:t xml:space="preserve">Then we restore the </w:t>
      </w:r>
      <w:r w:rsidR="0048152D">
        <w:t>state of OpenGL</w:t>
      </w:r>
      <w:r w:rsidR="008F2D28">
        <w:t>,</w:t>
      </w:r>
      <w:r w:rsidR="0048152D">
        <w:t xml:space="preserve"> and we return from the rendering function.</w:t>
      </w:r>
    </w:p>
    <w:p w14:paraId="757403DF" w14:textId="7EC56AFC" w:rsidR="004D45CC" w:rsidRDefault="004D45CC" w:rsidP="00511911"/>
    <w:p w14:paraId="76A631D1" w14:textId="516F358E" w:rsidR="004D45CC" w:rsidRDefault="004D45CC" w:rsidP="00511911">
      <w:pPr>
        <w:pStyle w:val="Heading3"/>
        <w:spacing w:before="0" w:after="80"/>
      </w:pPr>
      <w:r>
        <w:t>3D text rendering</w:t>
      </w:r>
    </w:p>
    <w:p w14:paraId="32665A42" w14:textId="2F466E8B" w:rsidR="00D46624" w:rsidRDefault="00880ED1" w:rsidP="00511911">
      <w:r>
        <w:t xml:space="preserve">Our next </w:t>
      </w:r>
      <w:r w:rsidR="00534E59">
        <w:t xml:space="preserve">tool to display text </w:t>
      </w:r>
      <w:r w:rsidR="00016C77">
        <w:t xml:space="preserve">is fancier. It creates three dimensional objects from the </w:t>
      </w:r>
      <w:r w:rsidR="00243664">
        <w:t>character description in the system font. This way we have real 3D objects that can be incorporated in our scenes</w:t>
      </w:r>
      <w:r w:rsidR="00770E4A">
        <w:t xml:space="preserve"> like any other object we have seen so far. </w:t>
      </w:r>
    </w:p>
    <w:p w14:paraId="652DED6C" w14:textId="4DC4FBBB" w:rsidR="00B30E3D" w:rsidRDefault="00145DCE" w:rsidP="00511911">
      <w:r>
        <w:t xml:space="preserve">The creation process of the 3D font is </w:t>
      </w:r>
      <w:r w:rsidR="00D85FFA">
        <w:t>the</w:t>
      </w:r>
      <w:r>
        <w:t xml:space="preserve"> same as the 2D font we saw earlier. </w:t>
      </w:r>
      <w:r w:rsidR="00081981">
        <w:t xml:space="preserve">The main difference when we generate 3D fonts is the function </w:t>
      </w:r>
      <w:r w:rsidR="00081981" w:rsidRPr="00081981">
        <w:rPr>
          <w:i/>
          <w:iCs/>
        </w:rPr>
        <w:t>wglUseFontOutlines</w:t>
      </w:r>
      <w:r w:rsidR="00081981" w:rsidRPr="00081981">
        <w:t xml:space="preserve"> </w:t>
      </w:r>
      <w:r w:rsidR="00081981">
        <w:t xml:space="preserve">we call to generate the </w:t>
      </w:r>
      <w:r w:rsidR="0015213D">
        <w:t xml:space="preserve">3d objects. This function has two </w:t>
      </w:r>
      <w:r w:rsidR="007727C8">
        <w:t xml:space="preserve">arguments that we need to pay some attention to. </w:t>
      </w:r>
    </w:p>
    <w:p w14:paraId="6DBA826F" w14:textId="5CCE2252" w:rsidR="007727C8" w:rsidRPr="007727C8" w:rsidRDefault="007727C8" w:rsidP="00511911">
      <w:r>
        <w:t xml:space="preserve">The first is the </w:t>
      </w:r>
      <w:r>
        <w:rPr>
          <w:i/>
          <w:iCs/>
        </w:rPr>
        <w:t>depth</w:t>
      </w:r>
      <w:r>
        <w:t xml:space="preserve"> of the character</w:t>
      </w:r>
      <w:r w:rsidR="00AA1392">
        <w:t>. These characters are created by extru</w:t>
      </w:r>
      <w:r w:rsidR="00FD3C21">
        <w:t>sion</w:t>
      </w:r>
      <w:r w:rsidR="0055426F">
        <w:t>,</w:t>
      </w:r>
      <w:r w:rsidR="00FD3C21">
        <w:t xml:space="preserve"> so we need to provide the depth. </w:t>
      </w:r>
      <w:r w:rsidR="0055426F">
        <w:t xml:space="preserve">The second argument is the buffer that receives the dimensions of </w:t>
      </w:r>
      <w:r w:rsidR="00BF5A41">
        <w:t xml:space="preserve">each character. We will need these dimensions </w:t>
      </w:r>
      <w:r w:rsidR="000D10EE">
        <w:t>when</w:t>
      </w:r>
      <w:r w:rsidR="00BF5A41">
        <w:t xml:space="preserve"> draw</w:t>
      </w:r>
      <w:r w:rsidR="000D10EE">
        <w:t>ing the text.</w:t>
      </w:r>
    </w:p>
    <w:p w14:paraId="23F3F755" w14:textId="6B079E12" w:rsidR="00943EC2" w:rsidRDefault="00943EC2" w:rsidP="00511911">
      <w:r>
        <w:rPr>
          <w:noProof/>
        </w:rPr>
        <mc:AlternateContent>
          <mc:Choice Requires="wps">
            <w:drawing>
              <wp:inline distT="0" distB="0" distL="0" distR="0" wp14:anchorId="6A0A1085" wp14:editId="33B752BD">
                <wp:extent cx="6629400" cy="1404620"/>
                <wp:effectExtent l="0" t="0" r="19050" b="2222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noFill/>
                        <a:ln w="9525">
                          <a:solidFill>
                            <a:srgbClr val="000000"/>
                          </a:solidFill>
                          <a:miter lim="800000"/>
                          <a:headEnd/>
                          <a:tailEnd/>
                        </a:ln>
                      </wps:spPr>
                      <wps:txbx>
                        <w:txbxContent>
                          <w:p w14:paraId="14A3F14E" w14:textId="21022545"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2B91AF"/>
                                <w:sz w:val="20"/>
                                <w:szCs w:val="20"/>
                              </w:rPr>
                              <w:t>HDC</w:t>
                            </w:r>
                            <w:r w:rsidRPr="00FD0878">
                              <w:rPr>
                                <w:rFonts w:ascii="Consolas" w:hAnsi="Consolas" w:cs="Consolas"/>
                                <w:color w:val="000000"/>
                                <w:sz w:val="20"/>
                                <w:szCs w:val="20"/>
                              </w:rPr>
                              <w:t xml:space="preserve"> hDC = wglGetCurrentDC();</w:t>
                            </w:r>
                          </w:p>
                          <w:p w14:paraId="706CFD66"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listBase = glGenLists(256);      </w:t>
                            </w:r>
                            <w:r w:rsidRPr="00FD0878">
                              <w:rPr>
                                <w:rFonts w:ascii="Consolas" w:hAnsi="Consolas" w:cs="Consolas"/>
                                <w:color w:val="008000"/>
                                <w:sz w:val="20"/>
                                <w:szCs w:val="20"/>
                              </w:rPr>
                              <w:t>// create storage for 96 characters</w:t>
                            </w:r>
                          </w:p>
                          <w:p w14:paraId="2042178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09FAD179" w14:textId="7BB3391F"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(strcmp(</w:t>
                            </w:r>
                            <w:r w:rsidRPr="00FD0878">
                              <w:rPr>
                                <w:rFonts w:ascii="Consolas" w:hAnsi="Consolas" w:cs="Consolas"/>
                                <w:color w:val="808080"/>
                                <w:sz w:val="20"/>
                                <w:szCs w:val="20"/>
                              </w:rPr>
                              <w:t>name</w:t>
                            </w:r>
                            <w:r w:rsidRPr="00FD0878">
                              <w:rPr>
                                <w:rFonts w:ascii="Consolas" w:hAnsi="Consolas" w:cs="Consolas"/>
                                <w:color w:val="000000"/>
                                <w:sz w:val="20"/>
                                <w:szCs w:val="20"/>
                              </w:rPr>
                              <w:t xml:space="preserve">, </w:t>
                            </w:r>
                            <w:r w:rsidRPr="00FD0878">
                              <w:rPr>
                                <w:rFonts w:ascii="Consolas" w:hAnsi="Consolas" w:cs="Consolas"/>
                                <w:color w:val="A31515"/>
                                <w:sz w:val="20"/>
                                <w:szCs w:val="20"/>
                              </w:rPr>
                              <w:t>"symbol"</w:t>
                            </w:r>
                            <w:r w:rsidRPr="00FD0878">
                              <w:rPr>
                                <w:rFonts w:ascii="Consolas" w:hAnsi="Consolas" w:cs="Consolas"/>
                                <w:color w:val="000000"/>
                                <w:sz w:val="20"/>
                                <w:szCs w:val="20"/>
                              </w:rPr>
                              <w:t>) == 0)</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1E7B02D8"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FW_BOLD</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245C817D"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SYMBOL_CHARSET</w:t>
                            </w:r>
                            <w:r w:rsidRPr="00FD0878">
                              <w:rPr>
                                <w:rFonts w:ascii="Consolas" w:hAnsi="Consolas" w:cs="Consolas"/>
                                <w:color w:val="000000"/>
                                <w:sz w:val="20"/>
                                <w:szCs w:val="20"/>
                              </w:rPr>
                              <w:t xml:space="preserve">, </w:t>
                            </w:r>
                            <w:r w:rsidRPr="00FD0878">
                              <w:rPr>
                                <w:rFonts w:ascii="Consolas" w:hAnsi="Consolas" w:cs="Consolas"/>
                                <w:color w:val="6F008A"/>
                                <w:sz w:val="20"/>
                                <w:szCs w:val="20"/>
                              </w:rPr>
                              <w:t>OUT_TT_PRECIS</w:t>
                            </w:r>
                            <w:r w:rsidRPr="00FD0878">
                              <w:rPr>
                                <w:rFonts w:ascii="Consolas" w:hAnsi="Consolas" w:cs="Consolas"/>
                                <w:color w:val="000000"/>
                                <w:sz w:val="20"/>
                                <w:szCs w:val="20"/>
                              </w:rPr>
                              <w:t xml:space="preserve">, </w:t>
                            </w:r>
                            <w:r w:rsidRPr="00FD0878">
                              <w:rPr>
                                <w:rFonts w:ascii="Consolas" w:hAnsi="Consolas" w:cs="Consolas"/>
                                <w:color w:val="6F008A"/>
                                <w:sz w:val="20"/>
                                <w:szCs w:val="20"/>
                              </w:rPr>
                              <w:t>CLIP_DEFAULT_PRECIS</w:t>
                            </w:r>
                            <w:r w:rsidRPr="00FD0878">
                              <w:rPr>
                                <w:rFonts w:ascii="Consolas" w:hAnsi="Consolas" w:cs="Consolas"/>
                                <w:color w:val="000000"/>
                                <w:sz w:val="20"/>
                                <w:szCs w:val="20"/>
                              </w:rPr>
                              <w:t>,</w:t>
                            </w:r>
                          </w:p>
                          <w:p w14:paraId="590F553E" w14:textId="395D877C"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ANTIALIASED_QUALITY</w:t>
                            </w:r>
                            <w:r w:rsidRPr="00FD0878">
                              <w:rPr>
                                <w:rFonts w:ascii="Consolas" w:hAnsi="Consolas" w:cs="Consolas"/>
                                <w:color w:val="000000"/>
                                <w:sz w:val="20"/>
                                <w:szCs w:val="20"/>
                              </w:rPr>
                              <w:t xml:space="preserve">, </w:t>
                            </w:r>
                            <w:r w:rsidRPr="00FD0878">
                              <w:rPr>
                                <w:rFonts w:ascii="Consolas" w:hAnsi="Consolas" w:cs="Consolas"/>
                                <w:color w:val="6F008A"/>
                                <w:sz w:val="20"/>
                                <w:szCs w:val="20"/>
                              </w:rPr>
                              <w:t>FF_DONTCARE</w:t>
                            </w:r>
                            <w:r w:rsidRPr="00FD0878">
                              <w:rPr>
                                <w:rFonts w:ascii="Consolas" w:hAnsi="Consolas" w:cs="Consolas"/>
                                <w:color w:val="000000"/>
                                <w:sz w:val="20"/>
                                <w:szCs w:val="20"/>
                              </w:rPr>
                              <w:t xml:space="preserve"> | </w:t>
                            </w:r>
                            <w:r w:rsidRPr="00FD0878">
                              <w:rPr>
                                <w:rFonts w:ascii="Consolas" w:hAnsi="Consolas" w:cs="Consolas"/>
                                <w:color w:val="6F008A"/>
                                <w:sz w:val="20"/>
                                <w:szCs w:val="20"/>
                              </w:rPr>
                              <w:t>DEFAULT_PITCH</w:t>
                            </w:r>
                            <w:r w:rsidRPr="00FD0878">
                              <w:rPr>
                                <w:rFonts w:ascii="Consolas" w:hAnsi="Consolas" w:cs="Consolas"/>
                                <w:color w:val="000000"/>
                                <w:sz w:val="20"/>
                                <w:szCs w:val="20"/>
                              </w:rPr>
                              <w:t xml:space="preserve">, </w:t>
                            </w:r>
                            <w:r w:rsidRPr="00FD0878">
                              <w:rPr>
                                <w:rFonts w:ascii="Consolas" w:hAnsi="Consolas" w:cs="Consolas"/>
                                <w:color w:val="808080"/>
                                <w:sz w:val="20"/>
                                <w:szCs w:val="20"/>
                              </w:rPr>
                              <w:t>name</w:t>
                            </w:r>
                            <w:r w:rsidRPr="00FD0878">
                              <w:rPr>
                                <w:rFonts w:ascii="Consolas" w:hAnsi="Consolas" w:cs="Consolas"/>
                                <w:color w:val="000000"/>
                                <w:sz w:val="20"/>
                                <w:szCs w:val="20"/>
                              </w:rPr>
                              <w:t>);</w:t>
                            </w:r>
                          </w:p>
                          <w:p w14:paraId="3C461F70"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13DF5DD9" w14:textId="369FFC60" w:rsidR="00943EC2" w:rsidRPr="00FD0878" w:rsidRDefault="004C7F10"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e</w:t>
                            </w:r>
                            <w:r w:rsidR="00943EC2" w:rsidRPr="00FD0878">
                              <w:rPr>
                                <w:rFonts w:ascii="Consolas" w:hAnsi="Consolas" w:cs="Consolas"/>
                                <w:color w:val="0000FF"/>
                                <w:sz w:val="20"/>
                                <w:szCs w:val="20"/>
                              </w:rPr>
                              <w:t>lse</w:t>
                            </w:r>
                            <w:r w:rsidRPr="00FD0878">
                              <w:rPr>
                                <w:rFonts w:ascii="Consolas" w:hAnsi="Consolas" w:cs="Consolas"/>
                                <w:color w:val="0000FF"/>
                                <w:sz w:val="20"/>
                                <w:szCs w:val="20"/>
                              </w:rPr>
                              <w:t xml:space="preserve"> </w:t>
                            </w:r>
                            <w:r w:rsidR="00943EC2" w:rsidRPr="00FD0878">
                              <w:rPr>
                                <w:rFonts w:ascii="Consolas" w:hAnsi="Consolas" w:cs="Consolas"/>
                                <w:color w:val="000000"/>
                                <w:sz w:val="20"/>
                                <w:szCs w:val="20"/>
                              </w:rPr>
                              <w:t>{</w:t>
                            </w:r>
                          </w:p>
                          <w:p w14:paraId="0FBB54CB"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FW_NORMAL</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10B27E80" w14:textId="77777777" w:rsidR="00D27479"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ANSI_CHARSET</w:t>
                            </w:r>
                            <w:r w:rsidRPr="00FD0878">
                              <w:rPr>
                                <w:rFonts w:ascii="Consolas" w:hAnsi="Consolas" w:cs="Consolas"/>
                                <w:color w:val="000000"/>
                                <w:sz w:val="20"/>
                                <w:szCs w:val="20"/>
                              </w:rPr>
                              <w:t>,</w:t>
                            </w:r>
                            <w:r w:rsidR="00D27479" w:rsidRPr="00FD0878">
                              <w:rPr>
                                <w:rFonts w:ascii="Consolas" w:hAnsi="Consolas" w:cs="Consolas"/>
                                <w:color w:val="000000"/>
                                <w:sz w:val="20"/>
                                <w:szCs w:val="20"/>
                              </w:rPr>
                              <w:t xml:space="preserve"> </w:t>
                            </w:r>
                            <w:r w:rsidRPr="00FD0878">
                              <w:rPr>
                                <w:rFonts w:ascii="Consolas" w:hAnsi="Consolas" w:cs="Consolas"/>
                                <w:color w:val="6F008A"/>
                                <w:sz w:val="20"/>
                                <w:szCs w:val="20"/>
                              </w:rPr>
                              <w:t>OUT_TT_PRECIS</w:t>
                            </w:r>
                            <w:r w:rsidRPr="00FD0878">
                              <w:rPr>
                                <w:rFonts w:ascii="Consolas" w:hAnsi="Consolas" w:cs="Consolas"/>
                                <w:color w:val="000000"/>
                                <w:sz w:val="20"/>
                                <w:szCs w:val="20"/>
                              </w:rPr>
                              <w:t xml:space="preserve">, </w:t>
                            </w:r>
                            <w:r w:rsidRPr="00FD0878">
                              <w:rPr>
                                <w:rFonts w:ascii="Consolas" w:hAnsi="Consolas" w:cs="Consolas"/>
                                <w:color w:val="6F008A"/>
                                <w:sz w:val="20"/>
                                <w:szCs w:val="20"/>
                              </w:rPr>
                              <w:t>CLIP_DEFAULT_PRECIS</w:t>
                            </w:r>
                            <w:r w:rsidRPr="00FD0878">
                              <w:rPr>
                                <w:rFonts w:ascii="Consolas" w:hAnsi="Consolas" w:cs="Consolas"/>
                                <w:color w:val="000000"/>
                                <w:sz w:val="20"/>
                                <w:szCs w:val="20"/>
                              </w:rPr>
                              <w:t xml:space="preserve">, </w:t>
                            </w:r>
                          </w:p>
                          <w:p w14:paraId="43582B9E" w14:textId="5217A278" w:rsidR="00943EC2" w:rsidRPr="00FD0878" w:rsidRDefault="00D27479"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ANTIALIASED_QUALITY</w:t>
                            </w:r>
                            <w:r w:rsidR="00943EC2"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FF_DONTCARE</w:t>
                            </w:r>
                            <w:r w:rsidR="00943EC2" w:rsidRPr="00FD0878">
                              <w:rPr>
                                <w:rFonts w:ascii="Consolas" w:hAnsi="Consolas" w:cs="Consolas"/>
                                <w:color w:val="000000"/>
                                <w:sz w:val="20"/>
                                <w:szCs w:val="20"/>
                              </w:rPr>
                              <w:t xml:space="preserve"> | </w:t>
                            </w:r>
                            <w:r w:rsidR="00943EC2" w:rsidRPr="00FD0878">
                              <w:rPr>
                                <w:rFonts w:ascii="Consolas" w:hAnsi="Consolas" w:cs="Consolas"/>
                                <w:color w:val="6F008A"/>
                                <w:sz w:val="20"/>
                                <w:szCs w:val="20"/>
                              </w:rPr>
                              <w:t>DEFAULT_PITCH</w:t>
                            </w:r>
                            <w:r w:rsidR="00943EC2" w:rsidRPr="00FD0878">
                              <w:rPr>
                                <w:rFonts w:ascii="Consolas" w:hAnsi="Consolas" w:cs="Consolas"/>
                                <w:color w:val="000000"/>
                                <w:sz w:val="20"/>
                                <w:szCs w:val="20"/>
                              </w:rPr>
                              <w:t xml:space="preserve">, </w:t>
                            </w:r>
                            <w:r w:rsidR="00943EC2" w:rsidRPr="00FD0878">
                              <w:rPr>
                                <w:rFonts w:ascii="Consolas" w:hAnsi="Consolas" w:cs="Consolas"/>
                                <w:color w:val="808080"/>
                                <w:sz w:val="20"/>
                                <w:szCs w:val="20"/>
                              </w:rPr>
                              <w:t>name</w:t>
                            </w:r>
                            <w:r w:rsidR="00943EC2" w:rsidRPr="00FD0878">
                              <w:rPr>
                                <w:rFonts w:ascii="Consolas" w:hAnsi="Consolas" w:cs="Consolas"/>
                                <w:color w:val="000000"/>
                                <w:sz w:val="20"/>
                                <w:szCs w:val="20"/>
                              </w:rPr>
                              <w:t>);</w:t>
                            </w:r>
                          </w:p>
                          <w:p w14:paraId="288E33F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726BCC2A"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2C844DC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(!hFont)</w:t>
                            </w:r>
                          </w:p>
                          <w:p w14:paraId="6AA7F7E5"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return</w:t>
                            </w:r>
                            <w:r w:rsidRPr="00FD0878">
                              <w:rPr>
                                <w:rFonts w:ascii="Consolas" w:hAnsi="Consolas" w:cs="Consolas"/>
                                <w:color w:val="000000"/>
                                <w:sz w:val="20"/>
                                <w:szCs w:val="20"/>
                              </w:rPr>
                              <w:t>;</w:t>
                            </w:r>
                          </w:p>
                          <w:p w14:paraId="48DE0606"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0899FB5C"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SelectObject(hDC, hFont);</w:t>
                            </w:r>
                          </w:p>
                          <w:p w14:paraId="4CA157CF" w14:textId="77777777" w:rsidR="00D27479"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wglUseFontOutlines</w:t>
                            </w:r>
                            <w:r w:rsidRPr="00FD0878">
                              <w:rPr>
                                <w:rFonts w:ascii="Consolas" w:hAnsi="Consolas" w:cs="Consolas"/>
                                <w:color w:val="000000"/>
                                <w:sz w:val="20"/>
                                <w:szCs w:val="20"/>
                              </w:rPr>
                              <w:t>(hDC, 0, 255, listBase, (</w:t>
                            </w:r>
                            <w:r w:rsidRPr="00FD0878">
                              <w:rPr>
                                <w:rFonts w:ascii="Consolas" w:hAnsi="Consolas" w:cs="Consolas"/>
                                <w:color w:val="2B91AF"/>
                                <w:sz w:val="20"/>
                                <w:szCs w:val="20"/>
                              </w:rPr>
                              <w:t>cg_float</w:t>
                            </w:r>
                            <w:r w:rsidRPr="00FD0878">
                              <w:rPr>
                                <w:rFonts w:ascii="Consolas" w:hAnsi="Consolas" w:cs="Consolas"/>
                                <w:color w:val="000000"/>
                                <w:sz w:val="20"/>
                                <w:szCs w:val="20"/>
                              </w:rPr>
                              <w:t>)0.0f, (</w:t>
                            </w:r>
                            <w:r w:rsidRPr="00FD0878">
                              <w:rPr>
                                <w:rFonts w:ascii="Consolas" w:hAnsi="Consolas" w:cs="Consolas"/>
                                <w:color w:val="2B91AF"/>
                                <w:sz w:val="20"/>
                                <w:szCs w:val="20"/>
                              </w:rPr>
                              <w:t>cg_float</w:t>
                            </w:r>
                            <w:r w:rsidRPr="00FD0878">
                              <w:rPr>
                                <w:rFonts w:ascii="Consolas" w:hAnsi="Consolas" w:cs="Consolas"/>
                                <w:color w:val="000000"/>
                                <w:sz w:val="20"/>
                                <w:szCs w:val="20"/>
                              </w:rPr>
                              <w:t>)</w:t>
                            </w:r>
                            <w:r w:rsidRPr="00FD0878">
                              <w:rPr>
                                <w:rFonts w:ascii="Consolas" w:hAnsi="Consolas" w:cs="Consolas"/>
                                <w:color w:val="808080"/>
                                <w:sz w:val="20"/>
                                <w:szCs w:val="20"/>
                              </w:rPr>
                              <w:t>depth</w:t>
                            </w:r>
                            <w:r w:rsidRPr="00FD0878">
                              <w:rPr>
                                <w:rFonts w:ascii="Consolas" w:hAnsi="Consolas" w:cs="Consolas"/>
                                <w:color w:val="000000"/>
                                <w:sz w:val="20"/>
                                <w:szCs w:val="20"/>
                              </w:rPr>
                              <w:t xml:space="preserve">, </w:t>
                            </w:r>
                          </w:p>
                          <w:p w14:paraId="05966C14" w14:textId="3752B9C5" w:rsidR="00943EC2" w:rsidRPr="00FD0878" w:rsidRDefault="00D27479"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WGL_FONT_POLYGONS</w:t>
                            </w:r>
                            <w:r w:rsidR="00943EC2" w:rsidRPr="00FD0878">
                              <w:rPr>
                                <w:rFonts w:ascii="Consolas" w:hAnsi="Consolas" w:cs="Consolas"/>
                                <w:color w:val="000000"/>
                                <w:sz w:val="20"/>
                                <w:szCs w:val="20"/>
                              </w:rPr>
                              <w:t>, gmf);</w:t>
                            </w:r>
                          </w:p>
                        </w:txbxContent>
                      </wps:txbx>
                      <wps:bodyPr rot="0" vert="horz" wrap="square" lIns="91440" tIns="45720" rIns="91440" bIns="45720" anchor="t" anchorCtr="0">
                        <a:spAutoFit/>
                      </wps:bodyPr>
                    </wps:wsp>
                  </a:graphicData>
                </a:graphic>
              </wp:inline>
            </w:drawing>
          </mc:Choice>
          <mc:Fallback>
            <w:pict>
              <v:shape w14:anchorId="6A0A1085" id="_x0000_s1110" type="#_x0000_t202" style="width:52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" filled="f">
                <v:textbox style="mso-fit-shape-to-text:t">
                  <w:txbxContent>
                    <w:p w14:paraId="14A3F14E" w14:textId="21022545"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2B91AF"/>
                          <w:sz w:val="20"/>
                          <w:szCs w:val="20"/>
                        </w:rPr>
                        <w:t>HDC</w:t>
                      </w:r>
                      <w:r w:rsidRPr="00FD0878">
                        <w:rPr>
                          <w:rFonts w:ascii="Consolas" w:hAnsi="Consolas" w:cs="Consolas"/>
                          <w:color w:val="000000"/>
                          <w:sz w:val="20"/>
                          <w:szCs w:val="20"/>
                        </w:rPr>
                        <w:t xml:space="preserve"> hDC = wglGetCurrentDC();</w:t>
                      </w:r>
                    </w:p>
                    <w:p w14:paraId="706CFD66"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listBase = glGenLists(256);      </w:t>
                      </w:r>
                      <w:r w:rsidRPr="00FD0878">
                        <w:rPr>
                          <w:rFonts w:ascii="Consolas" w:hAnsi="Consolas" w:cs="Consolas"/>
                          <w:color w:val="008000"/>
                          <w:sz w:val="20"/>
                          <w:szCs w:val="20"/>
                        </w:rPr>
                        <w:t>// create storage for 96 characters</w:t>
                      </w:r>
                    </w:p>
                    <w:p w14:paraId="2042178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09FAD179" w14:textId="7BB3391F"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(strcmp(</w:t>
                      </w:r>
                      <w:r w:rsidRPr="00FD0878">
                        <w:rPr>
                          <w:rFonts w:ascii="Consolas" w:hAnsi="Consolas" w:cs="Consolas"/>
                          <w:color w:val="808080"/>
                          <w:sz w:val="20"/>
                          <w:szCs w:val="20"/>
                        </w:rPr>
                        <w:t>name</w:t>
                      </w:r>
                      <w:r w:rsidRPr="00FD0878">
                        <w:rPr>
                          <w:rFonts w:ascii="Consolas" w:hAnsi="Consolas" w:cs="Consolas"/>
                          <w:color w:val="000000"/>
                          <w:sz w:val="20"/>
                          <w:szCs w:val="20"/>
                        </w:rPr>
                        <w:t xml:space="preserve">, </w:t>
                      </w:r>
                      <w:r w:rsidRPr="00FD0878">
                        <w:rPr>
                          <w:rFonts w:ascii="Consolas" w:hAnsi="Consolas" w:cs="Consolas"/>
                          <w:color w:val="A31515"/>
                          <w:sz w:val="20"/>
                          <w:szCs w:val="20"/>
                        </w:rPr>
                        <w:t>"symbol"</w:t>
                      </w:r>
                      <w:r w:rsidRPr="00FD0878">
                        <w:rPr>
                          <w:rFonts w:ascii="Consolas" w:hAnsi="Consolas" w:cs="Consolas"/>
                          <w:color w:val="000000"/>
                          <w:sz w:val="20"/>
                          <w:szCs w:val="20"/>
                        </w:rPr>
                        <w:t>) == 0)</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1E7B02D8"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FW_BOLD</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245C817D"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SYMBOL_CHARSET</w:t>
                      </w:r>
                      <w:r w:rsidRPr="00FD0878">
                        <w:rPr>
                          <w:rFonts w:ascii="Consolas" w:hAnsi="Consolas" w:cs="Consolas"/>
                          <w:color w:val="000000"/>
                          <w:sz w:val="20"/>
                          <w:szCs w:val="20"/>
                        </w:rPr>
                        <w:t xml:space="preserve">, </w:t>
                      </w:r>
                      <w:r w:rsidRPr="00FD0878">
                        <w:rPr>
                          <w:rFonts w:ascii="Consolas" w:hAnsi="Consolas" w:cs="Consolas"/>
                          <w:color w:val="6F008A"/>
                          <w:sz w:val="20"/>
                          <w:szCs w:val="20"/>
                        </w:rPr>
                        <w:t>OUT_TT_PRECIS</w:t>
                      </w:r>
                      <w:r w:rsidRPr="00FD0878">
                        <w:rPr>
                          <w:rFonts w:ascii="Consolas" w:hAnsi="Consolas" w:cs="Consolas"/>
                          <w:color w:val="000000"/>
                          <w:sz w:val="20"/>
                          <w:szCs w:val="20"/>
                        </w:rPr>
                        <w:t xml:space="preserve">, </w:t>
                      </w:r>
                      <w:r w:rsidRPr="00FD0878">
                        <w:rPr>
                          <w:rFonts w:ascii="Consolas" w:hAnsi="Consolas" w:cs="Consolas"/>
                          <w:color w:val="6F008A"/>
                          <w:sz w:val="20"/>
                          <w:szCs w:val="20"/>
                        </w:rPr>
                        <w:t>CLIP_DEFAULT_PRECIS</w:t>
                      </w:r>
                      <w:r w:rsidRPr="00FD0878">
                        <w:rPr>
                          <w:rFonts w:ascii="Consolas" w:hAnsi="Consolas" w:cs="Consolas"/>
                          <w:color w:val="000000"/>
                          <w:sz w:val="20"/>
                          <w:szCs w:val="20"/>
                        </w:rPr>
                        <w:t>,</w:t>
                      </w:r>
                    </w:p>
                    <w:p w14:paraId="590F553E" w14:textId="395D877C"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 xml:space="preserve">        ANTIALIASED_QUALITY</w:t>
                      </w:r>
                      <w:r w:rsidRPr="00FD0878">
                        <w:rPr>
                          <w:rFonts w:ascii="Consolas" w:hAnsi="Consolas" w:cs="Consolas"/>
                          <w:color w:val="000000"/>
                          <w:sz w:val="20"/>
                          <w:szCs w:val="20"/>
                        </w:rPr>
                        <w:t xml:space="preserve">, </w:t>
                      </w:r>
                      <w:r w:rsidRPr="00FD0878">
                        <w:rPr>
                          <w:rFonts w:ascii="Consolas" w:hAnsi="Consolas" w:cs="Consolas"/>
                          <w:color w:val="6F008A"/>
                          <w:sz w:val="20"/>
                          <w:szCs w:val="20"/>
                        </w:rPr>
                        <w:t>FF_DONTCARE</w:t>
                      </w:r>
                      <w:r w:rsidRPr="00FD0878">
                        <w:rPr>
                          <w:rFonts w:ascii="Consolas" w:hAnsi="Consolas" w:cs="Consolas"/>
                          <w:color w:val="000000"/>
                          <w:sz w:val="20"/>
                          <w:szCs w:val="20"/>
                        </w:rPr>
                        <w:t xml:space="preserve"> | </w:t>
                      </w:r>
                      <w:r w:rsidRPr="00FD0878">
                        <w:rPr>
                          <w:rFonts w:ascii="Consolas" w:hAnsi="Consolas" w:cs="Consolas"/>
                          <w:color w:val="6F008A"/>
                          <w:sz w:val="20"/>
                          <w:szCs w:val="20"/>
                        </w:rPr>
                        <w:t>DEFAULT_PITCH</w:t>
                      </w:r>
                      <w:r w:rsidRPr="00FD0878">
                        <w:rPr>
                          <w:rFonts w:ascii="Consolas" w:hAnsi="Consolas" w:cs="Consolas"/>
                          <w:color w:val="000000"/>
                          <w:sz w:val="20"/>
                          <w:szCs w:val="20"/>
                        </w:rPr>
                        <w:t xml:space="preserve">, </w:t>
                      </w:r>
                      <w:r w:rsidRPr="00FD0878">
                        <w:rPr>
                          <w:rFonts w:ascii="Consolas" w:hAnsi="Consolas" w:cs="Consolas"/>
                          <w:color w:val="808080"/>
                          <w:sz w:val="20"/>
                          <w:szCs w:val="20"/>
                        </w:rPr>
                        <w:t>name</w:t>
                      </w:r>
                      <w:r w:rsidRPr="00FD0878">
                        <w:rPr>
                          <w:rFonts w:ascii="Consolas" w:hAnsi="Consolas" w:cs="Consolas"/>
                          <w:color w:val="000000"/>
                          <w:sz w:val="20"/>
                          <w:szCs w:val="20"/>
                        </w:rPr>
                        <w:t>);</w:t>
                      </w:r>
                    </w:p>
                    <w:p w14:paraId="3C461F70"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13DF5DD9" w14:textId="369FFC60" w:rsidR="00943EC2" w:rsidRPr="00FD0878" w:rsidRDefault="004C7F10"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e</w:t>
                      </w:r>
                      <w:r w:rsidR="00943EC2" w:rsidRPr="00FD0878">
                        <w:rPr>
                          <w:rFonts w:ascii="Consolas" w:hAnsi="Consolas" w:cs="Consolas"/>
                          <w:color w:val="0000FF"/>
                          <w:sz w:val="20"/>
                          <w:szCs w:val="20"/>
                        </w:rPr>
                        <w:t>lse</w:t>
                      </w:r>
                      <w:r w:rsidRPr="00FD0878">
                        <w:rPr>
                          <w:rFonts w:ascii="Consolas" w:hAnsi="Consolas" w:cs="Consolas"/>
                          <w:color w:val="0000FF"/>
                          <w:sz w:val="20"/>
                          <w:szCs w:val="20"/>
                        </w:rPr>
                        <w:t xml:space="preserve"> </w:t>
                      </w:r>
                      <w:r w:rsidR="00943EC2" w:rsidRPr="00FD0878">
                        <w:rPr>
                          <w:rFonts w:ascii="Consolas" w:hAnsi="Consolas" w:cs="Consolas"/>
                          <w:color w:val="000000"/>
                          <w:sz w:val="20"/>
                          <w:szCs w:val="20"/>
                        </w:rPr>
                        <w:t>{</w:t>
                      </w:r>
                    </w:p>
                    <w:p w14:paraId="0FBB54CB"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hFont = CreateFontA(</w:t>
                      </w:r>
                      <w:r w:rsidRPr="00FD0878">
                        <w:rPr>
                          <w:rFonts w:ascii="Consolas" w:hAnsi="Consolas" w:cs="Consolas"/>
                          <w:color w:val="808080"/>
                          <w:sz w:val="20"/>
                          <w:szCs w:val="20"/>
                        </w:rPr>
                        <w:t>size</w:t>
                      </w:r>
                      <w:r w:rsidRPr="00FD0878">
                        <w:rPr>
                          <w:rFonts w:ascii="Consolas" w:hAnsi="Consolas" w:cs="Consolas"/>
                          <w:color w:val="000000"/>
                          <w:sz w:val="20"/>
                          <w:szCs w:val="20"/>
                        </w:rPr>
                        <w:t xml:space="preserve">, 0, 0, 0, </w:t>
                      </w:r>
                      <w:r w:rsidRPr="00FD0878">
                        <w:rPr>
                          <w:rFonts w:ascii="Consolas" w:hAnsi="Consolas" w:cs="Consolas"/>
                          <w:color w:val="6F008A"/>
                          <w:sz w:val="20"/>
                          <w:szCs w:val="20"/>
                        </w:rPr>
                        <w:t>FW_NORMAL</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FALSE</w:t>
                      </w:r>
                      <w:r w:rsidRPr="00FD0878">
                        <w:rPr>
                          <w:rFonts w:ascii="Consolas" w:hAnsi="Consolas" w:cs="Consolas"/>
                          <w:color w:val="000000"/>
                          <w:sz w:val="20"/>
                          <w:szCs w:val="20"/>
                        </w:rPr>
                        <w:t>,</w:t>
                      </w:r>
                    </w:p>
                    <w:p w14:paraId="10B27E80" w14:textId="77777777" w:rsidR="00D27479"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ANSI_CHARSET</w:t>
                      </w:r>
                      <w:r w:rsidRPr="00FD0878">
                        <w:rPr>
                          <w:rFonts w:ascii="Consolas" w:hAnsi="Consolas" w:cs="Consolas"/>
                          <w:color w:val="000000"/>
                          <w:sz w:val="20"/>
                          <w:szCs w:val="20"/>
                        </w:rPr>
                        <w:t>,</w:t>
                      </w:r>
                      <w:r w:rsidR="00D27479" w:rsidRPr="00FD0878">
                        <w:rPr>
                          <w:rFonts w:ascii="Consolas" w:hAnsi="Consolas" w:cs="Consolas"/>
                          <w:color w:val="000000"/>
                          <w:sz w:val="20"/>
                          <w:szCs w:val="20"/>
                        </w:rPr>
                        <w:t xml:space="preserve"> </w:t>
                      </w:r>
                      <w:r w:rsidRPr="00FD0878">
                        <w:rPr>
                          <w:rFonts w:ascii="Consolas" w:hAnsi="Consolas" w:cs="Consolas"/>
                          <w:color w:val="6F008A"/>
                          <w:sz w:val="20"/>
                          <w:szCs w:val="20"/>
                        </w:rPr>
                        <w:t>OUT_TT_PRECIS</w:t>
                      </w:r>
                      <w:r w:rsidRPr="00FD0878">
                        <w:rPr>
                          <w:rFonts w:ascii="Consolas" w:hAnsi="Consolas" w:cs="Consolas"/>
                          <w:color w:val="000000"/>
                          <w:sz w:val="20"/>
                          <w:szCs w:val="20"/>
                        </w:rPr>
                        <w:t xml:space="preserve">, </w:t>
                      </w:r>
                      <w:r w:rsidRPr="00FD0878">
                        <w:rPr>
                          <w:rFonts w:ascii="Consolas" w:hAnsi="Consolas" w:cs="Consolas"/>
                          <w:color w:val="6F008A"/>
                          <w:sz w:val="20"/>
                          <w:szCs w:val="20"/>
                        </w:rPr>
                        <w:t>CLIP_DEFAULT_PRECIS</w:t>
                      </w:r>
                      <w:r w:rsidRPr="00FD0878">
                        <w:rPr>
                          <w:rFonts w:ascii="Consolas" w:hAnsi="Consolas" w:cs="Consolas"/>
                          <w:color w:val="000000"/>
                          <w:sz w:val="20"/>
                          <w:szCs w:val="20"/>
                        </w:rPr>
                        <w:t xml:space="preserve">, </w:t>
                      </w:r>
                    </w:p>
                    <w:p w14:paraId="43582B9E" w14:textId="5217A278" w:rsidR="00943EC2" w:rsidRPr="00FD0878" w:rsidRDefault="00D27479"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ANTIALIASED_QUALITY</w:t>
                      </w:r>
                      <w:r w:rsidR="00943EC2"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FF_DONTCARE</w:t>
                      </w:r>
                      <w:r w:rsidR="00943EC2" w:rsidRPr="00FD0878">
                        <w:rPr>
                          <w:rFonts w:ascii="Consolas" w:hAnsi="Consolas" w:cs="Consolas"/>
                          <w:color w:val="000000"/>
                          <w:sz w:val="20"/>
                          <w:szCs w:val="20"/>
                        </w:rPr>
                        <w:t xml:space="preserve"> | </w:t>
                      </w:r>
                      <w:r w:rsidR="00943EC2" w:rsidRPr="00FD0878">
                        <w:rPr>
                          <w:rFonts w:ascii="Consolas" w:hAnsi="Consolas" w:cs="Consolas"/>
                          <w:color w:val="6F008A"/>
                          <w:sz w:val="20"/>
                          <w:szCs w:val="20"/>
                        </w:rPr>
                        <w:t>DEFAULT_PITCH</w:t>
                      </w:r>
                      <w:r w:rsidR="00943EC2" w:rsidRPr="00FD0878">
                        <w:rPr>
                          <w:rFonts w:ascii="Consolas" w:hAnsi="Consolas" w:cs="Consolas"/>
                          <w:color w:val="000000"/>
                          <w:sz w:val="20"/>
                          <w:szCs w:val="20"/>
                        </w:rPr>
                        <w:t xml:space="preserve">, </w:t>
                      </w:r>
                      <w:r w:rsidR="00943EC2" w:rsidRPr="00FD0878">
                        <w:rPr>
                          <w:rFonts w:ascii="Consolas" w:hAnsi="Consolas" w:cs="Consolas"/>
                          <w:color w:val="808080"/>
                          <w:sz w:val="20"/>
                          <w:szCs w:val="20"/>
                        </w:rPr>
                        <w:t>name</w:t>
                      </w:r>
                      <w:r w:rsidR="00943EC2" w:rsidRPr="00FD0878">
                        <w:rPr>
                          <w:rFonts w:ascii="Consolas" w:hAnsi="Consolas" w:cs="Consolas"/>
                          <w:color w:val="000000"/>
                          <w:sz w:val="20"/>
                          <w:szCs w:val="20"/>
                        </w:rPr>
                        <w:t>);</w:t>
                      </w:r>
                    </w:p>
                    <w:p w14:paraId="288E33F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p w14:paraId="726BCC2A"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2C844DC3"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if</w:t>
                      </w:r>
                      <w:r w:rsidRPr="00FD0878">
                        <w:rPr>
                          <w:rFonts w:ascii="Consolas" w:hAnsi="Consolas" w:cs="Consolas"/>
                          <w:color w:val="000000"/>
                          <w:sz w:val="20"/>
                          <w:szCs w:val="20"/>
                        </w:rPr>
                        <w:t xml:space="preserve"> (!hFont)</w:t>
                      </w:r>
                    </w:p>
                    <w:p w14:paraId="6AA7F7E5"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return</w:t>
                      </w:r>
                      <w:r w:rsidRPr="00FD0878">
                        <w:rPr>
                          <w:rFonts w:ascii="Consolas" w:hAnsi="Consolas" w:cs="Consolas"/>
                          <w:color w:val="000000"/>
                          <w:sz w:val="20"/>
                          <w:szCs w:val="20"/>
                        </w:rPr>
                        <w:t>;</w:t>
                      </w:r>
                    </w:p>
                    <w:p w14:paraId="48DE0606"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p>
                    <w:p w14:paraId="0899FB5C" w14:textId="77777777" w:rsidR="00943EC2"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SelectObject(hDC, hFont);</w:t>
                      </w:r>
                    </w:p>
                    <w:p w14:paraId="4CA157CF" w14:textId="77777777" w:rsidR="00D27479" w:rsidRPr="00FD0878" w:rsidRDefault="00943EC2"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6F008A"/>
                          <w:sz w:val="20"/>
                          <w:szCs w:val="20"/>
                        </w:rPr>
                        <w:t>wglUseFontOutlines</w:t>
                      </w:r>
                      <w:r w:rsidRPr="00FD0878">
                        <w:rPr>
                          <w:rFonts w:ascii="Consolas" w:hAnsi="Consolas" w:cs="Consolas"/>
                          <w:color w:val="000000"/>
                          <w:sz w:val="20"/>
                          <w:szCs w:val="20"/>
                        </w:rPr>
                        <w:t>(hDC, 0, 255, listBase, (</w:t>
                      </w:r>
                      <w:r w:rsidRPr="00FD0878">
                        <w:rPr>
                          <w:rFonts w:ascii="Consolas" w:hAnsi="Consolas" w:cs="Consolas"/>
                          <w:color w:val="2B91AF"/>
                          <w:sz w:val="20"/>
                          <w:szCs w:val="20"/>
                        </w:rPr>
                        <w:t>cg_float</w:t>
                      </w:r>
                      <w:r w:rsidRPr="00FD0878">
                        <w:rPr>
                          <w:rFonts w:ascii="Consolas" w:hAnsi="Consolas" w:cs="Consolas"/>
                          <w:color w:val="000000"/>
                          <w:sz w:val="20"/>
                          <w:szCs w:val="20"/>
                        </w:rPr>
                        <w:t>)0.0f, (</w:t>
                      </w:r>
                      <w:r w:rsidRPr="00FD0878">
                        <w:rPr>
                          <w:rFonts w:ascii="Consolas" w:hAnsi="Consolas" w:cs="Consolas"/>
                          <w:color w:val="2B91AF"/>
                          <w:sz w:val="20"/>
                          <w:szCs w:val="20"/>
                        </w:rPr>
                        <w:t>cg_float</w:t>
                      </w:r>
                      <w:r w:rsidRPr="00FD0878">
                        <w:rPr>
                          <w:rFonts w:ascii="Consolas" w:hAnsi="Consolas" w:cs="Consolas"/>
                          <w:color w:val="000000"/>
                          <w:sz w:val="20"/>
                          <w:szCs w:val="20"/>
                        </w:rPr>
                        <w:t>)</w:t>
                      </w:r>
                      <w:r w:rsidRPr="00FD0878">
                        <w:rPr>
                          <w:rFonts w:ascii="Consolas" w:hAnsi="Consolas" w:cs="Consolas"/>
                          <w:color w:val="808080"/>
                          <w:sz w:val="20"/>
                          <w:szCs w:val="20"/>
                        </w:rPr>
                        <w:t>depth</w:t>
                      </w:r>
                      <w:r w:rsidRPr="00FD0878">
                        <w:rPr>
                          <w:rFonts w:ascii="Consolas" w:hAnsi="Consolas" w:cs="Consolas"/>
                          <w:color w:val="000000"/>
                          <w:sz w:val="20"/>
                          <w:szCs w:val="20"/>
                        </w:rPr>
                        <w:t xml:space="preserve">, </w:t>
                      </w:r>
                    </w:p>
                    <w:p w14:paraId="05966C14" w14:textId="3752B9C5" w:rsidR="00943EC2" w:rsidRPr="00FD0878" w:rsidRDefault="00D27479" w:rsidP="00943EC2">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00943EC2" w:rsidRPr="00FD0878">
                        <w:rPr>
                          <w:rFonts w:ascii="Consolas" w:hAnsi="Consolas" w:cs="Consolas"/>
                          <w:color w:val="6F008A"/>
                          <w:sz w:val="20"/>
                          <w:szCs w:val="20"/>
                        </w:rPr>
                        <w:t>WGL_FONT_POLYGONS</w:t>
                      </w:r>
                      <w:r w:rsidR="00943EC2" w:rsidRPr="00FD0878">
                        <w:rPr>
                          <w:rFonts w:ascii="Consolas" w:hAnsi="Consolas" w:cs="Consolas"/>
                          <w:color w:val="000000"/>
                          <w:sz w:val="20"/>
                          <w:szCs w:val="20"/>
                        </w:rPr>
                        <w:t>, gmf);</w:t>
                      </w:r>
                    </w:p>
                  </w:txbxContent>
                </v:textbox>
                <w10:anchorlock/>
              </v:shape>
            </w:pict>
          </mc:Fallback>
        </mc:AlternateContent>
      </w:r>
    </w:p>
    <w:p w14:paraId="1E48032A" w14:textId="7DA09951" w:rsidR="000D10EE" w:rsidRDefault="00802A70" w:rsidP="00511911">
      <w:r>
        <w:t xml:space="preserve">Since this font creates 3D objects we do not need a </w:t>
      </w:r>
      <w:r w:rsidR="003C4A85">
        <w:t xml:space="preserve">custom shader. </w:t>
      </w:r>
      <w:r w:rsidR="004D4F3B">
        <w:t>Instead,</w:t>
      </w:r>
      <w:r w:rsidR="003C4A85">
        <w:t xml:space="preserve"> we use the normal shader </w:t>
      </w:r>
      <w:r w:rsidR="007E0299">
        <w:t>of our scene</w:t>
      </w:r>
      <w:r w:rsidR="00291699">
        <w:t xml:space="preserve">. </w:t>
      </w:r>
    </w:p>
    <w:p w14:paraId="51BCFC17" w14:textId="4B241E77" w:rsidR="00291699" w:rsidRDefault="00291699" w:rsidP="00511911">
      <w:r>
        <w:t xml:space="preserve">Our font class </w:t>
      </w:r>
      <w:r w:rsidR="00380354">
        <w:t xml:space="preserve">allows us to align the text at the bottom-left, bottom-center or bottom-right point. This requires us to calculate </w:t>
      </w:r>
      <w:r w:rsidR="008C4A12">
        <w:t>the length of the text prior to renderin</w:t>
      </w:r>
      <w:r w:rsidR="0070658F">
        <w:t>g</w:t>
      </w:r>
      <w:r w:rsidR="008C4A12">
        <w:t xml:space="preserve"> </w:t>
      </w:r>
      <w:r w:rsidR="00D85FFA">
        <w:t>to</w:t>
      </w:r>
      <w:r w:rsidR="008C4A12">
        <w:t xml:space="preserve"> calculate </w:t>
      </w:r>
      <w:r w:rsidR="0070658F">
        <w:t>how to place the text in our scene.</w:t>
      </w:r>
    </w:p>
    <w:p w14:paraId="6A8002DA" w14:textId="1A5C8F56" w:rsidR="0078144B" w:rsidRDefault="00AE384F" w:rsidP="00511911">
      <w:r>
        <w:t xml:space="preserve">There is one thing we need to address when we render our text. Every character is a different object and </w:t>
      </w:r>
      <w:r w:rsidR="00D85FFA">
        <w:t>must</w:t>
      </w:r>
      <w:r>
        <w:t xml:space="preserve"> </w:t>
      </w:r>
      <w:r w:rsidR="001B1485">
        <w:t xml:space="preserve">be positioned in the scene. </w:t>
      </w:r>
      <w:r w:rsidR="004D4F3B">
        <w:t>So,</w:t>
      </w:r>
      <w:r w:rsidR="001B1485">
        <w:t xml:space="preserve"> we </w:t>
      </w:r>
      <w:r w:rsidR="00ED2311">
        <w:t xml:space="preserve">define a different </w:t>
      </w:r>
      <w:r w:rsidR="00ED2311">
        <w:rPr>
          <w:i/>
          <w:iCs/>
        </w:rPr>
        <w:t>model</w:t>
      </w:r>
      <w:r w:rsidR="00ED2311">
        <w:t xml:space="preserve"> matrix for each one </w:t>
      </w:r>
      <w:r w:rsidR="00524BB0">
        <w:t xml:space="preserve">changing the translation matrix </w:t>
      </w:r>
      <w:r w:rsidR="00D9502D">
        <w:t xml:space="preserve">based on the alignment and </w:t>
      </w:r>
      <w:r w:rsidR="00995F1D">
        <w:t>stepping along as we move to the ne</w:t>
      </w:r>
      <w:r w:rsidR="00BF2ED8">
        <w:t>xt character.</w:t>
      </w:r>
    </w:p>
    <w:p w14:paraId="49798F72" w14:textId="4D08983F" w:rsidR="00BF2ED8" w:rsidRDefault="00BF2ED8" w:rsidP="00511911">
      <w:r>
        <w:rPr>
          <w:noProof/>
        </w:rPr>
        <w:lastRenderedPageBreak/>
        <mc:AlternateContent>
          <mc:Choice Requires="wps">
            <w:drawing>
              <wp:inline distT="0" distB="0" distL="0" distR="0" wp14:anchorId="43F8F1F6" wp14:editId="6BBC6B6D">
                <wp:extent cx="6629400" cy="6687047"/>
                <wp:effectExtent l="0" t="0" r="19050" b="1905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687047"/>
                        </a:xfrm>
                        <a:prstGeom prst="rect">
                          <a:avLst/>
                        </a:prstGeom>
                        <a:noFill/>
                        <a:ln w="9525">
                          <a:solidFill>
                            <a:srgbClr val="000000"/>
                          </a:solidFill>
                          <a:miter lim="800000"/>
                          <a:headEnd/>
                          <a:tailEnd/>
                        </a:ln>
                      </wps:spPr>
                      <wps:txbx>
                        <w:txbxContent>
                          <w:p w14:paraId="1407064F" w14:textId="10E57D1D"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void</w:t>
                            </w:r>
                            <w:r w:rsidRPr="00FD0878">
                              <w:rPr>
                                <w:rFonts w:ascii="Consolas" w:hAnsi="Consolas" w:cs="Consolas"/>
                                <w:color w:val="000000"/>
                                <w:sz w:val="20"/>
                                <w:szCs w:val="20"/>
                              </w:rPr>
                              <w:t xml:space="preserve"> </w:t>
                            </w:r>
                            <w:r w:rsidRPr="00FD0878">
                              <w:rPr>
                                <w:rFonts w:ascii="Consolas" w:hAnsi="Consolas" w:cs="Consolas"/>
                                <w:color w:val="2B91AF"/>
                                <w:sz w:val="20"/>
                                <w:szCs w:val="20"/>
                              </w:rPr>
                              <w:t>cg_font</w:t>
                            </w:r>
                            <w:r w:rsidRPr="00FD0878">
                              <w:rPr>
                                <w:rFonts w:ascii="Consolas" w:hAnsi="Consolas" w:cs="Consolas"/>
                                <w:color w:val="000000"/>
                                <w:sz w:val="20"/>
                                <w:szCs w:val="20"/>
                              </w:rPr>
                              <w:t>::render(</w:t>
                            </w:r>
                            <w:r w:rsidRPr="00FD0878">
                              <w:rPr>
                                <w:rFonts w:ascii="Consolas" w:hAnsi="Consolas" w:cs="Consolas"/>
                                <w:color w:val="2B91AF"/>
                                <w:sz w:val="20"/>
                                <w:szCs w:val="20"/>
                              </w:rPr>
                              <w:t>cg_shader</w:t>
                            </w:r>
                            <w:r w:rsidRPr="00FD0878">
                              <w:rPr>
                                <w:rFonts w:ascii="Consolas" w:hAnsi="Consolas" w:cs="Consolas"/>
                                <w:color w:val="000000"/>
                                <w:sz w:val="20"/>
                                <w:szCs w:val="20"/>
                              </w:rPr>
                              <w:t xml:space="preserve">* </w:t>
                            </w:r>
                            <w:r w:rsidRPr="00FD0878">
                              <w:rPr>
                                <w:rFonts w:ascii="Consolas" w:hAnsi="Consolas" w:cs="Consolas"/>
                                <w:color w:val="808080"/>
                                <w:sz w:val="20"/>
                                <w:szCs w:val="20"/>
                              </w:rPr>
                              <w:t>shader</w:t>
                            </w:r>
                            <w:r w:rsidRPr="00FD0878">
                              <w:rPr>
                                <w:rFonts w:ascii="Consolas" w:hAnsi="Consolas" w:cs="Consolas"/>
                                <w:color w:val="000000"/>
                                <w:sz w:val="20"/>
                                <w:szCs w:val="20"/>
                              </w:rPr>
                              <w:t xml:space="preserve">, </w:t>
                            </w:r>
                            <w:r w:rsidRPr="00FD0878">
                              <w:rPr>
                                <w:rFonts w:ascii="Consolas" w:hAnsi="Consolas" w:cs="Consolas"/>
                                <w:color w:val="0000FF"/>
                                <w:sz w:val="20"/>
                                <w:szCs w:val="20"/>
                              </w:rPr>
                              <w:t>int</w:t>
                            </w:r>
                            <w:r w:rsidRPr="00FD0878">
                              <w:rPr>
                                <w:rFonts w:ascii="Consolas" w:hAnsi="Consolas" w:cs="Consolas"/>
                                <w:color w:val="000000"/>
                                <w:sz w:val="20"/>
                                <w:szCs w:val="20"/>
                              </w:rPr>
                              <w:t xml:space="preserve"> </w:t>
                            </w:r>
                            <w:r w:rsidRPr="00FD0878">
                              <w:rPr>
                                <w:rFonts w:ascii="Consolas" w:hAnsi="Consolas" w:cs="Consolas"/>
                                <w:color w:val="808080"/>
                                <w:sz w:val="20"/>
                                <w:szCs w:val="20"/>
                              </w:rPr>
                              <w:t>alignment</w:t>
                            </w:r>
                            <w:r w:rsidRPr="00FD0878">
                              <w:rPr>
                                <w:rFonts w:ascii="Consolas" w:hAnsi="Consolas" w:cs="Consolas"/>
                                <w:color w:val="000000"/>
                                <w:sz w:val="20"/>
                                <w:szCs w:val="20"/>
                              </w:rPr>
                              <w:t xml:space="preserve">, </w:t>
                            </w:r>
                            <w:r w:rsidRPr="00FD0878">
                              <w:rPr>
                                <w:rFonts w:ascii="Consolas" w:hAnsi="Consolas" w:cs="Consolas"/>
                                <w:color w:val="0000FF"/>
                                <w:sz w:val="20"/>
                                <w:szCs w:val="20"/>
                              </w:rPr>
                              <w:t>const</w:t>
                            </w:r>
                            <w:r w:rsidRPr="00FD0878">
                              <w:rPr>
                                <w:rFonts w:ascii="Consolas" w:hAnsi="Consolas" w:cs="Consolas"/>
                                <w:color w:val="000000"/>
                                <w:sz w:val="20"/>
                                <w:szCs w:val="20"/>
                              </w:rPr>
                              <w:t xml:space="preserve"> </w:t>
                            </w:r>
                            <w:r w:rsidRPr="00FD0878">
                              <w:rPr>
                                <w:rFonts w:ascii="Consolas" w:hAnsi="Consolas" w:cs="Consolas"/>
                                <w:color w:val="0000FF"/>
                                <w:sz w:val="20"/>
                                <w:szCs w:val="20"/>
                              </w:rPr>
                              <w:t>char</w:t>
                            </w:r>
                            <w:r w:rsidRPr="00FD0878">
                              <w:rPr>
                                <w:rFonts w:ascii="Consolas" w:hAnsi="Consolas" w:cs="Consolas"/>
                                <w:color w:val="000000"/>
                                <w:sz w:val="20"/>
                                <w:szCs w:val="20"/>
                              </w:rPr>
                              <w:t xml:space="preserve">* </w:t>
                            </w:r>
                            <w:r w:rsidRPr="00FD0878">
                              <w:rPr>
                                <w:rFonts w:ascii="Consolas" w:hAnsi="Consolas" w:cs="Consolas"/>
                                <w:color w:val="808080"/>
                                <w:sz w:val="20"/>
                                <w:szCs w:val="20"/>
                              </w:rPr>
                              <w:t>str</w:t>
                            </w:r>
                            <w:r w:rsidRPr="00FD0878">
                              <w:rPr>
                                <w:rFonts w:ascii="Consolas" w:hAnsi="Consolas" w:cs="Consolas"/>
                                <w:color w:val="000000"/>
                                <w:sz w:val="20"/>
                                <w:szCs w:val="20"/>
                              </w:rPr>
                              <w:t>, ...)</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6C89CB2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cg_float</w:t>
                            </w:r>
                            <w:r w:rsidRPr="00FD0878">
                              <w:rPr>
                                <w:rFonts w:ascii="Consolas" w:hAnsi="Consolas" w:cs="Consolas"/>
                                <w:color w:val="000000"/>
                                <w:sz w:val="20"/>
                                <w:szCs w:val="20"/>
                              </w:rPr>
                              <w:t xml:space="preserve"> length = 0;</w:t>
                            </w:r>
                          </w:p>
                          <w:p w14:paraId="7D42A74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char</w:t>
                            </w:r>
                            <w:r w:rsidRPr="00FD0878">
                              <w:rPr>
                                <w:rFonts w:ascii="Consolas" w:hAnsi="Consolas" w:cs="Consolas"/>
                                <w:color w:val="000000"/>
                                <w:sz w:val="20"/>
                                <w:szCs w:val="20"/>
                              </w:rPr>
                              <w:t xml:space="preserve"> text[512];</w:t>
                            </w:r>
                          </w:p>
                          <w:p w14:paraId="0119079F"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va_list</w:t>
                            </w:r>
                            <w:r w:rsidRPr="00FD0878">
                              <w:rPr>
                                <w:rFonts w:ascii="Consolas" w:hAnsi="Consolas" w:cs="Consolas"/>
                                <w:color w:val="000000"/>
                                <w:sz w:val="20"/>
                                <w:szCs w:val="20"/>
                              </w:rPr>
                              <w:t xml:space="preserve"> args;</w:t>
                            </w:r>
                          </w:p>
                          <w:p w14:paraId="38461FBA"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753BE88D"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if</w:t>
                            </w:r>
                            <w:r w:rsidRPr="00FD0878">
                              <w:rPr>
                                <w:rFonts w:ascii="Consolas" w:hAnsi="Consolas" w:cs="Consolas"/>
                                <w:color w:val="000000"/>
                                <w:sz w:val="20"/>
                                <w:szCs w:val="20"/>
                              </w:rPr>
                              <w:t xml:space="preserve"> ((</w:t>
                            </w:r>
                            <w:r w:rsidRPr="00FD0878">
                              <w:rPr>
                                <w:rFonts w:ascii="Consolas" w:hAnsi="Consolas" w:cs="Consolas"/>
                                <w:color w:val="808080"/>
                                <w:sz w:val="20"/>
                                <w:szCs w:val="20"/>
                              </w:rPr>
                              <w:t>str</w:t>
                            </w:r>
                            <w:r w:rsidRPr="00FD0878">
                              <w:rPr>
                                <w:rFonts w:ascii="Consolas" w:hAnsi="Consolas" w:cs="Consolas"/>
                                <w:color w:val="000000"/>
                                <w:sz w:val="20"/>
                                <w:szCs w:val="20"/>
                              </w:rPr>
                              <w:t xml:space="preserve"> == </w:t>
                            </w:r>
                            <w:r w:rsidRPr="00FD0878">
                              <w:rPr>
                                <w:rFonts w:ascii="Consolas" w:hAnsi="Consolas" w:cs="Consolas"/>
                                <w:color w:val="6F008A"/>
                                <w:sz w:val="20"/>
                                <w:szCs w:val="20"/>
                              </w:rPr>
                              <w:t>NULL</w:t>
                            </w:r>
                            <w:r w:rsidRPr="00FD0878">
                              <w:rPr>
                                <w:rFonts w:ascii="Consolas" w:hAnsi="Consolas" w:cs="Consolas"/>
                                <w:color w:val="000000"/>
                                <w:sz w:val="20"/>
                                <w:szCs w:val="20"/>
                              </w:rPr>
                              <w:t>))</w:t>
                            </w:r>
                          </w:p>
                          <w:p w14:paraId="1655678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return</w:t>
                            </w:r>
                            <w:r w:rsidRPr="00FD0878">
                              <w:rPr>
                                <w:rFonts w:ascii="Consolas" w:hAnsi="Consolas" w:cs="Consolas"/>
                                <w:color w:val="000000"/>
                                <w:sz w:val="20"/>
                                <w:szCs w:val="20"/>
                              </w:rPr>
                              <w:t>;</w:t>
                            </w:r>
                          </w:p>
                          <w:p w14:paraId="65726FA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723234E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va_start</w:t>
                            </w:r>
                            <w:r w:rsidRPr="00FD0878">
                              <w:rPr>
                                <w:rFonts w:ascii="Consolas" w:hAnsi="Consolas" w:cs="Consolas"/>
                                <w:color w:val="000000"/>
                                <w:sz w:val="20"/>
                                <w:szCs w:val="20"/>
                              </w:rPr>
                              <w:t xml:space="preserve">(args, </w:t>
                            </w:r>
                            <w:r w:rsidRPr="00FD0878">
                              <w:rPr>
                                <w:rFonts w:ascii="Consolas" w:hAnsi="Consolas" w:cs="Consolas"/>
                                <w:color w:val="808080"/>
                                <w:sz w:val="20"/>
                                <w:szCs w:val="20"/>
                              </w:rPr>
                              <w:t>str</w:t>
                            </w:r>
                            <w:r w:rsidRPr="00FD0878">
                              <w:rPr>
                                <w:rFonts w:ascii="Consolas" w:hAnsi="Consolas" w:cs="Consolas"/>
                                <w:color w:val="000000"/>
                                <w:sz w:val="20"/>
                                <w:szCs w:val="20"/>
                              </w:rPr>
                              <w:t>);</w:t>
                            </w:r>
                          </w:p>
                          <w:p w14:paraId="0B257172"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vsprintf(text, </w:t>
                            </w:r>
                            <w:r w:rsidRPr="00FD0878">
                              <w:rPr>
                                <w:rFonts w:ascii="Consolas" w:hAnsi="Consolas" w:cs="Consolas"/>
                                <w:color w:val="808080"/>
                                <w:sz w:val="20"/>
                                <w:szCs w:val="20"/>
                              </w:rPr>
                              <w:t>str</w:t>
                            </w:r>
                            <w:r w:rsidRPr="00FD0878">
                              <w:rPr>
                                <w:rFonts w:ascii="Consolas" w:hAnsi="Consolas" w:cs="Consolas"/>
                                <w:color w:val="000000"/>
                                <w:sz w:val="20"/>
                                <w:szCs w:val="20"/>
                              </w:rPr>
                              <w:t>, args);</w:t>
                            </w:r>
                          </w:p>
                          <w:p w14:paraId="367DD3F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va_end</w:t>
                            </w:r>
                            <w:r w:rsidRPr="00FD0878">
                              <w:rPr>
                                <w:rFonts w:ascii="Consolas" w:hAnsi="Consolas" w:cs="Consolas"/>
                                <w:color w:val="000000"/>
                                <w:sz w:val="20"/>
                                <w:szCs w:val="20"/>
                              </w:rPr>
                              <w:t>(args);</w:t>
                            </w:r>
                          </w:p>
                          <w:p w14:paraId="1438A0D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5B800FBB" w14:textId="61A15AEF" w:rsidR="00BF2ED8" w:rsidRPr="00FD0878" w:rsidRDefault="00BF2ED8" w:rsidP="00BF2ED8">
                            <w:pPr>
                              <w:autoSpaceDE w:val="0"/>
                              <w:autoSpaceDN w:val="0"/>
                              <w:adjustRightInd w:val="0"/>
                              <w:spacing w:after="0" w:line="240" w:lineRule="auto"/>
                              <w:rPr>
                                <w:rFonts w:ascii="Consolas" w:hAnsi="Consolas" w:cs="Consolas"/>
                                <w:color w:val="008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center the text</w:t>
                            </w:r>
                          </w:p>
                          <w:p w14:paraId="062A7FA9" w14:textId="66B8A3B1" w:rsidR="00C0180E" w:rsidRPr="00FD0878" w:rsidRDefault="00C0180E"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8000"/>
                                <w:sz w:val="20"/>
                                <w:szCs w:val="20"/>
                              </w:rPr>
                              <w:t xml:space="preserve">    // find length of text</w:t>
                            </w:r>
                          </w:p>
                          <w:p w14:paraId="2048CA3F" w14:textId="138A8130"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for</w:t>
                            </w:r>
                            <w:r w:rsidRPr="00FD0878">
                              <w:rPr>
                                <w:rFonts w:ascii="Consolas" w:hAnsi="Consolas" w:cs="Consolas"/>
                                <w:color w:val="000000"/>
                                <w:sz w:val="20"/>
                                <w:szCs w:val="20"/>
                              </w:rPr>
                              <w:t xml:space="preserve"> (</w:t>
                            </w:r>
                            <w:r w:rsidRPr="00FD0878">
                              <w:rPr>
                                <w:rFonts w:ascii="Consolas" w:hAnsi="Consolas" w:cs="Consolas"/>
                                <w:color w:val="0000FF"/>
                                <w:sz w:val="20"/>
                                <w:szCs w:val="20"/>
                              </w:rPr>
                              <w:t>unsigned</w:t>
                            </w:r>
                            <w:r w:rsidRPr="00FD0878">
                              <w:rPr>
                                <w:rFonts w:ascii="Consolas" w:hAnsi="Consolas" w:cs="Consolas"/>
                                <w:color w:val="000000"/>
                                <w:sz w:val="20"/>
                                <w:szCs w:val="20"/>
                              </w:rPr>
                              <w:t xml:space="preserve"> </w:t>
                            </w:r>
                            <w:r w:rsidRPr="00FD0878">
                              <w:rPr>
                                <w:rFonts w:ascii="Consolas" w:hAnsi="Consolas" w:cs="Consolas"/>
                                <w:color w:val="0000FF"/>
                                <w:sz w:val="20"/>
                                <w:szCs w:val="20"/>
                              </w:rPr>
                              <w:t>int</w:t>
                            </w:r>
                            <w:r w:rsidRPr="00FD0878">
                              <w:rPr>
                                <w:rFonts w:ascii="Consolas" w:hAnsi="Consolas" w:cs="Consolas"/>
                                <w:color w:val="000000"/>
                                <w:sz w:val="20"/>
                                <w:szCs w:val="20"/>
                              </w:rPr>
                              <w:t xml:space="preserve"> loop = 0; loop &lt; (strlen(text)); loop++)</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2D87849B" w14:textId="2AB602A0" w:rsidR="00C0180E" w:rsidRPr="00FD0878" w:rsidRDefault="00C0180E"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increase length by character's width</w:t>
                            </w:r>
                          </w:p>
                          <w:p w14:paraId="23839D84" w14:textId="5075D459"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length += gmf[text[loop]].gmfCellIncX;</w:t>
                            </w:r>
                          </w:p>
                          <w:p w14:paraId="0B3EA780"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7DAC851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vec3</w:t>
                            </w:r>
                            <w:r w:rsidRPr="00FD0878">
                              <w:rPr>
                                <w:rFonts w:ascii="Consolas" w:hAnsi="Consolas" w:cs="Consolas"/>
                                <w:color w:val="000000"/>
                                <w:sz w:val="20"/>
                                <w:szCs w:val="20"/>
                              </w:rPr>
                              <w:t xml:space="preserve"> offset(0, 0, 0);</w:t>
                            </w:r>
                          </w:p>
                          <w:p w14:paraId="3C0860B8" w14:textId="6C44A12B"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switch</w:t>
                            </w:r>
                            <w:r w:rsidRPr="00FD0878">
                              <w:rPr>
                                <w:rFonts w:ascii="Consolas" w:hAnsi="Consolas" w:cs="Consolas"/>
                                <w:color w:val="000000"/>
                                <w:sz w:val="20"/>
                                <w:szCs w:val="20"/>
                              </w:rPr>
                              <w:t xml:space="preserve"> (</w:t>
                            </w:r>
                            <w:r w:rsidRPr="00FD0878">
                              <w:rPr>
                                <w:rFonts w:ascii="Consolas" w:hAnsi="Consolas" w:cs="Consolas"/>
                                <w:color w:val="808080"/>
                                <w:sz w:val="20"/>
                                <w:szCs w:val="20"/>
                              </w:rPr>
                              <w:t>alignment</w:t>
                            </w:r>
                            <w:r w:rsidRPr="00FD0878">
                              <w:rPr>
                                <w:rFonts w:ascii="Consolas" w:hAnsi="Consolas" w:cs="Consolas"/>
                                <w:color w:val="000000"/>
                                <w:sz w:val="20"/>
                                <w:szCs w:val="20"/>
                              </w:rPr>
                              <w:t>) {</w:t>
                            </w:r>
                          </w:p>
                          <w:p w14:paraId="2873471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ALIGN_CENTER</w:t>
                            </w:r>
                            <w:r w:rsidRPr="00FD0878">
                              <w:rPr>
                                <w:rFonts w:ascii="Consolas" w:hAnsi="Consolas" w:cs="Consolas"/>
                                <w:color w:val="000000"/>
                                <w:sz w:val="20"/>
                                <w:szCs w:val="20"/>
                              </w:rPr>
                              <w:t>:</w:t>
                            </w:r>
                          </w:p>
                          <w:p w14:paraId="697A10F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-length / 2;</w:t>
                            </w:r>
                          </w:p>
                          <w:p w14:paraId="0AE8EF7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2537F3D0"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ALIGN_LEFT</w:t>
                            </w:r>
                            <w:r w:rsidRPr="00FD0878">
                              <w:rPr>
                                <w:rFonts w:ascii="Consolas" w:hAnsi="Consolas" w:cs="Consolas"/>
                                <w:color w:val="000000"/>
                                <w:sz w:val="20"/>
                                <w:szCs w:val="20"/>
                              </w:rPr>
                              <w:t>:</w:t>
                            </w:r>
                          </w:p>
                          <w:p w14:paraId="6E9139E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5466DD08"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ALIGN_RIGHT</w:t>
                            </w:r>
                            <w:r w:rsidRPr="00FD0878">
                              <w:rPr>
                                <w:rFonts w:ascii="Consolas" w:hAnsi="Consolas" w:cs="Consolas"/>
                                <w:color w:val="000000"/>
                                <w:sz w:val="20"/>
                                <w:szCs w:val="20"/>
                              </w:rPr>
                              <w:t>:</w:t>
                            </w:r>
                          </w:p>
                          <w:p w14:paraId="093A69D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-length;</w:t>
                            </w:r>
                          </w:p>
                          <w:p w14:paraId="20FAAF6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4C27BD8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2B9F16A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11359F8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draw the text</w:t>
                            </w:r>
                          </w:p>
                          <w:p w14:paraId="5135A5C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glPushAttrib(</w:t>
                            </w:r>
                            <w:r w:rsidRPr="00FD0878">
                              <w:rPr>
                                <w:rFonts w:ascii="Consolas" w:hAnsi="Consolas" w:cs="Consolas"/>
                                <w:color w:val="6F008A"/>
                                <w:sz w:val="20"/>
                                <w:szCs w:val="20"/>
                              </w:rPr>
                              <w:t>GL_LIST_BIT</w:t>
                            </w:r>
                            <w:r w:rsidRPr="00FD0878">
                              <w:rPr>
                                <w:rFonts w:ascii="Consolas" w:hAnsi="Consolas" w:cs="Consolas"/>
                                <w:color w:val="000000"/>
                                <w:sz w:val="20"/>
                                <w:szCs w:val="20"/>
                              </w:rPr>
                              <w:t>);</w:t>
                            </w:r>
                          </w:p>
                          <w:p w14:paraId="1224C14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glListBase(listBase);</w:t>
                            </w:r>
                          </w:p>
                          <w:p w14:paraId="65BB6B5D" w14:textId="51181D7F"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for</w:t>
                            </w:r>
                            <w:r w:rsidRPr="00FD0878">
                              <w:rPr>
                                <w:rFonts w:ascii="Consolas" w:hAnsi="Consolas" w:cs="Consolas"/>
                                <w:color w:val="000000"/>
                                <w:sz w:val="20"/>
                                <w:szCs w:val="20"/>
                              </w:rPr>
                              <w:t xml:space="preserve"> (</w:t>
                            </w:r>
                            <w:r w:rsidRPr="00FD0878">
                              <w:rPr>
                                <w:rFonts w:ascii="Consolas" w:hAnsi="Consolas" w:cs="Consolas"/>
                                <w:color w:val="0000FF"/>
                                <w:sz w:val="20"/>
                                <w:szCs w:val="20"/>
                              </w:rPr>
                              <w:t>auto</w:t>
                            </w:r>
                            <w:r w:rsidRPr="00FD0878">
                              <w:rPr>
                                <w:rFonts w:ascii="Consolas" w:hAnsi="Consolas" w:cs="Consolas"/>
                                <w:color w:val="000000"/>
                                <w:sz w:val="20"/>
                                <w:szCs w:val="20"/>
                              </w:rPr>
                              <w:t xml:space="preserve"> i = 0; i &lt; strlen(text); ++i) {</w:t>
                            </w:r>
                          </w:p>
                          <w:p w14:paraId="6212AA5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mat4</w:t>
                            </w:r>
                            <w:r w:rsidRPr="00FD0878">
                              <w:rPr>
                                <w:rFonts w:ascii="Consolas" w:hAnsi="Consolas" w:cs="Consolas"/>
                                <w:color w:val="000000"/>
                                <w:sz w:val="20"/>
                                <w:szCs w:val="20"/>
                              </w:rPr>
                              <w:t xml:space="preserve"> ttm = tmat;</w:t>
                            </w:r>
                          </w:p>
                          <w:p w14:paraId="011DF0D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translate_matrix(ttm, offset);</w:t>
                            </w:r>
                          </w:p>
                          <w:p w14:paraId="74AC95F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putting translation at the end treats the text as a unit</w:t>
                            </w:r>
                          </w:p>
                          <w:p w14:paraId="1C02BB6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mat4</w:t>
                            </w:r>
                            <w:r w:rsidRPr="00FD0878">
                              <w:rPr>
                                <w:rFonts w:ascii="Consolas" w:hAnsi="Consolas" w:cs="Consolas"/>
                                <w:color w:val="000000"/>
                                <w:sz w:val="20"/>
                                <w:szCs w:val="20"/>
                              </w:rPr>
                              <w:t xml:space="preserve"> ob_matrix = rmat </w:t>
                            </w:r>
                            <w:r w:rsidRPr="00FD0878">
                              <w:rPr>
                                <w:rFonts w:ascii="Consolas" w:hAnsi="Consolas" w:cs="Consolas"/>
                                <w:color w:val="008080"/>
                                <w:sz w:val="20"/>
                                <w:szCs w:val="20"/>
                              </w:rPr>
                              <w:t>*</w:t>
                            </w:r>
                            <w:r w:rsidRPr="00FD0878">
                              <w:rPr>
                                <w:rFonts w:ascii="Consolas" w:hAnsi="Consolas" w:cs="Consolas"/>
                                <w:color w:val="000000"/>
                                <w:sz w:val="20"/>
                                <w:szCs w:val="20"/>
                              </w:rPr>
                              <w:t xml:space="preserve"> smat </w:t>
                            </w:r>
                            <w:r w:rsidRPr="00FD0878">
                              <w:rPr>
                                <w:rFonts w:ascii="Consolas" w:hAnsi="Consolas" w:cs="Consolas"/>
                                <w:color w:val="008080"/>
                                <w:sz w:val="20"/>
                                <w:szCs w:val="20"/>
                              </w:rPr>
                              <w:t>*</w:t>
                            </w:r>
                            <w:r w:rsidRPr="00FD0878">
                              <w:rPr>
                                <w:rFonts w:ascii="Consolas" w:hAnsi="Consolas" w:cs="Consolas"/>
                                <w:color w:val="000000"/>
                                <w:sz w:val="20"/>
                                <w:szCs w:val="20"/>
                              </w:rPr>
                              <w:t xml:space="preserve"> ttm;</w:t>
                            </w:r>
                          </w:p>
                          <w:p w14:paraId="2FDBBE6D"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808080"/>
                                <w:sz w:val="20"/>
                                <w:szCs w:val="20"/>
                              </w:rPr>
                              <w:t>shader</w:t>
                            </w:r>
                            <w:r w:rsidRPr="00FD0878">
                              <w:rPr>
                                <w:rFonts w:ascii="Consolas" w:hAnsi="Consolas" w:cs="Consolas"/>
                                <w:color w:val="000000"/>
                                <w:sz w:val="20"/>
                                <w:szCs w:val="20"/>
                              </w:rPr>
                              <w:t>-&gt;set_mat4(</w:t>
                            </w:r>
                            <w:r w:rsidRPr="00FD0878">
                              <w:rPr>
                                <w:rFonts w:ascii="Consolas" w:hAnsi="Consolas" w:cs="Consolas"/>
                                <w:color w:val="A31515"/>
                                <w:sz w:val="20"/>
                                <w:szCs w:val="20"/>
                              </w:rPr>
                              <w:t>"model"</w:t>
                            </w:r>
                            <w:r w:rsidRPr="00FD0878">
                              <w:rPr>
                                <w:rFonts w:ascii="Consolas" w:hAnsi="Consolas" w:cs="Consolas"/>
                                <w:color w:val="000000"/>
                                <w:sz w:val="20"/>
                                <w:szCs w:val="20"/>
                              </w:rPr>
                              <w:t>, ob_matrix);</w:t>
                            </w:r>
                          </w:p>
                          <w:p w14:paraId="1C251FEF"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glCallLists(1, </w:t>
                            </w:r>
                            <w:r w:rsidRPr="00FD0878">
                              <w:rPr>
                                <w:rFonts w:ascii="Consolas" w:hAnsi="Consolas" w:cs="Consolas"/>
                                <w:color w:val="6F008A"/>
                                <w:sz w:val="20"/>
                                <w:szCs w:val="20"/>
                              </w:rPr>
                              <w:t>GL_UNSIGNED_BYTE</w:t>
                            </w:r>
                            <w:r w:rsidRPr="00FD0878">
                              <w:rPr>
                                <w:rFonts w:ascii="Consolas" w:hAnsi="Consolas" w:cs="Consolas"/>
                                <w:color w:val="000000"/>
                                <w:sz w:val="20"/>
                                <w:szCs w:val="20"/>
                              </w:rPr>
                              <w:t>, &amp;text[i]);</w:t>
                            </w:r>
                          </w:p>
                          <w:p w14:paraId="5746E07A"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gmf[text[i]].gmfCellIncX;</w:t>
                            </w:r>
                          </w:p>
                          <w:p w14:paraId="551E7B3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0D68DC9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glPopAttrib();</w:t>
                            </w:r>
                          </w:p>
                          <w:p w14:paraId="7C448146" w14:textId="3CD4C19B"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inline>
            </w:drawing>
          </mc:Choice>
          <mc:Fallback>
            <w:pict>
              <v:shape w14:anchorId="43F8F1F6" id="_x0000_s1111" type="#_x0000_t202" style="width:522pt;height:52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" filled="f">
                <v:textbox>
                  <w:txbxContent>
                    <w:p w14:paraId="1407064F" w14:textId="10E57D1D"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FF"/>
                          <w:sz w:val="20"/>
                          <w:szCs w:val="20"/>
                        </w:rPr>
                        <w:t>void</w:t>
                      </w:r>
                      <w:r w:rsidRPr="00FD0878">
                        <w:rPr>
                          <w:rFonts w:ascii="Consolas" w:hAnsi="Consolas" w:cs="Consolas"/>
                          <w:color w:val="000000"/>
                          <w:sz w:val="20"/>
                          <w:szCs w:val="20"/>
                        </w:rPr>
                        <w:t xml:space="preserve"> </w:t>
                      </w:r>
                      <w:r w:rsidRPr="00FD0878">
                        <w:rPr>
                          <w:rFonts w:ascii="Consolas" w:hAnsi="Consolas" w:cs="Consolas"/>
                          <w:color w:val="2B91AF"/>
                          <w:sz w:val="20"/>
                          <w:szCs w:val="20"/>
                        </w:rPr>
                        <w:t>cg_font</w:t>
                      </w:r>
                      <w:r w:rsidRPr="00FD0878">
                        <w:rPr>
                          <w:rFonts w:ascii="Consolas" w:hAnsi="Consolas" w:cs="Consolas"/>
                          <w:color w:val="000000"/>
                          <w:sz w:val="20"/>
                          <w:szCs w:val="20"/>
                        </w:rPr>
                        <w:t>::render(</w:t>
                      </w:r>
                      <w:r w:rsidRPr="00FD0878">
                        <w:rPr>
                          <w:rFonts w:ascii="Consolas" w:hAnsi="Consolas" w:cs="Consolas"/>
                          <w:color w:val="2B91AF"/>
                          <w:sz w:val="20"/>
                          <w:szCs w:val="20"/>
                        </w:rPr>
                        <w:t>cg_shader</w:t>
                      </w:r>
                      <w:r w:rsidRPr="00FD0878">
                        <w:rPr>
                          <w:rFonts w:ascii="Consolas" w:hAnsi="Consolas" w:cs="Consolas"/>
                          <w:color w:val="000000"/>
                          <w:sz w:val="20"/>
                          <w:szCs w:val="20"/>
                        </w:rPr>
                        <w:t xml:space="preserve">* </w:t>
                      </w:r>
                      <w:r w:rsidRPr="00FD0878">
                        <w:rPr>
                          <w:rFonts w:ascii="Consolas" w:hAnsi="Consolas" w:cs="Consolas"/>
                          <w:color w:val="808080"/>
                          <w:sz w:val="20"/>
                          <w:szCs w:val="20"/>
                        </w:rPr>
                        <w:t>shader</w:t>
                      </w:r>
                      <w:r w:rsidRPr="00FD0878">
                        <w:rPr>
                          <w:rFonts w:ascii="Consolas" w:hAnsi="Consolas" w:cs="Consolas"/>
                          <w:color w:val="000000"/>
                          <w:sz w:val="20"/>
                          <w:szCs w:val="20"/>
                        </w:rPr>
                        <w:t xml:space="preserve">, </w:t>
                      </w:r>
                      <w:r w:rsidRPr="00FD0878">
                        <w:rPr>
                          <w:rFonts w:ascii="Consolas" w:hAnsi="Consolas" w:cs="Consolas"/>
                          <w:color w:val="0000FF"/>
                          <w:sz w:val="20"/>
                          <w:szCs w:val="20"/>
                        </w:rPr>
                        <w:t>int</w:t>
                      </w:r>
                      <w:r w:rsidRPr="00FD0878">
                        <w:rPr>
                          <w:rFonts w:ascii="Consolas" w:hAnsi="Consolas" w:cs="Consolas"/>
                          <w:color w:val="000000"/>
                          <w:sz w:val="20"/>
                          <w:szCs w:val="20"/>
                        </w:rPr>
                        <w:t xml:space="preserve"> </w:t>
                      </w:r>
                      <w:r w:rsidRPr="00FD0878">
                        <w:rPr>
                          <w:rFonts w:ascii="Consolas" w:hAnsi="Consolas" w:cs="Consolas"/>
                          <w:color w:val="808080"/>
                          <w:sz w:val="20"/>
                          <w:szCs w:val="20"/>
                        </w:rPr>
                        <w:t>alignment</w:t>
                      </w:r>
                      <w:r w:rsidRPr="00FD0878">
                        <w:rPr>
                          <w:rFonts w:ascii="Consolas" w:hAnsi="Consolas" w:cs="Consolas"/>
                          <w:color w:val="000000"/>
                          <w:sz w:val="20"/>
                          <w:szCs w:val="20"/>
                        </w:rPr>
                        <w:t xml:space="preserve">, </w:t>
                      </w:r>
                      <w:r w:rsidRPr="00FD0878">
                        <w:rPr>
                          <w:rFonts w:ascii="Consolas" w:hAnsi="Consolas" w:cs="Consolas"/>
                          <w:color w:val="0000FF"/>
                          <w:sz w:val="20"/>
                          <w:szCs w:val="20"/>
                        </w:rPr>
                        <w:t>const</w:t>
                      </w:r>
                      <w:r w:rsidRPr="00FD0878">
                        <w:rPr>
                          <w:rFonts w:ascii="Consolas" w:hAnsi="Consolas" w:cs="Consolas"/>
                          <w:color w:val="000000"/>
                          <w:sz w:val="20"/>
                          <w:szCs w:val="20"/>
                        </w:rPr>
                        <w:t xml:space="preserve"> </w:t>
                      </w:r>
                      <w:r w:rsidRPr="00FD0878">
                        <w:rPr>
                          <w:rFonts w:ascii="Consolas" w:hAnsi="Consolas" w:cs="Consolas"/>
                          <w:color w:val="0000FF"/>
                          <w:sz w:val="20"/>
                          <w:szCs w:val="20"/>
                        </w:rPr>
                        <w:t>char</w:t>
                      </w:r>
                      <w:r w:rsidRPr="00FD0878">
                        <w:rPr>
                          <w:rFonts w:ascii="Consolas" w:hAnsi="Consolas" w:cs="Consolas"/>
                          <w:color w:val="000000"/>
                          <w:sz w:val="20"/>
                          <w:szCs w:val="20"/>
                        </w:rPr>
                        <w:t xml:space="preserve">* </w:t>
                      </w:r>
                      <w:r w:rsidRPr="00FD0878">
                        <w:rPr>
                          <w:rFonts w:ascii="Consolas" w:hAnsi="Consolas" w:cs="Consolas"/>
                          <w:color w:val="808080"/>
                          <w:sz w:val="20"/>
                          <w:szCs w:val="20"/>
                        </w:rPr>
                        <w:t>str</w:t>
                      </w:r>
                      <w:r w:rsidRPr="00FD0878">
                        <w:rPr>
                          <w:rFonts w:ascii="Consolas" w:hAnsi="Consolas" w:cs="Consolas"/>
                          <w:color w:val="000000"/>
                          <w:sz w:val="20"/>
                          <w:szCs w:val="20"/>
                        </w:rPr>
                        <w:t>, ...)</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6C89CB2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cg_float</w:t>
                      </w:r>
                      <w:r w:rsidRPr="00FD0878">
                        <w:rPr>
                          <w:rFonts w:ascii="Consolas" w:hAnsi="Consolas" w:cs="Consolas"/>
                          <w:color w:val="000000"/>
                          <w:sz w:val="20"/>
                          <w:szCs w:val="20"/>
                        </w:rPr>
                        <w:t xml:space="preserve"> length = 0;</w:t>
                      </w:r>
                    </w:p>
                    <w:p w14:paraId="7D42A74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char</w:t>
                      </w:r>
                      <w:r w:rsidRPr="00FD0878">
                        <w:rPr>
                          <w:rFonts w:ascii="Consolas" w:hAnsi="Consolas" w:cs="Consolas"/>
                          <w:color w:val="000000"/>
                          <w:sz w:val="20"/>
                          <w:szCs w:val="20"/>
                        </w:rPr>
                        <w:t xml:space="preserve"> text[512];</w:t>
                      </w:r>
                    </w:p>
                    <w:p w14:paraId="0119079F"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va_list</w:t>
                      </w:r>
                      <w:r w:rsidRPr="00FD0878">
                        <w:rPr>
                          <w:rFonts w:ascii="Consolas" w:hAnsi="Consolas" w:cs="Consolas"/>
                          <w:color w:val="000000"/>
                          <w:sz w:val="20"/>
                          <w:szCs w:val="20"/>
                        </w:rPr>
                        <w:t xml:space="preserve"> args;</w:t>
                      </w:r>
                    </w:p>
                    <w:p w14:paraId="38461FBA"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753BE88D"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if</w:t>
                      </w:r>
                      <w:r w:rsidRPr="00FD0878">
                        <w:rPr>
                          <w:rFonts w:ascii="Consolas" w:hAnsi="Consolas" w:cs="Consolas"/>
                          <w:color w:val="000000"/>
                          <w:sz w:val="20"/>
                          <w:szCs w:val="20"/>
                        </w:rPr>
                        <w:t xml:space="preserve"> ((</w:t>
                      </w:r>
                      <w:r w:rsidRPr="00FD0878">
                        <w:rPr>
                          <w:rFonts w:ascii="Consolas" w:hAnsi="Consolas" w:cs="Consolas"/>
                          <w:color w:val="808080"/>
                          <w:sz w:val="20"/>
                          <w:szCs w:val="20"/>
                        </w:rPr>
                        <w:t>str</w:t>
                      </w:r>
                      <w:r w:rsidRPr="00FD0878">
                        <w:rPr>
                          <w:rFonts w:ascii="Consolas" w:hAnsi="Consolas" w:cs="Consolas"/>
                          <w:color w:val="000000"/>
                          <w:sz w:val="20"/>
                          <w:szCs w:val="20"/>
                        </w:rPr>
                        <w:t xml:space="preserve"> == </w:t>
                      </w:r>
                      <w:r w:rsidRPr="00FD0878">
                        <w:rPr>
                          <w:rFonts w:ascii="Consolas" w:hAnsi="Consolas" w:cs="Consolas"/>
                          <w:color w:val="6F008A"/>
                          <w:sz w:val="20"/>
                          <w:szCs w:val="20"/>
                        </w:rPr>
                        <w:t>NULL</w:t>
                      </w:r>
                      <w:r w:rsidRPr="00FD0878">
                        <w:rPr>
                          <w:rFonts w:ascii="Consolas" w:hAnsi="Consolas" w:cs="Consolas"/>
                          <w:color w:val="000000"/>
                          <w:sz w:val="20"/>
                          <w:szCs w:val="20"/>
                        </w:rPr>
                        <w:t>))</w:t>
                      </w:r>
                    </w:p>
                    <w:p w14:paraId="1655678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return</w:t>
                      </w:r>
                      <w:r w:rsidRPr="00FD0878">
                        <w:rPr>
                          <w:rFonts w:ascii="Consolas" w:hAnsi="Consolas" w:cs="Consolas"/>
                          <w:color w:val="000000"/>
                          <w:sz w:val="20"/>
                          <w:szCs w:val="20"/>
                        </w:rPr>
                        <w:t>;</w:t>
                      </w:r>
                    </w:p>
                    <w:p w14:paraId="65726FA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723234E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va_start</w:t>
                      </w:r>
                      <w:r w:rsidRPr="00FD0878">
                        <w:rPr>
                          <w:rFonts w:ascii="Consolas" w:hAnsi="Consolas" w:cs="Consolas"/>
                          <w:color w:val="000000"/>
                          <w:sz w:val="20"/>
                          <w:szCs w:val="20"/>
                        </w:rPr>
                        <w:t xml:space="preserve">(args, </w:t>
                      </w:r>
                      <w:r w:rsidRPr="00FD0878">
                        <w:rPr>
                          <w:rFonts w:ascii="Consolas" w:hAnsi="Consolas" w:cs="Consolas"/>
                          <w:color w:val="808080"/>
                          <w:sz w:val="20"/>
                          <w:szCs w:val="20"/>
                        </w:rPr>
                        <w:t>str</w:t>
                      </w:r>
                      <w:r w:rsidRPr="00FD0878">
                        <w:rPr>
                          <w:rFonts w:ascii="Consolas" w:hAnsi="Consolas" w:cs="Consolas"/>
                          <w:color w:val="000000"/>
                          <w:sz w:val="20"/>
                          <w:szCs w:val="20"/>
                        </w:rPr>
                        <w:t>);</w:t>
                      </w:r>
                    </w:p>
                    <w:p w14:paraId="0B257172"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vsprintf(text, </w:t>
                      </w:r>
                      <w:r w:rsidRPr="00FD0878">
                        <w:rPr>
                          <w:rFonts w:ascii="Consolas" w:hAnsi="Consolas" w:cs="Consolas"/>
                          <w:color w:val="808080"/>
                          <w:sz w:val="20"/>
                          <w:szCs w:val="20"/>
                        </w:rPr>
                        <w:t>str</w:t>
                      </w:r>
                      <w:r w:rsidRPr="00FD0878">
                        <w:rPr>
                          <w:rFonts w:ascii="Consolas" w:hAnsi="Consolas" w:cs="Consolas"/>
                          <w:color w:val="000000"/>
                          <w:sz w:val="20"/>
                          <w:szCs w:val="20"/>
                        </w:rPr>
                        <w:t>, args);</w:t>
                      </w:r>
                    </w:p>
                    <w:p w14:paraId="367DD3F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6F008A"/>
                          <w:sz w:val="20"/>
                          <w:szCs w:val="20"/>
                        </w:rPr>
                        <w:t>va_end</w:t>
                      </w:r>
                      <w:r w:rsidRPr="00FD0878">
                        <w:rPr>
                          <w:rFonts w:ascii="Consolas" w:hAnsi="Consolas" w:cs="Consolas"/>
                          <w:color w:val="000000"/>
                          <w:sz w:val="20"/>
                          <w:szCs w:val="20"/>
                        </w:rPr>
                        <w:t>(args);</w:t>
                      </w:r>
                    </w:p>
                    <w:p w14:paraId="1438A0DE"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5B800FBB" w14:textId="61A15AEF" w:rsidR="00BF2ED8" w:rsidRPr="00FD0878" w:rsidRDefault="00BF2ED8" w:rsidP="00BF2ED8">
                      <w:pPr>
                        <w:autoSpaceDE w:val="0"/>
                        <w:autoSpaceDN w:val="0"/>
                        <w:adjustRightInd w:val="0"/>
                        <w:spacing w:after="0" w:line="240" w:lineRule="auto"/>
                        <w:rPr>
                          <w:rFonts w:ascii="Consolas" w:hAnsi="Consolas" w:cs="Consolas"/>
                          <w:color w:val="008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center the text</w:t>
                      </w:r>
                    </w:p>
                    <w:p w14:paraId="062A7FA9" w14:textId="66B8A3B1" w:rsidR="00C0180E" w:rsidRPr="00FD0878" w:rsidRDefault="00C0180E"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8000"/>
                          <w:sz w:val="20"/>
                          <w:szCs w:val="20"/>
                        </w:rPr>
                        <w:t xml:space="preserve">    // find length of text</w:t>
                      </w:r>
                    </w:p>
                    <w:p w14:paraId="2048CA3F" w14:textId="138A8130"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for</w:t>
                      </w:r>
                      <w:r w:rsidRPr="00FD0878">
                        <w:rPr>
                          <w:rFonts w:ascii="Consolas" w:hAnsi="Consolas" w:cs="Consolas"/>
                          <w:color w:val="000000"/>
                          <w:sz w:val="20"/>
                          <w:szCs w:val="20"/>
                        </w:rPr>
                        <w:t xml:space="preserve"> (</w:t>
                      </w:r>
                      <w:r w:rsidRPr="00FD0878">
                        <w:rPr>
                          <w:rFonts w:ascii="Consolas" w:hAnsi="Consolas" w:cs="Consolas"/>
                          <w:color w:val="0000FF"/>
                          <w:sz w:val="20"/>
                          <w:szCs w:val="20"/>
                        </w:rPr>
                        <w:t>unsigned</w:t>
                      </w:r>
                      <w:r w:rsidRPr="00FD0878">
                        <w:rPr>
                          <w:rFonts w:ascii="Consolas" w:hAnsi="Consolas" w:cs="Consolas"/>
                          <w:color w:val="000000"/>
                          <w:sz w:val="20"/>
                          <w:szCs w:val="20"/>
                        </w:rPr>
                        <w:t xml:space="preserve"> </w:t>
                      </w:r>
                      <w:r w:rsidRPr="00FD0878">
                        <w:rPr>
                          <w:rFonts w:ascii="Consolas" w:hAnsi="Consolas" w:cs="Consolas"/>
                          <w:color w:val="0000FF"/>
                          <w:sz w:val="20"/>
                          <w:szCs w:val="20"/>
                        </w:rPr>
                        <w:t>int</w:t>
                      </w:r>
                      <w:r w:rsidRPr="00FD0878">
                        <w:rPr>
                          <w:rFonts w:ascii="Consolas" w:hAnsi="Consolas" w:cs="Consolas"/>
                          <w:color w:val="000000"/>
                          <w:sz w:val="20"/>
                          <w:szCs w:val="20"/>
                        </w:rPr>
                        <w:t xml:space="preserve"> loop = 0; loop &lt; (strlen(text)); loop++)</w:t>
                      </w:r>
                      <w:r w:rsidR="004C7F10" w:rsidRPr="00FD0878">
                        <w:rPr>
                          <w:rFonts w:ascii="Consolas" w:hAnsi="Consolas" w:cs="Consolas"/>
                          <w:color w:val="000000"/>
                          <w:sz w:val="20"/>
                          <w:szCs w:val="20"/>
                        </w:rPr>
                        <w:t xml:space="preserve"> </w:t>
                      </w:r>
                      <w:r w:rsidRPr="00FD0878">
                        <w:rPr>
                          <w:rFonts w:ascii="Consolas" w:hAnsi="Consolas" w:cs="Consolas"/>
                          <w:color w:val="000000"/>
                          <w:sz w:val="20"/>
                          <w:szCs w:val="20"/>
                        </w:rPr>
                        <w:t>{</w:t>
                      </w:r>
                    </w:p>
                    <w:p w14:paraId="2D87849B" w14:textId="2AB602A0" w:rsidR="00C0180E" w:rsidRPr="00FD0878" w:rsidRDefault="00C0180E"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increase length by character's width</w:t>
                      </w:r>
                    </w:p>
                    <w:p w14:paraId="23839D84" w14:textId="5075D459"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length += gmf[text[loop]].gmfCellIncX;</w:t>
                      </w:r>
                    </w:p>
                    <w:p w14:paraId="0B3EA780"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7DAC851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vec3</w:t>
                      </w:r>
                      <w:r w:rsidRPr="00FD0878">
                        <w:rPr>
                          <w:rFonts w:ascii="Consolas" w:hAnsi="Consolas" w:cs="Consolas"/>
                          <w:color w:val="000000"/>
                          <w:sz w:val="20"/>
                          <w:szCs w:val="20"/>
                        </w:rPr>
                        <w:t xml:space="preserve"> offset(0, 0, 0);</w:t>
                      </w:r>
                    </w:p>
                    <w:p w14:paraId="3C0860B8" w14:textId="6C44A12B"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switch</w:t>
                      </w:r>
                      <w:r w:rsidRPr="00FD0878">
                        <w:rPr>
                          <w:rFonts w:ascii="Consolas" w:hAnsi="Consolas" w:cs="Consolas"/>
                          <w:color w:val="000000"/>
                          <w:sz w:val="20"/>
                          <w:szCs w:val="20"/>
                        </w:rPr>
                        <w:t xml:space="preserve"> (</w:t>
                      </w:r>
                      <w:r w:rsidRPr="00FD0878">
                        <w:rPr>
                          <w:rFonts w:ascii="Consolas" w:hAnsi="Consolas" w:cs="Consolas"/>
                          <w:color w:val="808080"/>
                          <w:sz w:val="20"/>
                          <w:szCs w:val="20"/>
                        </w:rPr>
                        <w:t>alignment</w:t>
                      </w:r>
                      <w:r w:rsidRPr="00FD0878">
                        <w:rPr>
                          <w:rFonts w:ascii="Consolas" w:hAnsi="Consolas" w:cs="Consolas"/>
                          <w:color w:val="000000"/>
                          <w:sz w:val="20"/>
                          <w:szCs w:val="20"/>
                        </w:rPr>
                        <w:t>) {</w:t>
                      </w:r>
                    </w:p>
                    <w:p w14:paraId="2873471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ALIGN_CENTER</w:t>
                      </w:r>
                      <w:r w:rsidRPr="00FD0878">
                        <w:rPr>
                          <w:rFonts w:ascii="Consolas" w:hAnsi="Consolas" w:cs="Consolas"/>
                          <w:color w:val="000000"/>
                          <w:sz w:val="20"/>
                          <w:szCs w:val="20"/>
                        </w:rPr>
                        <w:t>:</w:t>
                      </w:r>
                    </w:p>
                    <w:p w14:paraId="697A10F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-length / 2;</w:t>
                      </w:r>
                    </w:p>
                    <w:p w14:paraId="0AE8EF7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2537F3D0"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ALIGN_LEFT</w:t>
                      </w:r>
                      <w:r w:rsidRPr="00FD0878">
                        <w:rPr>
                          <w:rFonts w:ascii="Consolas" w:hAnsi="Consolas" w:cs="Consolas"/>
                          <w:color w:val="000000"/>
                          <w:sz w:val="20"/>
                          <w:szCs w:val="20"/>
                        </w:rPr>
                        <w:t>:</w:t>
                      </w:r>
                    </w:p>
                    <w:p w14:paraId="6E9139E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5466DD08"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case</w:t>
                      </w:r>
                      <w:r w:rsidRPr="00FD0878">
                        <w:rPr>
                          <w:rFonts w:ascii="Consolas" w:hAnsi="Consolas" w:cs="Consolas"/>
                          <w:color w:val="000000"/>
                          <w:sz w:val="20"/>
                          <w:szCs w:val="20"/>
                        </w:rPr>
                        <w:t xml:space="preserve"> </w:t>
                      </w:r>
                      <w:r w:rsidRPr="00FD0878">
                        <w:rPr>
                          <w:rFonts w:ascii="Consolas" w:hAnsi="Consolas" w:cs="Consolas"/>
                          <w:color w:val="6F008A"/>
                          <w:sz w:val="20"/>
                          <w:szCs w:val="20"/>
                        </w:rPr>
                        <w:t>ALIGN_RIGHT</w:t>
                      </w:r>
                      <w:r w:rsidRPr="00FD0878">
                        <w:rPr>
                          <w:rFonts w:ascii="Consolas" w:hAnsi="Consolas" w:cs="Consolas"/>
                          <w:color w:val="000000"/>
                          <w:sz w:val="20"/>
                          <w:szCs w:val="20"/>
                        </w:rPr>
                        <w:t>:</w:t>
                      </w:r>
                    </w:p>
                    <w:p w14:paraId="093A69D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-length;</w:t>
                      </w:r>
                    </w:p>
                    <w:p w14:paraId="20FAAF6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break</w:t>
                      </w:r>
                      <w:r w:rsidRPr="00FD0878">
                        <w:rPr>
                          <w:rFonts w:ascii="Consolas" w:hAnsi="Consolas" w:cs="Consolas"/>
                          <w:color w:val="000000"/>
                          <w:sz w:val="20"/>
                          <w:szCs w:val="20"/>
                        </w:rPr>
                        <w:t>;</w:t>
                      </w:r>
                    </w:p>
                    <w:p w14:paraId="4C27BD8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2B9F16A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p>
                    <w:p w14:paraId="11359F87"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draw the text</w:t>
                      </w:r>
                    </w:p>
                    <w:p w14:paraId="5135A5C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glPushAttrib(</w:t>
                      </w:r>
                      <w:r w:rsidRPr="00FD0878">
                        <w:rPr>
                          <w:rFonts w:ascii="Consolas" w:hAnsi="Consolas" w:cs="Consolas"/>
                          <w:color w:val="6F008A"/>
                          <w:sz w:val="20"/>
                          <w:szCs w:val="20"/>
                        </w:rPr>
                        <w:t>GL_LIST_BIT</w:t>
                      </w:r>
                      <w:r w:rsidRPr="00FD0878">
                        <w:rPr>
                          <w:rFonts w:ascii="Consolas" w:hAnsi="Consolas" w:cs="Consolas"/>
                          <w:color w:val="000000"/>
                          <w:sz w:val="20"/>
                          <w:szCs w:val="20"/>
                        </w:rPr>
                        <w:t>);</w:t>
                      </w:r>
                    </w:p>
                    <w:p w14:paraId="1224C14C"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glListBase(listBase);</w:t>
                      </w:r>
                    </w:p>
                    <w:p w14:paraId="65BB6B5D" w14:textId="51181D7F"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00FF"/>
                          <w:sz w:val="20"/>
                          <w:szCs w:val="20"/>
                        </w:rPr>
                        <w:t>for</w:t>
                      </w:r>
                      <w:r w:rsidRPr="00FD0878">
                        <w:rPr>
                          <w:rFonts w:ascii="Consolas" w:hAnsi="Consolas" w:cs="Consolas"/>
                          <w:color w:val="000000"/>
                          <w:sz w:val="20"/>
                          <w:szCs w:val="20"/>
                        </w:rPr>
                        <w:t xml:space="preserve"> (</w:t>
                      </w:r>
                      <w:r w:rsidRPr="00FD0878">
                        <w:rPr>
                          <w:rFonts w:ascii="Consolas" w:hAnsi="Consolas" w:cs="Consolas"/>
                          <w:color w:val="0000FF"/>
                          <w:sz w:val="20"/>
                          <w:szCs w:val="20"/>
                        </w:rPr>
                        <w:t>auto</w:t>
                      </w:r>
                      <w:r w:rsidRPr="00FD0878">
                        <w:rPr>
                          <w:rFonts w:ascii="Consolas" w:hAnsi="Consolas" w:cs="Consolas"/>
                          <w:color w:val="000000"/>
                          <w:sz w:val="20"/>
                          <w:szCs w:val="20"/>
                        </w:rPr>
                        <w:t xml:space="preserve"> i = 0; i &lt; strlen(text); ++i) {</w:t>
                      </w:r>
                    </w:p>
                    <w:p w14:paraId="6212AA5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mat4</w:t>
                      </w:r>
                      <w:r w:rsidRPr="00FD0878">
                        <w:rPr>
                          <w:rFonts w:ascii="Consolas" w:hAnsi="Consolas" w:cs="Consolas"/>
                          <w:color w:val="000000"/>
                          <w:sz w:val="20"/>
                          <w:szCs w:val="20"/>
                        </w:rPr>
                        <w:t xml:space="preserve"> ttm = tmat;</w:t>
                      </w:r>
                    </w:p>
                    <w:p w14:paraId="011DF0D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translate_matrix(ttm, offset);</w:t>
                      </w:r>
                    </w:p>
                    <w:p w14:paraId="74AC95FB"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008000"/>
                          <w:sz w:val="20"/>
                          <w:szCs w:val="20"/>
                        </w:rPr>
                        <w:t>// putting translation at the end treats the text as a unit</w:t>
                      </w:r>
                    </w:p>
                    <w:p w14:paraId="1C02BB64"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2B91AF"/>
                          <w:sz w:val="20"/>
                          <w:szCs w:val="20"/>
                        </w:rPr>
                        <w:t>mat4</w:t>
                      </w:r>
                      <w:r w:rsidRPr="00FD0878">
                        <w:rPr>
                          <w:rFonts w:ascii="Consolas" w:hAnsi="Consolas" w:cs="Consolas"/>
                          <w:color w:val="000000"/>
                          <w:sz w:val="20"/>
                          <w:szCs w:val="20"/>
                        </w:rPr>
                        <w:t xml:space="preserve"> ob_matrix = rmat </w:t>
                      </w:r>
                      <w:r w:rsidRPr="00FD0878">
                        <w:rPr>
                          <w:rFonts w:ascii="Consolas" w:hAnsi="Consolas" w:cs="Consolas"/>
                          <w:color w:val="008080"/>
                          <w:sz w:val="20"/>
                          <w:szCs w:val="20"/>
                        </w:rPr>
                        <w:t>*</w:t>
                      </w:r>
                      <w:r w:rsidRPr="00FD0878">
                        <w:rPr>
                          <w:rFonts w:ascii="Consolas" w:hAnsi="Consolas" w:cs="Consolas"/>
                          <w:color w:val="000000"/>
                          <w:sz w:val="20"/>
                          <w:szCs w:val="20"/>
                        </w:rPr>
                        <w:t xml:space="preserve"> smat </w:t>
                      </w:r>
                      <w:r w:rsidRPr="00FD0878">
                        <w:rPr>
                          <w:rFonts w:ascii="Consolas" w:hAnsi="Consolas" w:cs="Consolas"/>
                          <w:color w:val="008080"/>
                          <w:sz w:val="20"/>
                          <w:szCs w:val="20"/>
                        </w:rPr>
                        <w:t>*</w:t>
                      </w:r>
                      <w:r w:rsidRPr="00FD0878">
                        <w:rPr>
                          <w:rFonts w:ascii="Consolas" w:hAnsi="Consolas" w:cs="Consolas"/>
                          <w:color w:val="000000"/>
                          <w:sz w:val="20"/>
                          <w:szCs w:val="20"/>
                        </w:rPr>
                        <w:t xml:space="preserve"> ttm;</w:t>
                      </w:r>
                    </w:p>
                    <w:p w14:paraId="2FDBBE6D"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r w:rsidRPr="00FD0878">
                        <w:rPr>
                          <w:rFonts w:ascii="Consolas" w:hAnsi="Consolas" w:cs="Consolas"/>
                          <w:color w:val="808080"/>
                          <w:sz w:val="20"/>
                          <w:szCs w:val="20"/>
                        </w:rPr>
                        <w:t>shader</w:t>
                      </w:r>
                      <w:r w:rsidRPr="00FD0878">
                        <w:rPr>
                          <w:rFonts w:ascii="Consolas" w:hAnsi="Consolas" w:cs="Consolas"/>
                          <w:color w:val="000000"/>
                          <w:sz w:val="20"/>
                          <w:szCs w:val="20"/>
                        </w:rPr>
                        <w:t>-&gt;set_mat4(</w:t>
                      </w:r>
                      <w:r w:rsidRPr="00FD0878">
                        <w:rPr>
                          <w:rFonts w:ascii="Consolas" w:hAnsi="Consolas" w:cs="Consolas"/>
                          <w:color w:val="A31515"/>
                          <w:sz w:val="20"/>
                          <w:szCs w:val="20"/>
                        </w:rPr>
                        <w:t>"model"</w:t>
                      </w:r>
                      <w:r w:rsidRPr="00FD0878">
                        <w:rPr>
                          <w:rFonts w:ascii="Consolas" w:hAnsi="Consolas" w:cs="Consolas"/>
                          <w:color w:val="000000"/>
                          <w:sz w:val="20"/>
                          <w:szCs w:val="20"/>
                        </w:rPr>
                        <w:t>, ob_matrix);</w:t>
                      </w:r>
                    </w:p>
                    <w:p w14:paraId="1C251FEF"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glCallLists(1, </w:t>
                      </w:r>
                      <w:r w:rsidRPr="00FD0878">
                        <w:rPr>
                          <w:rFonts w:ascii="Consolas" w:hAnsi="Consolas" w:cs="Consolas"/>
                          <w:color w:val="6F008A"/>
                          <w:sz w:val="20"/>
                          <w:szCs w:val="20"/>
                        </w:rPr>
                        <w:t>GL_UNSIGNED_BYTE</w:t>
                      </w:r>
                      <w:r w:rsidRPr="00FD0878">
                        <w:rPr>
                          <w:rFonts w:ascii="Consolas" w:hAnsi="Consolas" w:cs="Consolas"/>
                          <w:color w:val="000000"/>
                          <w:sz w:val="20"/>
                          <w:szCs w:val="20"/>
                        </w:rPr>
                        <w:t>, &amp;text[i]);</w:t>
                      </w:r>
                    </w:p>
                    <w:p w14:paraId="5746E07A"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offset.x += gmf[text[i]].gmfCellIncX;</w:t>
                      </w:r>
                    </w:p>
                    <w:p w14:paraId="551E7B31"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w:t>
                      </w:r>
                    </w:p>
                    <w:p w14:paraId="0D68DC99" w14:textId="77777777"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 xml:space="preserve">    glPopAttrib();</w:t>
                      </w:r>
                    </w:p>
                    <w:p w14:paraId="7C448146" w14:textId="3CD4C19B" w:rsidR="00BF2ED8" w:rsidRPr="00FD0878" w:rsidRDefault="00BF2ED8" w:rsidP="00BF2ED8">
                      <w:pPr>
                        <w:autoSpaceDE w:val="0"/>
                        <w:autoSpaceDN w:val="0"/>
                        <w:adjustRightInd w:val="0"/>
                        <w:spacing w:after="0" w:line="240" w:lineRule="auto"/>
                        <w:rPr>
                          <w:rFonts w:ascii="Consolas" w:hAnsi="Consolas" w:cs="Consolas"/>
                          <w:color w:val="000000"/>
                          <w:sz w:val="20"/>
                          <w:szCs w:val="20"/>
                        </w:rPr>
                      </w:pPr>
                      <w:r w:rsidRPr="00FD0878">
                        <w:rPr>
                          <w:rFonts w:ascii="Consolas" w:hAnsi="Consolas" w:cs="Consolas"/>
                          <w:color w:val="000000"/>
                          <w:sz w:val="20"/>
                          <w:szCs w:val="20"/>
                        </w:rPr>
                        <w:t>}</w:t>
                      </w:r>
                    </w:p>
                  </w:txbxContent>
                </v:textbox>
                <w10:anchorlock/>
              </v:shape>
            </w:pict>
          </mc:Fallback>
        </mc:AlternateContent>
      </w:r>
    </w:p>
    <w:p w14:paraId="7B82007E" w14:textId="77777777" w:rsidR="005B66C5" w:rsidRDefault="005B66C5" w:rsidP="00511911"/>
    <w:p w14:paraId="72B49192" w14:textId="15EC8EB0" w:rsidR="000F0ACB" w:rsidRDefault="005B66C5" w:rsidP="00511911">
      <w:pPr>
        <w:pStyle w:val="Heading3"/>
        <w:spacing w:before="0" w:after="80"/>
      </w:pPr>
      <w:r>
        <w:t>S</w:t>
      </w:r>
      <w:r w:rsidR="009A0D8D">
        <w:t>ummary</w:t>
      </w:r>
    </w:p>
    <w:p w14:paraId="7D3AEB93" w14:textId="117FC3AB" w:rsidR="009A0D8D" w:rsidRDefault="009A0D8D" w:rsidP="00511911">
      <w:r>
        <w:t xml:space="preserve">In this </w:t>
      </w:r>
      <w:r w:rsidR="004470D4">
        <w:t>part</w:t>
      </w:r>
      <w:r>
        <w:t xml:space="preserve"> we addressed the rendering of text in OpenGL. </w:t>
      </w:r>
      <w:r w:rsidR="00FA6787">
        <w:t xml:space="preserve">However easy it may </w:t>
      </w:r>
      <w:r w:rsidR="00D85FFA">
        <w:t>seem;</w:t>
      </w:r>
      <w:r w:rsidR="00FA6787">
        <w:t xml:space="preserve"> we all know </w:t>
      </w:r>
      <w:r w:rsidR="000C22C5">
        <w:t xml:space="preserve">that text display is a major component in our communication </w:t>
      </w:r>
      <w:r w:rsidR="009658C9">
        <w:t>with the user of our program.</w:t>
      </w:r>
    </w:p>
    <w:p w14:paraId="213A479F" w14:textId="522A8D42" w:rsidR="009658C9" w:rsidRDefault="009658C9" w:rsidP="00511911">
      <w:r>
        <w:t xml:space="preserve">We have covered the </w:t>
      </w:r>
      <w:r w:rsidR="004D4F3B">
        <w:t>following.</w:t>
      </w:r>
    </w:p>
    <w:p w14:paraId="7B59A1BD" w14:textId="26F88957" w:rsidR="00A51329" w:rsidRDefault="00D85FFA" w:rsidP="00A9052F">
      <w:pPr>
        <w:pStyle w:val="ListParagraph"/>
        <w:numPr>
          <w:ilvl w:val="0"/>
          <w:numId w:val="12"/>
        </w:numPr>
      </w:pPr>
      <w:r>
        <w:t>Two-dimensional</w:t>
      </w:r>
      <w:r w:rsidR="00A51329">
        <w:t xml:space="preserve"> text </w:t>
      </w:r>
    </w:p>
    <w:p w14:paraId="46EE4E14" w14:textId="1477FD84" w:rsidR="00A51329" w:rsidRDefault="00D85FFA" w:rsidP="00A9052F">
      <w:pPr>
        <w:pStyle w:val="ListParagraph"/>
        <w:numPr>
          <w:ilvl w:val="0"/>
          <w:numId w:val="12"/>
        </w:numPr>
      </w:pPr>
      <w:r>
        <w:t>Three-dimensional</w:t>
      </w:r>
      <w:r w:rsidR="00A51329">
        <w:t xml:space="preserve"> text</w:t>
      </w:r>
    </w:p>
    <w:p w14:paraId="41C36655" w14:textId="6D523958" w:rsidR="00402121" w:rsidRDefault="00402121">
      <w:r>
        <w:br w:type="page"/>
      </w:r>
    </w:p>
    <w:p w14:paraId="066ED118" w14:textId="6263CD85" w:rsidR="00A51329" w:rsidRDefault="00402121" w:rsidP="00B576DF">
      <w:pPr>
        <w:pStyle w:val="Heading2"/>
        <w:spacing w:after="80"/>
      </w:pPr>
      <w:r>
        <w:lastRenderedPageBreak/>
        <w:t xml:space="preserve">Part 8: </w:t>
      </w:r>
      <w:r w:rsidR="00D85796" w:rsidRPr="00D85796">
        <w:t xml:space="preserve">Loading 3D Models in </w:t>
      </w:r>
      <w:r w:rsidR="0050327F">
        <w:t>a</w:t>
      </w:r>
      <w:r w:rsidR="00D85796" w:rsidRPr="00D85796">
        <w:t xml:space="preserve"> Physics Simulation Application</w:t>
      </w:r>
    </w:p>
    <w:p w14:paraId="65074BCD" w14:textId="77777777" w:rsidR="00EC1634" w:rsidRDefault="00EC1634" w:rsidP="00B576DF"/>
    <w:p w14:paraId="63D0FEA7" w14:textId="3F04954B" w:rsidR="00545344" w:rsidRDefault="00D63D1E" w:rsidP="000C1821">
      <w:r w:rsidRPr="00D63D1E">
        <w:t xml:space="preserve">The integration of 3D models into physics simulation applications has transformed fields like gaming, virtual reality, and scientific research. Whether </w:t>
      </w:r>
      <w:r w:rsidR="00BE7842">
        <w:t>we</w:t>
      </w:r>
      <w:r w:rsidRPr="00D63D1E">
        <w:t xml:space="preserve">'re developing a video game with realistic physics or simulating physical phenomena for academic purposes, loading 3D models correctly is crucial for ensuring accurate and engaging simulations. </w:t>
      </w:r>
      <w:r w:rsidR="00BE7842">
        <w:t xml:space="preserve">In this </w:t>
      </w:r>
      <w:r w:rsidR="00B72489">
        <w:t xml:space="preserve">part we </w:t>
      </w:r>
      <w:r w:rsidRPr="00D63D1E">
        <w:t xml:space="preserve">will </w:t>
      </w:r>
      <w:r w:rsidR="00B72489">
        <w:t>go</w:t>
      </w:r>
      <w:r w:rsidRPr="00D63D1E">
        <w:t xml:space="preserve"> through the process of loading 3D models in </w:t>
      </w:r>
      <w:r w:rsidR="00B72489">
        <w:t>our</w:t>
      </w:r>
      <w:r w:rsidRPr="00D63D1E">
        <w:t xml:space="preserve"> physics simulation application, covering key concepts, steps, and best practices.</w:t>
      </w:r>
    </w:p>
    <w:p w14:paraId="0C72E593" w14:textId="77777777" w:rsidR="000C1821" w:rsidRDefault="000C1821" w:rsidP="000C1821"/>
    <w:p w14:paraId="10B000BD" w14:textId="5CA596A6" w:rsidR="00545344" w:rsidRDefault="00545344" w:rsidP="00545344">
      <w:pPr>
        <w:pStyle w:val="Heading3"/>
      </w:pPr>
      <w:r>
        <w:t>Understanding 3D Models</w:t>
      </w:r>
      <w:r w:rsidR="000228CB">
        <w:t xml:space="preserve"> and Physics Simulations</w:t>
      </w:r>
    </w:p>
    <w:p w14:paraId="4CAF809E" w14:textId="77777777" w:rsidR="00697858" w:rsidRPr="00697858" w:rsidRDefault="00697858" w:rsidP="00697858">
      <w:r w:rsidRPr="00697858">
        <w:rPr>
          <w:b/>
          <w:bCs/>
        </w:rPr>
        <w:t>3D Models:</w:t>
      </w:r>
      <w:r w:rsidRPr="00697858">
        <w:t xml:space="preserve"> 3D models are digital representations of objects or scenes created using specialized software. They consist of vertices, edges, and faces that define the shape and structure of the object. Common file formats for 3D models include OBJ, FBX, and STL.</w:t>
      </w:r>
    </w:p>
    <w:p w14:paraId="7191D5F2" w14:textId="03E60BBD" w:rsidR="00545344" w:rsidRDefault="00697858" w:rsidP="00697858">
      <w:r w:rsidRPr="009B5358">
        <w:rPr>
          <w:b/>
          <w:bCs/>
        </w:rPr>
        <w:t>Physics Simulations:</w:t>
      </w:r>
      <w:r w:rsidRPr="009B5358">
        <w:t xml:space="preserve"> Physics simulations involve the use of mathematical models and algorithms to replicate real-world physical behaviors. These simulations can include gravity, collisions, fluid dynamics, and more, providing a realistic interaction between objects within a virtual environment.</w:t>
      </w:r>
    </w:p>
    <w:p w14:paraId="08B710EE" w14:textId="0B0BE41F" w:rsidR="00545344" w:rsidRDefault="00204963" w:rsidP="00B576DF">
      <w:r>
        <w:t xml:space="preserve">In this Part we will focus on loading </w:t>
      </w:r>
      <w:r w:rsidR="00EF7320">
        <w:t xml:space="preserve">and manipulating </w:t>
      </w:r>
      <w:r>
        <w:t>3D models</w:t>
      </w:r>
      <w:r w:rsidR="00EF7320">
        <w:t>, leaving Physics Simulation for later.</w:t>
      </w:r>
    </w:p>
    <w:p w14:paraId="13D6FB18" w14:textId="77777777" w:rsidR="000C1821" w:rsidRDefault="000C1821" w:rsidP="00B576DF"/>
    <w:p w14:paraId="374A5CBA" w14:textId="3AD3FD1F" w:rsidR="000C1821" w:rsidRDefault="000C1821" w:rsidP="000C1821">
      <w:pPr>
        <w:pStyle w:val="Heading3"/>
      </w:pPr>
      <w:r>
        <w:t>Importing 3D Models</w:t>
      </w:r>
    </w:p>
    <w:p w14:paraId="51363421" w14:textId="35991C8E" w:rsidR="00190D38" w:rsidRDefault="00190D38" w:rsidP="00190D38">
      <w:r>
        <w:t xml:space="preserve">To start we need to import </w:t>
      </w:r>
      <w:r w:rsidR="0092298B">
        <w:t xml:space="preserve">our 3D models into our application. </w:t>
      </w:r>
      <w:r w:rsidR="001A0F5F">
        <w:t xml:space="preserve">The exact process will </w:t>
      </w:r>
      <w:r w:rsidR="00044CB5">
        <w:t xml:space="preserve">depend on the software </w:t>
      </w:r>
      <w:r w:rsidR="00705DC6">
        <w:t xml:space="preserve">we are going to use, but the general steps will be </w:t>
      </w:r>
      <w:r w:rsidR="000C2180">
        <w:t>as follows:</w:t>
      </w:r>
    </w:p>
    <w:p w14:paraId="061910A4" w14:textId="649A2446" w:rsidR="000C2180" w:rsidRDefault="00C164E1" w:rsidP="00A9052F">
      <w:pPr>
        <w:pStyle w:val="ListParagraph"/>
        <w:numPr>
          <w:ilvl w:val="0"/>
          <w:numId w:val="13"/>
        </w:numPr>
      </w:pPr>
      <w:r w:rsidRPr="00D2091F">
        <w:rPr>
          <w:b/>
          <w:bCs/>
        </w:rPr>
        <w:t>Select a Compatible Format</w:t>
      </w:r>
      <w:r>
        <w:t xml:space="preserve">: </w:t>
      </w:r>
      <w:r w:rsidR="00D2091F" w:rsidRPr="00D2091F">
        <w:t xml:space="preserve">Ensure our 3D model is in </w:t>
      </w:r>
      <w:r w:rsidR="001A2EF6" w:rsidRPr="00D2091F">
        <w:t>the format</w:t>
      </w:r>
      <w:r w:rsidR="00D2091F" w:rsidRPr="00D2091F">
        <w:t xml:space="preserve"> </w:t>
      </w:r>
      <w:r w:rsidR="00103681">
        <w:t>required</w:t>
      </w:r>
      <w:r w:rsidR="00D2091F" w:rsidRPr="00D2091F">
        <w:t xml:space="preserve"> by </w:t>
      </w:r>
      <w:r w:rsidR="00264578">
        <w:t xml:space="preserve">our </w:t>
      </w:r>
      <w:r w:rsidR="00D2091F" w:rsidRPr="00D2091F">
        <w:t xml:space="preserve">application (e.g., OBJ, </w:t>
      </w:r>
      <w:r w:rsidR="00D2091F">
        <w:t>STL</w:t>
      </w:r>
      <w:r w:rsidR="00D2091F" w:rsidRPr="00D2091F">
        <w:t>).</w:t>
      </w:r>
      <w:r w:rsidR="00103681">
        <w:t xml:space="preserve"> This means we must select a file format that best covers our needs</w:t>
      </w:r>
      <w:r w:rsidR="001A2EF6">
        <w:t xml:space="preserve">. For </w:t>
      </w:r>
      <w:r w:rsidR="00FA6E2E">
        <w:t>example,</w:t>
      </w:r>
      <w:r w:rsidR="001A2EF6">
        <w:t xml:space="preserve"> if we want to perform </w:t>
      </w:r>
      <w:r w:rsidR="007E2128">
        <w:t>simple physics calculations, geometric data is all we need</w:t>
      </w:r>
      <w:r w:rsidR="006A2FC2">
        <w:t xml:space="preserve">, but if we are designing a game we need a lot of data </w:t>
      </w:r>
      <w:r w:rsidR="00F52F3D">
        <w:t xml:space="preserve">about the </w:t>
      </w:r>
      <w:r w:rsidR="006C6644">
        <w:t>object’s</w:t>
      </w:r>
      <w:r w:rsidR="00F52F3D">
        <w:t xml:space="preserve"> representation.</w:t>
      </w:r>
      <w:r w:rsidR="009E3624">
        <w:br/>
      </w:r>
      <w:r w:rsidR="008535C6">
        <w:t xml:space="preserve">For most of the file formats </w:t>
      </w:r>
      <w:r w:rsidR="009C78C6">
        <w:t xml:space="preserve">we can find plenty of information </w:t>
      </w:r>
      <w:r w:rsidR="00FA6E2E">
        <w:t xml:space="preserve">or software libraries </w:t>
      </w:r>
      <w:r w:rsidR="009C78C6">
        <w:t>on the internet.</w:t>
      </w:r>
    </w:p>
    <w:p w14:paraId="0C6A4A08" w14:textId="7A178AE0" w:rsidR="00D2091F" w:rsidRDefault="00D2091F" w:rsidP="00A9052F">
      <w:pPr>
        <w:pStyle w:val="ListParagraph"/>
        <w:numPr>
          <w:ilvl w:val="0"/>
          <w:numId w:val="13"/>
        </w:numPr>
      </w:pPr>
      <w:r>
        <w:rPr>
          <w:b/>
          <w:bCs/>
        </w:rPr>
        <w:t>Prepare the Model</w:t>
      </w:r>
      <w:r w:rsidRPr="00D2091F">
        <w:t>:</w:t>
      </w:r>
      <w:r>
        <w:t xml:space="preserve"> </w:t>
      </w:r>
      <w:r w:rsidR="0075338A" w:rsidRPr="009B5358">
        <w:t xml:space="preserve">Clean up the model by removing unnecessary elements and ensuring it is optimized for </w:t>
      </w:r>
      <w:r w:rsidR="0075338A">
        <w:t>our application</w:t>
      </w:r>
      <w:r w:rsidR="0075338A" w:rsidRPr="009B5358">
        <w:t>. This includes checking for non-manifold geometry, applying transformations, and reducing polygon count if necessary.</w:t>
      </w:r>
      <w:r w:rsidR="00156AE2">
        <w:br/>
        <w:t xml:space="preserve">This </w:t>
      </w:r>
      <w:r w:rsidR="003D7216">
        <w:t>step is usually done in third party applications like Blender.</w:t>
      </w:r>
      <w:r w:rsidR="007C18F2">
        <w:t xml:space="preserve"> In these applications we can create our models ar modify existing ones</w:t>
      </w:r>
      <w:r w:rsidR="0039126A">
        <w:t>, to adapt them to our specific needs.</w:t>
      </w:r>
    </w:p>
    <w:p w14:paraId="1E289466" w14:textId="741F8EC6" w:rsidR="00444F51" w:rsidRDefault="00E36DCE" w:rsidP="00A9052F">
      <w:pPr>
        <w:pStyle w:val="ListParagraph"/>
        <w:numPr>
          <w:ilvl w:val="0"/>
          <w:numId w:val="13"/>
        </w:numPr>
      </w:pPr>
      <w:r>
        <w:rPr>
          <w:b/>
          <w:bCs/>
        </w:rPr>
        <w:t>Import the Model</w:t>
      </w:r>
      <w:r w:rsidRPr="00E36DCE">
        <w:t>:</w:t>
      </w:r>
      <w:r>
        <w:t xml:space="preserve"> </w:t>
      </w:r>
      <w:r w:rsidR="008B1FA2">
        <w:t>Create an</w:t>
      </w:r>
      <w:r w:rsidR="008B1FA2" w:rsidRPr="009B5358">
        <w:t xml:space="preserve"> import function within our application to load the 3D model. This may involve specifying import settings such as scale, orientation, and material properties.</w:t>
      </w:r>
      <w:r w:rsidR="0045680C">
        <w:br/>
        <w:t>Once our model has been brought to our specifications</w:t>
      </w:r>
      <w:r w:rsidR="0068393D">
        <w:t xml:space="preserve"> we can develop the necessary code to do this task.</w:t>
      </w:r>
      <w:r w:rsidR="00791199">
        <w:br/>
        <w:t xml:space="preserve">After loading the model we create </w:t>
      </w:r>
      <w:r w:rsidR="0099045B">
        <w:t>the</w:t>
      </w:r>
      <w:r w:rsidR="00791199">
        <w:t xml:space="preserve"> mesh</w:t>
      </w:r>
      <w:r w:rsidR="0099045B">
        <w:t xml:space="preserve">es required </w:t>
      </w:r>
      <w:r w:rsidR="005F659D">
        <w:t>for our calculations and drawing.</w:t>
      </w:r>
    </w:p>
    <w:p w14:paraId="3270B2D5" w14:textId="77777777" w:rsidR="009A06A9" w:rsidRDefault="009A06A9" w:rsidP="009A06A9"/>
    <w:p w14:paraId="70C2DEE3" w14:textId="08F88D3B" w:rsidR="000A09C2" w:rsidRDefault="000A09C2" w:rsidP="000A09C2">
      <w:pPr>
        <w:pStyle w:val="Heading3"/>
      </w:pPr>
      <w:r>
        <w:t>Our implementation</w:t>
      </w:r>
    </w:p>
    <w:p w14:paraId="1A19F8CD" w14:textId="6CEDF422" w:rsidR="00C17A98" w:rsidRDefault="00F63BA4" w:rsidP="003D448D">
      <w:r>
        <w:rPr>
          <w:noProof/>
        </w:rPr>
        <mc:AlternateContent>
          <mc:Choice Requires="wps">
            <w:drawing>
              <wp:anchor distT="45720" distB="45720" distL="114300" distR="114300" simplePos="0" relativeHeight="251696128" behindDoc="0" locked="0" layoutInCell="1" allowOverlap="1" wp14:anchorId="6F4A81E8" wp14:editId="066F1CA5">
                <wp:simplePos x="0" y="0"/>
                <wp:positionH relativeFrom="column">
                  <wp:posOffset>51435</wp:posOffset>
                </wp:positionH>
                <wp:positionV relativeFrom="paragraph">
                  <wp:posOffset>266065</wp:posOffset>
                </wp:positionV>
                <wp:extent cx="6527800" cy="1404620"/>
                <wp:effectExtent l="0" t="0" r="25400" b="25400"/>
                <wp:wrapTopAndBottom/>
                <wp:docPr id="1683159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1404620"/>
                        </a:xfrm>
                        <a:prstGeom prst="rect">
                          <a:avLst/>
                        </a:prstGeom>
                        <a:solidFill>
                          <a:srgbClr val="FFFFFF"/>
                        </a:solidFill>
                        <a:ln w="9525">
                          <a:solidFill>
                            <a:srgbClr val="000000"/>
                          </a:solidFill>
                          <a:miter lim="800000"/>
                          <a:headEnd/>
                          <a:tailEnd/>
                        </a:ln>
                      </wps:spPr>
                      <wps:txbx>
                        <w:txbxContent>
                          <w:p w14:paraId="07C128B8" w14:textId="4E233457" w:rsid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model1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gl_model</w:t>
                            </w:r>
                            <w:r>
                              <w:rPr>
                                <w:rFonts w:ascii="Cascadia Mono" w:hAnsi="Cascadia Mono" w:cs="Cascadia Mono"/>
                                <w:color w:val="000000"/>
                                <w:sz w:val="19"/>
                                <w:szCs w:val="19"/>
                                <w:highlight w:val="white"/>
                              </w:rPr>
                              <w:t>();</w:t>
                            </w:r>
                          </w:p>
                          <w:p w14:paraId="1843C029" w14:textId="318AB0F6" w:rsid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model1-&gt;load(model_name);</w:t>
                            </w:r>
                          </w:p>
                          <w:p w14:paraId="2A689044" w14:textId="6E5651E5" w:rsidR="00F63BA4" w:rsidRP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model1-&gt;set_scale(</w:t>
                            </w:r>
                            <w:r>
                              <w:rPr>
                                <w:rFonts w:ascii="Cascadia Mono" w:hAnsi="Cascadia Mono" w:cs="Cascadia Mono"/>
                                <w:color w:val="2B91AF"/>
                                <w:sz w:val="19"/>
                                <w:szCs w:val="19"/>
                                <w:highlight w:val="white"/>
                              </w:rPr>
                              <w:t>vec3</w:t>
                            </w:r>
                            <w:r>
                              <w:rPr>
                                <w:rFonts w:ascii="Cascadia Mono" w:hAnsi="Cascadia Mono" w:cs="Cascadia Mono"/>
                                <w:color w:val="000000"/>
                                <w:sz w:val="19"/>
                                <w:szCs w:val="19"/>
                                <w:highlight w:val="white"/>
                              </w:rPr>
                              <w:t>(</w:t>
                            </w:r>
                            <w:r w:rsidR="007A0F59">
                              <w:rPr>
                                <w:rFonts w:ascii="Cascadia Mono" w:hAnsi="Cascadia Mono" w:cs="Cascadia Mono"/>
                                <w:color w:val="000000"/>
                                <w:sz w:val="19"/>
                                <w:szCs w:val="19"/>
                                <w:highlight w:val="white"/>
                              </w:rPr>
                              <w:t>1,1,1</w:t>
                            </w:r>
                            <w:r>
                              <w:rPr>
                                <w:rFonts w:ascii="Cascadia Mono" w:hAnsi="Cascadia Mono" w:cs="Cascadia Mono"/>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4A81E8" id="_x0000_s1112" type="#_x0000_t202" style="position:absolute;margin-left:4.05pt;margin-top:20.95pt;width:514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">
                <v:textbox style="mso-fit-shape-to-text:t">
                  <w:txbxContent>
                    <w:p w14:paraId="07C128B8" w14:textId="4E233457" w:rsid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model1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gl_model</w:t>
                      </w:r>
                      <w:r>
                        <w:rPr>
                          <w:rFonts w:ascii="Cascadia Mono" w:hAnsi="Cascadia Mono" w:cs="Cascadia Mono"/>
                          <w:color w:val="000000"/>
                          <w:sz w:val="19"/>
                          <w:szCs w:val="19"/>
                          <w:highlight w:val="white"/>
                        </w:rPr>
                        <w:t>();</w:t>
                      </w:r>
                    </w:p>
                    <w:p w14:paraId="1843C029" w14:textId="318AB0F6" w:rsid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model1-&gt;load(model_name);</w:t>
                      </w:r>
                    </w:p>
                    <w:p w14:paraId="2A689044" w14:textId="6E5651E5" w:rsidR="00F63BA4" w:rsidRPr="00F63BA4" w:rsidRDefault="00F63BA4" w:rsidP="00F63BA4">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model1-&gt;set_scale(</w:t>
                      </w:r>
                      <w:r>
                        <w:rPr>
                          <w:rFonts w:ascii="Cascadia Mono" w:hAnsi="Cascadia Mono" w:cs="Cascadia Mono"/>
                          <w:color w:val="2B91AF"/>
                          <w:sz w:val="19"/>
                          <w:szCs w:val="19"/>
                          <w:highlight w:val="white"/>
                        </w:rPr>
                        <w:t>vec3</w:t>
                      </w:r>
                      <w:r>
                        <w:rPr>
                          <w:rFonts w:ascii="Cascadia Mono" w:hAnsi="Cascadia Mono" w:cs="Cascadia Mono"/>
                          <w:color w:val="000000"/>
                          <w:sz w:val="19"/>
                          <w:szCs w:val="19"/>
                          <w:highlight w:val="white"/>
                        </w:rPr>
                        <w:t>(</w:t>
                      </w:r>
                      <w:r w:rsidR="007A0F59">
                        <w:rPr>
                          <w:rFonts w:ascii="Cascadia Mono" w:hAnsi="Cascadia Mono" w:cs="Cascadia Mono"/>
                          <w:color w:val="000000"/>
                          <w:sz w:val="19"/>
                          <w:szCs w:val="19"/>
                          <w:highlight w:val="white"/>
                        </w:rPr>
                        <w:t>1,1,1</w:t>
                      </w:r>
                      <w:r>
                        <w:rPr>
                          <w:rFonts w:ascii="Cascadia Mono" w:hAnsi="Cascadia Mono" w:cs="Cascadia Mono"/>
                          <w:color w:val="000000"/>
                          <w:sz w:val="19"/>
                          <w:szCs w:val="19"/>
                          <w:highlight w:val="white"/>
                        </w:rPr>
                        <w:t>));</w:t>
                      </w:r>
                    </w:p>
                  </w:txbxContent>
                </v:textbox>
                <w10:wrap type="topAndBottom"/>
              </v:shape>
            </w:pict>
          </mc:Fallback>
        </mc:AlternateContent>
      </w:r>
      <w:r w:rsidR="003D448D" w:rsidRPr="003D448D">
        <w:t xml:space="preserve">The </w:t>
      </w:r>
      <w:r w:rsidR="00301D08">
        <w:rPr>
          <w:rFonts w:ascii="Cascadia Mono" w:hAnsi="Cascadia Mono" w:cs="Cascadia Mono"/>
          <w:color w:val="2B91AF"/>
          <w:sz w:val="19"/>
          <w:szCs w:val="19"/>
          <w:highlight w:val="white"/>
        </w:rPr>
        <w:t>gl_model</w:t>
      </w:r>
      <w:r w:rsidR="003D448D" w:rsidRPr="003D448D">
        <w:t xml:space="preserve"> class is designed to handle model loading in a straightforward and clear manner.</w:t>
      </w:r>
    </w:p>
    <w:p w14:paraId="1CA6CAF8" w14:textId="2C0A91AD" w:rsidR="00F63BA4" w:rsidRDefault="002C5036" w:rsidP="003D448D">
      <w:r>
        <w:t xml:space="preserve">In the </w:t>
      </w:r>
      <w:r w:rsidRPr="004B0966">
        <w:rPr>
          <w:i/>
          <w:iCs/>
        </w:rPr>
        <w:t>model_loader</w:t>
      </w:r>
      <w:r>
        <w:t xml:space="preserve"> sample application we </w:t>
      </w:r>
      <w:r w:rsidR="004B0966">
        <w:t>load the model and simply rotate</w:t>
      </w:r>
      <w:r w:rsidR="00683A80">
        <w:t xml:space="preserve"> and scale </w:t>
      </w:r>
      <w:r w:rsidR="004B0966">
        <w:t>it using the mouse.</w:t>
      </w:r>
      <w:r w:rsidR="00683A80">
        <w:t xml:space="preserve"> The </w:t>
      </w:r>
      <w:r w:rsidR="003C459D">
        <w:rPr>
          <w:rFonts w:ascii="Cascadia Mono" w:hAnsi="Cascadia Mono" w:cs="Cascadia Mono"/>
          <w:color w:val="2B91AF"/>
          <w:sz w:val="19"/>
          <w:szCs w:val="19"/>
          <w:highlight w:val="white"/>
        </w:rPr>
        <w:t>gl_model</w:t>
      </w:r>
      <w:r w:rsidR="003C459D">
        <w:t xml:space="preserve">  </w:t>
      </w:r>
      <w:r w:rsidR="00683A80">
        <w:t xml:space="preserve">class </w:t>
      </w:r>
      <w:r w:rsidR="0043570C">
        <w:t>implements the necessary interface</w:t>
      </w:r>
      <w:r w:rsidR="00F173C2">
        <w:t>s</w:t>
      </w:r>
      <w:r w:rsidR="0043570C">
        <w:t xml:space="preserve"> to perform these actions and </w:t>
      </w:r>
      <w:r w:rsidR="004521A5">
        <w:t>finally draw the model as we did with all the simple objects so far.</w:t>
      </w:r>
    </w:p>
    <w:p w14:paraId="616FF024" w14:textId="32593835" w:rsidR="00084205" w:rsidRDefault="00DB4F67" w:rsidP="003D448D">
      <w:r>
        <w:t xml:space="preserve">Our library supports </w:t>
      </w:r>
      <w:r w:rsidR="00C80076">
        <w:t>three model formats</w:t>
      </w:r>
      <w:r w:rsidR="00DE2235">
        <w:t xml:space="preserve">. They each have different characteristics and are very easy to implement. </w:t>
      </w:r>
      <w:r w:rsidR="00084205">
        <w:t>These formats are:</w:t>
      </w:r>
    </w:p>
    <w:p w14:paraId="365BBEEF" w14:textId="7361EE24" w:rsidR="00084205" w:rsidRDefault="00084205" w:rsidP="00A9052F">
      <w:pPr>
        <w:pStyle w:val="ListParagraph"/>
        <w:numPr>
          <w:ilvl w:val="0"/>
          <w:numId w:val="14"/>
        </w:numPr>
      </w:pPr>
      <w:r>
        <w:t xml:space="preserve">OBJ: </w:t>
      </w:r>
      <w:r w:rsidR="0080328C">
        <w:t xml:space="preserve">this format supports material attributes and textures for </w:t>
      </w:r>
      <w:r w:rsidR="00C90367">
        <w:t>model representations, making better for use in games and visualization applications.</w:t>
      </w:r>
    </w:p>
    <w:p w14:paraId="20C8DD37" w14:textId="4CBF20A5" w:rsidR="00C90367" w:rsidRDefault="00C90367" w:rsidP="00A9052F">
      <w:pPr>
        <w:pStyle w:val="ListParagraph"/>
        <w:numPr>
          <w:ilvl w:val="0"/>
          <w:numId w:val="14"/>
        </w:numPr>
      </w:pPr>
      <w:r>
        <w:lastRenderedPageBreak/>
        <w:t xml:space="preserve">STL: This format is very simple </w:t>
      </w:r>
      <w:r w:rsidR="00813518">
        <w:t>supporting</w:t>
      </w:r>
      <w:r w:rsidR="007328AC">
        <w:t xml:space="preserve"> only the geometry. </w:t>
      </w:r>
      <w:r w:rsidR="00813518">
        <w:t>This makes ideal for physics simulation and fast drawing</w:t>
      </w:r>
      <w:r w:rsidR="00A84D25">
        <w:t>.</w:t>
      </w:r>
    </w:p>
    <w:p w14:paraId="49A961F0" w14:textId="41716381" w:rsidR="00A84D25" w:rsidRDefault="00A84D25" w:rsidP="00A9052F">
      <w:pPr>
        <w:pStyle w:val="ListParagraph"/>
        <w:numPr>
          <w:ilvl w:val="0"/>
          <w:numId w:val="14"/>
        </w:numPr>
      </w:pPr>
      <w:r>
        <w:t xml:space="preserve">OFF: This format enables per vertex color in the model </w:t>
      </w:r>
      <w:r w:rsidR="00641B0C">
        <w:t>making ideal for scientific representations of 3D models.</w:t>
      </w:r>
    </w:p>
    <w:p w14:paraId="325FB557" w14:textId="7C6568BD" w:rsidR="00641B0C" w:rsidRDefault="004C0F8A" w:rsidP="00641B0C">
      <w:r>
        <w:t>Some</w:t>
      </w:r>
      <w:r w:rsidR="006F33DC">
        <w:t xml:space="preserve">times the 3D modeling applications save the meshes in a </w:t>
      </w:r>
      <w:r w:rsidR="00080111">
        <w:t>clockwise</w:t>
      </w:r>
      <w:r w:rsidR="006F33DC">
        <w:t xml:space="preserve"> </w:t>
      </w:r>
      <w:r w:rsidR="00AF15C3">
        <w:t xml:space="preserve">order and we need to invert them to match the </w:t>
      </w:r>
      <w:r w:rsidR="00080111">
        <w:t>counterclockwise</w:t>
      </w:r>
      <w:r w:rsidR="00AF15C3">
        <w:t xml:space="preserve"> </w:t>
      </w:r>
      <w:r w:rsidR="00080111">
        <w:t xml:space="preserve">drawing we have. For this </w:t>
      </w:r>
      <w:r w:rsidR="00C828B1">
        <w:t>reason,</w:t>
      </w:r>
      <w:r w:rsidR="00C94DDB">
        <w:t xml:space="preserve"> we can </w:t>
      </w:r>
      <w:r w:rsidR="00117B0E">
        <w:t xml:space="preserve">‘tell’ the </w:t>
      </w:r>
      <w:r w:rsidR="003802D8">
        <w:t xml:space="preserve">loading mechanism to do the inversion by passing another argument </w:t>
      </w:r>
      <w:r w:rsidR="00181E2F">
        <w:t xml:space="preserve">either to the </w:t>
      </w:r>
      <w:r w:rsidR="00181E2F" w:rsidRPr="00C828B1">
        <w:rPr>
          <w:i/>
          <w:iCs/>
        </w:rPr>
        <w:t>constructor</w:t>
      </w:r>
      <w:r w:rsidR="00181E2F">
        <w:t xml:space="preserve"> or the </w:t>
      </w:r>
      <w:r w:rsidR="00181E2F" w:rsidRPr="00C828B1">
        <w:rPr>
          <w:i/>
          <w:iCs/>
        </w:rPr>
        <w:t>load</w:t>
      </w:r>
      <w:r w:rsidR="00181E2F">
        <w:t xml:space="preserve"> function</w:t>
      </w:r>
      <w:r w:rsidR="00C828B1">
        <w:t>.</w:t>
      </w:r>
    </w:p>
    <w:p w14:paraId="26E76EF4" w14:textId="77777777" w:rsidR="00BD5CEB" w:rsidRDefault="00BD5CEB" w:rsidP="003D448D"/>
    <w:p w14:paraId="53E34ED4" w14:textId="0ACA7125" w:rsidR="0036289B" w:rsidRDefault="004855A9" w:rsidP="0036289B">
      <w:pPr>
        <w:pStyle w:val="Heading3"/>
      </w:pPr>
      <w:r>
        <w:t>Summary</w:t>
      </w:r>
    </w:p>
    <w:p w14:paraId="5A9D8C66" w14:textId="436A0FAD" w:rsidR="004855A9" w:rsidRDefault="004855A9" w:rsidP="004855A9">
      <w:r>
        <w:t>In this part we were introduced to the loading of 3D models in our application.</w:t>
      </w:r>
    </w:p>
    <w:p w14:paraId="0A4B3083" w14:textId="77777777" w:rsidR="00CD3934" w:rsidRDefault="00CD3934">
      <w:r>
        <w:br w:type="page"/>
      </w:r>
    </w:p>
    <w:p w14:paraId="792C9C52" w14:textId="7763CA41" w:rsidR="00415D09" w:rsidRDefault="00272426" w:rsidP="00272426">
      <w:pPr>
        <w:pStyle w:val="Heading2"/>
      </w:pPr>
      <w:r>
        <w:lastRenderedPageBreak/>
        <w:t>Part</w:t>
      </w:r>
      <w:r w:rsidR="009F1C0F">
        <w:t xml:space="preserve"> </w:t>
      </w:r>
      <w:r w:rsidR="0010204A">
        <w:t>9</w:t>
      </w:r>
      <w:r>
        <w:t xml:space="preserve">: </w:t>
      </w:r>
      <w:r w:rsidR="00C02F29">
        <w:t>A</w:t>
      </w:r>
      <w:r>
        <w:t>dding a moving camera</w:t>
      </w:r>
    </w:p>
    <w:p w14:paraId="5237D1BD" w14:textId="60E8B653" w:rsidR="00221541" w:rsidRDefault="009D3505" w:rsidP="009D3505">
      <w:r w:rsidRPr="009D3505">
        <w:t>Using a moving camera in physics simulations or games enhances user experience by providing dynamic perspectives, emphasizing key elements, and creating immersion. It offers flexible viewing angles and makes applications feel more realistic. In virtual or augmented reality, a moving camera with real-time visual effects greatly improves application quality and user engagement.</w:t>
      </w:r>
    </w:p>
    <w:p w14:paraId="340C3B15" w14:textId="77777777" w:rsidR="00511841" w:rsidRDefault="00511841" w:rsidP="00EB0089"/>
    <w:p w14:paraId="636FA0F3" w14:textId="0D1A1190" w:rsidR="002558E8" w:rsidRDefault="002558E8" w:rsidP="002558E8">
      <w:pPr>
        <w:pStyle w:val="Heading3"/>
      </w:pPr>
      <w:r>
        <w:t>W</w:t>
      </w:r>
      <w:r w:rsidRPr="00B13981">
        <w:t>hich computer programs need a moving camera</w:t>
      </w:r>
    </w:p>
    <w:p w14:paraId="078821B7" w14:textId="77777777" w:rsidR="002D0499" w:rsidRDefault="002D0499" w:rsidP="002D0499">
      <w:r>
        <w:t>Many computer programs rely on moving cameras to provide dynamic perspectives, enhance user interaction, or simulate real-world scenarios. Here’s a breakdown of programs and software categories that often require moving cameras:</w:t>
      </w:r>
    </w:p>
    <w:p w14:paraId="796F3436" w14:textId="45D62281" w:rsidR="002D0499" w:rsidRPr="0077055E" w:rsidRDefault="002D0499" w:rsidP="00A9052F">
      <w:pPr>
        <w:pStyle w:val="ListParagraph"/>
        <w:numPr>
          <w:ilvl w:val="0"/>
          <w:numId w:val="16"/>
        </w:numPr>
        <w:rPr>
          <w:b/>
          <w:bCs/>
        </w:rPr>
      </w:pPr>
      <w:r w:rsidRPr="0077055E">
        <w:rPr>
          <w:b/>
          <w:bCs/>
        </w:rPr>
        <w:t>Video Games</w:t>
      </w:r>
    </w:p>
    <w:p w14:paraId="42F14CD2" w14:textId="1766D065" w:rsidR="00C87EB8" w:rsidRDefault="002D0499" w:rsidP="00BB5D65">
      <w:pPr>
        <w:pStyle w:val="ListParagraph"/>
        <w:numPr>
          <w:ilvl w:val="2"/>
          <w:numId w:val="16"/>
        </w:numPr>
        <w:ind w:left="1418" w:hanging="142"/>
      </w:pPr>
      <w:r w:rsidRPr="00AD1BAA">
        <w:rPr>
          <w:b/>
          <w:bCs/>
        </w:rPr>
        <w:t>Third-person action/adventure games</w:t>
      </w:r>
      <w:r>
        <w:t xml:space="preserve"> (e.g., The Legend of Zelda, Assassin’s Creed</w:t>
      </w:r>
      <w:r w:rsidR="00C87EB8">
        <w:t>).</w:t>
      </w:r>
    </w:p>
    <w:p w14:paraId="583DDBB5" w14:textId="77777777" w:rsidR="00C87EB8" w:rsidRDefault="002D0499" w:rsidP="00BB5D65">
      <w:pPr>
        <w:pStyle w:val="ListParagraph"/>
        <w:numPr>
          <w:ilvl w:val="2"/>
          <w:numId w:val="16"/>
        </w:numPr>
        <w:ind w:left="1418" w:hanging="142"/>
      </w:pPr>
      <w:r w:rsidRPr="00AD1BAA">
        <w:rPr>
          <w:b/>
          <w:bCs/>
        </w:rPr>
        <w:t>First-person shooters</w:t>
      </w:r>
      <w:r>
        <w:t xml:space="preserve"> (e.g., Call of Duty, Halo).</w:t>
      </w:r>
    </w:p>
    <w:p w14:paraId="5D61E71A" w14:textId="77777777" w:rsidR="00C87EB8" w:rsidRDefault="002D0499" w:rsidP="00BB5D65">
      <w:pPr>
        <w:pStyle w:val="ListParagraph"/>
        <w:numPr>
          <w:ilvl w:val="2"/>
          <w:numId w:val="16"/>
        </w:numPr>
        <w:ind w:left="1418" w:hanging="142"/>
      </w:pPr>
      <w:r w:rsidRPr="00AD1BAA">
        <w:rPr>
          <w:b/>
          <w:bCs/>
        </w:rPr>
        <w:t>Racing games</w:t>
      </w:r>
      <w:r>
        <w:t xml:space="preserve"> (e.g., Forza Horizon, Gran Turismo).</w:t>
      </w:r>
    </w:p>
    <w:p w14:paraId="434DFEDE" w14:textId="37D7F381" w:rsidR="002D0499" w:rsidRDefault="002D0499" w:rsidP="00BB5D65">
      <w:pPr>
        <w:pStyle w:val="ListParagraph"/>
        <w:numPr>
          <w:ilvl w:val="2"/>
          <w:numId w:val="16"/>
        </w:numPr>
        <w:ind w:left="1418" w:hanging="142"/>
      </w:pPr>
      <w:r w:rsidRPr="006B65EF">
        <w:rPr>
          <w:b/>
          <w:bCs/>
        </w:rPr>
        <w:t>Virtual</w:t>
      </w:r>
      <w:r w:rsidR="00AD1BAA" w:rsidRPr="006B65EF">
        <w:rPr>
          <w:b/>
          <w:bCs/>
        </w:rPr>
        <w:t xml:space="preserve">/Augmented </w:t>
      </w:r>
      <w:r w:rsidRPr="006B65EF">
        <w:rPr>
          <w:b/>
          <w:bCs/>
        </w:rPr>
        <w:t>reality (VR</w:t>
      </w:r>
      <w:r w:rsidR="006B65EF" w:rsidRPr="006B65EF">
        <w:rPr>
          <w:b/>
          <w:bCs/>
        </w:rPr>
        <w:t>/AR</w:t>
      </w:r>
      <w:r w:rsidRPr="006B65EF">
        <w:rPr>
          <w:b/>
          <w:bCs/>
        </w:rPr>
        <w:t xml:space="preserve">) </w:t>
      </w:r>
      <w:r w:rsidR="006B65EF" w:rsidRPr="006B65EF">
        <w:rPr>
          <w:b/>
          <w:bCs/>
        </w:rPr>
        <w:t>applications</w:t>
      </w:r>
      <w:r>
        <w:t xml:space="preserve"> (e.g., Half-Life: Alyx, Beat Saber).</w:t>
      </w:r>
    </w:p>
    <w:p w14:paraId="44455432" w14:textId="23435CFA" w:rsidR="002D0499" w:rsidRPr="00F22BA2" w:rsidRDefault="002D0499" w:rsidP="00A9052F">
      <w:pPr>
        <w:pStyle w:val="ListParagraph"/>
        <w:numPr>
          <w:ilvl w:val="0"/>
          <w:numId w:val="16"/>
        </w:numPr>
        <w:rPr>
          <w:b/>
          <w:bCs/>
        </w:rPr>
      </w:pPr>
      <w:r w:rsidRPr="00F22BA2">
        <w:rPr>
          <w:b/>
          <w:bCs/>
        </w:rPr>
        <w:t>Simulation and Training Software</w:t>
      </w:r>
    </w:p>
    <w:p w14:paraId="0DFBF2F6" w14:textId="77777777" w:rsidR="001E0C1A" w:rsidRDefault="002D0499" w:rsidP="001E0C1A">
      <w:pPr>
        <w:pStyle w:val="ListParagraph"/>
        <w:numPr>
          <w:ilvl w:val="1"/>
          <w:numId w:val="16"/>
        </w:numPr>
      </w:pPr>
      <w:r w:rsidRPr="00F22BA2">
        <w:rPr>
          <w:b/>
          <w:bCs/>
        </w:rPr>
        <w:t>Flight Simulators</w:t>
      </w:r>
      <w:r>
        <w:t xml:space="preserve"> (e.g., Microsoft Flight Simulator, X-Plane): Moving cameras provide cockpit views and external perspectives.</w:t>
      </w:r>
    </w:p>
    <w:p w14:paraId="6794620A" w14:textId="77777777" w:rsidR="001E0C1A" w:rsidRDefault="002D0499" w:rsidP="001E0C1A">
      <w:pPr>
        <w:pStyle w:val="ListParagraph"/>
        <w:numPr>
          <w:ilvl w:val="1"/>
          <w:numId w:val="16"/>
        </w:numPr>
      </w:pPr>
      <w:r w:rsidRPr="00F22BA2">
        <w:rPr>
          <w:b/>
          <w:bCs/>
        </w:rPr>
        <w:t>Driving Simulators</w:t>
      </w:r>
      <w:r>
        <w:t xml:space="preserve"> (e.g., City Car Driving, Assetto Corsa): Cameras track vehicle movement and surroundings.</w:t>
      </w:r>
    </w:p>
    <w:p w14:paraId="592D6877" w14:textId="77777777" w:rsidR="001E0C1A" w:rsidRDefault="002D0499" w:rsidP="001E0C1A">
      <w:pPr>
        <w:pStyle w:val="ListParagraph"/>
        <w:numPr>
          <w:ilvl w:val="1"/>
          <w:numId w:val="16"/>
        </w:numPr>
      </w:pPr>
      <w:r w:rsidRPr="00F22BA2">
        <w:rPr>
          <w:b/>
          <w:bCs/>
        </w:rPr>
        <w:t>Medical Simulators</w:t>
      </w:r>
      <w:r>
        <w:t>: Moving cameras simulate surgical procedures or patient interactions.</w:t>
      </w:r>
    </w:p>
    <w:p w14:paraId="2B76FAAC" w14:textId="0306FE6E" w:rsidR="002558E8" w:rsidRDefault="002D0499" w:rsidP="00EB0089">
      <w:r>
        <w:t>In summary, moving cameras are essential in programs that require dynamic perspectives, real-time tracking, or immersive experiences. These include game engines, 3D animation tools, simulation software, video editing programs, and many others across industries.</w:t>
      </w:r>
    </w:p>
    <w:p w14:paraId="535C61E3" w14:textId="77777777" w:rsidR="008B4041" w:rsidRDefault="008B4041" w:rsidP="00EB0089"/>
    <w:p w14:paraId="39E923A7" w14:textId="12C9BFC4" w:rsidR="00511841" w:rsidRDefault="00DC355B" w:rsidP="00DC355B">
      <w:pPr>
        <w:pStyle w:val="Heading3"/>
      </w:pPr>
      <w:r>
        <w:t>Some common moving camera</w:t>
      </w:r>
      <w:r w:rsidR="00391C8A">
        <w:t xml:space="preserve"> techniques</w:t>
      </w:r>
    </w:p>
    <w:p w14:paraId="7C3069D7" w14:textId="241DE7C6" w:rsidR="00E140FD" w:rsidRDefault="00391C8A" w:rsidP="00391C8A">
      <w:r>
        <w:t xml:space="preserve">Depending on the application and </w:t>
      </w:r>
      <w:r w:rsidR="00CC049C">
        <w:t xml:space="preserve">its </w:t>
      </w:r>
      <w:r w:rsidR="00DD4E3C">
        <w:t>custom needs several techniques have been developed. Here are some of them:</w:t>
      </w:r>
    </w:p>
    <w:p w14:paraId="382D7816" w14:textId="75744C45" w:rsidR="00E140FD" w:rsidRDefault="00E140FD" w:rsidP="00A9052F">
      <w:pPr>
        <w:pStyle w:val="ListParagraph"/>
        <w:numPr>
          <w:ilvl w:val="0"/>
          <w:numId w:val="15"/>
        </w:numPr>
      </w:pPr>
      <w:r w:rsidRPr="00A36B35">
        <w:rPr>
          <w:b/>
          <w:bCs/>
        </w:rPr>
        <w:t>First-Person Camera</w:t>
      </w:r>
      <w:r>
        <w:t>: The camera is positioned from the player's perspective, simulating what the character sees. This technique is common in first-person shooters and immersive exploration games.</w:t>
      </w:r>
    </w:p>
    <w:p w14:paraId="4364AEC5" w14:textId="0B82F4C6" w:rsidR="00E140FD" w:rsidRDefault="00BE4A77" w:rsidP="00A9052F">
      <w:pPr>
        <w:pStyle w:val="ListParagraph"/>
        <w:numPr>
          <w:ilvl w:val="0"/>
          <w:numId w:val="15"/>
        </w:numPr>
      </w:pPr>
      <w:r w:rsidRPr="00A36B35">
        <w:rPr>
          <w:b/>
          <w:bCs/>
        </w:rPr>
        <w:t>Third Person Camera</w:t>
      </w:r>
      <w:r w:rsidR="00E140FD">
        <w:t>: The camera is placed behind and slightly above the player's character, providing a broader view of the surroundings. This technique is popular in action-adventure games.</w:t>
      </w:r>
    </w:p>
    <w:p w14:paraId="0891A00D" w14:textId="0E253678" w:rsidR="00E140FD" w:rsidRDefault="00E140FD" w:rsidP="00A9052F">
      <w:pPr>
        <w:pStyle w:val="ListParagraph"/>
        <w:numPr>
          <w:ilvl w:val="0"/>
          <w:numId w:val="15"/>
        </w:numPr>
      </w:pPr>
      <w:r w:rsidRPr="00A36B35">
        <w:rPr>
          <w:b/>
          <w:bCs/>
        </w:rPr>
        <w:t>Follow Camera</w:t>
      </w:r>
      <w:r>
        <w:t>: The camera follows the player's character, maintaining a constant distance and angle. This ensures that the character is always in view, regardless of their movement.</w:t>
      </w:r>
    </w:p>
    <w:p w14:paraId="2A97BD06" w14:textId="77777777" w:rsidR="008B4041" w:rsidRDefault="008B4041" w:rsidP="00DA618E"/>
    <w:p w14:paraId="52CA200B" w14:textId="4699EDC4" w:rsidR="00C12531" w:rsidRDefault="00464631" w:rsidP="00464631">
      <w:pPr>
        <w:pStyle w:val="Heading3"/>
      </w:pPr>
      <w:r w:rsidRPr="0032447A">
        <w:t xml:space="preserve">How can </w:t>
      </w:r>
      <w:r>
        <w:t>we</w:t>
      </w:r>
      <w:r w:rsidRPr="0032447A">
        <w:t xml:space="preserve"> implement these camera techniques in games?</w:t>
      </w:r>
    </w:p>
    <w:p w14:paraId="12D159A5" w14:textId="77777777" w:rsidR="00D815A8" w:rsidRDefault="00D815A8" w:rsidP="00D815A8">
      <w:r>
        <w:t>Implementing these camera techniques in games involves a combination of programming, design, and careful tuning to ensure they enhance the gameplay experience. Here’s a general overview of how developers can implement each technique:</w:t>
      </w:r>
    </w:p>
    <w:p w14:paraId="6EDF907B" w14:textId="77777777" w:rsidR="001A6387" w:rsidRPr="003A4BCF" w:rsidRDefault="001A6387" w:rsidP="001A6387">
      <w:pPr>
        <w:numPr>
          <w:ilvl w:val="0"/>
          <w:numId w:val="37"/>
        </w:numPr>
        <w:spacing w:after="0" w:line="278" w:lineRule="auto"/>
      </w:pPr>
      <w:r w:rsidRPr="003A4BCF">
        <w:rPr>
          <w:b/>
          <w:bCs/>
        </w:rPr>
        <w:t>First-Person Camera</w:t>
      </w:r>
      <w:r w:rsidRPr="003A4BCF">
        <w:t>:</w:t>
      </w:r>
    </w:p>
    <w:p w14:paraId="11B6BCF1" w14:textId="77777777" w:rsidR="001A6387" w:rsidRPr="003A4BCF" w:rsidRDefault="001A6387" w:rsidP="001A6387">
      <w:pPr>
        <w:numPr>
          <w:ilvl w:val="1"/>
          <w:numId w:val="37"/>
        </w:numPr>
        <w:spacing w:after="0" w:line="278" w:lineRule="auto"/>
      </w:pPr>
      <w:r w:rsidRPr="003A4BCF">
        <w:rPr>
          <w:b/>
          <w:bCs/>
        </w:rPr>
        <w:t>Setup</w:t>
      </w:r>
      <w:r w:rsidRPr="003A4BCF">
        <w:t>: Position the camera at the character's eye level.</w:t>
      </w:r>
    </w:p>
    <w:p w14:paraId="2A7B1F93" w14:textId="77777777" w:rsidR="001A6387" w:rsidRPr="003A4BCF" w:rsidRDefault="001A6387" w:rsidP="001A6387">
      <w:pPr>
        <w:numPr>
          <w:ilvl w:val="1"/>
          <w:numId w:val="37"/>
        </w:numPr>
        <w:spacing w:after="0" w:line="278" w:lineRule="auto"/>
      </w:pPr>
      <w:r w:rsidRPr="003A4BCF">
        <w:rPr>
          <w:b/>
          <w:bCs/>
        </w:rPr>
        <w:t>Controls</w:t>
      </w:r>
      <w:r w:rsidRPr="003A4BCF">
        <w:t>: Link camera rotation to the player's mouse or right analog stick for looking around.</w:t>
      </w:r>
    </w:p>
    <w:p w14:paraId="507722D1" w14:textId="77777777" w:rsidR="001A6387" w:rsidRPr="003A4BCF" w:rsidRDefault="001A6387" w:rsidP="001A6387">
      <w:pPr>
        <w:numPr>
          <w:ilvl w:val="1"/>
          <w:numId w:val="37"/>
        </w:numPr>
        <w:spacing w:after="0" w:line="278" w:lineRule="auto"/>
      </w:pPr>
      <w:r w:rsidRPr="003A4BCF">
        <w:rPr>
          <w:b/>
          <w:bCs/>
        </w:rPr>
        <w:t>Code</w:t>
      </w:r>
      <w:r w:rsidRPr="003A4BCF">
        <w:t>: Ensure the camera's position updates based on the character’s movement.</w:t>
      </w:r>
    </w:p>
    <w:p w14:paraId="057F92A8" w14:textId="77777777" w:rsidR="001A6387" w:rsidRPr="003A4BCF" w:rsidRDefault="001A6387" w:rsidP="001A6387">
      <w:pPr>
        <w:numPr>
          <w:ilvl w:val="1"/>
          <w:numId w:val="37"/>
        </w:numPr>
        <w:spacing w:after="0" w:line="278" w:lineRule="auto"/>
      </w:pPr>
      <w:r w:rsidRPr="003A4BCF">
        <w:rPr>
          <w:b/>
          <w:bCs/>
        </w:rPr>
        <w:t>Tips</w:t>
      </w:r>
      <w:r w:rsidRPr="003A4BCF">
        <w:t>: Consider adding a field-of-view (FOV) slider for player comfort.</w:t>
      </w:r>
    </w:p>
    <w:p w14:paraId="0A29EBA2" w14:textId="42C5214A" w:rsidR="001A6387" w:rsidRPr="003A4BCF" w:rsidRDefault="00C21413" w:rsidP="001A6387">
      <w:pPr>
        <w:numPr>
          <w:ilvl w:val="0"/>
          <w:numId w:val="37"/>
        </w:numPr>
        <w:spacing w:after="0" w:line="278" w:lineRule="auto"/>
      </w:pPr>
      <w:r w:rsidRPr="003A4BCF">
        <w:rPr>
          <w:b/>
          <w:bCs/>
        </w:rPr>
        <w:t>Third Person Camera</w:t>
      </w:r>
      <w:r w:rsidR="001A6387" w:rsidRPr="003A4BCF">
        <w:t>:</w:t>
      </w:r>
    </w:p>
    <w:p w14:paraId="05416CF6" w14:textId="77777777" w:rsidR="001A6387" w:rsidRPr="003A4BCF" w:rsidRDefault="001A6387" w:rsidP="001A6387">
      <w:pPr>
        <w:numPr>
          <w:ilvl w:val="1"/>
          <w:numId w:val="37"/>
        </w:numPr>
        <w:spacing w:after="0" w:line="278" w:lineRule="auto"/>
      </w:pPr>
      <w:r w:rsidRPr="003A4BCF">
        <w:rPr>
          <w:b/>
          <w:bCs/>
        </w:rPr>
        <w:t>Setup</w:t>
      </w:r>
      <w:r w:rsidRPr="003A4BCF">
        <w:t>: Position the camera behind and slightly above the character.</w:t>
      </w:r>
    </w:p>
    <w:p w14:paraId="39FDDB4E" w14:textId="77777777" w:rsidR="001A6387" w:rsidRPr="003A4BCF" w:rsidRDefault="001A6387" w:rsidP="001A6387">
      <w:pPr>
        <w:numPr>
          <w:ilvl w:val="1"/>
          <w:numId w:val="37"/>
        </w:numPr>
        <w:spacing w:after="0" w:line="278" w:lineRule="auto"/>
      </w:pPr>
      <w:r w:rsidRPr="003A4BCF">
        <w:rPr>
          <w:b/>
          <w:bCs/>
        </w:rPr>
        <w:t>Controls</w:t>
      </w:r>
      <w:r w:rsidRPr="003A4BCF">
        <w:t>: Use an orbit control system to allow the player to rotate the camera around the character.</w:t>
      </w:r>
    </w:p>
    <w:p w14:paraId="5AD3132E" w14:textId="77777777" w:rsidR="001A6387" w:rsidRPr="003A4BCF" w:rsidRDefault="001A6387" w:rsidP="001A6387">
      <w:pPr>
        <w:numPr>
          <w:ilvl w:val="1"/>
          <w:numId w:val="37"/>
        </w:numPr>
        <w:spacing w:after="0" w:line="278" w:lineRule="auto"/>
      </w:pPr>
      <w:r w:rsidRPr="003A4BCF">
        <w:rPr>
          <w:b/>
          <w:bCs/>
        </w:rPr>
        <w:t>Code</w:t>
      </w:r>
      <w:r w:rsidRPr="003A4BCF">
        <w:t>: Implement collision detection to prevent the camera from clipping through objects.</w:t>
      </w:r>
    </w:p>
    <w:p w14:paraId="6E93AF5D" w14:textId="77777777" w:rsidR="001A6387" w:rsidRPr="003A4BCF" w:rsidRDefault="001A6387" w:rsidP="001A6387">
      <w:pPr>
        <w:numPr>
          <w:ilvl w:val="1"/>
          <w:numId w:val="37"/>
        </w:numPr>
        <w:spacing w:after="0" w:line="278" w:lineRule="auto"/>
      </w:pPr>
      <w:r w:rsidRPr="003A4BCF">
        <w:rPr>
          <w:b/>
          <w:bCs/>
        </w:rPr>
        <w:t>Tips</w:t>
      </w:r>
      <w:r w:rsidRPr="003A4BCF">
        <w:t>: Adjust camera distance and angles dynamically based on the environment.</w:t>
      </w:r>
    </w:p>
    <w:p w14:paraId="32BB72F4" w14:textId="77777777" w:rsidR="001A6387" w:rsidRPr="003A4BCF" w:rsidRDefault="001A6387" w:rsidP="001A6387">
      <w:pPr>
        <w:numPr>
          <w:ilvl w:val="0"/>
          <w:numId w:val="37"/>
        </w:numPr>
        <w:spacing w:after="0" w:line="278" w:lineRule="auto"/>
      </w:pPr>
      <w:r w:rsidRPr="003A4BCF">
        <w:rPr>
          <w:b/>
          <w:bCs/>
        </w:rPr>
        <w:lastRenderedPageBreak/>
        <w:t>Follow Camera</w:t>
      </w:r>
      <w:r w:rsidRPr="003A4BCF">
        <w:t>:</w:t>
      </w:r>
    </w:p>
    <w:p w14:paraId="5C35D155" w14:textId="77777777" w:rsidR="001A6387" w:rsidRPr="003A4BCF" w:rsidRDefault="001A6387" w:rsidP="001A6387">
      <w:pPr>
        <w:numPr>
          <w:ilvl w:val="1"/>
          <w:numId w:val="37"/>
        </w:numPr>
        <w:spacing w:after="0" w:line="278" w:lineRule="auto"/>
      </w:pPr>
      <w:r w:rsidRPr="003A4BCF">
        <w:rPr>
          <w:b/>
          <w:bCs/>
        </w:rPr>
        <w:t>Setup</w:t>
      </w:r>
      <w:r w:rsidRPr="003A4BCF">
        <w:t>: Attach the camera to the character with a fixed offset.</w:t>
      </w:r>
    </w:p>
    <w:p w14:paraId="17AC89CA" w14:textId="77777777" w:rsidR="001A6387" w:rsidRPr="003A4BCF" w:rsidRDefault="001A6387" w:rsidP="001A6387">
      <w:pPr>
        <w:numPr>
          <w:ilvl w:val="1"/>
          <w:numId w:val="37"/>
        </w:numPr>
        <w:spacing w:after="0" w:line="278" w:lineRule="auto"/>
      </w:pPr>
      <w:r w:rsidRPr="003A4BCF">
        <w:rPr>
          <w:b/>
          <w:bCs/>
        </w:rPr>
        <w:t>Controls</w:t>
      </w:r>
      <w:r w:rsidRPr="003A4BCF">
        <w:t>: Allow minor adjustments to the camera angle for player control.</w:t>
      </w:r>
    </w:p>
    <w:p w14:paraId="512ED10A" w14:textId="77777777" w:rsidR="001A6387" w:rsidRPr="003A4BCF" w:rsidRDefault="001A6387" w:rsidP="001A6387">
      <w:pPr>
        <w:numPr>
          <w:ilvl w:val="1"/>
          <w:numId w:val="37"/>
        </w:numPr>
        <w:spacing w:after="0" w:line="278" w:lineRule="auto"/>
      </w:pPr>
      <w:r w:rsidRPr="003A4BCF">
        <w:rPr>
          <w:b/>
          <w:bCs/>
        </w:rPr>
        <w:t>Code</w:t>
      </w:r>
      <w:r w:rsidRPr="003A4BCF">
        <w:t>: Smoothly interpolate the camera's position and rotation to follow the character.</w:t>
      </w:r>
    </w:p>
    <w:p w14:paraId="0C16517D" w14:textId="77777777" w:rsidR="001A6387" w:rsidRDefault="001A6387" w:rsidP="001A6387">
      <w:pPr>
        <w:numPr>
          <w:ilvl w:val="1"/>
          <w:numId w:val="37"/>
        </w:numPr>
        <w:spacing w:after="0" w:line="278" w:lineRule="auto"/>
      </w:pPr>
      <w:r w:rsidRPr="003A4BCF">
        <w:rPr>
          <w:b/>
          <w:bCs/>
        </w:rPr>
        <w:t>Tips</w:t>
      </w:r>
      <w:r w:rsidRPr="003A4BCF">
        <w:t>: Use damping to avoid sudden camera movements.</w:t>
      </w:r>
    </w:p>
    <w:p w14:paraId="0336F5D2" w14:textId="77777777" w:rsidR="00D0468F" w:rsidRPr="003A4BCF" w:rsidRDefault="00D0468F" w:rsidP="00D0468F">
      <w:pPr>
        <w:spacing w:after="0" w:line="278" w:lineRule="auto"/>
      </w:pPr>
    </w:p>
    <w:p w14:paraId="723F7361" w14:textId="0AEF54CC" w:rsidR="00944248" w:rsidRDefault="007C7B91" w:rsidP="007C7B91">
      <w:pPr>
        <w:pStyle w:val="Heading3"/>
      </w:pPr>
      <w:r>
        <w:t>Hands on approach</w:t>
      </w:r>
    </w:p>
    <w:p w14:paraId="00FA5E39" w14:textId="2BE86500" w:rsidR="009E7B77" w:rsidRDefault="009E7B77" w:rsidP="009E7B77">
      <w:r w:rsidRPr="009E7B77">
        <w:t xml:space="preserve">This tutorial covers two types of moving cameras. First, we will create a First-Person Camera, where the camera represents the user's eyes. Second, we will create a </w:t>
      </w:r>
      <w:r w:rsidR="002C7A34" w:rsidRPr="009E7B77">
        <w:t>Third Person Camera</w:t>
      </w:r>
      <w:r w:rsidRPr="009E7B77">
        <w:t xml:space="preserve"> that follows the action from a distance.</w:t>
      </w:r>
    </w:p>
    <w:p w14:paraId="5026F460" w14:textId="4E403A66" w:rsidR="00201611" w:rsidRPr="009E7B77" w:rsidRDefault="009E7B77" w:rsidP="009E7B77">
      <w:r w:rsidRPr="009E7B77">
        <w:t xml:space="preserve">We developed a car simulation application to demonstrate these concepts. You can drive the car in a virtual city, switch between the driver’s view and </w:t>
      </w:r>
      <w:r w:rsidR="002C7A34" w:rsidRPr="009E7B77">
        <w:t>the following</w:t>
      </w:r>
      <w:r w:rsidRPr="009E7B77">
        <w:t xml:space="preserve"> camera, and observe the differences between the two camera types.</w:t>
      </w:r>
    </w:p>
    <w:p w14:paraId="0A20A09D" w14:textId="77777777" w:rsidR="00C975F6" w:rsidRDefault="00C975F6" w:rsidP="007C7B91"/>
    <w:p w14:paraId="4207C0BC" w14:textId="584A8743" w:rsidR="00C975F6" w:rsidRDefault="009559EE" w:rsidP="009559EE">
      <w:pPr>
        <w:pStyle w:val="Heading4"/>
      </w:pPr>
      <w:r>
        <w:t>The basics</w:t>
      </w:r>
    </w:p>
    <w:p w14:paraId="4F3F4887" w14:textId="77777777" w:rsidR="00B10B33" w:rsidRDefault="00B10B33" w:rsidP="00B10B33">
      <w:r w:rsidRPr="00B10B33">
        <w:t>In our examples, we use a viewport and camera to handle perspective, as detailed in Part 4 of this tutorial. For our moving camera, we will rely on these objects:</w:t>
      </w:r>
      <w:r w:rsidR="00BE166B">
        <w:t xml:space="preserve"> </w:t>
      </w:r>
    </w:p>
    <w:p w14:paraId="6D5A1EC4" w14:textId="77777777" w:rsidR="00B10B33" w:rsidRDefault="00B10B33" w:rsidP="00B10B33">
      <w:pPr>
        <w:pStyle w:val="ListParagraph"/>
        <w:numPr>
          <w:ilvl w:val="0"/>
          <w:numId w:val="38"/>
        </w:numPr>
        <w:ind w:left="660"/>
      </w:pPr>
      <w:r w:rsidRPr="00B10B33">
        <w:t>The `gl_viewport` class controls the viewing volume.</w:t>
      </w:r>
    </w:p>
    <w:p w14:paraId="3CF381ED" w14:textId="77777777" w:rsidR="00B10B33" w:rsidRDefault="00B10B33" w:rsidP="00B10B33">
      <w:pPr>
        <w:pStyle w:val="ListParagraph"/>
        <w:numPr>
          <w:ilvl w:val="0"/>
          <w:numId w:val="38"/>
        </w:numPr>
        <w:ind w:left="660"/>
      </w:pPr>
      <w:r w:rsidRPr="00B10B33">
        <w:t>The `gl_camera` class holds the viewer's position and orientation.</w:t>
      </w:r>
    </w:p>
    <w:p w14:paraId="4DF9CA48" w14:textId="74CD10A4" w:rsidR="00E5033E" w:rsidRDefault="00B10B33" w:rsidP="00B10B33">
      <w:r w:rsidRPr="00B10B33">
        <w:t>The viewer controls the camera's movement and tilt. Position is determined by the `</w:t>
      </w:r>
      <w:r w:rsidRPr="00B10B33">
        <w:rPr>
          <w:i/>
        </w:rPr>
        <w:t>vLocation</w:t>
      </w:r>
      <w:r w:rsidRPr="00B10B33">
        <w:t>` variable, and orientation by the view direction `</w:t>
      </w:r>
      <w:r w:rsidRPr="00B10B33">
        <w:rPr>
          <w:i/>
        </w:rPr>
        <w:t>vForward</w:t>
      </w:r>
      <w:r w:rsidRPr="00B10B33">
        <w:t>` and the up-pointing vector `</w:t>
      </w:r>
      <w:r w:rsidRPr="00B10B33">
        <w:rPr>
          <w:i/>
        </w:rPr>
        <w:t>vUp</w:t>
      </w:r>
      <w:r w:rsidRPr="00B10B33">
        <w:t>`. Our camera already supports all the necessary functionality for the moving camera concept.</w:t>
      </w:r>
    </w:p>
    <w:p w14:paraId="2C3E072C" w14:textId="77777777" w:rsidR="002A515E" w:rsidRDefault="002A515E" w:rsidP="00B10B33"/>
    <w:p w14:paraId="1348CEB1" w14:textId="4CCCD3B4" w:rsidR="002A515E" w:rsidRDefault="002A515E" w:rsidP="002A515E">
      <w:pPr>
        <w:pStyle w:val="Heading4"/>
      </w:pPr>
      <w:r>
        <w:t>First</w:t>
      </w:r>
      <w:r w:rsidR="00DE00B4">
        <w:t>-</w:t>
      </w:r>
      <w:r>
        <w:t>person camera</w:t>
      </w:r>
    </w:p>
    <w:p w14:paraId="221A1C2F" w14:textId="77777777" w:rsidR="002C7A34" w:rsidRDefault="007D5443" w:rsidP="007D5443">
      <w:r w:rsidRPr="007D5443">
        <w:t>For the first-person camera, the camera is positioned at the center of the car and moves together with the car. The car's velocity vector is normalized to determine the forward direction of the camera. The global ‘y’ axis represents the upward direction for the viewer/camera. As the position and orientation of the car are updated, the driver's point of view is also updated accordingly.</w:t>
      </w:r>
    </w:p>
    <w:p w14:paraId="54EC8402" w14:textId="77777777" w:rsidR="002C7A34" w:rsidRDefault="002C7A34" w:rsidP="007D5443"/>
    <w:p w14:paraId="03B5AB98" w14:textId="1F76999E" w:rsidR="0036044E" w:rsidRDefault="003A278B" w:rsidP="002C7A34">
      <w:pPr>
        <w:pStyle w:val="Heading4"/>
      </w:pPr>
      <w:r>
        <w:t xml:space="preserve"> </w:t>
      </w:r>
      <w:r w:rsidR="002C7A34">
        <w:t xml:space="preserve">Third-person </w:t>
      </w:r>
      <w:r w:rsidR="005D5FBE">
        <w:t>camera</w:t>
      </w:r>
    </w:p>
    <w:p w14:paraId="2F1AF7A7" w14:textId="77777777" w:rsidR="008B26C8" w:rsidRDefault="008B26C8" w:rsidP="008B26C8">
      <w:r w:rsidRPr="008B26C8">
        <w:t>This camera is programmable with various effects achievable from a third-person perspective, enhancing user engagement in the application.</w:t>
      </w:r>
    </w:p>
    <w:p w14:paraId="6B6BD45B" w14:textId="77777777" w:rsidR="008B26C8" w:rsidRDefault="008B26C8" w:rsidP="008B26C8">
      <w:r w:rsidRPr="008B26C8">
        <w:t>Consider a camera mounted on a virtual drone that can initially be placed anywhere in the simulated environment. A point is selected at a specific distance behind the car, designated as the target position for the drone. This target point continuously updates as the car moves.</w:t>
      </w:r>
    </w:p>
    <w:p w14:paraId="63A8047A" w14:textId="425C5669" w:rsidR="00307D2D" w:rsidRDefault="008B26C8" w:rsidP="008B26C8">
      <w:r w:rsidRPr="008B26C8">
        <w:t>The drone, carrying the camera, flies to this updated target position while ensuring the camera always focuses on the car. This method ensures a smooth transition for the camera and perspective.</w:t>
      </w:r>
    </w:p>
    <w:p w14:paraId="54349B61" w14:textId="77777777" w:rsidR="00E701D1" w:rsidRDefault="00E701D1" w:rsidP="008B26C8"/>
    <w:p w14:paraId="1DCD76CD" w14:textId="108A6B51" w:rsidR="00E701D1" w:rsidRDefault="00BB4EB3" w:rsidP="00E701D1">
      <w:pPr>
        <w:pStyle w:val="Heading3"/>
      </w:pPr>
      <w:r>
        <w:t>Summary</w:t>
      </w:r>
    </w:p>
    <w:p w14:paraId="19F25050" w14:textId="1344065E" w:rsidR="0010204A" w:rsidRDefault="00BB4EB3" w:rsidP="00BB4EB3">
      <w:r>
        <w:t>In this part we covered the need for a moving camera in our application and how we can create one.</w:t>
      </w:r>
    </w:p>
    <w:p w14:paraId="6EF04997" w14:textId="086B3206" w:rsidR="00CF4953" w:rsidRDefault="00CF4953">
      <w:r>
        <w:br w:type="page"/>
      </w:r>
    </w:p>
    <w:p w14:paraId="55261634" w14:textId="77777777" w:rsidR="00506BA5" w:rsidRPr="00F954D9" w:rsidRDefault="00506BA5" w:rsidP="00506BA5">
      <w:pPr>
        <w:pStyle w:val="Heading2"/>
        <w:rPr>
          <w:rFonts w:ascii="Calibri" w:hAnsi="Calibri" w:cs="Calibri"/>
        </w:rPr>
      </w:pPr>
      <w:r w:rsidRPr="00F954D9">
        <w:rPr>
          <w:rFonts w:ascii="Calibri" w:hAnsi="Calibri" w:cs="Calibri"/>
        </w:rPr>
        <w:lastRenderedPageBreak/>
        <w:t>Part 10: Understanding Flight Simulators and How to Create One</w:t>
      </w:r>
    </w:p>
    <w:p w14:paraId="312EAEDF" w14:textId="77777777" w:rsidR="00506BA5" w:rsidRPr="009C414C" w:rsidRDefault="00506BA5" w:rsidP="00506BA5">
      <w:pPr>
        <w:rPr>
          <w:rFonts w:ascii="Calibri" w:hAnsi="Calibri" w:cs="Calibri"/>
        </w:rPr>
      </w:pPr>
      <w:r w:rsidRPr="009C414C">
        <w:rPr>
          <w:rFonts w:ascii="Calibri" w:hAnsi="Calibri" w:cs="Calibri"/>
        </w:rPr>
        <w:t>Flight simulators are essential tools used for training, entertainment, and research. They have evolved from simple models to highly sophisticated systems.</w:t>
      </w:r>
    </w:p>
    <w:p w14:paraId="66F75CA7" w14:textId="77777777" w:rsidR="00506BA5" w:rsidRDefault="00506BA5" w:rsidP="00506BA5">
      <w:pPr>
        <w:rPr>
          <w:rFonts w:ascii="Calibri" w:hAnsi="Calibri" w:cs="Calibri"/>
        </w:rPr>
      </w:pPr>
      <w:r w:rsidRPr="009C414C">
        <w:rPr>
          <w:rFonts w:ascii="Calibri" w:hAnsi="Calibri" w:cs="Calibri"/>
        </w:rPr>
        <w:t>A flight simulator replicates an aircraft’s controls and environment, providing a virtual flying experience. Initially developed for pilot training, they now serve various purposes, including entertainment, research, and emergency procedure training. This article explores flight simulators, their purpose, and offers a guide on creating your own.</w:t>
      </w:r>
    </w:p>
    <w:p w14:paraId="3AAA62FC" w14:textId="77777777" w:rsidR="00506BA5" w:rsidRPr="009C414C" w:rsidRDefault="00506BA5" w:rsidP="00506BA5">
      <w:pPr>
        <w:rPr>
          <w:rFonts w:ascii="Calibri" w:hAnsi="Calibri" w:cs="Calibri"/>
        </w:rPr>
      </w:pPr>
    </w:p>
    <w:p w14:paraId="35A4421A" w14:textId="77777777" w:rsidR="00506BA5" w:rsidRDefault="00506BA5" w:rsidP="00506BA5">
      <w:pPr>
        <w:pStyle w:val="Heading3"/>
      </w:pPr>
      <w:r w:rsidRPr="009C414C">
        <w:t xml:space="preserve">What is a Flight Simulator? </w:t>
      </w:r>
    </w:p>
    <w:p w14:paraId="7988B024" w14:textId="77777777" w:rsidR="00506BA5" w:rsidRPr="009C414C" w:rsidRDefault="00506BA5" w:rsidP="00506BA5">
      <w:pPr>
        <w:rPr>
          <w:rFonts w:ascii="Calibri" w:hAnsi="Calibri" w:cs="Calibri"/>
        </w:rPr>
      </w:pPr>
      <w:r w:rsidRPr="009C414C">
        <w:rPr>
          <w:rFonts w:ascii="Calibri" w:hAnsi="Calibri" w:cs="Calibri"/>
        </w:rPr>
        <w:t>A flight simulator is a system that mimics the physics, controls, and behavior of an aircraft.</w:t>
      </w:r>
    </w:p>
    <w:p w14:paraId="0BDA46F9" w14:textId="77777777" w:rsidR="00506BA5" w:rsidRPr="009C414C" w:rsidRDefault="00506BA5" w:rsidP="00506BA5">
      <w:pPr>
        <w:rPr>
          <w:rFonts w:ascii="Calibri" w:hAnsi="Calibri" w:cs="Calibri"/>
        </w:rPr>
      </w:pPr>
      <w:r w:rsidRPr="009C414C">
        <w:rPr>
          <w:rFonts w:ascii="Calibri" w:hAnsi="Calibri" w:cs="Calibri"/>
        </w:rPr>
        <w:t>Flight simulators model an aircraft’s cockpit, instruments, and flying environment, allowing users to interact as if they were piloting a real aircraft.</w:t>
      </w:r>
    </w:p>
    <w:p w14:paraId="4FE17587" w14:textId="77777777" w:rsidR="00506BA5" w:rsidRDefault="00506BA5" w:rsidP="00506BA5">
      <w:pPr>
        <w:rPr>
          <w:rFonts w:ascii="Calibri" w:hAnsi="Calibri" w:cs="Calibri"/>
          <w:b/>
          <w:bCs/>
        </w:rPr>
      </w:pPr>
    </w:p>
    <w:p w14:paraId="1766A94B" w14:textId="77777777" w:rsidR="00506BA5" w:rsidRPr="009C414C" w:rsidRDefault="00506BA5" w:rsidP="00506BA5">
      <w:pPr>
        <w:pStyle w:val="Heading3"/>
      </w:pPr>
      <w:r w:rsidRPr="009C414C">
        <w:t>Types of Flight Simulators</w:t>
      </w:r>
    </w:p>
    <w:p w14:paraId="58794F47" w14:textId="77777777" w:rsidR="00506BA5" w:rsidRPr="009C414C" w:rsidRDefault="00506BA5" w:rsidP="00506BA5">
      <w:pPr>
        <w:numPr>
          <w:ilvl w:val="0"/>
          <w:numId w:val="40"/>
        </w:numPr>
        <w:spacing w:line="278" w:lineRule="auto"/>
        <w:rPr>
          <w:rFonts w:ascii="Calibri" w:hAnsi="Calibri" w:cs="Calibri"/>
        </w:rPr>
      </w:pPr>
      <w:r w:rsidRPr="009C414C">
        <w:rPr>
          <w:rFonts w:ascii="Calibri" w:hAnsi="Calibri" w:cs="Calibri"/>
          <w:b/>
          <w:bCs/>
        </w:rPr>
        <w:t>Full Flight Simulators (FFS):</w:t>
      </w:r>
      <w:r w:rsidRPr="009C414C">
        <w:rPr>
          <w:rFonts w:ascii="Calibri" w:hAnsi="Calibri" w:cs="Calibri"/>
        </w:rPr>
        <w:t xml:space="preserve"> High-fidelity simulators used by professional pilots for training, featuring motion platforms, visual displays, and comprehensive controls.</w:t>
      </w:r>
    </w:p>
    <w:p w14:paraId="40E33700" w14:textId="77777777" w:rsidR="00506BA5" w:rsidRPr="009C414C" w:rsidRDefault="00506BA5" w:rsidP="00506BA5">
      <w:pPr>
        <w:numPr>
          <w:ilvl w:val="0"/>
          <w:numId w:val="40"/>
        </w:numPr>
        <w:spacing w:line="278" w:lineRule="auto"/>
        <w:rPr>
          <w:rFonts w:ascii="Calibri" w:hAnsi="Calibri" w:cs="Calibri"/>
        </w:rPr>
      </w:pPr>
      <w:r w:rsidRPr="009C414C">
        <w:rPr>
          <w:rFonts w:ascii="Calibri" w:hAnsi="Calibri" w:cs="Calibri"/>
          <w:b/>
          <w:bCs/>
        </w:rPr>
        <w:t>Fixed-Base Simulators (FBS):</w:t>
      </w:r>
      <w:r w:rsidRPr="009C414C">
        <w:rPr>
          <w:rFonts w:ascii="Calibri" w:hAnsi="Calibri" w:cs="Calibri"/>
        </w:rPr>
        <w:t xml:space="preserve"> Used for training without the motion component.</w:t>
      </w:r>
    </w:p>
    <w:p w14:paraId="67C1DD87" w14:textId="77777777" w:rsidR="00506BA5" w:rsidRDefault="00506BA5" w:rsidP="00506BA5">
      <w:pPr>
        <w:numPr>
          <w:ilvl w:val="0"/>
          <w:numId w:val="40"/>
        </w:numPr>
        <w:spacing w:line="278" w:lineRule="auto"/>
        <w:rPr>
          <w:rFonts w:ascii="Calibri" w:hAnsi="Calibri" w:cs="Calibri"/>
        </w:rPr>
      </w:pPr>
      <w:r w:rsidRPr="009C414C">
        <w:rPr>
          <w:rFonts w:ascii="Calibri" w:hAnsi="Calibri" w:cs="Calibri"/>
          <w:b/>
          <w:bCs/>
        </w:rPr>
        <w:t>Desktop Simulators:</w:t>
      </w:r>
      <w:r w:rsidRPr="009C414C">
        <w:rPr>
          <w:rFonts w:ascii="Calibri" w:hAnsi="Calibri" w:cs="Calibri"/>
        </w:rPr>
        <w:t xml:space="preserve"> Accessible on personal computers, popular among aviation enthusiasts for entertainment or casual training.</w:t>
      </w:r>
    </w:p>
    <w:p w14:paraId="135C7EC7" w14:textId="77777777" w:rsidR="00506BA5" w:rsidRPr="009C414C" w:rsidRDefault="00506BA5" w:rsidP="00506BA5">
      <w:pPr>
        <w:rPr>
          <w:rFonts w:ascii="Calibri" w:hAnsi="Calibri" w:cs="Calibri"/>
        </w:rPr>
      </w:pPr>
    </w:p>
    <w:p w14:paraId="5E785FFF" w14:textId="77777777" w:rsidR="00506BA5" w:rsidRPr="009C414C" w:rsidRDefault="00506BA5" w:rsidP="00506BA5">
      <w:pPr>
        <w:pStyle w:val="Heading3"/>
      </w:pPr>
      <w:r w:rsidRPr="009C414C">
        <w:t>Applications of Flight Simulators</w:t>
      </w:r>
    </w:p>
    <w:p w14:paraId="4B07B352" w14:textId="77777777" w:rsidR="00506BA5" w:rsidRPr="009C414C" w:rsidRDefault="00506BA5" w:rsidP="00506BA5">
      <w:pPr>
        <w:numPr>
          <w:ilvl w:val="0"/>
          <w:numId w:val="41"/>
        </w:numPr>
        <w:spacing w:line="278" w:lineRule="auto"/>
        <w:rPr>
          <w:rFonts w:ascii="Calibri" w:hAnsi="Calibri" w:cs="Calibri"/>
        </w:rPr>
      </w:pPr>
      <w:r w:rsidRPr="009C414C">
        <w:rPr>
          <w:rFonts w:ascii="Calibri" w:hAnsi="Calibri" w:cs="Calibri"/>
          <w:b/>
          <w:bCs/>
        </w:rPr>
        <w:t>Pilot Training:</w:t>
      </w:r>
      <w:r w:rsidRPr="009C414C">
        <w:rPr>
          <w:rFonts w:ascii="Calibri" w:hAnsi="Calibri" w:cs="Calibri"/>
        </w:rPr>
        <w:t xml:space="preserve"> Primarily used for pilot training, helping pilots practice flying in various weather conditions, emergency scenarios, and complex airspace systems.</w:t>
      </w:r>
    </w:p>
    <w:p w14:paraId="01772A08" w14:textId="77777777" w:rsidR="00506BA5" w:rsidRPr="009C414C" w:rsidRDefault="00506BA5" w:rsidP="00506BA5">
      <w:pPr>
        <w:numPr>
          <w:ilvl w:val="0"/>
          <w:numId w:val="41"/>
        </w:numPr>
        <w:spacing w:line="278" w:lineRule="auto"/>
        <w:rPr>
          <w:rFonts w:ascii="Calibri" w:hAnsi="Calibri" w:cs="Calibri"/>
        </w:rPr>
      </w:pPr>
      <w:r w:rsidRPr="009C414C">
        <w:rPr>
          <w:rFonts w:ascii="Calibri" w:hAnsi="Calibri" w:cs="Calibri"/>
          <w:b/>
          <w:bCs/>
        </w:rPr>
        <w:t>Entertainment and Gaming:</w:t>
      </w:r>
      <w:r w:rsidRPr="009C414C">
        <w:rPr>
          <w:rFonts w:ascii="Calibri" w:hAnsi="Calibri" w:cs="Calibri"/>
        </w:rPr>
        <w:t xml:space="preserve"> Popular in the gaming community, allowing users to experience the thrill of flying.</w:t>
      </w:r>
    </w:p>
    <w:p w14:paraId="53943532" w14:textId="77777777" w:rsidR="00506BA5" w:rsidRPr="009C414C" w:rsidRDefault="00506BA5" w:rsidP="00506BA5">
      <w:pPr>
        <w:numPr>
          <w:ilvl w:val="0"/>
          <w:numId w:val="41"/>
        </w:numPr>
        <w:spacing w:line="278" w:lineRule="auto"/>
        <w:rPr>
          <w:rFonts w:ascii="Calibri" w:hAnsi="Calibri" w:cs="Calibri"/>
        </w:rPr>
      </w:pPr>
      <w:r w:rsidRPr="009C414C">
        <w:rPr>
          <w:rFonts w:ascii="Calibri" w:hAnsi="Calibri" w:cs="Calibri"/>
          <w:b/>
          <w:bCs/>
        </w:rPr>
        <w:t>Research and Development:</w:t>
      </w:r>
      <w:r w:rsidRPr="009C414C">
        <w:rPr>
          <w:rFonts w:ascii="Calibri" w:hAnsi="Calibri" w:cs="Calibri"/>
        </w:rPr>
        <w:t xml:space="preserve"> Used by aircraft manufacturers and the aviation industry for testing aircraft designs, flight dynamics, and safety features.</w:t>
      </w:r>
    </w:p>
    <w:p w14:paraId="77C99328" w14:textId="77777777" w:rsidR="00506BA5" w:rsidRPr="009C414C" w:rsidRDefault="00506BA5" w:rsidP="00506BA5">
      <w:pPr>
        <w:numPr>
          <w:ilvl w:val="0"/>
          <w:numId w:val="41"/>
        </w:numPr>
        <w:spacing w:line="278" w:lineRule="auto"/>
        <w:rPr>
          <w:rFonts w:ascii="Calibri" w:hAnsi="Calibri" w:cs="Calibri"/>
        </w:rPr>
      </w:pPr>
      <w:r w:rsidRPr="009C414C">
        <w:rPr>
          <w:rFonts w:ascii="Calibri" w:hAnsi="Calibri" w:cs="Calibri"/>
          <w:b/>
          <w:bCs/>
        </w:rPr>
        <w:t>Public Education:</w:t>
      </w:r>
      <w:r w:rsidRPr="009C414C">
        <w:rPr>
          <w:rFonts w:ascii="Calibri" w:hAnsi="Calibri" w:cs="Calibri"/>
        </w:rPr>
        <w:t xml:space="preserve"> Utilized in aviation museums and educational facilities to introduce people to the basics of flight.</w:t>
      </w:r>
    </w:p>
    <w:p w14:paraId="0B1F6297" w14:textId="77777777" w:rsidR="00506BA5" w:rsidRDefault="00506BA5" w:rsidP="00506BA5">
      <w:pPr>
        <w:rPr>
          <w:rFonts w:ascii="Calibri" w:hAnsi="Calibri" w:cs="Calibri"/>
          <w:b/>
          <w:bCs/>
        </w:rPr>
      </w:pPr>
    </w:p>
    <w:p w14:paraId="4E15F47A" w14:textId="77777777" w:rsidR="00506BA5" w:rsidRDefault="00506BA5" w:rsidP="00506BA5">
      <w:pPr>
        <w:pStyle w:val="Heading3"/>
      </w:pPr>
      <w:r w:rsidRPr="009C414C">
        <w:t>How to Write a Flight Simulator</w:t>
      </w:r>
    </w:p>
    <w:p w14:paraId="3B50B9F2" w14:textId="77777777" w:rsidR="00506BA5" w:rsidRDefault="00506BA5" w:rsidP="00506BA5">
      <w:pPr>
        <w:rPr>
          <w:rFonts w:ascii="Calibri" w:hAnsi="Calibri" w:cs="Calibri"/>
        </w:rPr>
      </w:pPr>
      <w:r w:rsidRPr="009C414C">
        <w:rPr>
          <w:rFonts w:ascii="Calibri" w:hAnsi="Calibri" w:cs="Calibri"/>
        </w:rPr>
        <w:t>This section outlines the key steps involved in creating a simple flight simulator, from planning to implementation.</w:t>
      </w:r>
    </w:p>
    <w:p w14:paraId="0A5460B1" w14:textId="77777777" w:rsidR="0060589D" w:rsidRPr="009C414C" w:rsidRDefault="0060589D" w:rsidP="00506BA5">
      <w:pPr>
        <w:rPr>
          <w:rFonts w:ascii="Calibri" w:hAnsi="Calibri" w:cs="Calibri"/>
        </w:rPr>
      </w:pPr>
    </w:p>
    <w:p w14:paraId="22FA59A6" w14:textId="77777777" w:rsidR="00506BA5" w:rsidRDefault="00506BA5" w:rsidP="00506BA5">
      <w:pPr>
        <w:pStyle w:val="Heading4"/>
      </w:pPr>
      <w:r w:rsidRPr="009C414C">
        <w:t>Define the Scope</w:t>
      </w:r>
    </w:p>
    <w:p w14:paraId="794DFBE2" w14:textId="4067E67C" w:rsidR="00506BA5" w:rsidRDefault="00506BA5" w:rsidP="00506BA5">
      <w:pPr>
        <w:rPr>
          <w:rFonts w:ascii="Calibri" w:hAnsi="Calibri" w:cs="Calibri"/>
        </w:rPr>
      </w:pPr>
      <w:r w:rsidRPr="009C414C">
        <w:rPr>
          <w:rFonts w:ascii="Calibri" w:hAnsi="Calibri" w:cs="Calibri"/>
        </w:rPr>
        <w:t>Decide on the complexity of your simulator. Are you creating a basic 2D flight simulation or a full 3D simulation with advanced physics? Determine whether the simulator will focus on specific aircraft types, flight dynamics, or a broad range of general aviation aircraft.</w:t>
      </w:r>
    </w:p>
    <w:p w14:paraId="53F9A234" w14:textId="77777777" w:rsidR="0060589D" w:rsidRPr="009C414C" w:rsidRDefault="0060589D" w:rsidP="00506BA5">
      <w:pPr>
        <w:rPr>
          <w:rFonts w:ascii="Calibri" w:hAnsi="Calibri" w:cs="Calibri"/>
        </w:rPr>
      </w:pPr>
    </w:p>
    <w:p w14:paraId="3FC5115A" w14:textId="77777777" w:rsidR="00506BA5" w:rsidRPr="009C414C" w:rsidRDefault="00506BA5" w:rsidP="00506BA5">
      <w:pPr>
        <w:pStyle w:val="Heading4"/>
      </w:pPr>
      <w:r w:rsidRPr="009C414C">
        <w:t>Choose Your Tools and Platform</w:t>
      </w:r>
    </w:p>
    <w:p w14:paraId="0637741A" w14:textId="77777777" w:rsidR="00506BA5" w:rsidRPr="009C414C" w:rsidRDefault="00506BA5" w:rsidP="00506BA5">
      <w:pPr>
        <w:numPr>
          <w:ilvl w:val="0"/>
          <w:numId w:val="42"/>
        </w:numPr>
        <w:spacing w:line="278" w:lineRule="auto"/>
        <w:rPr>
          <w:rFonts w:ascii="Calibri" w:hAnsi="Calibri" w:cs="Calibri"/>
        </w:rPr>
      </w:pPr>
      <w:r w:rsidRPr="009C414C">
        <w:rPr>
          <w:rFonts w:ascii="Calibri" w:hAnsi="Calibri" w:cs="Calibri"/>
          <w:b/>
          <w:bCs/>
        </w:rPr>
        <w:t>Programming Language:</w:t>
      </w:r>
      <w:r w:rsidRPr="009C414C">
        <w:rPr>
          <w:rFonts w:ascii="Calibri" w:hAnsi="Calibri" w:cs="Calibri"/>
        </w:rPr>
        <w:t xml:space="preserve"> Most flight simulators are written using languages such as C++, Java, or Python due to their performance and flexibility.</w:t>
      </w:r>
    </w:p>
    <w:p w14:paraId="186DCB16" w14:textId="77777777" w:rsidR="00506BA5" w:rsidRPr="009C414C" w:rsidRDefault="00506BA5" w:rsidP="00506BA5">
      <w:pPr>
        <w:numPr>
          <w:ilvl w:val="0"/>
          <w:numId w:val="42"/>
        </w:numPr>
        <w:spacing w:line="278" w:lineRule="auto"/>
        <w:rPr>
          <w:rFonts w:ascii="Calibri" w:hAnsi="Calibri" w:cs="Calibri"/>
        </w:rPr>
      </w:pPr>
      <w:r w:rsidRPr="009C414C">
        <w:rPr>
          <w:rFonts w:ascii="Calibri" w:hAnsi="Calibri" w:cs="Calibri"/>
          <w:b/>
          <w:bCs/>
        </w:rPr>
        <w:t>Graphics Engine:</w:t>
      </w:r>
      <w:r w:rsidRPr="009C414C">
        <w:rPr>
          <w:rFonts w:ascii="Calibri" w:hAnsi="Calibri" w:cs="Calibri"/>
        </w:rPr>
        <w:t xml:space="preserve"> Use a graphics engine like Unity3D, Unreal Engine, or OpenGL for rendering 3D environments.</w:t>
      </w:r>
    </w:p>
    <w:p w14:paraId="4714C2F7" w14:textId="77777777" w:rsidR="00506BA5" w:rsidRPr="009C414C" w:rsidRDefault="00506BA5" w:rsidP="00506BA5">
      <w:pPr>
        <w:numPr>
          <w:ilvl w:val="0"/>
          <w:numId w:val="42"/>
        </w:numPr>
        <w:spacing w:line="278" w:lineRule="auto"/>
        <w:rPr>
          <w:rFonts w:ascii="Calibri" w:hAnsi="Calibri" w:cs="Calibri"/>
        </w:rPr>
      </w:pPr>
      <w:r w:rsidRPr="009C414C">
        <w:rPr>
          <w:rFonts w:ascii="Calibri" w:hAnsi="Calibri" w:cs="Calibri"/>
          <w:b/>
          <w:bCs/>
        </w:rPr>
        <w:t>Flight Simulation Libraries/Frameworks:</w:t>
      </w:r>
      <w:r w:rsidRPr="009C414C">
        <w:rPr>
          <w:rFonts w:ascii="Calibri" w:hAnsi="Calibri" w:cs="Calibri"/>
        </w:rPr>
        <w:t xml:space="preserve"> Utilize open-source frameworks like FlightGear, X-Plane SDK, or SimConnect (for Microsoft Flight Simulator) to streamline the development process.</w:t>
      </w:r>
    </w:p>
    <w:p w14:paraId="02884B83" w14:textId="77777777" w:rsidR="00506BA5" w:rsidRPr="009C414C" w:rsidRDefault="00506BA5" w:rsidP="00506BA5">
      <w:pPr>
        <w:pStyle w:val="Heading4"/>
      </w:pPr>
      <w:r w:rsidRPr="009C414C">
        <w:lastRenderedPageBreak/>
        <w:t>Design the Flight Physics and Environment</w:t>
      </w:r>
    </w:p>
    <w:p w14:paraId="41C58288" w14:textId="77777777" w:rsidR="00506BA5" w:rsidRPr="009C414C" w:rsidRDefault="00506BA5" w:rsidP="00506BA5">
      <w:pPr>
        <w:numPr>
          <w:ilvl w:val="0"/>
          <w:numId w:val="43"/>
        </w:numPr>
        <w:spacing w:line="278" w:lineRule="auto"/>
        <w:rPr>
          <w:rFonts w:ascii="Calibri" w:hAnsi="Calibri" w:cs="Calibri"/>
        </w:rPr>
      </w:pPr>
      <w:r w:rsidRPr="009C414C">
        <w:rPr>
          <w:rFonts w:ascii="Calibri" w:hAnsi="Calibri" w:cs="Calibri"/>
          <w:b/>
          <w:bCs/>
        </w:rPr>
        <w:t>Flight Dynamics:</w:t>
      </w:r>
      <w:r w:rsidRPr="009C414C">
        <w:rPr>
          <w:rFonts w:ascii="Calibri" w:hAnsi="Calibri" w:cs="Calibri"/>
        </w:rPr>
        <w:t xml:space="preserve"> Accurate flight physics are crucial. Research aerodynamics principles to simulate lift, drag, thrust, and weight. Tools like OpenFlight and JSBSim can assist with this.</w:t>
      </w:r>
    </w:p>
    <w:p w14:paraId="512D801D" w14:textId="77777777" w:rsidR="00506BA5" w:rsidRPr="009C414C" w:rsidRDefault="00506BA5" w:rsidP="00506BA5">
      <w:pPr>
        <w:numPr>
          <w:ilvl w:val="0"/>
          <w:numId w:val="43"/>
        </w:numPr>
        <w:spacing w:line="278" w:lineRule="auto"/>
        <w:rPr>
          <w:rFonts w:ascii="Calibri" w:hAnsi="Calibri" w:cs="Calibri"/>
        </w:rPr>
      </w:pPr>
      <w:r w:rsidRPr="009C414C">
        <w:rPr>
          <w:rFonts w:ascii="Calibri" w:hAnsi="Calibri" w:cs="Calibri"/>
          <w:b/>
          <w:bCs/>
        </w:rPr>
        <w:t>Aircraft Models:</w:t>
      </w:r>
      <w:r w:rsidRPr="009C414C">
        <w:rPr>
          <w:rFonts w:ascii="Calibri" w:hAnsi="Calibri" w:cs="Calibri"/>
        </w:rPr>
        <w:t xml:space="preserve"> Build or obtain detailed models of the aircraft you wish to simulate, including both the external shape and internal cockpit controls.</w:t>
      </w:r>
    </w:p>
    <w:p w14:paraId="5998A7CF" w14:textId="77777777" w:rsidR="00506BA5" w:rsidRPr="009C414C" w:rsidRDefault="00506BA5" w:rsidP="00506BA5">
      <w:pPr>
        <w:numPr>
          <w:ilvl w:val="0"/>
          <w:numId w:val="43"/>
        </w:numPr>
        <w:spacing w:line="278" w:lineRule="auto"/>
        <w:rPr>
          <w:rFonts w:ascii="Calibri" w:hAnsi="Calibri" w:cs="Calibri"/>
        </w:rPr>
      </w:pPr>
      <w:r w:rsidRPr="009C414C">
        <w:rPr>
          <w:rFonts w:ascii="Calibri" w:hAnsi="Calibri" w:cs="Calibri"/>
          <w:b/>
          <w:bCs/>
        </w:rPr>
        <w:t>Environment Modeling:</w:t>
      </w:r>
      <w:r w:rsidRPr="009C414C">
        <w:rPr>
          <w:rFonts w:ascii="Calibri" w:hAnsi="Calibri" w:cs="Calibri"/>
        </w:rPr>
        <w:t xml:space="preserve"> Design the landscape, airports, runways, weather patterns, and time of day. Use elevation data for terrain and satellite imagery for realistic environments.</w:t>
      </w:r>
    </w:p>
    <w:p w14:paraId="506A90C8" w14:textId="77777777" w:rsidR="00506BA5" w:rsidRDefault="00506BA5" w:rsidP="00506BA5">
      <w:pPr>
        <w:pStyle w:val="Heading4"/>
      </w:pPr>
      <w:r w:rsidRPr="009C414C">
        <w:t>Create the Cockpit Interface</w:t>
      </w:r>
    </w:p>
    <w:p w14:paraId="234127AB" w14:textId="77777777" w:rsidR="00506BA5" w:rsidRPr="009C414C" w:rsidRDefault="00506BA5" w:rsidP="00506BA5">
      <w:pPr>
        <w:rPr>
          <w:rFonts w:ascii="Calibri" w:hAnsi="Calibri" w:cs="Calibri"/>
        </w:rPr>
      </w:pPr>
      <w:r w:rsidRPr="009C414C">
        <w:rPr>
          <w:rFonts w:ascii="Calibri" w:hAnsi="Calibri" w:cs="Calibri"/>
        </w:rPr>
        <w:t>Design the cockpit with all necessary controls, displays, and instruments (e.g., altimeter, artificial horizon, speed indicator). This involves user interface (UI) programming and interaction design.</w:t>
      </w:r>
    </w:p>
    <w:p w14:paraId="159B8AE3" w14:textId="77777777" w:rsidR="00506BA5" w:rsidRDefault="00506BA5" w:rsidP="00506BA5">
      <w:pPr>
        <w:pStyle w:val="Heading4"/>
      </w:pPr>
      <w:r w:rsidRPr="009C414C">
        <w:t>Add Interactivity and Controls</w:t>
      </w:r>
    </w:p>
    <w:p w14:paraId="0B2BF00C" w14:textId="77777777" w:rsidR="00506BA5" w:rsidRPr="009C414C" w:rsidRDefault="00506BA5" w:rsidP="00506BA5">
      <w:pPr>
        <w:rPr>
          <w:rFonts w:ascii="Calibri" w:hAnsi="Calibri" w:cs="Calibri"/>
        </w:rPr>
      </w:pPr>
      <w:r w:rsidRPr="009C414C">
        <w:rPr>
          <w:rFonts w:ascii="Calibri" w:hAnsi="Calibri" w:cs="Calibri"/>
        </w:rPr>
        <w:t>Program the flight controls, such as the yoke, throttle, pedals, and other input devices. Implement support for real-world flight control hardware (joysticks, yokes, and pedals). Use input handling libraries for keyboard, mouse, or controller inputs and link them to the simulator’s actions.</w:t>
      </w:r>
    </w:p>
    <w:p w14:paraId="2FA4BE13" w14:textId="77777777" w:rsidR="00506BA5" w:rsidRDefault="00506BA5" w:rsidP="00506BA5">
      <w:pPr>
        <w:rPr>
          <w:rStyle w:val="Heading4Char"/>
        </w:rPr>
      </w:pPr>
      <w:r w:rsidRPr="007C1E9D">
        <w:rPr>
          <w:rStyle w:val="Heading4Char"/>
        </w:rPr>
        <w:t>Testing and Refining</w:t>
      </w:r>
    </w:p>
    <w:p w14:paraId="5E1C9DD7" w14:textId="77777777" w:rsidR="00506BA5" w:rsidRDefault="00506BA5" w:rsidP="00506BA5">
      <w:pPr>
        <w:rPr>
          <w:rFonts w:ascii="Calibri" w:hAnsi="Calibri" w:cs="Calibri"/>
        </w:rPr>
      </w:pPr>
      <w:r w:rsidRPr="009C414C">
        <w:rPr>
          <w:rFonts w:ascii="Calibri" w:hAnsi="Calibri" w:cs="Calibri"/>
        </w:rPr>
        <w:t>Test the simulator extensively, focusing on fine-tuning the user experience, flight physics, and overall performance. Identify and fix bugs, glitches, or unrealistic behavior. Ensure the simulator performs well on various devices.</w:t>
      </w:r>
    </w:p>
    <w:p w14:paraId="0AE03120" w14:textId="77777777" w:rsidR="00506BA5" w:rsidRPr="009C414C" w:rsidRDefault="00506BA5" w:rsidP="00506BA5">
      <w:pPr>
        <w:rPr>
          <w:rFonts w:ascii="Calibri" w:hAnsi="Calibri" w:cs="Calibri"/>
        </w:rPr>
      </w:pPr>
    </w:p>
    <w:p w14:paraId="55C9614E" w14:textId="77777777" w:rsidR="00506BA5" w:rsidRPr="009C414C" w:rsidRDefault="00506BA5" w:rsidP="00506BA5">
      <w:pPr>
        <w:rPr>
          <w:rFonts w:ascii="Calibri" w:hAnsi="Calibri" w:cs="Calibri"/>
        </w:rPr>
      </w:pPr>
      <w:r w:rsidRPr="00E46E37">
        <w:rPr>
          <w:rStyle w:val="Heading3Char"/>
        </w:rPr>
        <w:t>Key Considerations for Advanced Flight Simulators</w:t>
      </w:r>
    </w:p>
    <w:p w14:paraId="29A6CE85" w14:textId="77777777" w:rsidR="00506BA5" w:rsidRPr="009C414C" w:rsidRDefault="00506BA5" w:rsidP="00506BA5">
      <w:pPr>
        <w:numPr>
          <w:ilvl w:val="0"/>
          <w:numId w:val="44"/>
        </w:numPr>
        <w:spacing w:line="278" w:lineRule="auto"/>
        <w:rPr>
          <w:rFonts w:ascii="Calibri" w:hAnsi="Calibri" w:cs="Calibri"/>
        </w:rPr>
      </w:pPr>
      <w:r w:rsidRPr="009C414C">
        <w:rPr>
          <w:rFonts w:ascii="Calibri" w:hAnsi="Calibri" w:cs="Calibri"/>
          <w:b/>
          <w:bCs/>
        </w:rPr>
        <w:t>Realism:</w:t>
      </w:r>
      <w:r w:rsidRPr="009C414C">
        <w:rPr>
          <w:rFonts w:ascii="Calibri" w:hAnsi="Calibri" w:cs="Calibri"/>
        </w:rPr>
        <w:t xml:space="preserve"> Strive for realism in flight dynamics, aircraft systems, and scenery. Implement features like realistic weather conditions, autopilot systems, and engine performance.</w:t>
      </w:r>
    </w:p>
    <w:p w14:paraId="7F4D8E58" w14:textId="77777777" w:rsidR="00506BA5" w:rsidRPr="009C414C" w:rsidRDefault="00506BA5" w:rsidP="00506BA5">
      <w:pPr>
        <w:numPr>
          <w:ilvl w:val="0"/>
          <w:numId w:val="44"/>
        </w:numPr>
        <w:spacing w:line="278" w:lineRule="auto"/>
        <w:rPr>
          <w:rFonts w:ascii="Calibri" w:hAnsi="Calibri" w:cs="Calibri"/>
        </w:rPr>
      </w:pPr>
      <w:r w:rsidRPr="009C414C">
        <w:rPr>
          <w:rFonts w:ascii="Calibri" w:hAnsi="Calibri" w:cs="Calibri"/>
          <w:b/>
          <w:bCs/>
        </w:rPr>
        <w:t>Multiplayer and Networking:</w:t>
      </w:r>
      <w:r w:rsidRPr="009C414C">
        <w:rPr>
          <w:rFonts w:ascii="Calibri" w:hAnsi="Calibri" w:cs="Calibri"/>
        </w:rPr>
        <w:t xml:space="preserve"> Add networking capabilities for users to fly together in a shared virtual environment. Implement multiplayer functionality and data synchronization for real-time interaction.</w:t>
      </w:r>
    </w:p>
    <w:p w14:paraId="5D5AB17D" w14:textId="77777777" w:rsidR="00506BA5" w:rsidRPr="006B5142" w:rsidRDefault="00506BA5" w:rsidP="00506BA5">
      <w:pPr>
        <w:numPr>
          <w:ilvl w:val="0"/>
          <w:numId w:val="44"/>
        </w:numPr>
        <w:spacing w:line="278" w:lineRule="auto"/>
        <w:rPr>
          <w:rFonts w:ascii="Calibri" w:hAnsi="Calibri" w:cs="Calibri"/>
        </w:rPr>
      </w:pPr>
      <w:r w:rsidRPr="009C414C">
        <w:rPr>
          <w:rFonts w:ascii="Calibri" w:hAnsi="Calibri" w:cs="Calibri"/>
          <w:b/>
          <w:bCs/>
        </w:rPr>
        <w:t>VR and Motion Sensing:</w:t>
      </w:r>
      <w:r w:rsidRPr="009C414C">
        <w:rPr>
          <w:rFonts w:ascii="Calibri" w:hAnsi="Calibri" w:cs="Calibri"/>
        </w:rPr>
        <w:t xml:space="preserve"> Integrate VR compatibility for an immersive experience. Motion-sensing devices can simulate the physical experience of flying, adding realism.</w:t>
      </w:r>
    </w:p>
    <w:p w14:paraId="7B57FB6C" w14:textId="77777777" w:rsidR="00506BA5" w:rsidRPr="009C414C" w:rsidRDefault="00506BA5" w:rsidP="00506BA5">
      <w:pPr>
        <w:rPr>
          <w:rFonts w:ascii="Calibri" w:hAnsi="Calibri" w:cs="Calibri"/>
        </w:rPr>
      </w:pPr>
      <w:r w:rsidRPr="009C414C">
        <w:rPr>
          <w:rFonts w:ascii="Calibri" w:hAnsi="Calibri" w:cs="Calibri"/>
        </w:rPr>
        <w:t>Flight simulators are powerful tools that have transformed pilot training, aircraft development, and aviation engagement. Whether for professional use, entertainment, or research, building a flight simulator is a rewarding challenge. With the right tools, dedication, and understanding of flight dynamics, anyone can start developing their own simulator. As technology evolves, the possibilities for flight simulation are limitless.</w:t>
      </w:r>
    </w:p>
    <w:p w14:paraId="79555777" w14:textId="77777777" w:rsidR="00506BA5" w:rsidRPr="009C414C" w:rsidRDefault="00506BA5" w:rsidP="00506BA5">
      <w:pPr>
        <w:rPr>
          <w:rFonts w:ascii="Calibri" w:hAnsi="Calibri" w:cs="Calibri"/>
        </w:rPr>
      </w:pPr>
      <w:r w:rsidRPr="009C414C">
        <w:rPr>
          <w:rFonts w:ascii="Calibri" w:hAnsi="Calibri" w:cs="Calibri"/>
        </w:rPr>
        <w:t>This structure provides a clear flow for your article, starting with an introduction to flight simulators, followed by a step-by-step guide on creating one, and finishing with a discussion of advanced features. Adjust the details according to your audience, whether they are beginners or experienced programmers!</w:t>
      </w:r>
    </w:p>
    <w:p w14:paraId="5A096C89" w14:textId="77777777" w:rsidR="00506BA5" w:rsidRDefault="00506BA5" w:rsidP="00506BA5">
      <w:pPr>
        <w:rPr>
          <w:rFonts w:ascii="Calibri" w:hAnsi="Calibri" w:cs="Calibri"/>
        </w:rPr>
      </w:pPr>
    </w:p>
    <w:p w14:paraId="3695AACC" w14:textId="77777777" w:rsidR="00506BA5" w:rsidRDefault="00506BA5" w:rsidP="00506BA5">
      <w:pPr>
        <w:pStyle w:val="Heading3"/>
      </w:pPr>
      <w:r>
        <w:lastRenderedPageBreak/>
        <w:t>T</w:t>
      </w:r>
      <w:r w:rsidRPr="00DB11D4">
        <w:t>he basic parts of the airplane</w:t>
      </w:r>
    </w:p>
    <w:p w14:paraId="26C62496" w14:textId="77777777" w:rsidR="00506BA5" w:rsidRDefault="00506BA5" w:rsidP="00506BA5">
      <w:r>
        <w:rPr>
          <w:noProof/>
        </w:rPr>
        <w:drawing>
          <wp:anchor distT="0" distB="0" distL="114300" distR="114300" simplePos="0" relativeHeight="251704320" behindDoc="0" locked="0" layoutInCell="1" allowOverlap="1" wp14:anchorId="3BF478B1" wp14:editId="1AE5983F">
            <wp:simplePos x="0" y="0"/>
            <wp:positionH relativeFrom="column">
              <wp:posOffset>3719029</wp:posOffset>
            </wp:positionH>
            <wp:positionV relativeFrom="paragraph">
              <wp:posOffset>38735</wp:posOffset>
            </wp:positionV>
            <wp:extent cx="2902226" cy="2902226"/>
            <wp:effectExtent l="0" t="0" r="0" b="0"/>
            <wp:wrapSquare wrapText="bothSides"/>
            <wp:docPr id="1830789287"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9287" name="Picture 1" descr="A diagram of a pla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2226" cy="2902226"/>
                    </a:xfrm>
                    <a:prstGeom prst="rect">
                      <a:avLst/>
                    </a:prstGeom>
                    <a:noFill/>
                  </pic:spPr>
                </pic:pic>
              </a:graphicData>
            </a:graphic>
            <wp14:sizeRelH relativeFrom="margin">
              <wp14:pctWidth>0</wp14:pctWidth>
            </wp14:sizeRelH>
            <wp14:sizeRelV relativeFrom="margin">
              <wp14:pctHeight>0</wp14:pctHeight>
            </wp14:sizeRelV>
          </wp:anchor>
        </w:drawing>
      </w:r>
      <w:r w:rsidRPr="008E459B">
        <w:rPr>
          <w:b/>
          <w:bCs/>
        </w:rPr>
        <w:t>Fuselage</w:t>
      </w:r>
      <w:r>
        <w:t>: The body of the airplane</w:t>
      </w:r>
    </w:p>
    <w:p w14:paraId="1A76451E" w14:textId="77777777" w:rsidR="00506BA5" w:rsidRDefault="00506BA5" w:rsidP="00506BA5">
      <w:r w:rsidRPr="008E459B">
        <w:rPr>
          <w:b/>
          <w:bCs/>
        </w:rPr>
        <w:t>Wings</w:t>
      </w:r>
      <w:r>
        <w:t>: The generally flat structures that generate the lift which make the airplane fly</w:t>
      </w:r>
    </w:p>
    <w:p w14:paraId="46465355" w14:textId="77777777" w:rsidR="00506BA5" w:rsidRDefault="00506BA5" w:rsidP="00506BA5">
      <w:r w:rsidRPr="008E459B">
        <w:rPr>
          <w:b/>
          <w:bCs/>
        </w:rPr>
        <w:t>Tail</w:t>
      </w:r>
      <w:r>
        <w:t>: The back of the airplane which consists of a vertical and a horizontal section. Its main role is to stabilize the airplane.</w:t>
      </w:r>
    </w:p>
    <w:p w14:paraId="12F7D001" w14:textId="77777777" w:rsidR="00506BA5" w:rsidRDefault="00506BA5" w:rsidP="00506BA5">
      <w:r w:rsidRPr="008E459B">
        <w:rPr>
          <w:b/>
          <w:bCs/>
        </w:rPr>
        <w:t>Ailerons</w:t>
      </w:r>
      <w:r>
        <w:t>: Movable areas on the outer part of the wings, used to make the airplane roll.</w:t>
      </w:r>
    </w:p>
    <w:p w14:paraId="47F36DF6" w14:textId="77777777" w:rsidR="00506BA5" w:rsidRDefault="00506BA5" w:rsidP="00506BA5">
      <w:r w:rsidRPr="008E459B">
        <w:rPr>
          <w:b/>
          <w:bCs/>
        </w:rPr>
        <w:t>Flaps</w:t>
      </w:r>
      <w:r>
        <w:t>: Movable areas at the inner part of the wings, used to increase lift at low speeds and drag.</w:t>
      </w:r>
    </w:p>
    <w:p w14:paraId="60CE47AA" w14:textId="77777777" w:rsidR="00506BA5" w:rsidRDefault="00506BA5" w:rsidP="00506BA5">
      <w:r w:rsidRPr="008E459B">
        <w:rPr>
          <w:b/>
          <w:bCs/>
        </w:rPr>
        <w:t>Elevators</w:t>
      </w:r>
      <w:r>
        <w:t>: Movable areas of the horizontal tail section used to control pitch.</w:t>
      </w:r>
    </w:p>
    <w:p w14:paraId="64A021AB" w14:textId="77777777" w:rsidR="00506BA5" w:rsidRDefault="00506BA5" w:rsidP="00506BA5">
      <w:r w:rsidRPr="008E459B">
        <w:rPr>
          <w:b/>
          <w:bCs/>
        </w:rPr>
        <w:t>Rudder</w:t>
      </w:r>
      <w:r>
        <w:t>: Movable area of the vertical tail</w:t>
      </w:r>
    </w:p>
    <w:p w14:paraId="6E387FF3" w14:textId="77777777" w:rsidR="00506BA5" w:rsidRDefault="00506BA5" w:rsidP="00506BA5"/>
    <w:p w14:paraId="08917D86" w14:textId="77777777" w:rsidR="00506BA5" w:rsidRDefault="00506BA5" w:rsidP="00506BA5">
      <w:pPr>
        <w:pStyle w:val="Heading3"/>
      </w:pPr>
      <w:r w:rsidRPr="0025225D">
        <w:t>Forces acting on an airplane</w:t>
      </w:r>
    </w:p>
    <w:p w14:paraId="5089350D" w14:textId="77777777" w:rsidR="00506BA5" w:rsidRPr="00D83021" w:rsidRDefault="00506BA5" w:rsidP="00506BA5">
      <w:pPr>
        <w:spacing w:line="278" w:lineRule="auto"/>
      </w:pPr>
      <w:r>
        <w:rPr>
          <w:noProof/>
        </w:rPr>
        <w:drawing>
          <wp:anchor distT="0" distB="0" distL="114300" distR="114300" simplePos="0" relativeHeight="251705344" behindDoc="0" locked="0" layoutInCell="1" allowOverlap="1" wp14:anchorId="67C5B346" wp14:editId="267B7AF8">
            <wp:simplePos x="0" y="0"/>
            <wp:positionH relativeFrom="column">
              <wp:posOffset>3876040</wp:posOffset>
            </wp:positionH>
            <wp:positionV relativeFrom="paragraph">
              <wp:posOffset>55245</wp:posOffset>
            </wp:positionV>
            <wp:extent cx="2743200" cy="1296035"/>
            <wp:effectExtent l="0" t="0" r="0" b="0"/>
            <wp:wrapSquare wrapText="bothSides"/>
            <wp:docPr id="976426327" name="Picture 2" descr="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3021">
        <w:t>The primary force acting on any object is gravity. To achieve flight, we need to generate an equal and opposite force known as lift, which is produced by the wings as the airplane moves forward. This movement is driven by thrust, and due to aerodynamic resistance, we encounter a force opposing the movement called drag. Gravity is the existing force, while thrust is the force controlled by humans. Lift and drag are the outcomes of the airplane's movement.</w:t>
      </w:r>
    </w:p>
    <w:p w14:paraId="3AC5167B" w14:textId="77777777" w:rsidR="00506BA5" w:rsidRDefault="00506BA5" w:rsidP="00506BA5"/>
    <w:p w14:paraId="26BABBED" w14:textId="04AE02E5" w:rsidR="00506BA5" w:rsidRDefault="00506BA5" w:rsidP="00BD2207">
      <w:pPr>
        <w:pStyle w:val="Heading3"/>
      </w:pPr>
      <w:r w:rsidRPr="0014012B">
        <w:t>What makes the airplane move?</w:t>
      </w:r>
    </w:p>
    <w:p w14:paraId="64C8478A" w14:textId="77777777" w:rsidR="00506BA5" w:rsidRPr="00CA423C" w:rsidRDefault="00506BA5" w:rsidP="00506BA5">
      <w:pPr>
        <w:spacing w:line="278" w:lineRule="auto"/>
      </w:pPr>
      <w:r>
        <w:rPr>
          <w:noProof/>
        </w:rPr>
        <w:drawing>
          <wp:anchor distT="0" distB="0" distL="114300" distR="114300" simplePos="0" relativeHeight="251706368" behindDoc="0" locked="0" layoutInCell="1" allowOverlap="1" wp14:anchorId="6A293D34" wp14:editId="4B1DEE2C">
            <wp:simplePos x="0" y="0"/>
            <wp:positionH relativeFrom="column">
              <wp:posOffset>4202237</wp:posOffset>
            </wp:positionH>
            <wp:positionV relativeFrom="paragraph">
              <wp:posOffset>260653</wp:posOffset>
            </wp:positionV>
            <wp:extent cx="2369185" cy="3161030"/>
            <wp:effectExtent l="0" t="0" r="0" b="1270"/>
            <wp:wrapSquare wrapText="bothSides"/>
            <wp:docPr id="361215687" name="Picture 3" descr="engine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inetyp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9185" cy="3161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23C">
        <w:t>We begin our journey with the primary force we generate on the airplane: thrust. Thrust is the energy source that airplanes need to create lift and ultimately achieve flight. Gravity, one of the fundamental forces of nature, is always present. However, to generate lift, we must make the airplane move, and thrust accomplishes this.</w:t>
      </w:r>
    </w:p>
    <w:p w14:paraId="726D6E2B" w14:textId="77777777" w:rsidR="00506BA5" w:rsidRPr="00CA423C" w:rsidRDefault="00506BA5" w:rsidP="00506BA5">
      <w:pPr>
        <w:spacing w:line="278" w:lineRule="auto"/>
      </w:pPr>
      <w:r w:rsidRPr="00CA423C">
        <w:t>So, what exactly is thrust and where does it come from?</w:t>
      </w:r>
    </w:p>
    <w:p w14:paraId="6B285D2E" w14:textId="77777777" w:rsidR="00506BA5" w:rsidRPr="00CA423C" w:rsidRDefault="00506BA5" w:rsidP="00506BA5">
      <w:pPr>
        <w:spacing w:line="278" w:lineRule="auto"/>
      </w:pPr>
      <w:r w:rsidRPr="00CA423C">
        <w:t>Thrust is the force produced by the engine that propels the airplane forward. There are various methods to convert the mechanical energy generated by the engine into thrust. The oldest method involves a propeller attached to the engine's drive shaft, while the most modern method uses jet engines.</w:t>
      </w:r>
    </w:p>
    <w:p w14:paraId="068BADC4" w14:textId="77777777" w:rsidR="00506BA5" w:rsidRPr="00CA423C" w:rsidRDefault="00506BA5" w:rsidP="00506BA5">
      <w:pPr>
        <w:spacing w:line="278" w:lineRule="auto"/>
      </w:pPr>
      <w:r w:rsidRPr="00CA423C">
        <w:t>In the image, we can see the three basic types of thrust generators designed for larger airplanes that require more power. For smaller airplanes, the propeller is powered by smaller reciprocating engines instead of turbines.</w:t>
      </w:r>
    </w:p>
    <w:p w14:paraId="3795FC04" w14:textId="77777777" w:rsidR="00506BA5" w:rsidRPr="00CA423C" w:rsidRDefault="00506BA5" w:rsidP="00506BA5">
      <w:pPr>
        <w:spacing w:line="278" w:lineRule="auto"/>
      </w:pPr>
      <w:r w:rsidRPr="00CA423C">
        <w:t>The first type of engine is the turboprop, the second is the turbofan, and the third is the jet engine. Delving into the working details of these engines is beyond the scope of this article.</w:t>
      </w:r>
    </w:p>
    <w:p w14:paraId="0FF1E7B1" w14:textId="77777777" w:rsidR="00506BA5" w:rsidRDefault="00506BA5" w:rsidP="00506BA5"/>
    <w:p w14:paraId="4E523AA8" w14:textId="77777777" w:rsidR="00506BA5" w:rsidRDefault="00506BA5" w:rsidP="00506BA5">
      <w:pPr>
        <w:pStyle w:val="Heading3"/>
      </w:pPr>
      <w:r w:rsidRPr="005543EF">
        <w:lastRenderedPageBreak/>
        <w:t>Lift and Drag, how are they generated?</w:t>
      </w:r>
    </w:p>
    <w:p w14:paraId="43A11234" w14:textId="77777777" w:rsidR="00506BA5" w:rsidRDefault="00506BA5" w:rsidP="00506BA5">
      <w:r>
        <w:t>We understand that lift is a result of the airplane's movement due to thrust. Let's delve deeper into what happens when the airplane moves.</w:t>
      </w:r>
    </w:p>
    <w:p w14:paraId="15442032" w14:textId="77777777" w:rsidR="00506BA5" w:rsidRDefault="00506BA5" w:rsidP="00506BA5">
      <w:r>
        <w:rPr>
          <w:noProof/>
        </w:rPr>
        <w:drawing>
          <wp:anchor distT="0" distB="0" distL="114300" distR="114300" simplePos="0" relativeHeight="251707392" behindDoc="0" locked="0" layoutInCell="1" allowOverlap="1" wp14:anchorId="5646F89B" wp14:editId="060C249F">
            <wp:simplePos x="0" y="0"/>
            <wp:positionH relativeFrom="column">
              <wp:posOffset>4074822</wp:posOffset>
            </wp:positionH>
            <wp:positionV relativeFrom="paragraph">
              <wp:posOffset>49999</wp:posOffset>
            </wp:positionV>
            <wp:extent cx="2496185" cy="3025775"/>
            <wp:effectExtent l="0" t="0" r="0" b="3175"/>
            <wp:wrapSquare wrapText="bothSides"/>
            <wp:docPr id="83591699" name="Picture 4" descr="Diagram of a diagram showing the lift and extended fl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699" name="Picture 4" descr="Diagram of a diagram showing the lift and extended flap&#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6185" cy="3025775"/>
                    </a:xfrm>
                    <a:prstGeom prst="rect">
                      <a:avLst/>
                    </a:prstGeom>
                    <a:noFill/>
                  </pic:spPr>
                </pic:pic>
              </a:graphicData>
            </a:graphic>
            <wp14:sizeRelH relativeFrom="margin">
              <wp14:pctWidth>0</wp14:pctWidth>
            </wp14:sizeRelH>
            <wp14:sizeRelV relativeFrom="margin">
              <wp14:pctHeight>0</wp14:pctHeight>
            </wp14:sizeRelV>
          </wp:anchor>
        </w:drawing>
      </w:r>
      <w:r>
        <w:t>Any object moving within a fluid, such as air, generates two forces. One force, called drag, opposes the direction of movement and is proportional to the object's size, shape, the fluid's viscosity, and the square of the object's speed. The other force, perpendicular to drag, is known as lift. The magnitude and direction of lift are determined by the shape and orientation of the airplane's main surfaces, primarily its wings. A poorly designed airplane might generate negative lift, which is desirable in sports cars.</w:t>
      </w:r>
    </w:p>
    <w:p w14:paraId="7193E6B1" w14:textId="77777777" w:rsidR="00506BA5" w:rsidRDefault="00506BA5" w:rsidP="00506BA5">
      <w:r>
        <w:t>How is lift generated? The wings' shape causes the air above the wing to move faster than the air below it, creating a pressure difference that results in lift. Another crucial factor is the "angle of attack," which is the angle between the wing's longitudinal axis and the airplane's direction.</w:t>
      </w:r>
    </w:p>
    <w:p w14:paraId="52060DE9" w14:textId="77777777" w:rsidR="00506BA5" w:rsidRDefault="00506BA5" w:rsidP="00506BA5">
      <w:r>
        <w:t>However, things are not so simple. Modifying the wing's shape to generate more lift also increases drag. If the angle of attack is increased too much, the airflow over the wing becomes turbulent and detaches, raising pressure and reducing lift.</w:t>
      </w:r>
    </w:p>
    <w:p w14:paraId="4D5075FE" w14:textId="77777777" w:rsidR="00506BA5" w:rsidRDefault="00506BA5" w:rsidP="00506BA5">
      <w:r>
        <w:t>Therefore, we need a mechanism to alter the wing's shape and generate significant lift at low speeds for quick takeoff and slow-speed landing approaches. This mechanism is the flaps. The flaps extend and move downward based on the pilot's decision. Extending the wings in this manner generates the necessary lift at low speeds to keep the aircraft airborne. As airspeed increases, the pilot retracts the flaps since the wing can generate the required lift without additional assistance.</w:t>
      </w:r>
    </w:p>
    <w:p w14:paraId="22CB5CA7" w14:textId="77777777" w:rsidR="00506BA5" w:rsidRDefault="00506BA5" w:rsidP="00506BA5"/>
    <w:p w14:paraId="2E2D3ABF" w14:textId="13F9EAB3" w:rsidR="00506BA5" w:rsidRDefault="00506BA5" w:rsidP="00D92F6F">
      <w:pPr>
        <w:pStyle w:val="Heading3"/>
      </w:pPr>
      <w:r w:rsidRPr="00005B72">
        <w:t>Movements of the airplane</w:t>
      </w:r>
    </w:p>
    <w:p w14:paraId="18338409" w14:textId="77777777" w:rsidR="00506BA5" w:rsidRDefault="00506BA5" w:rsidP="00506BA5">
      <w:r>
        <w:rPr>
          <w:noProof/>
        </w:rPr>
        <w:drawing>
          <wp:anchor distT="0" distB="0" distL="114300" distR="114300" simplePos="0" relativeHeight="251708416" behindDoc="0" locked="0" layoutInCell="1" allowOverlap="1" wp14:anchorId="7FB1000C" wp14:editId="445BC837">
            <wp:simplePos x="0" y="0"/>
            <wp:positionH relativeFrom="column">
              <wp:posOffset>4351020</wp:posOffset>
            </wp:positionH>
            <wp:positionV relativeFrom="paragraph">
              <wp:posOffset>449580</wp:posOffset>
            </wp:positionV>
            <wp:extent cx="2148840" cy="3442335"/>
            <wp:effectExtent l="0" t="0" r="3810" b="5715"/>
            <wp:wrapSquare wrapText="bothSides"/>
            <wp:docPr id="1250918531" name="Picture 5" descr="mo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vem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8840"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r>
        <w:t>To navigate the airplane to the desired location, the pilot uses the controls to perform one of three movements shown in the image.</w:t>
      </w:r>
    </w:p>
    <w:p w14:paraId="0B5D0E29" w14:textId="77777777" w:rsidR="00506BA5" w:rsidRDefault="00506BA5" w:rsidP="00506BA5">
      <w:r>
        <w:t>Roll: This is the rotation around the airplane's lengthwise axis (from nose to tail). It's controlled by the ailerons, which are small flaps on the wings. When one aileron goes up and the other goes down, the airplane rolls to the side.</w:t>
      </w:r>
    </w:p>
    <w:p w14:paraId="0BF4F9EA" w14:textId="77777777" w:rsidR="00506BA5" w:rsidRDefault="00506BA5" w:rsidP="00506BA5">
      <w:r>
        <w:t>Pitch: This is the rotation around the airplane's side-to-side axis (from wingtip to wingtip). It's controlled by the elevators, which are flaps on the tail. When the elevators go up, the nose of the airplane goes up, and when they go down, the nose goes down.</w:t>
      </w:r>
    </w:p>
    <w:p w14:paraId="50243044" w14:textId="77777777" w:rsidR="00506BA5" w:rsidRDefault="00506BA5" w:rsidP="00506BA5">
      <w:r>
        <w:t>Yaw: This is the rotation around the airplane's vertical axis (from top to bottom). It's controlled by the rudder, which is a flap on the tail. When the rudder moves left or right, the nose of the airplane turns in that direction.</w:t>
      </w:r>
    </w:p>
    <w:p w14:paraId="175C8BA1" w14:textId="77777777" w:rsidR="00506BA5" w:rsidRDefault="00506BA5" w:rsidP="00506BA5">
      <w:r>
        <w:t>Combining these movements allows the pilot to steer the airplane in different directions.</w:t>
      </w:r>
    </w:p>
    <w:p w14:paraId="54655AAE" w14:textId="77777777" w:rsidR="00506BA5" w:rsidRDefault="00506BA5" w:rsidP="00506BA5">
      <w:r>
        <w:t>How does the airplane respond to these movements? To understand this, we need to analyze how the control surfaces influence the airplane and cause it to move. When a control surface like an aileron moves, it diverts the airflow around it, creating a force. These forces generate torques around axes that pass through the airplane's center of gravity. Summing up all these torques gives us the final torque that changes the airplane's orientation.</w:t>
      </w:r>
    </w:p>
    <w:p w14:paraId="4F54B215" w14:textId="77777777" w:rsidR="00506BA5" w:rsidRDefault="00506BA5" w:rsidP="00506BA5">
      <w:r>
        <w:lastRenderedPageBreak/>
        <w:t>We can assume that the airplane itself is a rigid body. Although we have seen airplane wings vibrating during flights, indicating they are not entirely rigid, we can ignore this for our simulator. Therefore, we only need to know the airplane's total inertia, which is the sum of the local inertia of its elements, such as the fuselage, wings, flaps, ailerons, and rudder.</w:t>
      </w:r>
    </w:p>
    <w:p w14:paraId="7F40A68B" w14:textId="77777777" w:rsidR="00506BA5" w:rsidRDefault="00506BA5" w:rsidP="00506BA5"/>
    <w:p w14:paraId="7885126E" w14:textId="7CD6AD57" w:rsidR="00506BA5" w:rsidRDefault="00506BA5" w:rsidP="003B3D5C">
      <w:pPr>
        <w:pStyle w:val="Heading3"/>
      </w:pPr>
      <w:r w:rsidRPr="00CB0323">
        <w:t>Creating the simulator</w:t>
      </w:r>
    </w:p>
    <w:p w14:paraId="2420F2FC" w14:textId="77777777" w:rsidR="00506BA5" w:rsidRDefault="00506BA5" w:rsidP="00506BA5">
      <w:r>
        <w:t>Delving into the physics model of a flight simulator is beyond the scope of this article. My aim is to provide a simple overview of what is involved in creating the simulator. The airplane's physics model was originally developed by David M. Bourg in his book "Physics for Game Developers" (ISBN: 0-596-00006-5 © O'REILLY 2002). This book is an excellent resource for understanding game physics. The beauty of physics is that it remains relevant over time, so if you can find a copy, I highly recommend reading it.</w:t>
      </w:r>
    </w:p>
    <w:p w14:paraId="1F166C1D" w14:textId="77777777" w:rsidR="00506BA5" w:rsidRDefault="00506BA5" w:rsidP="00506BA5">
      <w:r>
        <w:t xml:space="preserve">The simple simulator we created divides the screen into two areas. The top section displays the view from the pilot's window, while the bottom section is the instrument panel. The instrument panel </w:t>
      </w:r>
      <w:r w:rsidRPr="006E33C8">
        <w:rPr>
          <w:noProof/>
        </w:rPr>
        <w:drawing>
          <wp:anchor distT="0" distB="0" distL="114300" distR="114300" simplePos="0" relativeHeight="251709440" behindDoc="0" locked="0" layoutInCell="1" allowOverlap="1" wp14:anchorId="101CC990" wp14:editId="3B6D5C26">
            <wp:simplePos x="0" y="0"/>
            <wp:positionH relativeFrom="column">
              <wp:posOffset>3470579</wp:posOffset>
            </wp:positionH>
            <wp:positionV relativeFrom="paragraph">
              <wp:posOffset>27333</wp:posOffset>
            </wp:positionV>
            <wp:extent cx="3233420" cy="1963420"/>
            <wp:effectExtent l="0" t="0" r="5080" b="0"/>
            <wp:wrapSquare wrapText="bothSides"/>
            <wp:docPr id="181694953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9531" name="Picture 1" descr="A screenshot of a video game&#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33420" cy="1963420"/>
                    </a:xfrm>
                    <a:prstGeom prst="rect">
                      <a:avLst/>
                    </a:prstGeom>
                  </pic:spPr>
                </pic:pic>
              </a:graphicData>
            </a:graphic>
          </wp:anchor>
        </w:drawing>
      </w:r>
      <w:r>
        <w:t>consists of a map of the world with the airplane always centered and pointing upwards. This view is essentially the same as the top view but from a different perspective. On the left side, you will see five instruments: the artificial horizon, the roll indicator, the compass, the altitude-speed-climb rate indicator and the throttle and stick position.</w:t>
      </w:r>
    </w:p>
    <w:p w14:paraId="3A3E61B6" w14:textId="77777777" w:rsidR="00506BA5" w:rsidRDefault="00506BA5" w:rsidP="00506BA5">
      <w:pPr>
        <w:rPr>
          <w:noProof/>
        </w:rPr>
      </w:pPr>
      <w:r>
        <w:t>The stick that controls the ailerons and elevators is operated by the mouse. Moving the mouse up or down operates the elevators, while moving it right or left operates the ailerons. The throttle is controlled by the 'A' and 'Z' keys. The simulator is quite simple, and the scenery is not very detailed. There is no takeoff or landing procedure, and the action starts in the air. No collision detection is performed, and the earth is flat and limited. The visual effects developed in previous articles are included, and the airplane physics are modeled effectively.</w:t>
      </w:r>
      <w:r w:rsidRPr="006E33C8">
        <w:rPr>
          <w:noProof/>
        </w:rPr>
        <w:t xml:space="preserve"> </w:t>
      </w:r>
    </w:p>
    <w:p w14:paraId="06376068" w14:textId="77777777" w:rsidR="00506BA5" w:rsidRDefault="00506BA5" w:rsidP="00506BA5">
      <w:pPr>
        <w:rPr>
          <w:noProof/>
        </w:rPr>
      </w:pPr>
      <w:r>
        <w:rPr>
          <w:noProof/>
        </w:rPr>
        <w:t>In this sample we make extensive use of all the thins we discussed so far. We have multiple views and cameras, we perform scissor tests to limit the extension of our drawing and so on.</w:t>
      </w:r>
    </w:p>
    <w:p w14:paraId="157A2EBB" w14:textId="77777777" w:rsidR="00506BA5" w:rsidRDefault="00506BA5" w:rsidP="00506BA5">
      <w:pPr>
        <w:rPr>
          <w:noProof/>
        </w:rPr>
      </w:pPr>
    </w:p>
    <w:p w14:paraId="0B5F7136" w14:textId="77777777" w:rsidR="00506BA5" w:rsidRDefault="00506BA5" w:rsidP="00506BA5">
      <w:pPr>
        <w:pStyle w:val="Heading3"/>
      </w:pPr>
      <w:r>
        <w:t>Summary</w:t>
      </w:r>
    </w:p>
    <w:p w14:paraId="6786DDB6" w14:textId="43AC0977" w:rsidR="00506BA5" w:rsidRPr="00B50992" w:rsidRDefault="00506BA5" w:rsidP="00506BA5">
      <w:r>
        <w:t>In this part we saw some elements of a real-world game/simulation application where we used most of the techniques we developed so far.</w:t>
      </w:r>
    </w:p>
    <w:p w14:paraId="136ABEDD" w14:textId="77777777" w:rsidR="00BB4EB3" w:rsidRPr="00BB4EB3" w:rsidRDefault="00BB4EB3" w:rsidP="00885721"/>
    <w:sectPr w:rsidR="00BB4EB3" w:rsidRPr="00BB4EB3" w:rsidSect="00E76E2F">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mbria Math">
    <w:panose1 w:val="02040503050406030204"/>
    <w:charset w:val="A1"/>
    <w:family w:val="roman"/>
    <w:pitch w:val="variable"/>
    <w:sig w:usb0="E00006FF" w:usb1="420024FF" w:usb2="02000000" w:usb3="00000000" w:csb0="0000019F" w:csb1="00000000"/>
  </w:font>
  <w:font w:name="Cascadia Mono">
    <w:altName w:val="Calibri"/>
    <w:panose1 w:val="020B0609020000020004"/>
    <w:charset w:val="A1"/>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9CF"/>
    <w:multiLevelType w:val="hybridMultilevel"/>
    <w:tmpl w:val="560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7001B"/>
    <w:multiLevelType w:val="hybridMultilevel"/>
    <w:tmpl w:val="825A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A0436"/>
    <w:multiLevelType w:val="multilevel"/>
    <w:tmpl w:val="52E6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C0EC8"/>
    <w:multiLevelType w:val="multilevel"/>
    <w:tmpl w:val="A334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61BF4"/>
    <w:multiLevelType w:val="hybridMultilevel"/>
    <w:tmpl w:val="1DC4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C2B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8B6F93"/>
    <w:multiLevelType w:val="hybridMultilevel"/>
    <w:tmpl w:val="6ADE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22E69"/>
    <w:multiLevelType w:val="hybridMultilevel"/>
    <w:tmpl w:val="559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12ACB"/>
    <w:multiLevelType w:val="hybridMultilevel"/>
    <w:tmpl w:val="D74C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9747B"/>
    <w:multiLevelType w:val="hybridMultilevel"/>
    <w:tmpl w:val="75CA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63661"/>
    <w:multiLevelType w:val="hybridMultilevel"/>
    <w:tmpl w:val="E092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5396B"/>
    <w:multiLevelType w:val="hybridMultilevel"/>
    <w:tmpl w:val="01EA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70489"/>
    <w:multiLevelType w:val="hybridMultilevel"/>
    <w:tmpl w:val="79727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C76AC3"/>
    <w:multiLevelType w:val="hybridMultilevel"/>
    <w:tmpl w:val="10C0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A3886"/>
    <w:multiLevelType w:val="hybridMultilevel"/>
    <w:tmpl w:val="4C16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04926"/>
    <w:multiLevelType w:val="hybridMultilevel"/>
    <w:tmpl w:val="D05E2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04C5A"/>
    <w:multiLevelType w:val="hybridMultilevel"/>
    <w:tmpl w:val="C326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A77AB"/>
    <w:multiLevelType w:val="hybridMultilevel"/>
    <w:tmpl w:val="6636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07657"/>
    <w:multiLevelType w:val="multilevel"/>
    <w:tmpl w:val="2626D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A065F"/>
    <w:multiLevelType w:val="hybridMultilevel"/>
    <w:tmpl w:val="5A82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3A24A8"/>
    <w:multiLevelType w:val="multilevel"/>
    <w:tmpl w:val="12780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A7748A"/>
    <w:multiLevelType w:val="hybridMultilevel"/>
    <w:tmpl w:val="340E4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46A1A"/>
    <w:multiLevelType w:val="hybridMultilevel"/>
    <w:tmpl w:val="5914B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9E3C9E"/>
    <w:multiLevelType w:val="hybridMultilevel"/>
    <w:tmpl w:val="94004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50727"/>
    <w:multiLevelType w:val="hybridMultilevel"/>
    <w:tmpl w:val="0FFE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7952D2"/>
    <w:multiLevelType w:val="hybridMultilevel"/>
    <w:tmpl w:val="2C74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21479"/>
    <w:multiLevelType w:val="multilevel"/>
    <w:tmpl w:val="2AE0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A364F"/>
    <w:multiLevelType w:val="hybridMultilevel"/>
    <w:tmpl w:val="623AA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6672EC"/>
    <w:multiLevelType w:val="hybridMultilevel"/>
    <w:tmpl w:val="2D4E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D70E19"/>
    <w:multiLevelType w:val="hybridMultilevel"/>
    <w:tmpl w:val="27B22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850A13"/>
    <w:multiLevelType w:val="hybridMultilevel"/>
    <w:tmpl w:val="27B22F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4E444B"/>
    <w:multiLevelType w:val="hybridMultilevel"/>
    <w:tmpl w:val="5A22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F82A65"/>
    <w:multiLevelType w:val="hybridMultilevel"/>
    <w:tmpl w:val="3570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C77C2"/>
    <w:multiLevelType w:val="hybridMultilevel"/>
    <w:tmpl w:val="5C825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D40CD"/>
    <w:multiLevelType w:val="multilevel"/>
    <w:tmpl w:val="5E3A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3614B1"/>
    <w:multiLevelType w:val="hybridMultilevel"/>
    <w:tmpl w:val="195C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120B4B"/>
    <w:multiLevelType w:val="multilevel"/>
    <w:tmpl w:val="C7D6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6331B6"/>
    <w:multiLevelType w:val="hybridMultilevel"/>
    <w:tmpl w:val="AE32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FA319E"/>
    <w:multiLevelType w:val="hybridMultilevel"/>
    <w:tmpl w:val="73EA6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E7A2A58">
      <w:start w:val="1"/>
      <w:numFmt w:val="lowerLetter"/>
      <w:lvlText w:val="%3."/>
      <w:lvlJc w:val="right"/>
      <w:pPr>
        <w:ind w:left="2160" w:hanging="180"/>
      </w:pPr>
      <w:rPr>
        <w:rFonts w:asciiTheme="minorHAnsi" w:eastAsiaTheme="minorHAnsi" w:hAnsiTheme="minorHAnsi" w:cstheme="minorBid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844C9"/>
    <w:multiLevelType w:val="hybridMultilevel"/>
    <w:tmpl w:val="2020E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6499E"/>
    <w:multiLevelType w:val="hybridMultilevel"/>
    <w:tmpl w:val="C8AC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30B43"/>
    <w:multiLevelType w:val="hybridMultilevel"/>
    <w:tmpl w:val="990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17761"/>
    <w:multiLevelType w:val="hybridMultilevel"/>
    <w:tmpl w:val="257A0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015C7F"/>
    <w:multiLevelType w:val="hybridMultilevel"/>
    <w:tmpl w:val="6998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114556">
    <w:abstractNumId w:val="16"/>
  </w:num>
  <w:num w:numId="2" w16cid:durableId="2127892860">
    <w:abstractNumId w:val="11"/>
  </w:num>
  <w:num w:numId="3" w16cid:durableId="1198353550">
    <w:abstractNumId w:val="41"/>
  </w:num>
  <w:num w:numId="4" w16cid:durableId="1968387862">
    <w:abstractNumId w:val="39"/>
  </w:num>
  <w:num w:numId="5" w16cid:durableId="665599618">
    <w:abstractNumId w:val="10"/>
  </w:num>
  <w:num w:numId="6" w16cid:durableId="166479151">
    <w:abstractNumId w:val="14"/>
  </w:num>
  <w:num w:numId="7" w16cid:durableId="1170021506">
    <w:abstractNumId w:val="13"/>
  </w:num>
  <w:num w:numId="8" w16cid:durableId="1547059567">
    <w:abstractNumId w:val="25"/>
  </w:num>
  <w:num w:numId="9" w16cid:durableId="1566799625">
    <w:abstractNumId w:val="4"/>
  </w:num>
  <w:num w:numId="10" w16cid:durableId="2115202459">
    <w:abstractNumId w:val="37"/>
  </w:num>
  <w:num w:numId="11" w16cid:durableId="785545630">
    <w:abstractNumId w:val="42"/>
  </w:num>
  <w:num w:numId="12" w16cid:durableId="781144277">
    <w:abstractNumId w:val="23"/>
  </w:num>
  <w:num w:numId="13" w16cid:durableId="1073165519">
    <w:abstractNumId w:val="0"/>
  </w:num>
  <w:num w:numId="14" w16cid:durableId="1676884673">
    <w:abstractNumId w:val="33"/>
  </w:num>
  <w:num w:numId="15" w16cid:durableId="2050958103">
    <w:abstractNumId w:val="29"/>
  </w:num>
  <w:num w:numId="16" w16cid:durableId="1233125758">
    <w:abstractNumId w:val="38"/>
  </w:num>
  <w:num w:numId="17" w16cid:durableId="1646858694">
    <w:abstractNumId w:val="5"/>
  </w:num>
  <w:num w:numId="18" w16cid:durableId="1200629312">
    <w:abstractNumId w:val="18"/>
  </w:num>
  <w:num w:numId="19" w16cid:durableId="4750904">
    <w:abstractNumId w:val="43"/>
  </w:num>
  <w:num w:numId="20" w16cid:durableId="697849547">
    <w:abstractNumId w:val="35"/>
  </w:num>
  <w:num w:numId="21" w16cid:durableId="833960178">
    <w:abstractNumId w:val="31"/>
  </w:num>
  <w:num w:numId="22" w16cid:durableId="1302227104">
    <w:abstractNumId w:val="6"/>
  </w:num>
  <w:num w:numId="23" w16cid:durableId="1499883924">
    <w:abstractNumId w:val="15"/>
  </w:num>
  <w:num w:numId="24" w16cid:durableId="138497497">
    <w:abstractNumId w:val="17"/>
  </w:num>
  <w:num w:numId="25" w16cid:durableId="1587301095">
    <w:abstractNumId w:val="28"/>
  </w:num>
  <w:num w:numId="26" w16cid:durableId="1605921635">
    <w:abstractNumId w:val="7"/>
  </w:num>
  <w:num w:numId="27" w16cid:durableId="1315140956">
    <w:abstractNumId w:val="8"/>
  </w:num>
  <w:num w:numId="28" w16cid:durableId="1688940138">
    <w:abstractNumId w:val="24"/>
  </w:num>
  <w:num w:numId="29" w16cid:durableId="1301765485">
    <w:abstractNumId w:val="32"/>
  </w:num>
  <w:num w:numId="30" w16cid:durableId="256253904">
    <w:abstractNumId w:val="19"/>
  </w:num>
  <w:num w:numId="31" w16cid:durableId="689918989">
    <w:abstractNumId w:val="21"/>
  </w:num>
  <w:num w:numId="32" w16cid:durableId="1825195465">
    <w:abstractNumId w:val="40"/>
  </w:num>
  <w:num w:numId="33" w16cid:durableId="462160968">
    <w:abstractNumId w:val="1"/>
  </w:num>
  <w:num w:numId="34" w16cid:durableId="1709640498">
    <w:abstractNumId w:val="22"/>
  </w:num>
  <w:num w:numId="35" w16cid:durableId="516892188">
    <w:abstractNumId w:val="30"/>
  </w:num>
  <w:num w:numId="36" w16cid:durableId="1732458957">
    <w:abstractNumId w:val="9"/>
  </w:num>
  <w:num w:numId="37" w16cid:durableId="229267673">
    <w:abstractNumId w:val="20"/>
  </w:num>
  <w:num w:numId="38" w16cid:durableId="1572228593">
    <w:abstractNumId w:val="27"/>
  </w:num>
  <w:num w:numId="39" w16cid:durableId="166789520">
    <w:abstractNumId w:val="12"/>
  </w:num>
  <w:num w:numId="40" w16cid:durableId="1192958894">
    <w:abstractNumId w:val="26"/>
  </w:num>
  <w:num w:numId="41" w16cid:durableId="1910773006">
    <w:abstractNumId w:val="3"/>
  </w:num>
  <w:num w:numId="42" w16cid:durableId="910778354">
    <w:abstractNumId w:val="36"/>
  </w:num>
  <w:num w:numId="43" w16cid:durableId="66415779">
    <w:abstractNumId w:val="2"/>
  </w:num>
  <w:num w:numId="44" w16cid:durableId="827282227">
    <w:abstractNumId w:val="3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activeWritingStyle w:appName="MSWord" w:lang="en-US" w:vendorID="64" w:dllVersion="0" w:nlCheck="1" w:checkStyle="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4CA"/>
    <w:rsid w:val="00000368"/>
    <w:rsid w:val="000005C2"/>
    <w:rsid w:val="00000C83"/>
    <w:rsid w:val="00000D84"/>
    <w:rsid w:val="00001D6F"/>
    <w:rsid w:val="00002001"/>
    <w:rsid w:val="00002465"/>
    <w:rsid w:val="0000298F"/>
    <w:rsid w:val="00002CDB"/>
    <w:rsid w:val="0000332D"/>
    <w:rsid w:val="000033DD"/>
    <w:rsid w:val="00003A01"/>
    <w:rsid w:val="00003A78"/>
    <w:rsid w:val="00004873"/>
    <w:rsid w:val="00004C77"/>
    <w:rsid w:val="00004D2E"/>
    <w:rsid w:val="00005821"/>
    <w:rsid w:val="000058D2"/>
    <w:rsid w:val="00005ACE"/>
    <w:rsid w:val="00005BE2"/>
    <w:rsid w:val="00005EF0"/>
    <w:rsid w:val="0000606A"/>
    <w:rsid w:val="000067C3"/>
    <w:rsid w:val="000069DB"/>
    <w:rsid w:val="00006CE0"/>
    <w:rsid w:val="000071A1"/>
    <w:rsid w:val="00007206"/>
    <w:rsid w:val="00007455"/>
    <w:rsid w:val="0000786D"/>
    <w:rsid w:val="00007BB5"/>
    <w:rsid w:val="00007CDA"/>
    <w:rsid w:val="00007CE4"/>
    <w:rsid w:val="00007D99"/>
    <w:rsid w:val="00010498"/>
    <w:rsid w:val="00010604"/>
    <w:rsid w:val="000109A6"/>
    <w:rsid w:val="0001107E"/>
    <w:rsid w:val="000114BE"/>
    <w:rsid w:val="00011831"/>
    <w:rsid w:val="00011A8A"/>
    <w:rsid w:val="00011DDD"/>
    <w:rsid w:val="00012742"/>
    <w:rsid w:val="00012A9E"/>
    <w:rsid w:val="00012E5D"/>
    <w:rsid w:val="00013117"/>
    <w:rsid w:val="000131CF"/>
    <w:rsid w:val="000131D3"/>
    <w:rsid w:val="00013538"/>
    <w:rsid w:val="00013D25"/>
    <w:rsid w:val="00013D81"/>
    <w:rsid w:val="000142CB"/>
    <w:rsid w:val="000148EB"/>
    <w:rsid w:val="00014958"/>
    <w:rsid w:val="00014AE3"/>
    <w:rsid w:val="00015052"/>
    <w:rsid w:val="000156E5"/>
    <w:rsid w:val="00015D1D"/>
    <w:rsid w:val="00015E00"/>
    <w:rsid w:val="00015E1F"/>
    <w:rsid w:val="0001619A"/>
    <w:rsid w:val="000165F1"/>
    <w:rsid w:val="00016C77"/>
    <w:rsid w:val="00016ECC"/>
    <w:rsid w:val="000170A7"/>
    <w:rsid w:val="000201DD"/>
    <w:rsid w:val="00020221"/>
    <w:rsid w:val="00020400"/>
    <w:rsid w:val="00020552"/>
    <w:rsid w:val="00020990"/>
    <w:rsid w:val="00020B68"/>
    <w:rsid w:val="00020E29"/>
    <w:rsid w:val="000216FE"/>
    <w:rsid w:val="00021B4C"/>
    <w:rsid w:val="00021CD4"/>
    <w:rsid w:val="00021DD6"/>
    <w:rsid w:val="000221A9"/>
    <w:rsid w:val="00022289"/>
    <w:rsid w:val="000223D0"/>
    <w:rsid w:val="000228CB"/>
    <w:rsid w:val="00022D0B"/>
    <w:rsid w:val="00023098"/>
    <w:rsid w:val="0002389C"/>
    <w:rsid w:val="00023F27"/>
    <w:rsid w:val="00024410"/>
    <w:rsid w:val="00024539"/>
    <w:rsid w:val="00024C97"/>
    <w:rsid w:val="00025989"/>
    <w:rsid w:val="00025EA5"/>
    <w:rsid w:val="00025F2E"/>
    <w:rsid w:val="0002629D"/>
    <w:rsid w:val="00026CFA"/>
    <w:rsid w:val="00026FD3"/>
    <w:rsid w:val="00027286"/>
    <w:rsid w:val="00027C8C"/>
    <w:rsid w:val="000300E7"/>
    <w:rsid w:val="0003015A"/>
    <w:rsid w:val="0003065F"/>
    <w:rsid w:val="00030C09"/>
    <w:rsid w:val="00030FD2"/>
    <w:rsid w:val="0003112F"/>
    <w:rsid w:val="0003181A"/>
    <w:rsid w:val="00031A98"/>
    <w:rsid w:val="0003293B"/>
    <w:rsid w:val="00032958"/>
    <w:rsid w:val="00032ED8"/>
    <w:rsid w:val="0003360F"/>
    <w:rsid w:val="00033894"/>
    <w:rsid w:val="00033BC0"/>
    <w:rsid w:val="00033E7E"/>
    <w:rsid w:val="00033ED2"/>
    <w:rsid w:val="00033F5A"/>
    <w:rsid w:val="0003424A"/>
    <w:rsid w:val="0003483F"/>
    <w:rsid w:val="00034F6B"/>
    <w:rsid w:val="0003516C"/>
    <w:rsid w:val="00035821"/>
    <w:rsid w:val="00035896"/>
    <w:rsid w:val="00035954"/>
    <w:rsid w:val="00036334"/>
    <w:rsid w:val="00036D03"/>
    <w:rsid w:val="00036E14"/>
    <w:rsid w:val="00036EED"/>
    <w:rsid w:val="00037328"/>
    <w:rsid w:val="00037CBA"/>
    <w:rsid w:val="00040677"/>
    <w:rsid w:val="00040836"/>
    <w:rsid w:val="000411B3"/>
    <w:rsid w:val="00041348"/>
    <w:rsid w:val="00041370"/>
    <w:rsid w:val="00041489"/>
    <w:rsid w:val="00041A4F"/>
    <w:rsid w:val="00042119"/>
    <w:rsid w:val="0004232B"/>
    <w:rsid w:val="0004241A"/>
    <w:rsid w:val="0004278C"/>
    <w:rsid w:val="00042FD6"/>
    <w:rsid w:val="00043084"/>
    <w:rsid w:val="00043329"/>
    <w:rsid w:val="000435A7"/>
    <w:rsid w:val="0004360A"/>
    <w:rsid w:val="00043CB1"/>
    <w:rsid w:val="00043DE7"/>
    <w:rsid w:val="00043FE7"/>
    <w:rsid w:val="00044325"/>
    <w:rsid w:val="000443EE"/>
    <w:rsid w:val="00044417"/>
    <w:rsid w:val="000448E4"/>
    <w:rsid w:val="00044CA5"/>
    <w:rsid w:val="00044CB5"/>
    <w:rsid w:val="000451E9"/>
    <w:rsid w:val="00045230"/>
    <w:rsid w:val="00045A91"/>
    <w:rsid w:val="00045B1F"/>
    <w:rsid w:val="0004629A"/>
    <w:rsid w:val="00046362"/>
    <w:rsid w:val="00046A0E"/>
    <w:rsid w:val="00046CFA"/>
    <w:rsid w:val="00046DAF"/>
    <w:rsid w:val="00046E08"/>
    <w:rsid w:val="000500A8"/>
    <w:rsid w:val="0005050F"/>
    <w:rsid w:val="00050765"/>
    <w:rsid w:val="00050806"/>
    <w:rsid w:val="000508A9"/>
    <w:rsid w:val="000510A5"/>
    <w:rsid w:val="0005185D"/>
    <w:rsid w:val="00051A4B"/>
    <w:rsid w:val="00051FD9"/>
    <w:rsid w:val="00052173"/>
    <w:rsid w:val="00052D98"/>
    <w:rsid w:val="00052F7B"/>
    <w:rsid w:val="00053164"/>
    <w:rsid w:val="0005322D"/>
    <w:rsid w:val="00053249"/>
    <w:rsid w:val="0005335C"/>
    <w:rsid w:val="00053373"/>
    <w:rsid w:val="00053650"/>
    <w:rsid w:val="00053A0B"/>
    <w:rsid w:val="00053A48"/>
    <w:rsid w:val="00053BF9"/>
    <w:rsid w:val="00053F69"/>
    <w:rsid w:val="000545B3"/>
    <w:rsid w:val="0005490B"/>
    <w:rsid w:val="00055378"/>
    <w:rsid w:val="000556FB"/>
    <w:rsid w:val="00055ABE"/>
    <w:rsid w:val="00055C2E"/>
    <w:rsid w:val="000562AB"/>
    <w:rsid w:val="00057117"/>
    <w:rsid w:val="0005755F"/>
    <w:rsid w:val="00057577"/>
    <w:rsid w:val="000577DE"/>
    <w:rsid w:val="00057976"/>
    <w:rsid w:val="00057B7F"/>
    <w:rsid w:val="00057C66"/>
    <w:rsid w:val="00057CC5"/>
    <w:rsid w:val="00060061"/>
    <w:rsid w:val="00060540"/>
    <w:rsid w:val="00060570"/>
    <w:rsid w:val="00060968"/>
    <w:rsid w:val="0006150B"/>
    <w:rsid w:val="00061954"/>
    <w:rsid w:val="00061D81"/>
    <w:rsid w:val="00062595"/>
    <w:rsid w:val="00062823"/>
    <w:rsid w:val="00062831"/>
    <w:rsid w:val="00062A0C"/>
    <w:rsid w:val="000630F1"/>
    <w:rsid w:val="00063279"/>
    <w:rsid w:val="0006328F"/>
    <w:rsid w:val="000632A7"/>
    <w:rsid w:val="000632FC"/>
    <w:rsid w:val="000633B7"/>
    <w:rsid w:val="0006349D"/>
    <w:rsid w:val="000642BB"/>
    <w:rsid w:val="00064986"/>
    <w:rsid w:val="00064BB6"/>
    <w:rsid w:val="00064E41"/>
    <w:rsid w:val="00064FAA"/>
    <w:rsid w:val="00065439"/>
    <w:rsid w:val="00065978"/>
    <w:rsid w:val="00065FAB"/>
    <w:rsid w:val="00066286"/>
    <w:rsid w:val="000664E6"/>
    <w:rsid w:val="00066931"/>
    <w:rsid w:val="00066983"/>
    <w:rsid w:val="00066EE7"/>
    <w:rsid w:val="00067086"/>
    <w:rsid w:val="0006741F"/>
    <w:rsid w:val="00067709"/>
    <w:rsid w:val="0006771E"/>
    <w:rsid w:val="0006773C"/>
    <w:rsid w:val="0006787C"/>
    <w:rsid w:val="00067B4C"/>
    <w:rsid w:val="00067BC9"/>
    <w:rsid w:val="00067F04"/>
    <w:rsid w:val="00070BE5"/>
    <w:rsid w:val="00070C10"/>
    <w:rsid w:val="00071190"/>
    <w:rsid w:val="00071956"/>
    <w:rsid w:val="00071F31"/>
    <w:rsid w:val="000722C5"/>
    <w:rsid w:val="00072831"/>
    <w:rsid w:val="00072A4E"/>
    <w:rsid w:val="000732DE"/>
    <w:rsid w:val="00073590"/>
    <w:rsid w:val="00073A8F"/>
    <w:rsid w:val="00073C94"/>
    <w:rsid w:val="00074432"/>
    <w:rsid w:val="00074438"/>
    <w:rsid w:val="00074863"/>
    <w:rsid w:val="00074E24"/>
    <w:rsid w:val="000751F8"/>
    <w:rsid w:val="00075476"/>
    <w:rsid w:val="000756B6"/>
    <w:rsid w:val="00075C52"/>
    <w:rsid w:val="00075F02"/>
    <w:rsid w:val="00076185"/>
    <w:rsid w:val="00076576"/>
    <w:rsid w:val="00076C44"/>
    <w:rsid w:val="00076D30"/>
    <w:rsid w:val="000777B2"/>
    <w:rsid w:val="00077987"/>
    <w:rsid w:val="00080111"/>
    <w:rsid w:val="00080305"/>
    <w:rsid w:val="00080530"/>
    <w:rsid w:val="00080582"/>
    <w:rsid w:val="000807F2"/>
    <w:rsid w:val="00080876"/>
    <w:rsid w:val="00080C6C"/>
    <w:rsid w:val="0008106A"/>
    <w:rsid w:val="00081957"/>
    <w:rsid w:val="00081981"/>
    <w:rsid w:val="000819EC"/>
    <w:rsid w:val="00081CEB"/>
    <w:rsid w:val="00081ECA"/>
    <w:rsid w:val="00081F1A"/>
    <w:rsid w:val="00082084"/>
    <w:rsid w:val="00082366"/>
    <w:rsid w:val="00082651"/>
    <w:rsid w:val="00082FED"/>
    <w:rsid w:val="000833E2"/>
    <w:rsid w:val="0008360A"/>
    <w:rsid w:val="000836A3"/>
    <w:rsid w:val="0008372F"/>
    <w:rsid w:val="00083C02"/>
    <w:rsid w:val="00084205"/>
    <w:rsid w:val="0008421E"/>
    <w:rsid w:val="00084A31"/>
    <w:rsid w:val="00084D5B"/>
    <w:rsid w:val="00085084"/>
    <w:rsid w:val="00085636"/>
    <w:rsid w:val="000859AF"/>
    <w:rsid w:val="00085A40"/>
    <w:rsid w:val="00085A8B"/>
    <w:rsid w:val="00085E12"/>
    <w:rsid w:val="0008649E"/>
    <w:rsid w:val="000869E1"/>
    <w:rsid w:val="000869E4"/>
    <w:rsid w:val="00086B8D"/>
    <w:rsid w:val="00086FE2"/>
    <w:rsid w:val="000871E1"/>
    <w:rsid w:val="0008739F"/>
    <w:rsid w:val="00090117"/>
    <w:rsid w:val="00090459"/>
    <w:rsid w:val="000904D3"/>
    <w:rsid w:val="000905AF"/>
    <w:rsid w:val="00090700"/>
    <w:rsid w:val="00090762"/>
    <w:rsid w:val="0009109E"/>
    <w:rsid w:val="000914F4"/>
    <w:rsid w:val="000916BB"/>
    <w:rsid w:val="00091C9F"/>
    <w:rsid w:val="00092008"/>
    <w:rsid w:val="000923CF"/>
    <w:rsid w:val="000923F0"/>
    <w:rsid w:val="0009272D"/>
    <w:rsid w:val="00092928"/>
    <w:rsid w:val="000929F6"/>
    <w:rsid w:val="00092BA2"/>
    <w:rsid w:val="00092BB6"/>
    <w:rsid w:val="00092D3B"/>
    <w:rsid w:val="00092DE5"/>
    <w:rsid w:val="00092E0E"/>
    <w:rsid w:val="00093036"/>
    <w:rsid w:val="00093A8B"/>
    <w:rsid w:val="00094304"/>
    <w:rsid w:val="00094439"/>
    <w:rsid w:val="00094A38"/>
    <w:rsid w:val="00094B6F"/>
    <w:rsid w:val="00094CAA"/>
    <w:rsid w:val="00094CBD"/>
    <w:rsid w:val="00094F70"/>
    <w:rsid w:val="0009561F"/>
    <w:rsid w:val="00095662"/>
    <w:rsid w:val="000958FE"/>
    <w:rsid w:val="00095B53"/>
    <w:rsid w:val="000967A5"/>
    <w:rsid w:val="00096AA9"/>
    <w:rsid w:val="00096F49"/>
    <w:rsid w:val="000971BA"/>
    <w:rsid w:val="000975EF"/>
    <w:rsid w:val="0009779B"/>
    <w:rsid w:val="00097E30"/>
    <w:rsid w:val="000A07C6"/>
    <w:rsid w:val="000A09C2"/>
    <w:rsid w:val="000A0EE4"/>
    <w:rsid w:val="000A1BD2"/>
    <w:rsid w:val="000A2622"/>
    <w:rsid w:val="000A272B"/>
    <w:rsid w:val="000A2AAC"/>
    <w:rsid w:val="000A32A2"/>
    <w:rsid w:val="000A33C6"/>
    <w:rsid w:val="000A340E"/>
    <w:rsid w:val="000A3428"/>
    <w:rsid w:val="000A368F"/>
    <w:rsid w:val="000A371C"/>
    <w:rsid w:val="000A38F4"/>
    <w:rsid w:val="000A395E"/>
    <w:rsid w:val="000A3CCB"/>
    <w:rsid w:val="000A40A2"/>
    <w:rsid w:val="000A40B1"/>
    <w:rsid w:val="000A4718"/>
    <w:rsid w:val="000A47DA"/>
    <w:rsid w:val="000A49C8"/>
    <w:rsid w:val="000A4B12"/>
    <w:rsid w:val="000A5B6A"/>
    <w:rsid w:val="000A5BC4"/>
    <w:rsid w:val="000A5BFE"/>
    <w:rsid w:val="000A600C"/>
    <w:rsid w:val="000A634C"/>
    <w:rsid w:val="000A64E3"/>
    <w:rsid w:val="000A6AF5"/>
    <w:rsid w:val="000A6B01"/>
    <w:rsid w:val="000A6D09"/>
    <w:rsid w:val="000A70E8"/>
    <w:rsid w:val="000A7333"/>
    <w:rsid w:val="000A74B2"/>
    <w:rsid w:val="000A75BB"/>
    <w:rsid w:val="000A770F"/>
    <w:rsid w:val="000A787D"/>
    <w:rsid w:val="000A794B"/>
    <w:rsid w:val="000A7A99"/>
    <w:rsid w:val="000A7C31"/>
    <w:rsid w:val="000A7EC6"/>
    <w:rsid w:val="000B022B"/>
    <w:rsid w:val="000B074E"/>
    <w:rsid w:val="000B0BC7"/>
    <w:rsid w:val="000B0EAC"/>
    <w:rsid w:val="000B0FFD"/>
    <w:rsid w:val="000B1099"/>
    <w:rsid w:val="000B145E"/>
    <w:rsid w:val="000B1965"/>
    <w:rsid w:val="000B21FB"/>
    <w:rsid w:val="000B2259"/>
    <w:rsid w:val="000B2F61"/>
    <w:rsid w:val="000B2FDE"/>
    <w:rsid w:val="000B3050"/>
    <w:rsid w:val="000B30CB"/>
    <w:rsid w:val="000B311E"/>
    <w:rsid w:val="000B370D"/>
    <w:rsid w:val="000B4A12"/>
    <w:rsid w:val="000B4AB5"/>
    <w:rsid w:val="000B4CF6"/>
    <w:rsid w:val="000B4E63"/>
    <w:rsid w:val="000B4EDD"/>
    <w:rsid w:val="000B5542"/>
    <w:rsid w:val="000B55E6"/>
    <w:rsid w:val="000B59AB"/>
    <w:rsid w:val="000B5ACF"/>
    <w:rsid w:val="000B5C26"/>
    <w:rsid w:val="000B6000"/>
    <w:rsid w:val="000B62DD"/>
    <w:rsid w:val="000B642B"/>
    <w:rsid w:val="000B649E"/>
    <w:rsid w:val="000B6CB4"/>
    <w:rsid w:val="000B769A"/>
    <w:rsid w:val="000B7734"/>
    <w:rsid w:val="000B791E"/>
    <w:rsid w:val="000B7A58"/>
    <w:rsid w:val="000C00AB"/>
    <w:rsid w:val="000C05D7"/>
    <w:rsid w:val="000C0664"/>
    <w:rsid w:val="000C1286"/>
    <w:rsid w:val="000C1710"/>
    <w:rsid w:val="000C1821"/>
    <w:rsid w:val="000C1AED"/>
    <w:rsid w:val="000C2180"/>
    <w:rsid w:val="000C22C5"/>
    <w:rsid w:val="000C2B5E"/>
    <w:rsid w:val="000C3095"/>
    <w:rsid w:val="000C3DD7"/>
    <w:rsid w:val="000C47D8"/>
    <w:rsid w:val="000C4B86"/>
    <w:rsid w:val="000C50A5"/>
    <w:rsid w:val="000C51AE"/>
    <w:rsid w:val="000C51B4"/>
    <w:rsid w:val="000C5219"/>
    <w:rsid w:val="000C5A0C"/>
    <w:rsid w:val="000C5ACA"/>
    <w:rsid w:val="000C5AD4"/>
    <w:rsid w:val="000C5E40"/>
    <w:rsid w:val="000C5FE7"/>
    <w:rsid w:val="000C6DFA"/>
    <w:rsid w:val="000C75EC"/>
    <w:rsid w:val="000C79C4"/>
    <w:rsid w:val="000C7D9E"/>
    <w:rsid w:val="000C7E44"/>
    <w:rsid w:val="000D015E"/>
    <w:rsid w:val="000D0240"/>
    <w:rsid w:val="000D03A5"/>
    <w:rsid w:val="000D0671"/>
    <w:rsid w:val="000D0A86"/>
    <w:rsid w:val="000D0D22"/>
    <w:rsid w:val="000D10D3"/>
    <w:rsid w:val="000D10EE"/>
    <w:rsid w:val="000D1270"/>
    <w:rsid w:val="000D174C"/>
    <w:rsid w:val="000D1868"/>
    <w:rsid w:val="000D1B5C"/>
    <w:rsid w:val="000D1D29"/>
    <w:rsid w:val="000D1F8D"/>
    <w:rsid w:val="000D211E"/>
    <w:rsid w:val="000D285F"/>
    <w:rsid w:val="000D2B1D"/>
    <w:rsid w:val="000D2D07"/>
    <w:rsid w:val="000D3106"/>
    <w:rsid w:val="000D3203"/>
    <w:rsid w:val="000D3371"/>
    <w:rsid w:val="000D370A"/>
    <w:rsid w:val="000D3C4E"/>
    <w:rsid w:val="000D3F6D"/>
    <w:rsid w:val="000D42FA"/>
    <w:rsid w:val="000D4929"/>
    <w:rsid w:val="000D50D6"/>
    <w:rsid w:val="000D5375"/>
    <w:rsid w:val="000D55A9"/>
    <w:rsid w:val="000D5B1D"/>
    <w:rsid w:val="000D5BF5"/>
    <w:rsid w:val="000D5D2E"/>
    <w:rsid w:val="000D61A4"/>
    <w:rsid w:val="000D6228"/>
    <w:rsid w:val="000D632A"/>
    <w:rsid w:val="000D63B7"/>
    <w:rsid w:val="000D6435"/>
    <w:rsid w:val="000D6E5E"/>
    <w:rsid w:val="000D744E"/>
    <w:rsid w:val="000D7585"/>
    <w:rsid w:val="000D7831"/>
    <w:rsid w:val="000D79BC"/>
    <w:rsid w:val="000D7C1C"/>
    <w:rsid w:val="000D7CE0"/>
    <w:rsid w:val="000E010E"/>
    <w:rsid w:val="000E0852"/>
    <w:rsid w:val="000E08A0"/>
    <w:rsid w:val="000E0FFE"/>
    <w:rsid w:val="000E116E"/>
    <w:rsid w:val="000E12F6"/>
    <w:rsid w:val="000E1CF8"/>
    <w:rsid w:val="000E23ED"/>
    <w:rsid w:val="000E2573"/>
    <w:rsid w:val="000E25DA"/>
    <w:rsid w:val="000E2F85"/>
    <w:rsid w:val="000E30B5"/>
    <w:rsid w:val="000E3752"/>
    <w:rsid w:val="000E37F9"/>
    <w:rsid w:val="000E38B2"/>
    <w:rsid w:val="000E446B"/>
    <w:rsid w:val="000E4D51"/>
    <w:rsid w:val="000E53CF"/>
    <w:rsid w:val="000E59A7"/>
    <w:rsid w:val="000E5ACD"/>
    <w:rsid w:val="000E5D8B"/>
    <w:rsid w:val="000E5ECC"/>
    <w:rsid w:val="000E627E"/>
    <w:rsid w:val="000E6D6F"/>
    <w:rsid w:val="000E758E"/>
    <w:rsid w:val="000F0026"/>
    <w:rsid w:val="000F012A"/>
    <w:rsid w:val="000F0ACB"/>
    <w:rsid w:val="000F0B89"/>
    <w:rsid w:val="000F0C84"/>
    <w:rsid w:val="000F0C97"/>
    <w:rsid w:val="000F0EC8"/>
    <w:rsid w:val="000F1091"/>
    <w:rsid w:val="000F125D"/>
    <w:rsid w:val="000F1324"/>
    <w:rsid w:val="000F1363"/>
    <w:rsid w:val="000F138C"/>
    <w:rsid w:val="000F1399"/>
    <w:rsid w:val="000F15CE"/>
    <w:rsid w:val="000F1A2C"/>
    <w:rsid w:val="000F2087"/>
    <w:rsid w:val="000F22A6"/>
    <w:rsid w:val="000F2631"/>
    <w:rsid w:val="000F27F8"/>
    <w:rsid w:val="000F2AF3"/>
    <w:rsid w:val="000F2C86"/>
    <w:rsid w:val="000F2CC1"/>
    <w:rsid w:val="000F3116"/>
    <w:rsid w:val="000F34AC"/>
    <w:rsid w:val="000F379E"/>
    <w:rsid w:val="000F382B"/>
    <w:rsid w:val="000F3A30"/>
    <w:rsid w:val="000F3BB5"/>
    <w:rsid w:val="000F3CCC"/>
    <w:rsid w:val="000F3E51"/>
    <w:rsid w:val="000F3E85"/>
    <w:rsid w:val="000F3EB7"/>
    <w:rsid w:val="000F442A"/>
    <w:rsid w:val="000F4A51"/>
    <w:rsid w:val="000F4E8A"/>
    <w:rsid w:val="000F58B4"/>
    <w:rsid w:val="000F5905"/>
    <w:rsid w:val="000F5A2B"/>
    <w:rsid w:val="000F5DE7"/>
    <w:rsid w:val="000F6732"/>
    <w:rsid w:val="000F6B23"/>
    <w:rsid w:val="000F7093"/>
    <w:rsid w:val="000F70A4"/>
    <w:rsid w:val="000F7388"/>
    <w:rsid w:val="000F7631"/>
    <w:rsid w:val="000F78A4"/>
    <w:rsid w:val="00100056"/>
    <w:rsid w:val="0010057F"/>
    <w:rsid w:val="00100582"/>
    <w:rsid w:val="0010067F"/>
    <w:rsid w:val="001009A8"/>
    <w:rsid w:val="00100A3B"/>
    <w:rsid w:val="00100A8C"/>
    <w:rsid w:val="00100BC3"/>
    <w:rsid w:val="00101A68"/>
    <w:rsid w:val="0010204A"/>
    <w:rsid w:val="00102700"/>
    <w:rsid w:val="0010285C"/>
    <w:rsid w:val="0010294D"/>
    <w:rsid w:val="001031E4"/>
    <w:rsid w:val="00103340"/>
    <w:rsid w:val="00103360"/>
    <w:rsid w:val="001035B0"/>
    <w:rsid w:val="00103681"/>
    <w:rsid w:val="00103B55"/>
    <w:rsid w:val="00103C60"/>
    <w:rsid w:val="00103C74"/>
    <w:rsid w:val="00104292"/>
    <w:rsid w:val="0010464A"/>
    <w:rsid w:val="0010469A"/>
    <w:rsid w:val="00104F27"/>
    <w:rsid w:val="00104FD5"/>
    <w:rsid w:val="00105250"/>
    <w:rsid w:val="001057AE"/>
    <w:rsid w:val="00105A35"/>
    <w:rsid w:val="00105E71"/>
    <w:rsid w:val="00105EE2"/>
    <w:rsid w:val="00105FA2"/>
    <w:rsid w:val="00106221"/>
    <w:rsid w:val="0010637F"/>
    <w:rsid w:val="00106630"/>
    <w:rsid w:val="001066FB"/>
    <w:rsid w:val="001068FE"/>
    <w:rsid w:val="00106E47"/>
    <w:rsid w:val="00106FEA"/>
    <w:rsid w:val="00107066"/>
    <w:rsid w:val="0010725E"/>
    <w:rsid w:val="00107A09"/>
    <w:rsid w:val="00110440"/>
    <w:rsid w:val="00110C7A"/>
    <w:rsid w:val="00110CB2"/>
    <w:rsid w:val="00110DA4"/>
    <w:rsid w:val="00110DA9"/>
    <w:rsid w:val="0011101D"/>
    <w:rsid w:val="001111F2"/>
    <w:rsid w:val="001117F9"/>
    <w:rsid w:val="00111C7E"/>
    <w:rsid w:val="00111D1B"/>
    <w:rsid w:val="00112101"/>
    <w:rsid w:val="0011277A"/>
    <w:rsid w:val="0011279F"/>
    <w:rsid w:val="00112C9D"/>
    <w:rsid w:val="00113166"/>
    <w:rsid w:val="00113230"/>
    <w:rsid w:val="00113565"/>
    <w:rsid w:val="001136F0"/>
    <w:rsid w:val="0011391C"/>
    <w:rsid w:val="001139D3"/>
    <w:rsid w:val="00113C0F"/>
    <w:rsid w:val="001142AD"/>
    <w:rsid w:val="00114ABF"/>
    <w:rsid w:val="00114E4B"/>
    <w:rsid w:val="001151A1"/>
    <w:rsid w:val="00115E2B"/>
    <w:rsid w:val="00115F8F"/>
    <w:rsid w:val="00116860"/>
    <w:rsid w:val="001168DE"/>
    <w:rsid w:val="00116C86"/>
    <w:rsid w:val="00116CDA"/>
    <w:rsid w:val="00116E2F"/>
    <w:rsid w:val="001170FA"/>
    <w:rsid w:val="00117251"/>
    <w:rsid w:val="00117273"/>
    <w:rsid w:val="0011774C"/>
    <w:rsid w:val="00117839"/>
    <w:rsid w:val="00117B0E"/>
    <w:rsid w:val="00120641"/>
    <w:rsid w:val="001208C7"/>
    <w:rsid w:val="00120E17"/>
    <w:rsid w:val="00121331"/>
    <w:rsid w:val="0012137E"/>
    <w:rsid w:val="0012183B"/>
    <w:rsid w:val="00121D5D"/>
    <w:rsid w:val="0012259C"/>
    <w:rsid w:val="00122F47"/>
    <w:rsid w:val="001230D7"/>
    <w:rsid w:val="00123388"/>
    <w:rsid w:val="0012338E"/>
    <w:rsid w:val="0012396B"/>
    <w:rsid w:val="00123BB0"/>
    <w:rsid w:val="00124220"/>
    <w:rsid w:val="00124246"/>
    <w:rsid w:val="001245B0"/>
    <w:rsid w:val="001248A6"/>
    <w:rsid w:val="00124992"/>
    <w:rsid w:val="00124B5C"/>
    <w:rsid w:val="00124B8C"/>
    <w:rsid w:val="00124CA0"/>
    <w:rsid w:val="00124D7B"/>
    <w:rsid w:val="001250BD"/>
    <w:rsid w:val="001253A4"/>
    <w:rsid w:val="001255FC"/>
    <w:rsid w:val="0012571B"/>
    <w:rsid w:val="00125EA7"/>
    <w:rsid w:val="001264E9"/>
    <w:rsid w:val="001265BD"/>
    <w:rsid w:val="001268A3"/>
    <w:rsid w:val="00126A46"/>
    <w:rsid w:val="00127304"/>
    <w:rsid w:val="00127476"/>
    <w:rsid w:val="00127C6B"/>
    <w:rsid w:val="00127D44"/>
    <w:rsid w:val="001304BC"/>
    <w:rsid w:val="00130572"/>
    <w:rsid w:val="00130BF3"/>
    <w:rsid w:val="00130C7D"/>
    <w:rsid w:val="00130CAA"/>
    <w:rsid w:val="00131056"/>
    <w:rsid w:val="001310FA"/>
    <w:rsid w:val="001314A6"/>
    <w:rsid w:val="00131B83"/>
    <w:rsid w:val="00131BAB"/>
    <w:rsid w:val="00131EFE"/>
    <w:rsid w:val="00132618"/>
    <w:rsid w:val="0013287F"/>
    <w:rsid w:val="00132A00"/>
    <w:rsid w:val="00132C1C"/>
    <w:rsid w:val="00132CB1"/>
    <w:rsid w:val="00132E25"/>
    <w:rsid w:val="00132FCA"/>
    <w:rsid w:val="00133D39"/>
    <w:rsid w:val="00133D93"/>
    <w:rsid w:val="00133E1F"/>
    <w:rsid w:val="00134110"/>
    <w:rsid w:val="00134264"/>
    <w:rsid w:val="001347E7"/>
    <w:rsid w:val="001348EE"/>
    <w:rsid w:val="00134A40"/>
    <w:rsid w:val="0013513A"/>
    <w:rsid w:val="00136005"/>
    <w:rsid w:val="0013611A"/>
    <w:rsid w:val="00136143"/>
    <w:rsid w:val="0013632F"/>
    <w:rsid w:val="001366D1"/>
    <w:rsid w:val="001369F9"/>
    <w:rsid w:val="00136D07"/>
    <w:rsid w:val="00137085"/>
    <w:rsid w:val="0013708C"/>
    <w:rsid w:val="001371F2"/>
    <w:rsid w:val="00137256"/>
    <w:rsid w:val="001375BA"/>
    <w:rsid w:val="0014062E"/>
    <w:rsid w:val="001406ED"/>
    <w:rsid w:val="00140F6C"/>
    <w:rsid w:val="0014148F"/>
    <w:rsid w:val="001419E5"/>
    <w:rsid w:val="00141BC5"/>
    <w:rsid w:val="00142256"/>
    <w:rsid w:val="00142875"/>
    <w:rsid w:val="001428BD"/>
    <w:rsid w:val="00142AFF"/>
    <w:rsid w:val="001431D0"/>
    <w:rsid w:val="0014327D"/>
    <w:rsid w:val="00143291"/>
    <w:rsid w:val="0014347A"/>
    <w:rsid w:val="00143768"/>
    <w:rsid w:val="00143E5F"/>
    <w:rsid w:val="00145332"/>
    <w:rsid w:val="00145657"/>
    <w:rsid w:val="00145AE7"/>
    <w:rsid w:val="00145B7C"/>
    <w:rsid w:val="00145DCE"/>
    <w:rsid w:val="001460CC"/>
    <w:rsid w:val="0014637F"/>
    <w:rsid w:val="00146487"/>
    <w:rsid w:val="001464D7"/>
    <w:rsid w:val="00146CE2"/>
    <w:rsid w:val="0014725B"/>
    <w:rsid w:val="00147450"/>
    <w:rsid w:val="00147661"/>
    <w:rsid w:val="00147C19"/>
    <w:rsid w:val="00147D33"/>
    <w:rsid w:val="00147DD1"/>
    <w:rsid w:val="00150248"/>
    <w:rsid w:val="00150853"/>
    <w:rsid w:val="001508C2"/>
    <w:rsid w:val="00150917"/>
    <w:rsid w:val="00151132"/>
    <w:rsid w:val="00151577"/>
    <w:rsid w:val="0015163D"/>
    <w:rsid w:val="00151AD7"/>
    <w:rsid w:val="00151BFD"/>
    <w:rsid w:val="00151E53"/>
    <w:rsid w:val="0015213D"/>
    <w:rsid w:val="00152A8B"/>
    <w:rsid w:val="00152B06"/>
    <w:rsid w:val="00152B3E"/>
    <w:rsid w:val="00152C13"/>
    <w:rsid w:val="00152E6D"/>
    <w:rsid w:val="001538C1"/>
    <w:rsid w:val="00153AF2"/>
    <w:rsid w:val="00153B17"/>
    <w:rsid w:val="00153FF4"/>
    <w:rsid w:val="00154108"/>
    <w:rsid w:val="00154841"/>
    <w:rsid w:val="00154C43"/>
    <w:rsid w:val="00154C83"/>
    <w:rsid w:val="001553C8"/>
    <w:rsid w:val="001554E1"/>
    <w:rsid w:val="001556F7"/>
    <w:rsid w:val="00155B7A"/>
    <w:rsid w:val="0015608A"/>
    <w:rsid w:val="00156335"/>
    <w:rsid w:val="00156408"/>
    <w:rsid w:val="00156AE2"/>
    <w:rsid w:val="00156C9E"/>
    <w:rsid w:val="00157045"/>
    <w:rsid w:val="00157154"/>
    <w:rsid w:val="00157690"/>
    <w:rsid w:val="00157720"/>
    <w:rsid w:val="001579D3"/>
    <w:rsid w:val="00157EEF"/>
    <w:rsid w:val="00160191"/>
    <w:rsid w:val="001606D2"/>
    <w:rsid w:val="001608B2"/>
    <w:rsid w:val="00160A33"/>
    <w:rsid w:val="00160A52"/>
    <w:rsid w:val="001617B9"/>
    <w:rsid w:val="00161A31"/>
    <w:rsid w:val="00161C7A"/>
    <w:rsid w:val="00162045"/>
    <w:rsid w:val="00162251"/>
    <w:rsid w:val="00162472"/>
    <w:rsid w:val="0016313C"/>
    <w:rsid w:val="001631BC"/>
    <w:rsid w:val="00163330"/>
    <w:rsid w:val="0016369F"/>
    <w:rsid w:val="00163825"/>
    <w:rsid w:val="00163AB3"/>
    <w:rsid w:val="00163E29"/>
    <w:rsid w:val="001644F3"/>
    <w:rsid w:val="00164603"/>
    <w:rsid w:val="0016522A"/>
    <w:rsid w:val="00165AD4"/>
    <w:rsid w:val="00166152"/>
    <w:rsid w:val="00166679"/>
    <w:rsid w:val="00166684"/>
    <w:rsid w:val="00166B0E"/>
    <w:rsid w:val="00167007"/>
    <w:rsid w:val="001672D5"/>
    <w:rsid w:val="00167841"/>
    <w:rsid w:val="00167D9C"/>
    <w:rsid w:val="00167EBB"/>
    <w:rsid w:val="001700ED"/>
    <w:rsid w:val="001703F5"/>
    <w:rsid w:val="0017044E"/>
    <w:rsid w:val="001708A7"/>
    <w:rsid w:val="00170C40"/>
    <w:rsid w:val="00170C41"/>
    <w:rsid w:val="00171037"/>
    <w:rsid w:val="001710D5"/>
    <w:rsid w:val="001711B6"/>
    <w:rsid w:val="0017149C"/>
    <w:rsid w:val="00171A5B"/>
    <w:rsid w:val="00171D6C"/>
    <w:rsid w:val="00171FF9"/>
    <w:rsid w:val="001720E7"/>
    <w:rsid w:val="001731F8"/>
    <w:rsid w:val="0017351B"/>
    <w:rsid w:val="00173F05"/>
    <w:rsid w:val="001740FD"/>
    <w:rsid w:val="00174AD7"/>
    <w:rsid w:val="00174DD5"/>
    <w:rsid w:val="00175025"/>
    <w:rsid w:val="001754C1"/>
    <w:rsid w:val="00175511"/>
    <w:rsid w:val="001756BE"/>
    <w:rsid w:val="001763D1"/>
    <w:rsid w:val="00176630"/>
    <w:rsid w:val="001770BE"/>
    <w:rsid w:val="00177643"/>
    <w:rsid w:val="00177AEF"/>
    <w:rsid w:val="00177BE7"/>
    <w:rsid w:val="00177F1D"/>
    <w:rsid w:val="00180201"/>
    <w:rsid w:val="00180893"/>
    <w:rsid w:val="001808B8"/>
    <w:rsid w:val="00180956"/>
    <w:rsid w:val="00180FD1"/>
    <w:rsid w:val="00181B0B"/>
    <w:rsid w:val="00181DBC"/>
    <w:rsid w:val="00181E2F"/>
    <w:rsid w:val="00181E7A"/>
    <w:rsid w:val="00182691"/>
    <w:rsid w:val="001829A0"/>
    <w:rsid w:val="001829FA"/>
    <w:rsid w:val="00182EEB"/>
    <w:rsid w:val="00182F4B"/>
    <w:rsid w:val="001833C6"/>
    <w:rsid w:val="0018380E"/>
    <w:rsid w:val="00183A41"/>
    <w:rsid w:val="00183B8B"/>
    <w:rsid w:val="00183F79"/>
    <w:rsid w:val="00184133"/>
    <w:rsid w:val="0018434D"/>
    <w:rsid w:val="001846EA"/>
    <w:rsid w:val="001847E7"/>
    <w:rsid w:val="00184B69"/>
    <w:rsid w:val="00184CF2"/>
    <w:rsid w:val="00184D48"/>
    <w:rsid w:val="00184D7B"/>
    <w:rsid w:val="00184F1E"/>
    <w:rsid w:val="0018522D"/>
    <w:rsid w:val="0018563D"/>
    <w:rsid w:val="00185AC4"/>
    <w:rsid w:val="00185CCA"/>
    <w:rsid w:val="00186499"/>
    <w:rsid w:val="00186820"/>
    <w:rsid w:val="00186E57"/>
    <w:rsid w:val="00186FF0"/>
    <w:rsid w:val="00187536"/>
    <w:rsid w:val="00187646"/>
    <w:rsid w:val="001877E2"/>
    <w:rsid w:val="0019052A"/>
    <w:rsid w:val="00190D38"/>
    <w:rsid w:val="0019137F"/>
    <w:rsid w:val="001916B6"/>
    <w:rsid w:val="00191ED3"/>
    <w:rsid w:val="00192E27"/>
    <w:rsid w:val="00193AF3"/>
    <w:rsid w:val="00193B2F"/>
    <w:rsid w:val="00193EC0"/>
    <w:rsid w:val="001943A0"/>
    <w:rsid w:val="00194554"/>
    <w:rsid w:val="001953BF"/>
    <w:rsid w:val="001953E6"/>
    <w:rsid w:val="001955F4"/>
    <w:rsid w:val="00195870"/>
    <w:rsid w:val="00196000"/>
    <w:rsid w:val="0019609F"/>
    <w:rsid w:val="001960F4"/>
    <w:rsid w:val="0019688A"/>
    <w:rsid w:val="00196946"/>
    <w:rsid w:val="00196A65"/>
    <w:rsid w:val="00196DD3"/>
    <w:rsid w:val="00196E90"/>
    <w:rsid w:val="001976EA"/>
    <w:rsid w:val="00197B13"/>
    <w:rsid w:val="00197C54"/>
    <w:rsid w:val="00197C79"/>
    <w:rsid w:val="001A0014"/>
    <w:rsid w:val="001A0784"/>
    <w:rsid w:val="001A07D5"/>
    <w:rsid w:val="001A0A82"/>
    <w:rsid w:val="001A0B8A"/>
    <w:rsid w:val="001A0F5F"/>
    <w:rsid w:val="001A102A"/>
    <w:rsid w:val="001A13DA"/>
    <w:rsid w:val="001A14D8"/>
    <w:rsid w:val="001A1DD7"/>
    <w:rsid w:val="001A23BC"/>
    <w:rsid w:val="001A2400"/>
    <w:rsid w:val="001A2429"/>
    <w:rsid w:val="001A24F8"/>
    <w:rsid w:val="001A2820"/>
    <w:rsid w:val="001A2B7B"/>
    <w:rsid w:val="001A2EF6"/>
    <w:rsid w:val="001A2F89"/>
    <w:rsid w:val="001A302C"/>
    <w:rsid w:val="001A319E"/>
    <w:rsid w:val="001A3470"/>
    <w:rsid w:val="001A3642"/>
    <w:rsid w:val="001A3A50"/>
    <w:rsid w:val="001A45B6"/>
    <w:rsid w:val="001A4A93"/>
    <w:rsid w:val="001A4E62"/>
    <w:rsid w:val="001A4F8B"/>
    <w:rsid w:val="001A52A2"/>
    <w:rsid w:val="001A54A0"/>
    <w:rsid w:val="001A5597"/>
    <w:rsid w:val="001A5731"/>
    <w:rsid w:val="001A5B38"/>
    <w:rsid w:val="001A6387"/>
    <w:rsid w:val="001A6B0D"/>
    <w:rsid w:val="001A6B2D"/>
    <w:rsid w:val="001A6C59"/>
    <w:rsid w:val="001A6DCC"/>
    <w:rsid w:val="001A71C1"/>
    <w:rsid w:val="001A7232"/>
    <w:rsid w:val="001A784F"/>
    <w:rsid w:val="001A798A"/>
    <w:rsid w:val="001A7E53"/>
    <w:rsid w:val="001B0073"/>
    <w:rsid w:val="001B00A2"/>
    <w:rsid w:val="001B091C"/>
    <w:rsid w:val="001B09B6"/>
    <w:rsid w:val="001B0F1D"/>
    <w:rsid w:val="001B1485"/>
    <w:rsid w:val="001B1937"/>
    <w:rsid w:val="001B1AFE"/>
    <w:rsid w:val="001B1BFC"/>
    <w:rsid w:val="001B1C8A"/>
    <w:rsid w:val="001B2071"/>
    <w:rsid w:val="001B2159"/>
    <w:rsid w:val="001B2259"/>
    <w:rsid w:val="001B2390"/>
    <w:rsid w:val="001B25D4"/>
    <w:rsid w:val="001B2B09"/>
    <w:rsid w:val="001B2D07"/>
    <w:rsid w:val="001B3137"/>
    <w:rsid w:val="001B3208"/>
    <w:rsid w:val="001B3526"/>
    <w:rsid w:val="001B4019"/>
    <w:rsid w:val="001B4B71"/>
    <w:rsid w:val="001B4F61"/>
    <w:rsid w:val="001B5A87"/>
    <w:rsid w:val="001B5B7E"/>
    <w:rsid w:val="001B5E11"/>
    <w:rsid w:val="001B5FC9"/>
    <w:rsid w:val="001B6330"/>
    <w:rsid w:val="001B64AE"/>
    <w:rsid w:val="001B64C3"/>
    <w:rsid w:val="001B66CD"/>
    <w:rsid w:val="001B6875"/>
    <w:rsid w:val="001B6EE6"/>
    <w:rsid w:val="001B7DA3"/>
    <w:rsid w:val="001C0D64"/>
    <w:rsid w:val="001C11F6"/>
    <w:rsid w:val="001C1480"/>
    <w:rsid w:val="001C233C"/>
    <w:rsid w:val="001C28D8"/>
    <w:rsid w:val="001C2CE2"/>
    <w:rsid w:val="001C3013"/>
    <w:rsid w:val="001C34FC"/>
    <w:rsid w:val="001C3558"/>
    <w:rsid w:val="001C39A3"/>
    <w:rsid w:val="001C3D65"/>
    <w:rsid w:val="001C4478"/>
    <w:rsid w:val="001C46FD"/>
    <w:rsid w:val="001C47C6"/>
    <w:rsid w:val="001C4AFC"/>
    <w:rsid w:val="001C4CED"/>
    <w:rsid w:val="001C4D51"/>
    <w:rsid w:val="001C5128"/>
    <w:rsid w:val="001C56AC"/>
    <w:rsid w:val="001C571C"/>
    <w:rsid w:val="001C58E2"/>
    <w:rsid w:val="001C5959"/>
    <w:rsid w:val="001C5A7E"/>
    <w:rsid w:val="001C6F82"/>
    <w:rsid w:val="001C7AD7"/>
    <w:rsid w:val="001C7BC0"/>
    <w:rsid w:val="001C7EB6"/>
    <w:rsid w:val="001D025C"/>
    <w:rsid w:val="001D0641"/>
    <w:rsid w:val="001D067A"/>
    <w:rsid w:val="001D0A29"/>
    <w:rsid w:val="001D0B19"/>
    <w:rsid w:val="001D0BE6"/>
    <w:rsid w:val="001D124D"/>
    <w:rsid w:val="001D15AE"/>
    <w:rsid w:val="001D15B1"/>
    <w:rsid w:val="001D1615"/>
    <w:rsid w:val="001D16E9"/>
    <w:rsid w:val="001D20B7"/>
    <w:rsid w:val="001D2131"/>
    <w:rsid w:val="001D249D"/>
    <w:rsid w:val="001D2511"/>
    <w:rsid w:val="001D25E6"/>
    <w:rsid w:val="001D289E"/>
    <w:rsid w:val="001D365F"/>
    <w:rsid w:val="001D3751"/>
    <w:rsid w:val="001D4391"/>
    <w:rsid w:val="001D49E0"/>
    <w:rsid w:val="001D4D1A"/>
    <w:rsid w:val="001D4ED4"/>
    <w:rsid w:val="001D508C"/>
    <w:rsid w:val="001D51B9"/>
    <w:rsid w:val="001D52CA"/>
    <w:rsid w:val="001D56D6"/>
    <w:rsid w:val="001D5C1F"/>
    <w:rsid w:val="001D61D4"/>
    <w:rsid w:val="001D63A8"/>
    <w:rsid w:val="001D63B3"/>
    <w:rsid w:val="001D670F"/>
    <w:rsid w:val="001D6B53"/>
    <w:rsid w:val="001D7055"/>
    <w:rsid w:val="001D758F"/>
    <w:rsid w:val="001D785E"/>
    <w:rsid w:val="001E0366"/>
    <w:rsid w:val="001E03D3"/>
    <w:rsid w:val="001E04CE"/>
    <w:rsid w:val="001E0554"/>
    <w:rsid w:val="001E0655"/>
    <w:rsid w:val="001E0801"/>
    <w:rsid w:val="001E0B10"/>
    <w:rsid w:val="001E0C1A"/>
    <w:rsid w:val="001E0F69"/>
    <w:rsid w:val="001E1503"/>
    <w:rsid w:val="001E1744"/>
    <w:rsid w:val="001E1E87"/>
    <w:rsid w:val="001E1F75"/>
    <w:rsid w:val="001E239B"/>
    <w:rsid w:val="001E2691"/>
    <w:rsid w:val="001E278C"/>
    <w:rsid w:val="001E289D"/>
    <w:rsid w:val="001E2A2D"/>
    <w:rsid w:val="001E3151"/>
    <w:rsid w:val="001E31EB"/>
    <w:rsid w:val="001E3301"/>
    <w:rsid w:val="001E35C2"/>
    <w:rsid w:val="001E389A"/>
    <w:rsid w:val="001E3982"/>
    <w:rsid w:val="001E3DA2"/>
    <w:rsid w:val="001E41FD"/>
    <w:rsid w:val="001E4722"/>
    <w:rsid w:val="001E4D00"/>
    <w:rsid w:val="001E4ECA"/>
    <w:rsid w:val="001E50A7"/>
    <w:rsid w:val="001E5680"/>
    <w:rsid w:val="001E57EF"/>
    <w:rsid w:val="001E6D58"/>
    <w:rsid w:val="001E6D5E"/>
    <w:rsid w:val="001E7166"/>
    <w:rsid w:val="001E78EB"/>
    <w:rsid w:val="001E7B1F"/>
    <w:rsid w:val="001F0668"/>
    <w:rsid w:val="001F080C"/>
    <w:rsid w:val="001F0E8E"/>
    <w:rsid w:val="001F0FEE"/>
    <w:rsid w:val="001F177A"/>
    <w:rsid w:val="001F181D"/>
    <w:rsid w:val="001F18B3"/>
    <w:rsid w:val="001F1B14"/>
    <w:rsid w:val="001F1C08"/>
    <w:rsid w:val="001F2840"/>
    <w:rsid w:val="001F28D8"/>
    <w:rsid w:val="001F2CC9"/>
    <w:rsid w:val="001F2F70"/>
    <w:rsid w:val="001F3243"/>
    <w:rsid w:val="001F360C"/>
    <w:rsid w:val="001F3EA5"/>
    <w:rsid w:val="001F4970"/>
    <w:rsid w:val="001F4B5F"/>
    <w:rsid w:val="001F4CB2"/>
    <w:rsid w:val="001F4FBB"/>
    <w:rsid w:val="001F5CB6"/>
    <w:rsid w:val="001F5FBC"/>
    <w:rsid w:val="001F66B6"/>
    <w:rsid w:val="001F6F3E"/>
    <w:rsid w:val="001F71DD"/>
    <w:rsid w:val="001F7710"/>
    <w:rsid w:val="001F7E09"/>
    <w:rsid w:val="001F7EF4"/>
    <w:rsid w:val="00200818"/>
    <w:rsid w:val="0020086E"/>
    <w:rsid w:val="00200D37"/>
    <w:rsid w:val="002012E1"/>
    <w:rsid w:val="00201402"/>
    <w:rsid w:val="00201591"/>
    <w:rsid w:val="00201611"/>
    <w:rsid w:val="00201C6D"/>
    <w:rsid w:val="002023F5"/>
    <w:rsid w:val="0020248E"/>
    <w:rsid w:val="00202E95"/>
    <w:rsid w:val="00203085"/>
    <w:rsid w:val="0020337A"/>
    <w:rsid w:val="00203D9E"/>
    <w:rsid w:val="0020419D"/>
    <w:rsid w:val="002042AB"/>
    <w:rsid w:val="002045A1"/>
    <w:rsid w:val="002045CA"/>
    <w:rsid w:val="00204615"/>
    <w:rsid w:val="00204963"/>
    <w:rsid w:val="0020507B"/>
    <w:rsid w:val="002050CE"/>
    <w:rsid w:val="00205457"/>
    <w:rsid w:val="0020546D"/>
    <w:rsid w:val="0020576C"/>
    <w:rsid w:val="0020590D"/>
    <w:rsid w:val="00205CF0"/>
    <w:rsid w:val="00207C93"/>
    <w:rsid w:val="00210902"/>
    <w:rsid w:val="00210BBE"/>
    <w:rsid w:val="00211011"/>
    <w:rsid w:val="00211B18"/>
    <w:rsid w:val="00212276"/>
    <w:rsid w:val="002126D6"/>
    <w:rsid w:val="00212D1B"/>
    <w:rsid w:val="0021334C"/>
    <w:rsid w:val="00213559"/>
    <w:rsid w:val="002138B5"/>
    <w:rsid w:val="00213A65"/>
    <w:rsid w:val="0021408C"/>
    <w:rsid w:val="002143A3"/>
    <w:rsid w:val="00214409"/>
    <w:rsid w:val="002145FF"/>
    <w:rsid w:val="00214E05"/>
    <w:rsid w:val="002153FD"/>
    <w:rsid w:val="00215604"/>
    <w:rsid w:val="00215719"/>
    <w:rsid w:val="00215BFC"/>
    <w:rsid w:val="00215C0E"/>
    <w:rsid w:val="002160E6"/>
    <w:rsid w:val="0021626B"/>
    <w:rsid w:val="0021644C"/>
    <w:rsid w:val="00217399"/>
    <w:rsid w:val="0021761D"/>
    <w:rsid w:val="0021788B"/>
    <w:rsid w:val="00217A81"/>
    <w:rsid w:val="00217B59"/>
    <w:rsid w:val="00217ECF"/>
    <w:rsid w:val="00217EE4"/>
    <w:rsid w:val="002200C4"/>
    <w:rsid w:val="00220415"/>
    <w:rsid w:val="002204AA"/>
    <w:rsid w:val="00220537"/>
    <w:rsid w:val="0022079B"/>
    <w:rsid w:val="002208A4"/>
    <w:rsid w:val="00220C1C"/>
    <w:rsid w:val="00220FAA"/>
    <w:rsid w:val="002212BB"/>
    <w:rsid w:val="0022140F"/>
    <w:rsid w:val="00221541"/>
    <w:rsid w:val="00221D4D"/>
    <w:rsid w:val="00221FAC"/>
    <w:rsid w:val="002220EA"/>
    <w:rsid w:val="002221BA"/>
    <w:rsid w:val="002224EB"/>
    <w:rsid w:val="00222565"/>
    <w:rsid w:val="00222C9C"/>
    <w:rsid w:val="00222D5D"/>
    <w:rsid w:val="00223076"/>
    <w:rsid w:val="0022360C"/>
    <w:rsid w:val="0022405F"/>
    <w:rsid w:val="002243D8"/>
    <w:rsid w:val="00224572"/>
    <w:rsid w:val="002245E6"/>
    <w:rsid w:val="0022481D"/>
    <w:rsid w:val="00224884"/>
    <w:rsid w:val="00224931"/>
    <w:rsid w:val="00224954"/>
    <w:rsid w:val="00224FC4"/>
    <w:rsid w:val="002251A8"/>
    <w:rsid w:val="00225433"/>
    <w:rsid w:val="00225889"/>
    <w:rsid w:val="00225D8E"/>
    <w:rsid w:val="002260BC"/>
    <w:rsid w:val="0022682B"/>
    <w:rsid w:val="00226AC9"/>
    <w:rsid w:val="00226C01"/>
    <w:rsid w:val="00226CC2"/>
    <w:rsid w:val="00227271"/>
    <w:rsid w:val="002276C0"/>
    <w:rsid w:val="002276E8"/>
    <w:rsid w:val="0023077D"/>
    <w:rsid w:val="0023094E"/>
    <w:rsid w:val="002309D9"/>
    <w:rsid w:val="00230A8F"/>
    <w:rsid w:val="00230AB7"/>
    <w:rsid w:val="00230D41"/>
    <w:rsid w:val="00230E34"/>
    <w:rsid w:val="00231246"/>
    <w:rsid w:val="00231638"/>
    <w:rsid w:val="002318E8"/>
    <w:rsid w:val="002319E9"/>
    <w:rsid w:val="00231F88"/>
    <w:rsid w:val="0023233B"/>
    <w:rsid w:val="00232531"/>
    <w:rsid w:val="0023342D"/>
    <w:rsid w:val="00233492"/>
    <w:rsid w:val="00233514"/>
    <w:rsid w:val="00233A3F"/>
    <w:rsid w:val="00233BAD"/>
    <w:rsid w:val="00233F1F"/>
    <w:rsid w:val="002341A8"/>
    <w:rsid w:val="00234AF2"/>
    <w:rsid w:val="00234C70"/>
    <w:rsid w:val="00234CCB"/>
    <w:rsid w:val="00234F20"/>
    <w:rsid w:val="002350D3"/>
    <w:rsid w:val="00235421"/>
    <w:rsid w:val="002355B8"/>
    <w:rsid w:val="00235664"/>
    <w:rsid w:val="002356E6"/>
    <w:rsid w:val="00235CC2"/>
    <w:rsid w:val="002361C4"/>
    <w:rsid w:val="00236CB2"/>
    <w:rsid w:val="00236EF2"/>
    <w:rsid w:val="00236F6D"/>
    <w:rsid w:val="00237717"/>
    <w:rsid w:val="00237DE8"/>
    <w:rsid w:val="00237EF9"/>
    <w:rsid w:val="002403D8"/>
    <w:rsid w:val="00240552"/>
    <w:rsid w:val="00240591"/>
    <w:rsid w:val="00240D43"/>
    <w:rsid w:val="00241140"/>
    <w:rsid w:val="002412F8"/>
    <w:rsid w:val="00241B59"/>
    <w:rsid w:val="00242034"/>
    <w:rsid w:val="002421EF"/>
    <w:rsid w:val="0024244C"/>
    <w:rsid w:val="00242594"/>
    <w:rsid w:val="002429C1"/>
    <w:rsid w:val="00242C17"/>
    <w:rsid w:val="00242D84"/>
    <w:rsid w:val="00242DC3"/>
    <w:rsid w:val="00242E24"/>
    <w:rsid w:val="002431F0"/>
    <w:rsid w:val="002431FE"/>
    <w:rsid w:val="00243552"/>
    <w:rsid w:val="00243664"/>
    <w:rsid w:val="0024372B"/>
    <w:rsid w:val="00243C0A"/>
    <w:rsid w:val="0024477A"/>
    <w:rsid w:val="00244942"/>
    <w:rsid w:val="00244B6B"/>
    <w:rsid w:val="00244F37"/>
    <w:rsid w:val="002456D4"/>
    <w:rsid w:val="002457F5"/>
    <w:rsid w:val="002458BE"/>
    <w:rsid w:val="0024598A"/>
    <w:rsid w:val="00246AAB"/>
    <w:rsid w:val="00246C74"/>
    <w:rsid w:val="00246E7C"/>
    <w:rsid w:val="00247009"/>
    <w:rsid w:val="00247082"/>
    <w:rsid w:val="0024741C"/>
    <w:rsid w:val="00247680"/>
    <w:rsid w:val="002477DB"/>
    <w:rsid w:val="002477F3"/>
    <w:rsid w:val="00247BED"/>
    <w:rsid w:val="00247C23"/>
    <w:rsid w:val="00247D14"/>
    <w:rsid w:val="00247E35"/>
    <w:rsid w:val="00250D11"/>
    <w:rsid w:val="00251165"/>
    <w:rsid w:val="00251252"/>
    <w:rsid w:val="002519D5"/>
    <w:rsid w:val="00251A76"/>
    <w:rsid w:val="00252A15"/>
    <w:rsid w:val="002531D8"/>
    <w:rsid w:val="002538B9"/>
    <w:rsid w:val="002541D9"/>
    <w:rsid w:val="002552D7"/>
    <w:rsid w:val="002558E8"/>
    <w:rsid w:val="00255B52"/>
    <w:rsid w:val="0025642C"/>
    <w:rsid w:val="002566DF"/>
    <w:rsid w:val="002569FD"/>
    <w:rsid w:val="00257088"/>
    <w:rsid w:val="0025708D"/>
    <w:rsid w:val="002570C5"/>
    <w:rsid w:val="0025738B"/>
    <w:rsid w:val="002576E4"/>
    <w:rsid w:val="00257DCC"/>
    <w:rsid w:val="00257EB4"/>
    <w:rsid w:val="00260163"/>
    <w:rsid w:val="002605B2"/>
    <w:rsid w:val="00260707"/>
    <w:rsid w:val="00260EFC"/>
    <w:rsid w:val="002610A9"/>
    <w:rsid w:val="00261364"/>
    <w:rsid w:val="00261679"/>
    <w:rsid w:val="002618DF"/>
    <w:rsid w:val="002619E0"/>
    <w:rsid w:val="00261A22"/>
    <w:rsid w:val="00261D0B"/>
    <w:rsid w:val="002623C7"/>
    <w:rsid w:val="0026280A"/>
    <w:rsid w:val="00262A4C"/>
    <w:rsid w:val="00262DB0"/>
    <w:rsid w:val="00263676"/>
    <w:rsid w:val="00263C5F"/>
    <w:rsid w:val="00264463"/>
    <w:rsid w:val="00264578"/>
    <w:rsid w:val="0026464C"/>
    <w:rsid w:val="00264959"/>
    <w:rsid w:val="00264C17"/>
    <w:rsid w:val="002650EF"/>
    <w:rsid w:val="002657E6"/>
    <w:rsid w:val="00265B43"/>
    <w:rsid w:val="00265BA4"/>
    <w:rsid w:val="00265D15"/>
    <w:rsid w:val="002664DF"/>
    <w:rsid w:val="0026692C"/>
    <w:rsid w:val="00266C63"/>
    <w:rsid w:val="00267065"/>
    <w:rsid w:val="0026706C"/>
    <w:rsid w:val="00267156"/>
    <w:rsid w:val="002677DD"/>
    <w:rsid w:val="00270B98"/>
    <w:rsid w:val="00270D65"/>
    <w:rsid w:val="00270EC3"/>
    <w:rsid w:val="002713B9"/>
    <w:rsid w:val="002714F0"/>
    <w:rsid w:val="00271752"/>
    <w:rsid w:val="002719AE"/>
    <w:rsid w:val="00271B75"/>
    <w:rsid w:val="00271C36"/>
    <w:rsid w:val="00271C97"/>
    <w:rsid w:val="00271E7D"/>
    <w:rsid w:val="002720B8"/>
    <w:rsid w:val="00272426"/>
    <w:rsid w:val="0027276B"/>
    <w:rsid w:val="00272990"/>
    <w:rsid w:val="00272C08"/>
    <w:rsid w:val="00272DA1"/>
    <w:rsid w:val="00272FE0"/>
    <w:rsid w:val="00273100"/>
    <w:rsid w:val="002734F4"/>
    <w:rsid w:val="002736A6"/>
    <w:rsid w:val="002737D4"/>
    <w:rsid w:val="00273FC8"/>
    <w:rsid w:val="00274483"/>
    <w:rsid w:val="0027465E"/>
    <w:rsid w:val="002749D2"/>
    <w:rsid w:val="00274AB8"/>
    <w:rsid w:val="00274CF4"/>
    <w:rsid w:val="00274DF1"/>
    <w:rsid w:val="0027505B"/>
    <w:rsid w:val="0027580B"/>
    <w:rsid w:val="00275AF0"/>
    <w:rsid w:val="00275C10"/>
    <w:rsid w:val="0027677F"/>
    <w:rsid w:val="0027685C"/>
    <w:rsid w:val="00276A84"/>
    <w:rsid w:val="00276C18"/>
    <w:rsid w:val="00276E61"/>
    <w:rsid w:val="002772E6"/>
    <w:rsid w:val="00277734"/>
    <w:rsid w:val="0027781C"/>
    <w:rsid w:val="00277BE6"/>
    <w:rsid w:val="00277E23"/>
    <w:rsid w:val="0028029B"/>
    <w:rsid w:val="00280808"/>
    <w:rsid w:val="00280E22"/>
    <w:rsid w:val="0028107E"/>
    <w:rsid w:val="0028147C"/>
    <w:rsid w:val="002817F7"/>
    <w:rsid w:val="00282994"/>
    <w:rsid w:val="00282DF9"/>
    <w:rsid w:val="00282E87"/>
    <w:rsid w:val="00282E9B"/>
    <w:rsid w:val="002833AB"/>
    <w:rsid w:val="00283DFD"/>
    <w:rsid w:val="00283F51"/>
    <w:rsid w:val="00284390"/>
    <w:rsid w:val="002843E5"/>
    <w:rsid w:val="002846EE"/>
    <w:rsid w:val="002846F5"/>
    <w:rsid w:val="00284C00"/>
    <w:rsid w:val="0028514C"/>
    <w:rsid w:val="00285281"/>
    <w:rsid w:val="00285479"/>
    <w:rsid w:val="002856E2"/>
    <w:rsid w:val="0028633C"/>
    <w:rsid w:val="002878EC"/>
    <w:rsid w:val="00287BBA"/>
    <w:rsid w:val="00287D3C"/>
    <w:rsid w:val="00287F59"/>
    <w:rsid w:val="00287FB3"/>
    <w:rsid w:val="00287FBA"/>
    <w:rsid w:val="00290051"/>
    <w:rsid w:val="002900A8"/>
    <w:rsid w:val="00290329"/>
    <w:rsid w:val="00290724"/>
    <w:rsid w:val="0029082B"/>
    <w:rsid w:val="00290C55"/>
    <w:rsid w:val="00290DDF"/>
    <w:rsid w:val="00290EB2"/>
    <w:rsid w:val="00291003"/>
    <w:rsid w:val="00291699"/>
    <w:rsid w:val="00291900"/>
    <w:rsid w:val="002919F5"/>
    <w:rsid w:val="00292821"/>
    <w:rsid w:val="0029297C"/>
    <w:rsid w:val="00292F28"/>
    <w:rsid w:val="002931E3"/>
    <w:rsid w:val="002931FD"/>
    <w:rsid w:val="002949DF"/>
    <w:rsid w:val="00294B9D"/>
    <w:rsid w:val="00294CDC"/>
    <w:rsid w:val="00294CFB"/>
    <w:rsid w:val="00294DBD"/>
    <w:rsid w:val="0029539A"/>
    <w:rsid w:val="00296151"/>
    <w:rsid w:val="0029669E"/>
    <w:rsid w:val="00296FF1"/>
    <w:rsid w:val="00297603"/>
    <w:rsid w:val="002977AF"/>
    <w:rsid w:val="002A0499"/>
    <w:rsid w:val="002A0A2E"/>
    <w:rsid w:val="002A0ABE"/>
    <w:rsid w:val="002A0D4D"/>
    <w:rsid w:val="002A11AE"/>
    <w:rsid w:val="002A145D"/>
    <w:rsid w:val="002A1655"/>
    <w:rsid w:val="002A16BB"/>
    <w:rsid w:val="002A19D1"/>
    <w:rsid w:val="002A1ED0"/>
    <w:rsid w:val="002A21B8"/>
    <w:rsid w:val="002A28C2"/>
    <w:rsid w:val="002A2A5D"/>
    <w:rsid w:val="002A2BB2"/>
    <w:rsid w:val="002A2DEF"/>
    <w:rsid w:val="002A375F"/>
    <w:rsid w:val="002A38BF"/>
    <w:rsid w:val="002A393A"/>
    <w:rsid w:val="002A3A42"/>
    <w:rsid w:val="002A400D"/>
    <w:rsid w:val="002A45C5"/>
    <w:rsid w:val="002A5045"/>
    <w:rsid w:val="002A514D"/>
    <w:rsid w:val="002A515E"/>
    <w:rsid w:val="002A55E0"/>
    <w:rsid w:val="002A5951"/>
    <w:rsid w:val="002A5B96"/>
    <w:rsid w:val="002A627C"/>
    <w:rsid w:val="002A6283"/>
    <w:rsid w:val="002A6451"/>
    <w:rsid w:val="002A6613"/>
    <w:rsid w:val="002A6D00"/>
    <w:rsid w:val="002A6D74"/>
    <w:rsid w:val="002A7671"/>
    <w:rsid w:val="002A7CA5"/>
    <w:rsid w:val="002A7D34"/>
    <w:rsid w:val="002B0278"/>
    <w:rsid w:val="002B04C4"/>
    <w:rsid w:val="002B08A7"/>
    <w:rsid w:val="002B161D"/>
    <w:rsid w:val="002B17CC"/>
    <w:rsid w:val="002B1AFB"/>
    <w:rsid w:val="002B1B19"/>
    <w:rsid w:val="002B1D22"/>
    <w:rsid w:val="002B2299"/>
    <w:rsid w:val="002B2446"/>
    <w:rsid w:val="002B2C79"/>
    <w:rsid w:val="002B2D66"/>
    <w:rsid w:val="002B2F7E"/>
    <w:rsid w:val="002B2FDC"/>
    <w:rsid w:val="002B312B"/>
    <w:rsid w:val="002B3183"/>
    <w:rsid w:val="002B322E"/>
    <w:rsid w:val="002B3607"/>
    <w:rsid w:val="002B385B"/>
    <w:rsid w:val="002B3C35"/>
    <w:rsid w:val="002B4007"/>
    <w:rsid w:val="002B4539"/>
    <w:rsid w:val="002B46B4"/>
    <w:rsid w:val="002B48DB"/>
    <w:rsid w:val="002B4940"/>
    <w:rsid w:val="002B528C"/>
    <w:rsid w:val="002B5875"/>
    <w:rsid w:val="002B5C09"/>
    <w:rsid w:val="002B5C49"/>
    <w:rsid w:val="002B66C9"/>
    <w:rsid w:val="002B7343"/>
    <w:rsid w:val="002B745A"/>
    <w:rsid w:val="002B75E1"/>
    <w:rsid w:val="002C0187"/>
    <w:rsid w:val="002C0577"/>
    <w:rsid w:val="002C05EC"/>
    <w:rsid w:val="002C098F"/>
    <w:rsid w:val="002C11BB"/>
    <w:rsid w:val="002C1931"/>
    <w:rsid w:val="002C1AFA"/>
    <w:rsid w:val="002C2623"/>
    <w:rsid w:val="002C27C7"/>
    <w:rsid w:val="002C2AAF"/>
    <w:rsid w:val="002C30D2"/>
    <w:rsid w:val="002C32CA"/>
    <w:rsid w:val="002C3637"/>
    <w:rsid w:val="002C3ABC"/>
    <w:rsid w:val="002C4345"/>
    <w:rsid w:val="002C4468"/>
    <w:rsid w:val="002C4561"/>
    <w:rsid w:val="002C49FE"/>
    <w:rsid w:val="002C4D7F"/>
    <w:rsid w:val="002C4F56"/>
    <w:rsid w:val="002C4FB2"/>
    <w:rsid w:val="002C4FDF"/>
    <w:rsid w:val="002C5036"/>
    <w:rsid w:val="002C51D8"/>
    <w:rsid w:val="002C5978"/>
    <w:rsid w:val="002C5D2A"/>
    <w:rsid w:val="002C6200"/>
    <w:rsid w:val="002C65FE"/>
    <w:rsid w:val="002C6680"/>
    <w:rsid w:val="002C69DE"/>
    <w:rsid w:val="002C6D9C"/>
    <w:rsid w:val="002C7113"/>
    <w:rsid w:val="002C7A34"/>
    <w:rsid w:val="002D03DB"/>
    <w:rsid w:val="002D0499"/>
    <w:rsid w:val="002D053A"/>
    <w:rsid w:val="002D05EE"/>
    <w:rsid w:val="002D0A0B"/>
    <w:rsid w:val="002D0B44"/>
    <w:rsid w:val="002D0C4C"/>
    <w:rsid w:val="002D184C"/>
    <w:rsid w:val="002D1EF5"/>
    <w:rsid w:val="002D220D"/>
    <w:rsid w:val="002D2666"/>
    <w:rsid w:val="002D2A4D"/>
    <w:rsid w:val="002D303C"/>
    <w:rsid w:val="002D35A1"/>
    <w:rsid w:val="002D3CD4"/>
    <w:rsid w:val="002D3EB5"/>
    <w:rsid w:val="002D3F20"/>
    <w:rsid w:val="002D3F66"/>
    <w:rsid w:val="002D4375"/>
    <w:rsid w:val="002D4461"/>
    <w:rsid w:val="002D4718"/>
    <w:rsid w:val="002D4C75"/>
    <w:rsid w:val="002D4EA1"/>
    <w:rsid w:val="002D543D"/>
    <w:rsid w:val="002D548E"/>
    <w:rsid w:val="002D54D8"/>
    <w:rsid w:val="002D573E"/>
    <w:rsid w:val="002D592B"/>
    <w:rsid w:val="002D5949"/>
    <w:rsid w:val="002D5D4D"/>
    <w:rsid w:val="002D6039"/>
    <w:rsid w:val="002D6133"/>
    <w:rsid w:val="002D64B4"/>
    <w:rsid w:val="002D667F"/>
    <w:rsid w:val="002D6996"/>
    <w:rsid w:val="002D6A4D"/>
    <w:rsid w:val="002D6AB5"/>
    <w:rsid w:val="002D6B12"/>
    <w:rsid w:val="002D72B1"/>
    <w:rsid w:val="002D7CC0"/>
    <w:rsid w:val="002D7D4E"/>
    <w:rsid w:val="002D7E79"/>
    <w:rsid w:val="002E0143"/>
    <w:rsid w:val="002E03D1"/>
    <w:rsid w:val="002E0414"/>
    <w:rsid w:val="002E0883"/>
    <w:rsid w:val="002E0A41"/>
    <w:rsid w:val="002E0D0A"/>
    <w:rsid w:val="002E0E85"/>
    <w:rsid w:val="002E0F32"/>
    <w:rsid w:val="002E1396"/>
    <w:rsid w:val="002E13E1"/>
    <w:rsid w:val="002E14AC"/>
    <w:rsid w:val="002E1522"/>
    <w:rsid w:val="002E2448"/>
    <w:rsid w:val="002E278C"/>
    <w:rsid w:val="002E2F15"/>
    <w:rsid w:val="002E336A"/>
    <w:rsid w:val="002E3464"/>
    <w:rsid w:val="002E34CA"/>
    <w:rsid w:val="002E34F0"/>
    <w:rsid w:val="002E3895"/>
    <w:rsid w:val="002E39ED"/>
    <w:rsid w:val="002E3B62"/>
    <w:rsid w:val="002E3CBC"/>
    <w:rsid w:val="002E3D1D"/>
    <w:rsid w:val="002E4204"/>
    <w:rsid w:val="002E4396"/>
    <w:rsid w:val="002E4547"/>
    <w:rsid w:val="002E48A6"/>
    <w:rsid w:val="002E4BF9"/>
    <w:rsid w:val="002E4C7E"/>
    <w:rsid w:val="002E4CF2"/>
    <w:rsid w:val="002E525B"/>
    <w:rsid w:val="002E56BC"/>
    <w:rsid w:val="002E56E2"/>
    <w:rsid w:val="002E587A"/>
    <w:rsid w:val="002E59B8"/>
    <w:rsid w:val="002E5BDF"/>
    <w:rsid w:val="002E5D61"/>
    <w:rsid w:val="002E6010"/>
    <w:rsid w:val="002E673D"/>
    <w:rsid w:val="002E6748"/>
    <w:rsid w:val="002E688E"/>
    <w:rsid w:val="002E6A78"/>
    <w:rsid w:val="002E7420"/>
    <w:rsid w:val="002E7838"/>
    <w:rsid w:val="002E7D9B"/>
    <w:rsid w:val="002F013F"/>
    <w:rsid w:val="002F0538"/>
    <w:rsid w:val="002F0952"/>
    <w:rsid w:val="002F13B9"/>
    <w:rsid w:val="002F2013"/>
    <w:rsid w:val="002F21D4"/>
    <w:rsid w:val="002F22FA"/>
    <w:rsid w:val="002F297A"/>
    <w:rsid w:val="002F2B55"/>
    <w:rsid w:val="002F2E34"/>
    <w:rsid w:val="002F2EE4"/>
    <w:rsid w:val="002F328B"/>
    <w:rsid w:val="002F38D3"/>
    <w:rsid w:val="002F394A"/>
    <w:rsid w:val="002F45B7"/>
    <w:rsid w:val="002F49A8"/>
    <w:rsid w:val="002F49AD"/>
    <w:rsid w:val="002F4DBD"/>
    <w:rsid w:val="002F4E73"/>
    <w:rsid w:val="002F4E8B"/>
    <w:rsid w:val="002F50A3"/>
    <w:rsid w:val="002F5C76"/>
    <w:rsid w:val="002F5D69"/>
    <w:rsid w:val="002F5E3F"/>
    <w:rsid w:val="002F62A5"/>
    <w:rsid w:val="002F6502"/>
    <w:rsid w:val="002F671D"/>
    <w:rsid w:val="002F6A6A"/>
    <w:rsid w:val="002F7135"/>
    <w:rsid w:val="002F731D"/>
    <w:rsid w:val="002F7939"/>
    <w:rsid w:val="002F7DAE"/>
    <w:rsid w:val="00300565"/>
    <w:rsid w:val="00300567"/>
    <w:rsid w:val="00300639"/>
    <w:rsid w:val="00300FF4"/>
    <w:rsid w:val="00301057"/>
    <w:rsid w:val="00301189"/>
    <w:rsid w:val="0030155E"/>
    <w:rsid w:val="0030176A"/>
    <w:rsid w:val="00301AC7"/>
    <w:rsid w:val="00301D08"/>
    <w:rsid w:val="00301D5A"/>
    <w:rsid w:val="00301DA7"/>
    <w:rsid w:val="00301E31"/>
    <w:rsid w:val="00301FB1"/>
    <w:rsid w:val="003020D1"/>
    <w:rsid w:val="00302225"/>
    <w:rsid w:val="00302594"/>
    <w:rsid w:val="00302B76"/>
    <w:rsid w:val="0030335C"/>
    <w:rsid w:val="003033DD"/>
    <w:rsid w:val="00303462"/>
    <w:rsid w:val="00303958"/>
    <w:rsid w:val="00303C1B"/>
    <w:rsid w:val="00303DC0"/>
    <w:rsid w:val="00303F1C"/>
    <w:rsid w:val="00303FE0"/>
    <w:rsid w:val="003045F6"/>
    <w:rsid w:val="00304CD7"/>
    <w:rsid w:val="00305220"/>
    <w:rsid w:val="00305498"/>
    <w:rsid w:val="00305F0D"/>
    <w:rsid w:val="00306028"/>
    <w:rsid w:val="00306103"/>
    <w:rsid w:val="003062D0"/>
    <w:rsid w:val="00306638"/>
    <w:rsid w:val="00306F57"/>
    <w:rsid w:val="003070CA"/>
    <w:rsid w:val="00307192"/>
    <w:rsid w:val="00307606"/>
    <w:rsid w:val="00307B8F"/>
    <w:rsid w:val="00307C4D"/>
    <w:rsid w:val="00307D2D"/>
    <w:rsid w:val="00307ED9"/>
    <w:rsid w:val="0031010D"/>
    <w:rsid w:val="003102C4"/>
    <w:rsid w:val="00310E48"/>
    <w:rsid w:val="00311176"/>
    <w:rsid w:val="003111DE"/>
    <w:rsid w:val="0031137B"/>
    <w:rsid w:val="003115BC"/>
    <w:rsid w:val="00311891"/>
    <w:rsid w:val="003119BE"/>
    <w:rsid w:val="00311D57"/>
    <w:rsid w:val="00312C97"/>
    <w:rsid w:val="00312FB3"/>
    <w:rsid w:val="003136BC"/>
    <w:rsid w:val="0031387A"/>
    <w:rsid w:val="00314622"/>
    <w:rsid w:val="003146D6"/>
    <w:rsid w:val="00314861"/>
    <w:rsid w:val="00314B8D"/>
    <w:rsid w:val="00314ED3"/>
    <w:rsid w:val="003151C6"/>
    <w:rsid w:val="00315235"/>
    <w:rsid w:val="0031534A"/>
    <w:rsid w:val="00315D5E"/>
    <w:rsid w:val="00315E8A"/>
    <w:rsid w:val="0031614B"/>
    <w:rsid w:val="00316328"/>
    <w:rsid w:val="0031654B"/>
    <w:rsid w:val="003165F7"/>
    <w:rsid w:val="00316973"/>
    <w:rsid w:val="003169BB"/>
    <w:rsid w:val="00316BF3"/>
    <w:rsid w:val="00316C51"/>
    <w:rsid w:val="00316D04"/>
    <w:rsid w:val="00316DD7"/>
    <w:rsid w:val="0031769C"/>
    <w:rsid w:val="00320485"/>
    <w:rsid w:val="003207C1"/>
    <w:rsid w:val="0032084F"/>
    <w:rsid w:val="00320994"/>
    <w:rsid w:val="003209F9"/>
    <w:rsid w:val="00320A67"/>
    <w:rsid w:val="00320B24"/>
    <w:rsid w:val="003210A3"/>
    <w:rsid w:val="003210DA"/>
    <w:rsid w:val="00321333"/>
    <w:rsid w:val="00321339"/>
    <w:rsid w:val="0032191A"/>
    <w:rsid w:val="00321A0F"/>
    <w:rsid w:val="0032209B"/>
    <w:rsid w:val="00322751"/>
    <w:rsid w:val="003228CF"/>
    <w:rsid w:val="00322A5D"/>
    <w:rsid w:val="00322BAE"/>
    <w:rsid w:val="00323041"/>
    <w:rsid w:val="003236A9"/>
    <w:rsid w:val="003238F7"/>
    <w:rsid w:val="0032425C"/>
    <w:rsid w:val="0032480D"/>
    <w:rsid w:val="00324C51"/>
    <w:rsid w:val="00324DED"/>
    <w:rsid w:val="00324F26"/>
    <w:rsid w:val="00324FCC"/>
    <w:rsid w:val="00325B88"/>
    <w:rsid w:val="00325DB4"/>
    <w:rsid w:val="00326340"/>
    <w:rsid w:val="003265EE"/>
    <w:rsid w:val="00326976"/>
    <w:rsid w:val="003269B3"/>
    <w:rsid w:val="00326AC0"/>
    <w:rsid w:val="00326AC4"/>
    <w:rsid w:val="0032736B"/>
    <w:rsid w:val="003278CF"/>
    <w:rsid w:val="00327E61"/>
    <w:rsid w:val="003303B3"/>
    <w:rsid w:val="0033109C"/>
    <w:rsid w:val="003310EB"/>
    <w:rsid w:val="003310FF"/>
    <w:rsid w:val="0033146D"/>
    <w:rsid w:val="00331675"/>
    <w:rsid w:val="00331B7E"/>
    <w:rsid w:val="00331BC8"/>
    <w:rsid w:val="00331C12"/>
    <w:rsid w:val="003320EA"/>
    <w:rsid w:val="0033214C"/>
    <w:rsid w:val="003321D6"/>
    <w:rsid w:val="00332884"/>
    <w:rsid w:val="00332A70"/>
    <w:rsid w:val="00332A8D"/>
    <w:rsid w:val="00332B00"/>
    <w:rsid w:val="00332B91"/>
    <w:rsid w:val="00332F28"/>
    <w:rsid w:val="0033329B"/>
    <w:rsid w:val="003332CD"/>
    <w:rsid w:val="003343EA"/>
    <w:rsid w:val="0033465E"/>
    <w:rsid w:val="00334669"/>
    <w:rsid w:val="00334BC5"/>
    <w:rsid w:val="00334E9B"/>
    <w:rsid w:val="00335211"/>
    <w:rsid w:val="00335EB8"/>
    <w:rsid w:val="00336713"/>
    <w:rsid w:val="00336C9D"/>
    <w:rsid w:val="00336CC9"/>
    <w:rsid w:val="00336F2B"/>
    <w:rsid w:val="00337008"/>
    <w:rsid w:val="00337218"/>
    <w:rsid w:val="0033770C"/>
    <w:rsid w:val="003378DB"/>
    <w:rsid w:val="00337FBC"/>
    <w:rsid w:val="0034011C"/>
    <w:rsid w:val="00340297"/>
    <w:rsid w:val="0034047D"/>
    <w:rsid w:val="00340697"/>
    <w:rsid w:val="003406C6"/>
    <w:rsid w:val="003406E5"/>
    <w:rsid w:val="00340EFF"/>
    <w:rsid w:val="003410DD"/>
    <w:rsid w:val="00341180"/>
    <w:rsid w:val="003414D8"/>
    <w:rsid w:val="003417F5"/>
    <w:rsid w:val="00341B30"/>
    <w:rsid w:val="003424E1"/>
    <w:rsid w:val="003425C2"/>
    <w:rsid w:val="0034285E"/>
    <w:rsid w:val="003429D9"/>
    <w:rsid w:val="00342FB2"/>
    <w:rsid w:val="003438E2"/>
    <w:rsid w:val="00344143"/>
    <w:rsid w:val="003443AB"/>
    <w:rsid w:val="003445D4"/>
    <w:rsid w:val="003449CB"/>
    <w:rsid w:val="00344FA3"/>
    <w:rsid w:val="003450DD"/>
    <w:rsid w:val="00346624"/>
    <w:rsid w:val="0034664F"/>
    <w:rsid w:val="003466E4"/>
    <w:rsid w:val="003467A2"/>
    <w:rsid w:val="00346ADD"/>
    <w:rsid w:val="00346C52"/>
    <w:rsid w:val="00346F96"/>
    <w:rsid w:val="00347030"/>
    <w:rsid w:val="00347A21"/>
    <w:rsid w:val="00347AB2"/>
    <w:rsid w:val="00347CC6"/>
    <w:rsid w:val="00347D32"/>
    <w:rsid w:val="00350101"/>
    <w:rsid w:val="003504B8"/>
    <w:rsid w:val="00350927"/>
    <w:rsid w:val="00350B10"/>
    <w:rsid w:val="0035123B"/>
    <w:rsid w:val="0035131D"/>
    <w:rsid w:val="00351465"/>
    <w:rsid w:val="003518EB"/>
    <w:rsid w:val="003519EA"/>
    <w:rsid w:val="00351E01"/>
    <w:rsid w:val="00352289"/>
    <w:rsid w:val="00352696"/>
    <w:rsid w:val="003528C0"/>
    <w:rsid w:val="00352D64"/>
    <w:rsid w:val="00352EB6"/>
    <w:rsid w:val="00352F16"/>
    <w:rsid w:val="00352F71"/>
    <w:rsid w:val="003536CE"/>
    <w:rsid w:val="0035419C"/>
    <w:rsid w:val="00354693"/>
    <w:rsid w:val="00354924"/>
    <w:rsid w:val="00354A29"/>
    <w:rsid w:val="00354ACE"/>
    <w:rsid w:val="003550AA"/>
    <w:rsid w:val="003552A1"/>
    <w:rsid w:val="003552FF"/>
    <w:rsid w:val="00355461"/>
    <w:rsid w:val="00355524"/>
    <w:rsid w:val="00355DEC"/>
    <w:rsid w:val="00356782"/>
    <w:rsid w:val="0035683A"/>
    <w:rsid w:val="00356A79"/>
    <w:rsid w:val="00356B2D"/>
    <w:rsid w:val="00356C77"/>
    <w:rsid w:val="00356DFE"/>
    <w:rsid w:val="00356F8B"/>
    <w:rsid w:val="00357011"/>
    <w:rsid w:val="00357857"/>
    <w:rsid w:val="00357C80"/>
    <w:rsid w:val="00360372"/>
    <w:rsid w:val="0036044E"/>
    <w:rsid w:val="00360841"/>
    <w:rsid w:val="00360946"/>
    <w:rsid w:val="00360D62"/>
    <w:rsid w:val="00361689"/>
    <w:rsid w:val="0036194E"/>
    <w:rsid w:val="00361E4A"/>
    <w:rsid w:val="003623E0"/>
    <w:rsid w:val="0036289B"/>
    <w:rsid w:val="00362B1D"/>
    <w:rsid w:val="00363077"/>
    <w:rsid w:val="0036353D"/>
    <w:rsid w:val="00363752"/>
    <w:rsid w:val="0036395A"/>
    <w:rsid w:val="00363FC5"/>
    <w:rsid w:val="0036416D"/>
    <w:rsid w:val="003643F5"/>
    <w:rsid w:val="0036474B"/>
    <w:rsid w:val="003648DA"/>
    <w:rsid w:val="00364B92"/>
    <w:rsid w:val="0036517B"/>
    <w:rsid w:val="00365523"/>
    <w:rsid w:val="003656C1"/>
    <w:rsid w:val="00365920"/>
    <w:rsid w:val="00366031"/>
    <w:rsid w:val="00366A0A"/>
    <w:rsid w:val="00366BB5"/>
    <w:rsid w:val="0036782E"/>
    <w:rsid w:val="00370004"/>
    <w:rsid w:val="003705F2"/>
    <w:rsid w:val="00370712"/>
    <w:rsid w:val="00370A14"/>
    <w:rsid w:val="00370C04"/>
    <w:rsid w:val="00370DAB"/>
    <w:rsid w:val="00370E91"/>
    <w:rsid w:val="003715FD"/>
    <w:rsid w:val="0037193B"/>
    <w:rsid w:val="00372406"/>
    <w:rsid w:val="003725DE"/>
    <w:rsid w:val="00372757"/>
    <w:rsid w:val="003729BB"/>
    <w:rsid w:val="00372AAE"/>
    <w:rsid w:val="00372DA8"/>
    <w:rsid w:val="00373162"/>
    <w:rsid w:val="003733D7"/>
    <w:rsid w:val="0037353D"/>
    <w:rsid w:val="00373AAC"/>
    <w:rsid w:val="00373D15"/>
    <w:rsid w:val="00373D95"/>
    <w:rsid w:val="00373DBB"/>
    <w:rsid w:val="003742D1"/>
    <w:rsid w:val="0037443D"/>
    <w:rsid w:val="0037450D"/>
    <w:rsid w:val="00374A8B"/>
    <w:rsid w:val="00375020"/>
    <w:rsid w:val="003751C9"/>
    <w:rsid w:val="0037527F"/>
    <w:rsid w:val="003752D5"/>
    <w:rsid w:val="003753ED"/>
    <w:rsid w:val="0037616F"/>
    <w:rsid w:val="0037624E"/>
    <w:rsid w:val="0037675A"/>
    <w:rsid w:val="003769CC"/>
    <w:rsid w:val="00376B9D"/>
    <w:rsid w:val="00376BE9"/>
    <w:rsid w:val="00376D3C"/>
    <w:rsid w:val="00376E28"/>
    <w:rsid w:val="00376F4D"/>
    <w:rsid w:val="00377117"/>
    <w:rsid w:val="00377209"/>
    <w:rsid w:val="003777C6"/>
    <w:rsid w:val="00377CC6"/>
    <w:rsid w:val="00377DFA"/>
    <w:rsid w:val="00377EF7"/>
    <w:rsid w:val="003802D8"/>
    <w:rsid w:val="00380354"/>
    <w:rsid w:val="003804A6"/>
    <w:rsid w:val="00380504"/>
    <w:rsid w:val="003806C1"/>
    <w:rsid w:val="00380B60"/>
    <w:rsid w:val="00380CA0"/>
    <w:rsid w:val="003818BF"/>
    <w:rsid w:val="00381B3A"/>
    <w:rsid w:val="00382614"/>
    <w:rsid w:val="0038312F"/>
    <w:rsid w:val="00383390"/>
    <w:rsid w:val="00383624"/>
    <w:rsid w:val="00383F5F"/>
    <w:rsid w:val="0038450C"/>
    <w:rsid w:val="00385A54"/>
    <w:rsid w:val="00386327"/>
    <w:rsid w:val="00386E50"/>
    <w:rsid w:val="00386EBD"/>
    <w:rsid w:val="00387234"/>
    <w:rsid w:val="003878E1"/>
    <w:rsid w:val="00387F00"/>
    <w:rsid w:val="00390261"/>
    <w:rsid w:val="003904F6"/>
    <w:rsid w:val="00390BF5"/>
    <w:rsid w:val="00390ED6"/>
    <w:rsid w:val="0039126A"/>
    <w:rsid w:val="003914A0"/>
    <w:rsid w:val="0039171A"/>
    <w:rsid w:val="003918F2"/>
    <w:rsid w:val="00391A88"/>
    <w:rsid w:val="00391C8A"/>
    <w:rsid w:val="00391FFE"/>
    <w:rsid w:val="0039231F"/>
    <w:rsid w:val="0039235B"/>
    <w:rsid w:val="00392745"/>
    <w:rsid w:val="003928D9"/>
    <w:rsid w:val="003930E0"/>
    <w:rsid w:val="00393717"/>
    <w:rsid w:val="003941C5"/>
    <w:rsid w:val="00394239"/>
    <w:rsid w:val="00394584"/>
    <w:rsid w:val="003947F6"/>
    <w:rsid w:val="00394D7F"/>
    <w:rsid w:val="00394E27"/>
    <w:rsid w:val="0039537B"/>
    <w:rsid w:val="00395521"/>
    <w:rsid w:val="00395562"/>
    <w:rsid w:val="003955A7"/>
    <w:rsid w:val="00395A27"/>
    <w:rsid w:val="00395E92"/>
    <w:rsid w:val="00395E93"/>
    <w:rsid w:val="00395ED2"/>
    <w:rsid w:val="00396200"/>
    <w:rsid w:val="0039630D"/>
    <w:rsid w:val="00396491"/>
    <w:rsid w:val="00396BBC"/>
    <w:rsid w:val="003972E7"/>
    <w:rsid w:val="00397535"/>
    <w:rsid w:val="00397671"/>
    <w:rsid w:val="003A0048"/>
    <w:rsid w:val="003A0118"/>
    <w:rsid w:val="003A0257"/>
    <w:rsid w:val="003A049B"/>
    <w:rsid w:val="003A0633"/>
    <w:rsid w:val="003A0834"/>
    <w:rsid w:val="003A085E"/>
    <w:rsid w:val="003A08CD"/>
    <w:rsid w:val="003A0EC0"/>
    <w:rsid w:val="003A123B"/>
    <w:rsid w:val="003A19A5"/>
    <w:rsid w:val="003A1AF4"/>
    <w:rsid w:val="003A2419"/>
    <w:rsid w:val="003A278B"/>
    <w:rsid w:val="003A29C2"/>
    <w:rsid w:val="003A2AE8"/>
    <w:rsid w:val="003A2B68"/>
    <w:rsid w:val="003A2BC9"/>
    <w:rsid w:val="003A2CB0"/>
    <w:rsid w:val="003A368A"/>
    <w:rsid w:val="003A3B47"/>
    <w:rsid w:val="003A3BB2"/>
    <w:rsid w:val="003A4177"/>
    <w:rsid w:val="003A4985"/>
    <w:rsid w:val="003A4A28"/>
    <w:rsid w:val="003A50D0"/>
    <w:rsid w:val="003A5565"/>
    <w:rsid w:val="003A5580"/>
    <w:rsid w:val="003A5A1F"/>
    <w:rsid w:val="003A618B"/>
    <w:rsid w:val="003A6675"/>
    <w:rsid w:val="003A67A2"/>
    <w:rsid w:val="003A67D1"/>
    <w:rsid w:val="003A6BF9"/>
    <w:rsid w:val="003A7166"/>
    <w:rsid w:val="003A7479"/>
    <w:rsid w:val="003A77D9"/>
    <w:rsid w:val="003A7AF3"/>
    <w:rsid w:val="003A7B00"/>
    <w:rsid w:val="003A7BE1"/>
    <w:rsid w:val="003A7E96"/>
    <w:rsid w:val="003A7EE4"/>
    <w:rsid w:val="003A7F87"/>
    <w:rsid w:val="003B0C39"/>
    <w:rsid w:val="003B0E06"/>
    <w:rsid w:val="003B1557"/>
    <w:rsid w:val="003B174A"/>
    <w:rsid w:val="003B1894"/>
    <w:rsid w:val="003B2421"/>
    <w:rsid w:val="003B24BA"/>
    <w:rsid w:val="003B26B5"/>
    <w:rsid w:val="003B27A1"/>
    <w:rsid w:val="003B2DEE"/>
    <w:rsid w:val="003B3188"/>
    <w:rsid w:val="003B38F4"/>
    <w:rsid w:val="003B3AFF"/>
    <w:rsid w:val="003B3B9A"/>
    <w:rsid w:val="003B3C54"/>
    <w:rsid w:val="003B3CB2"/>
    <w:rsid w:val="003B3D5C"/>
    <w:rsid w:val="003B47EE"/>
    <w:rsid w:val="003B4865"/>
    <w:rsid w:val="003B53CB"/>
    <w:rsid w:val="003B556C"/>
    <w:rsid w:val="003B567E"/>
    <w:rsid w:val="003B5BF0"/>
    <w:rsid w:val="003B64D8"/>
    <w:rsid w:val="003B6613"/>
    <w:rsid w:val="003B66D0"/>
    <w:rsid w:val="003B6773"/>
    <w:rsid w:val="003B6891"/>
    <w:rsid w:val="003B698A"/>
    <w:rsid w:val="003B6B20"/>
    <w:rsid w:val="003B6D42"/>
    <w:rsid w:val="003B7232"/>
    <w:rsid w:val="003B724F"/>
    <w:rsid w:val="003B77A3"/>
    <w:rsid w:val="003B7A75"/>
    <w:rsid w:val="003B7DA0"/>
    <w:rsid w:val="003B7F22"/>
    <w:rsid w:val="003C05B5"/>
    <w:rsid w:val="003C05F0"/>
    <w:rsid w:val="003C0771"/>
    <w:rsid w:val="003C0BD4"/>
    <w:rsid w:val="003C188F"/>
    <w:rsid w:val="003C209C"/>
    <w:rsid w:val="003C27AE"/>
    <w:rsid w:val="003C2E4D"/>
    <w:rsid w:val="003C3220"/>
    <w:rsid w:val="003C33A0"/>
    <w:rsid w:val="003C392E"/>
    <w:rsid w:val="003C3A27"/>
    <w:rsid w:val="003C3B24"/>
    <w:rsid w:val="003C459D"/>
    <w:rsid w:val="003C45F8"/>
    <w:rsid w:val="003C4757"/>
    <w:rsid w:val="003C4A85"/>
    <w:rsid w:val="003C4AF2"/>
    <w:rsid w:val="003C4B44"/>
    <w:rsid w:val="003C5129"/>
    <w:rsid w:val="003C5234"/>
    <w:rsid w:val="003C54B9"/>
    <w:rsid w:val="003C57EF"/>
    <w:rsid w:val="003C57FF"/>
    <w:rsid w:val="003C62C6"/>
    <w:rsid w:val="003C6469"/>
    <w:rsid w:val="003C6503"/>
    <w:rsid w:val="003C67CC"/>
    <w:rsid w:val="003C6977"/>
    <w:rsid w:val="003C69FE"/>
    <w:rsid w:val="003C6AA6"/>
    <w:rsid w:val="003C6F00"/>
    <w:rsid w:val="003C726D"/>
    <w:rsid w:val="003C7709"/>
    <w:rsid w:val="003C77F9"/>
    <w:rsid w:val="003D00AE"/>
    <w:rsid w:val="003D0194"/>
    <w:rsid w:val="003D0203"/>
    <w:rsid w:val="003D02F3"/>
    <w:rsid w:val="003D035C"/>
    <w:rsid w:val="003D0F04"/>
    <w:rsid w:val="003D163D"/>
    <w:rsid w:val="003D2101"/>
    <w:rsid w:val="003D22E7"/>
    <w:rsid w:val="003D26A9"/>
    <w:rsid w:val="003D2704"/>
    <w:rsid w:val="003D2F58"/>
    <w:rsid w:val="003D2FEE"/>
    <w:rsid w:val="003D3E3A"/>
    <w:rsid w:val="003D3E5F"/>
    <w:rsid w:val="003D408D"/>
    <w:rsid w:val="003D41A1"/>
    <w:rsid w:val="003D448D"/>
    <w:rsid w:val="003D484B"/>
    <w:rsid w:val="003D4AB8"/>
    <w:rsid w:val="003D4B2D"/>
    <w:rsid w:val="003D4F4A"/>
    <w:rsid w:val="003D51A3"/>
    <w:rsid w:val="003D530C"/>
    <w:rsid w:val="003D563A"/>
    <w:rsid w:val="003D56C4"/>
    <w:rsid w:val="003D5E2E"/>
    <w:rsid w:val="003D5E49"/>
    <w:rsid w:val="003D5EF1"/>
    <w:rsid w:val="003D6BE0"/>
    <w:rsid w:val="003D7129"/>
    <w:rsid w:val="003D7216"/>
    <w:rsid w:val="003D7287"/>
    <w:rsid w:val="003D73A3"/>
    <w:rsid w:val="003D7519"/>
    <w:rsid w:val="003D7ADE"/>
    <w:rsid w:val="003D7DBD"/>
    <w:rsid w:val="003E00EF"/>
    <w:rsid w:val="003E0F99"/>
    <w:rsid w:val="003E179B"/>
    <w:rsid w:val="003E1952"/>
    <w:rsid w:val="003E1F2D"/>
    <w:rsid w:val="003E1F88"/>
    <w:rsid w:val="003E1FBC"/>
    <w:rsid w:val="003E206C"/>
    <w:rsid w:val="003E21FB"/>
    <w:rsid w:val="003E2517"/>
    <w:rsid w:val="003E2AC4"/>
    <w:rsid w:val="003E3015"/>
    <w:rsid w:val="003E37DA"/>
    <w:rsid w:val="003E3AF1"/>
    <w:rsid w:val="003E3BDD"/>
    <w:rsid w:val="003E3E2E"/>
    <w:rsid w:val="003E3E40"/>
    <w:rsid w:val="003E3FEB"/>
    <w:rsid w:val="003E40E2"/>
    <w:rsid w:val="003E49E6"/>
    <w:rsid w:val="003E4AB1"/>
    <w:rsid w:val="003E4FAD"/>
    <w:rsid w:val="003E5162"/>
    <w:rsid w:val="003E5BFF"/>
    <w:rsid w:val="003E5C6B"/>
    <w:rsid w:val="003E5D2C"/>
    <w:rsid w:val="003E600D"/>
    <w:rsid w:val="003E60A5"/>
    <w:rsid w:val="003E64CD"/>
    <w:rsid w:val="003E6A75"/>
    <w:rsid w:val="003E7418"/>
    <w:rsid w:val="003E752A"/>
    <w:rsid w:val="003E7817"/>
    <w:rsid w:val="003E793E"/>
    <w:rsid w:val="003E7A94"/>
    <w:rsid w:val="003E7C9F"/>
    <w:rsid w:val="003F0AFB"/>
    <w:rsid w:val="003F0FAC"/>
    <w:rsid w:val="003F152A"/>
    <w:rsid w:val="003F1DB5"/>
    <w:rsid w:val="003F25C3"/>
    <w:rsid w:val="003F2D4C"/>
    <w:rsid w:val="003F318E"/>
    <w:rsid w:val="003F3215"/>
    <w:rsid w:val="003F322F"/>
    <w:rsid w:val="003F33A4"/>
    <w:rsid w:val="003F3719"/>
    <w:rsid w:val="003F371C"/>
    <w:rsid w:val="003F38D0"/>
    <w:rsid w:val="003F4759"/>
    <w:rsid w:val="003F4816"/>
    <w:rsid w:val="003F4C4C"/>
    <w:rsid w:val="003F5606"/>
    <w:rsid w:val="003F5D16"/>
    <w:rsid w:val="003F60CA"/>
    <w:rsid w:val="003F639F"/>
    <w:rsid w:val="003F659D"/>
    <w:rsid w:val="003F67A4"/>
    <w:rsid w:val="003F6C62"/>
    <w:rsid w:val="003F6E84"/>
    <w:rsid w:val="003F6F16"/>
    <w:rsid w:val="003F6FE3"/>
    <w:rsid w:val="003F7195"/>
    <w:rsid w:val="003F73C7"/>
    <w:rsid w:val="003F7956"/>
    <w:rsid w:val="003F7AF1"/>
    <w:rsid w:val="003F7C4A"/>
    <w:rsid w:val="003F7DD3"/>
    <w:rsid w:val="00400007"/>
    <w:rsid w:val="00400272"/>
    <w:rsid w:val="00400803"/>
    <w:rsid w:val="00400FB3"/>
    <w:rsid w:val="004011DC"/>
    <w:rsid w:val="0040128B"/>
    <w:rsid w:val="004013F6"/>
    <w:rsid w:val="00401E32"/>
    <w:rsid w:val="00402121"/>
    <w:rsid w:val="0040235B"/>
    <w:rsid w:val="004023CD"/>
    <w:rsid w:val="004027B3"/>
    <w:rsid w:val="004027F8"/>
    <w:rsid w:val="00402922"/>
    <w:rsid w:val="004029B8"/>
    <w:rsid w:val="00404062"/>
    <w:rsid w:val="00404141"/>
    <w:rsid w:val="004041D4"/>
    <w:rsid w:val="00404375"/>
    <w:rsid w:val="0040440C"/>
    <w:rsid w:val="004046BB"/>
    <w:rsid w:val="00404AAF"/>
    <w:rsid w:val="00404DD7"/>
    <w:rsid w:val="00404E01"/>
    <w:rsid w:val="00405943"/>
    <w:rsid w:val="00406427"/>
    <w:rsid w:val="00406524"/>
    <w:rsid w:val="00406997"/>
    <w:rsid w:val="004069DB"/>
    <w:rsid w:val="00406C48"/>
    <w:rsid w:val="00406E49"/>
    <w:rsid w:val="00407266"/>
    <w:rsid w:val="00407310"/>
    <w:rsid w:val="00407BEA"/>
    <w:rsid w:val="00407E21"/>
    <w:rsid w:val="004100CC"/>
    <w:rsid w:val="0041017E"/>
    <w:rsid w:val="004102A3"/>
    <w:rsid w:val="00410340"/>
    <w:rsid w:val="00410829"/>
    <w:rsid w:val="00410B9F"/>
    <w:rsid w:val="00410BE4"/>
    <w:rsid w:val="00410CA9"/>
    <w:rsid w:val="00411093"/>
    <w:rsid w:val="004111E6"/>
    <w:rsid w:val="0041157B"/>
    <w:rsid w:val="004117AC"/>
    <w:rsid w:val="00411D2C"/>
    <w:rsid w:val="00412517"/>
    <w:rsid w:val="004125E7"/>
    <w:rsid w:val="00412870"/>
    <w:rsid w:val="00412E4C"/>
    <w:rsid w:val="0041360A"/>
    <w:rsid w:val="00413823"/>
    <w:rsid w:val="00413AD2"/>
    <w:rsid w:val="00414C9C"/>
    <w:rsid w:val="00414D1C"/>
    <w:rsid w:val="00415163"/>
    <w:rsid w:val="0041523E"/>
    <w:rsid w:val="00415267"/>
    <w:rsid w:val="004155EC"/>
    <w:rsid w:val="00415720"/>
    <w:rsid w:val="004159DE"/>
    <w:rsid w:val="00415D09"/>
    <w:rsid w:val="004161C6"/>
    <w:rsid w:val="004167F8"/>
    <w:rsid w:val="004169A6"/>
    <w:rsid w:val="00416F83"/>
    <w:rsid w:val="00417644"/>
    <w:rsid w:val="00417673"/>
    <w:rsid w:val="0041767A"/>
    <w:rsid w:val="00417A1C"/>
    <w:rsid w:val="00417CA7"/>
    <w:rsid w:val="00417EDE"/>
    <w:rsid w:val="00420076"/>
    <w:rsid w:val="00420520"/>
    <w:rsid w:val="004205AE"/>
    <w:rsid w:val="004206E5"/>
    <w:rsid w:val="0042086B"/>
    <w:rsid w:val="00420905"/>
    <w:rsid w:val="00420C03"/>
    <w:rsid w:val="00420EA7"/>
    <w:rsid w:val="00421ECB"/>
    <w:rsid w:val="00421F30"/>
    <w:rsid w:val="00422132"/>
    <w:rsid w:val="004225E4"/>
    <w:rsid w:val="00422A55"/>
    <w:rsid w:val="004232DD"/>
    <w:rsid w:val="00423ACE"/>
    <w:rsid w:val="00423D7D"/>
    <w:rsid w:val="00424755"/>
    <w:rsid w:val="00424844"/>
    <w:rsid w:val="00424E3A"/>
    <w:rsid w:val="004251E4"/>
    <w:rsid w:val="004255BE"/>
    <w:rsid w:val="00425CC5"/>
    <w:rsid w:val="00426711"/>
    <w:rsid w:val="00426CE9"/>
    <w:rsid w:val="004270D5"/>
    <w:rsid w:val="004272B0"/>
    <w:rsid w:val="004275A5"/>
    <w:rsid w:val="00427671"/>
    <w:rsid w:val="00427A82"/>
    <w:rsid w:val="00427CEF"/>
    <w:rsid w:val="00427E1A"/>
    <w:rsid w:val="00427E23"/>
    <w:rsid w:val="00427F73"/>
    <w:rsid w:val="00430075"/>
    <w:rsid w:val="00430A96"/>
    <w:rsid w:val="00430BF6"/>
    <w:rsid w:val="00430DED"/>
    <w:rsid w:val="00431599"/>
    <w:rsid w:val="00431818"/>
    <w:rsid w:val="0043186D"/>
    <w:rsid w:val="00431BB9"/>
    <w:rsid w:val="00431F5B"/>
    <w:rsid w:val="004320C0"/>
    <w:rsid w:val="00432298"/>
    <w:rsid w:val="00432300"/>
    <w:rsid w:val="0043257C"/>
    <w:rsid w:val="00432799"/>
    <w:rsid w:val="00432AA6"/>
    <w:rsid w:val="00432D08"/>
    <w:rsid w:val="004332A6"/>
    <w:rsid w:val="004333F4"/>
    <w:rsid w:val="0043357B"/>
    <w:rsid w:val="00433D66"/>
    <w:rsid w:val="00433FA1"/>
    <w:rsid w:val="0043408F"/>
    <w:rsid w:val="0043418D"/>
    <w:rsid w:val="004342A5"/>
    <w:rsid w:val="004342BE"/>
    <w:rsid w:val="004342EF"/>
    <w:rsid w:val="004344B1"/>
    <w:rsid w:val="004347D1"/>
    <w:rsid w:val="004348E3"/>
    <w:rsid w:val="00434D81"/>
    <w:rsid w:val="004355DD"/>
    <w:rsid w:val="004356A6"/>
    <w:rsid w:val="0043570C"/>
    <w:rsid w:val="00436371"/>
    <w:rsid w:val="00436A1B"/>
    <w:rsid w:val="00436CD9"/>
    <w:rsid w:val="00436F14"/>
    <w:rsid w:val="00436FF3"/>
    <w:rsid w:val="0043707C"/>
    <w:rsid w:val="00437485"/>
    <w:rsid w:val="00437593"/>
    <w:rsid w:val="00437DA9"/>
    <w:rsid w:val="00437F90"/>
    <w:rsid w:val="00440128"/>
    <w:rsid w:val="004403C7"/>
    <w:rsid w:val="00440948"/>
    <w:rsid w:val="00440D27"/>
    <w:rsid w:val="004411E5"/>
    <w:rsid w:val="00441297"/>
    <w:rsid w:val="004416C7"/>
    <w:rsid w:val="004418D2"/>
    <w:rsid w:val="00441CF0"/>
    <w:rsid w:val="00442188"/>
    <w:rsid w:val="004422B5"/>
    <w:rsid w:val="00442606"/>
    <w:rsid w:val="00442774"/>
    <w:rsid w:val="0044295E"/>
    <w:rsid w:val="00442E02"/>
    <w:rsid w:val="004432FA"/>
    <w:rsid w:val="004434D9"/>
    <w:rsid w:val="004441A2"/>
    <w:rsid w:val="004442A4"/>
    <w:rsid w:val="0044451A"/>
    <w:rsid w:val="00444C81"/>
    <w:rsid w:val="00444F51"/>
    <w:rsid w:val="00444F70"/>
    <w:rsid w:val="00445403"/>
    <w:rsid w:val="00445535"/>
    <w:rsid w:val="004456B2"/>
    <w:rsid w:val="00445914"/>
    <w:rsid w:val="00445A65"/>
    <w:rsid w:val="004469D4"/>
    <w:rsid w:val="004470D4"/>
    <w:rsid w:val="00447705"/>
    <w:rsid w:val="0044777B"/>
    <w:rsid w:val="00447BB8"/>
    <w:rsid w:val="00447D96"/>
    <w:rsid w:val="00447DB3"/>
    <w:rsid w:val="004500B9"/>
    <w:rsid w:val="0045043C"/>
    <w:rsid w:val="004506B3"/>
    <w:rsid w:val="00450B15"/>
    <w:rsid w:val="00451BE5"/>
    <w:rsid w:val="00451DD7"/>
    <w:rsid w:val="00451FA1"/>
    <w:rsid w:val="004521A5"/>
    <w:rsid w:val="00452749"/>
    <w:rsid w:val="00453529"/>
    <w:rsid w:val="0045379C"/>
    <w:rsid w:val="00453835"/>
    <w:rsid w:val="00453DD3"/>
    <w:rsid w:val="0045423F"/>
    <w:rsid w:val="00454651"/>
    <w:rsid w:val="004547E3"/>
    <w:rsid w:val="00454B28"/>
    <w:rsid w:val="00454C68"/>
    <w:rsid w:val="0045503A"/>
    <w:rsid w:val="00455166"/>
    <w:rsid w:val="004554DF"/>
    <w:rsid w:val="00455547"/>
    <w:rsid w:val="00455E05"/>
    <w:rsid w:val="00455FC5"/>
    <w:rsid w:val="00456377"/>
    <w:rsid w:val="0045680C"/>
    <w:rsid w:val="00456A3D"/>
    <w:rsid w:val="00456BE4"/>
    <w:rsid w:val="00457AE8"/>
    <w:rsid w:val="00457C05"/>
    <w:rsid w:val="00457C94"/>
    <w:rsid w:val="00457F61"/>
    <w:rsid w:val="004600E0"/>
    <w:rsid w:val="0046088B"/>
    <w:rsid w:val="00460AB1"/>
    <w:rsid w:val="00460F05"/>
    <w:rsid w:val="00460F5E"/>
    <w:rsid w:val="0046109A"/>
    <w:rsid w:val="00461580"/>
    <w:rsid w:val="004619BE"/>
    <w:rsid w:val="00461AAD"/>
    <w:rsid w:val="00461BB1"/>
    <w:rsid w:val="00461FC3"/>
    <w:rsid w:val="0046226D"/>
    <w:rsid w:val="00462E9D"/>
    <w:rsid w:val="00462F2E"/>
    <w:rsid w:val="004632C0"/>
    <w:rsid w:val="00463385"/>
    <w:rsid w:val="004635F7"/>
    <w:rsid w:val="004636E1"/>
    <w:rsid w:val="0046370C"/>
    <w:rsid w:val="00464111"/>
    <w:rsid w:val="00464113"/>
    <w:rsid w:val="00464631"/>
    <w:rsid w:val="00464EEF"/>
    <w:rsid w:val="00465040"/>
    <w:rsid w:val="0046561E"/>
    <w:rsid w:val="0046569A"/>
    <w:rsid w:val="004657F4"/>
    <w:rsid w:val="004659FF"/>
    <w:rsid w:val="00465A5E"/>
    <w:rsid w:val="00465A6F"/>
    <w:rsid w:val="00465B09"/>
    <w:rsid w:val="00465B85"/>
    <w:rsid w:val="00465BFB"/>
    <w:rsid w:val="00465DCA"/>
    <w:rsid w:val="004666B8"/>
    <w:rsid w:val="00466828"/>
    <w:rsid w:val="00466DF0"/>
    <w:rsid w:val="004678D4"/>
    <w:rsid w:val="0047047E"/>
    <w:rsid w:val="004706B1"/>
    <w:rsid w:val="00470929"/>
    <w:rsid w:val="00470930"/>
    <w:rsid w:val="00470AD6"/>
    <w:rsid w:val="00470DE2"/>
    <w:rsid w:val="004713CC"/>
    <w:rsid w:val="004718C0"/>
    <w:rsid w:val="00471987"/>
    <w:rsid w:val="00471D22"/>
    <w:rsid w:val="00471DF2"/>
    <w:rsid w:val="00471E3A"/>
    <w:rsid w:val="00471E86"/>
    <w:rsid w:val="0047225E"/>
    <w:rsid w:val="00472480"/>
    <w:rsid w:val="00472745"/>
    <w:rsid w:val="00472966"/>
    <w:rsid w:val="004729B4"/>
    <w:rsid w:val="00472A79"/>
    <w:rsid w:val="00472E7F"/>
    <w:rsid w:val="00472E99"/>
    <w:rsid w:val="00472F59"/>
    <w:rsid w:val="00473297"/>
    <w:rsid w:val="00473617"/>
    <w:rsid w:val="004736CA"/>
    <w:rsid w:val="0047376E"/>
    <w:rsid w:val="00473E1F"/>
    <w:rsid w:val="004745CD"/>
    <w:rsid w:val="00474A3F"/>
    <w:rsid w:val="00474C15"/>
    <w:rsid w:val="004757FC"/>
    <w:rsid w:val="004769F7"/>
    <w:rsid w:val="00476BE8"/>
    <w:rsid w:val="00476D55"/>
    <w:rsid w:val="004775EE"/>
    <w:rsid w:val="00477816"/>
    <w:rsid w:val="004778C1"/>
    <w:rsid w:val="00477C1B"/>
    <w:rsid w:val="00477D17"/>
    <w:rsid w:val="0048068B"/>
    <w:rsid w:val="00480A30"/>
    <w:rsid w:val="00480E53"/>
    <w:rsid w:val="00480FC2"/>
    <w:rsid w:val="004814BB"/>
    <w:rsid w:val="0048152D"/>
    <w:rsid w:val="00481884"/>
    <w:rsid w:val="00481A97"/>
    <w:rsid w:val="004824F1"/>
    <w:rsid w:val="0048260F"/>
    <w:rsid w:val="00482764"/>
    <w:rsid w:val="0048283A"/>
    <w:rsid w:val="00482931"/>
    <w:rsid w:val="00482CBD"/>
    <w:rsid w:val="004832A3"/>
    <w:rsid w:val="0048331E"/>
    <w:rsid w:val="0048340E"/>
    <w:rsid w:val="00483688"/>
    <w:rsid w:val="004836CD"/>
    <w:rsid w:val="004837A2"/>
    <w:rsid w:val="00483DFD"/>
    <w:rsid w:val="00483F83"/>
    <w:rsid w:val="00484908"/>
    <w:rsid w:val="00484AB7"/>
    <w:rsid w:val="00484E71"/>
    <w:rsid w:val="004852F1"/>
    <w:rsid w:val="00485507"/>
    <w:rsid w:val="004855A9"/>
    <w:rsid w:val="0048580E"/>
    <w:rsid w:val="0048586E"/>
    <w:rsid w:val="0048589C"/>
    <w:rsid w:val="0048592A"/>
    <w:rsid w:val="00486216"/>
    <w:rsid w:val="004862BA"/>
    <w:rsid w:val="004863CD"/>
    <w:rsid w:val="00486812"/>
    <w:rsid w:val="00486881"/>
    <w:rsid w:val="00486971"/>
    <w:rsid w:val="00486B8B"/>
    <w:rsid w:val="00486D30"/>
    <w:rsid w:val="00487141"/>
    <w:rsid w:val="004877CA"/>
    <w:rsid w:val="00487995"/>
    <w:rsid w:val="00487B29"/>
    <w:rsid w:val="00487C88"/>
    <w:rsid w:val="00487CAB"/>
    <w:rsid w:val="00490025"/>
    <w:rsid w:val="00490BB7"/>
    <w:rsid w:val="00490DCA"/>
    <w:rsid w:val="00490E41"/>
    <w:rsid w:val="00491137"/>
    <w:rsid w:val="00491263"/>
    <w:rsid w:val="00491783"/>
    <w:rsid w:val="0049194A"/>
    <w:rsid w:val="00491BDD"/>
    <w:rsid w:val="00491C67"/>
    <w:rsid w:val="00491CEE"/>
    <w:rsid w:val="00492122"/>
    <w:rsid w:val="0049262D"/>
    <w:rsid w:val="0049282C"/>
    <w:rsid w:val="00492ED3"/>
    <w:rsid w:val="004939A6"/>
    <w:rsid w:val="00494E00"/>
    <w:rsid w:val="00494E2E"/>
    <w:rsid w:val="004959E1"/>
    <w:rsid w:val="004969E6"/>
    <w:rsid w:val="004969E8"/>
    <w:rsid w:val="004969EE"/>
    <w:rsid w:val="00496C12"/>
    <w:rsid w:val="00496C55"/>
    <w:rsid w:val="0049737C"/>
    <w:rsid w:val="0049783B"/>
    <w:rsid w:val="004A06C9"/>
    <w:rsid w:val="004A06E9"/>
    <w:rsid w:val="004A0B77"/>
    <w:rsid w:val="004A1B96"/>
    <w:rsid w:val="004A2015"/>
    <w:rsid w:val="004A217E"/>
    <w:rsid w:val="004A24F0"/>
    <w:rsid w:val="004A2790"/>
    <w:rsid w:val="004A34CF"/>
    <w:rsid w:val="004A3A23"/>
    <w:rsid w:val="004A3BE6"/>
    <w:rsid w:val="004A3CC7"/>
    <w:rsid w:val="004A3FE7"/>
    <w:rsid w:val="004A42D8"/>
    <w:rsid w:val="004A4BDF"/>
    <w:rsid w:val="004A4DED"/>
    <w:rsid w:val="004A5297"/>
    <w:rsid w:val="004A5610"/>
    <w:rsid w:val="004A585E"/>
    <w:rsid w:val="004A5C10"/>
    <w:rsid w:val="004A5E4E"/>
    <w:rsid w:val="004A637F"/>
    <w:rsid w:val="004A6491"/>
    <w:rsid w:val="004A6806"/>
    <w:rsid w:val="004A6E21"/>
    <w:rsid w:val="004A7022"/>
    <w:rsid w:val="004A710F"/>
    <w:rsid w:val="004A72BB"/>
    <w:rsid w:val="004A7CCA"/>
    <w:rsid w:val="004A7CDC"/>
    <w:rsid w:val="004B020D"/>
    <w:rsid w:val="004B0966"/>
    <w:rsid w:val="004B1257"/>
    <w:rsid w:val="004B1480"/>
    <w:rsid w:val="004B15B7"/>
    <w:rsid w:val="004B16DE"/>
    <w:rsid w:val="004B1A02"/>
    <w:rsid w:val="004B1B59"/>
    <w:rsid w:val="004B1DE8"/>
    <w:rsid w:val="004B2BD3"/>
    <w:rsid w:val="004B2EF4"/>
    <w:rsid w:val="004B3716"/>
    <w:rsid w:val="004B38B7"/>
    <w:rsid w:val="004B3952"/>
    <w:rsid w:val="004B3BCE"/>
    <w:rsid w:val="004B4632"/>
    <w:rsid w:val="004B4667"/>
    <w:rsid w:val="004B4795"/>
    <w:rsid w:val="004B47FD"/>
    <w:rsid w:val="004B4A51"/>
    <w:rsid w:val="004B4F9F"/>
    <w:rsid w:val="004B50AF"/>
    <w:rsid w:val="004B50D5"/>
    <w:rsid w:val="004B5292"/>
    <w:rsid w:val="004B5DE7"/>
    <w:rsid w:val="004B6AD6"/>
    <w:rsid w:val="004B6C50"/>
    <w:rsid w:val="004B7228"/>
    <w:rsid w:val="004B7287"/>
    <w:rsid w:val="004B733B"/>
    <w:rsid w:val="004B73CF"/>
    <w:rsid w:val="004B773E"/>
    <w:rsid w:val="004B7956"/>
    <w:rsid w:val="004B7E17"/>
    <w:rsid w:val="004C010C"/>
    <w:rsid w:val="004C0362"/>
    <w:rsid w:val="004C0D28"/>
    <w:rsid w:val="004C0EBC"/>
    <w:rsid w:val="004C0F8A"/>
    <w:rsid w:val="004C1270"/>
    <w:rsid w:val="004C128F"/>
    <w:rsid w:val="004C1646"/>
    <w:rsid w:val="004C183C"/>
    <w:rsid w:val="004C2002"/>
    <w:rsid w:val="004C2958"/>
    <w:rsid w:val="004C2ADF"/>
    <w:rsid w:val="004C3133"/>
    <w:rsid w:val="004C350E"/>
    <w:rsid w:val="004C42C9"/>
    <w:rsid w:val="004C432C"/>
    <w:rsid w:val="004C4569"/>
    <w:rsid w:val="004C4963"/>
    <w:rsid w:val="004C4C22"/>
    <w:rsid w:val="004C50AF"/>
    <w:rsid w:val="004C526B"/>
    <w:rsid w:val="004C5408"/>
    <w:rsid w:val="004C5A36"/>
    <w:rsid w:val="004C646C"/>
    <w:rsid w:val="004C6999"/>
    <w:rsid w:val="004C6FB2"/>
    <w:rsid w:val="004C7056"/>
    <w:rsid w:val="004C74E4"/>
    <w:rsid w:val="004C75D9"/>
    <w:rsid w:val="004C768C"/>
    <w:rsid w:val="004C7F10"/>
    <w:rsid w:val="004D062B"/>
    <w:rsid w:val="004D08CA"/>
    <w:rsid w:val="004D099A"/>
    <w:rsid w:val="004D0BF0"/>
    <w:rsid w:val="004D0E9A"/>
    <w:rsid w:val="004D0FAB"/>
    <w:rsid w:val="004D11E0"/>
    <w:rsid w:val="004D133F"/>
    <w:rsid w:val="004D188B"/>
    <w:rsid w:val="004D23B8"/>
    <w:rsid w:val="004D2845"/>
    <w:rsid w:val="004D30BE"/>
    <w:rsid w:val="004D332E"/>
    <w:rsid w:val="004D366B"/>
    <w:rsid w:val="004D392D"/>
    <w:rsid w:val="004D3E23"/>
    <w:rsid w:val="004D4088"/>
    <w:rsid w:val="004D43E6"/>
    <w:rsid w:val="004D45CC"/>
    <w:rsid w:val="004D477D"/>
    <w:rsid w:val="004D4AA4"/>
    <w:rsid w:val="004D4F3B"/>
    <w:rsid w:val="004D544C"/>
    <w:rsid w:val="004D54A2"/>
    <w:rsid w:val="004D59A2"/>
    <w:rsid w:val="004D59D5"/>
    <w:rsid w:val="004D5C71"/>
    <w:rsid w:val="004D656A"/>
    <w:rsid w:val="004D6DF0"/>
    <w:rsid w:val="004D7000"/>
    <w:rsid w:val="004D70FC"/>
    <w:rsid w:val="004D70FD"/>
    <w:rsid w:val="004D7691"/>
    <w:rsid w:val="004D770B"/>
    <w:rsid w:val="004D782D"/>
    <w:rsid w:val="004D788D"/>
    <w:rsid w:val="004D7F1A"/>
    <w:rsid w:val="004E0026"/>
    <w:rsid w:val="004E00DE"/>
    <w:rsid w:val="004E0174"/>
    <w:rsid w:val="004E01DE"/>
    <w:rsid w:val="004E0553"/>
    <w:rsid w:val="004E07A6"/>
    <w:rsid w:val="004E083E"/>
    <w:rsid w:val="004E0A42"/>
    <w:rsid w:val="004E0BA8"/>
    <w:rsid w:val="004E0D4A"/>
    <w:rsid w:val="004E1A72"/>
    <w:rsid w:val="004E1C44"/>
    <w:rsid w:val="004E2032"/>
    <w:rsid w:val="004E2114"/>
    <w:rsid w:val="004E221A"/>
    <w:rsid w:val="004E2230"/>
    <w:rsid w:val="004E2488"/>
    <w:rsid w:val="004E2520"/>
    <w:rsid w:val="004E2794"/>
    <w:rsid w:val="004E2A3C"/>
    <w:rsid w:val="004E2B2A"/>
    <w:rsid w:val="004E2D53"/>
    <w:rsid w:val="004E352F"/>
    <w:rsid w:val="004E38D6"/>
    <w:rsid w:val="004E392A"/>
    <w:rsid w:val="004E3F56"/>
    <w:rsid w:val="004E43A1"/>
    <w:rsid w:val="004E44A6"/>
    <w:rsid w:val="004E46E0"/>
    <w:rsid w:val="004E4BEA"/>
    <w:rsid w:val="004E4E13"/>
    <w:rsid w:val="004E4F27"/>
    <w:rsid w:val="004E588F"/>
    <w:rsid w:val="004E5A90"/>
    <w:rsid w:val="004E5CD5"/>
    <w:rsid w:val="004E5FC1"/>
    <w:rsid w:val="004E6597"/>
    <w:rsid w:val="004E69AF"/>
    <w:rsid w:val="004E6A69"/>
    <w:rsid w:val="004E6B34"/>
    <w:rsid w:val="004E6B44"/>
    <w:rsid w:val="004E70CC"/>
    <w:rsid w:val="004E7154"/>
    <w:rsid w:val="004E7611"/>
    <w:rsid w:val="004E77AA"/>
    <w:rsid w:val="004F00E6"/>
    <w:rsid w:val="004F0A05"/>
    <w:rsid w:val="004F0A2A"/>
    <w:rsid w:val="004F0A8A"/>
    <w:rsid w:val="004F0D70"/>
    <w:rsid w:val="004F0E1F"/>
    <w:rsid w:val="004F1168"/>
    <w:rsid w:val="004F12FA"/>
    <w:rsid w:val="004F171D"/>
    <w:rsid w:val="004F1832"/>
    <w:rsid w:val="004F1E8F"/>
    <w:rsid w:val="004F23A0"/>
    <w:rsid w:val="004F2756"/>
    <w:rsid w:val="004F2BA1"/>
    <w:rsid w:val="004F2CA8"/>
    <w:rsid w:val="004F2E53"/>
    <w:rsid w:val="004F320C"/>
    <w:rsid w:val="004F3356"/>
    <w:rsid w:val="004F355E"/>
    <w:rsid w:val="004F3BE4"/>
    <w:rsid w:val="004F3F50"/>
    <w:rsid w:val="004F422A"/>
    <w:rsid w:val="004F432C"/>
    <w:rsid w:val="004F456C"/>
    <w:rsid w:val="004F48A1"/>
    <w:rsid w:val="004F48C1"/>
    <w:rsid w:val="004F4C3B"/>
    <w:rsid w:val="004F5227"/>
    <w:rsid w:val="004F5318"/>
    <w:rsid w:val="004F5666"/>
    <w:rsid w:val="004F56AE"/>
    <w:rsid w:val="004F57E6"/>
    <w:rsid w:val="004F65B1"/>
    <w:rsid w:val="004F65F8"/>
    <w:rsid w:val="004F6F0C"/>
    <w:rsid w:val="004F72B2"/>
    <w:rsid w:val="004F77C8"/>
    <w:rsid w:val="004F7CCA"/>
    <w:rsid w:val="00500050"/>
    <w:rsid w:val="00500052"/>
    <w:rsid w:val="005006FC"/>
    <w:rsid w:val="00500762"/>
    <w:rsid w:val="0050077B"/>
    <w:rsid w:val="00500CCD"/>
    <w:rsid w:val="00500D55"/>
    <w:rsid w:val="00500F9F"/>
    <w:rsid w:val="00500FC2"/>
    <w:rsid w:val="005017B6"/>
    <w:rsid w:val="00501A0D"/>
    <w:rsid w:val="00501B04"/>
    <w:rsid w:val="00501CEC"/>
    <w:rsid w:val="00502033"/>
    <w:rsid w:val="0050237E"/>
    <w:rsid w:val="00502427"/>
    <w:rsid w:val="005025B2"/>
    <w:rsid w:val="00502708"/>
    <w:rsid w:val="00502726"/>
    <w:rsid w:val="0050327F"/>
    <w:rsid w:val="005038DC"/>
    <w:rsid w:val="005038F0"/>
    <w:rsid w:val="00503C04"/>
    <w:rsid w:val="0050404C"/>
    <w:rsid w:val="00504057"/>
    <w:rsid w:val="005040A1"/>
    <w:rsid w:val="005041AC"/>
    <w:rsid w:val="00504558"/>
    <w:rsid w:val="00504AB7"/>
    <w:rsid w:val="00505196"/>
    <w:rsid w:val="00505425"/>
    <w:rsid w:val="00505710"/>
    <w:rsid w:val="00505BA5"/>
    <w:rsid w:val="00505F38"/>
    <w:rsid w:val="005068C8"/>
    <w:rsid w:val="00506BA5"/>
    <w:rsid w:val="00506D6A"/>
    <w:rsid w:val="0050705E"/>
    <w:rsid w:val="00507092"/>
    <w:rsid w:val="005071C0"/>
    <w:rsid w:val="005075FF"/>
    <w:rsid w:val="00507E49"/>
    <w:rsid w:val="0051022F"/>
    <w:rsid w:val="00510711"/>
    <w:rsid w:val="00510862"/>
    <w:rsid w:val="00510C96"/>
    <w:rsid w:val="005113AE"/>
    <w:rsid w:val="00511841"/>
    <w:rsid w:val="005118E1"/>
    <w:rsid w:val="00511911"/>
    <w:rsid w:val="00511EE7"/>
    <w:rsid w:val="005120F2"/>
    <w:rsid w:val="0051267C"/>
    <w:rsid w:val="00512ABB"/>
    <w:rsid w:val="00512F65"/>
    <w:rsid w:val="00513B06"/>
    <w:rsid w:val="00513C96"/>
    <w:rsid w:val="0051437F"/>
    <w:rsid w:val="00514ED9"/>
    <w:rsid w:val="00515644"/>
    <w:rsid w:val="00515C02"/>
    <w:rsid w:val="00515CA8"/>
    <w:rsid w:val="00515E81"/>
    <w:rsid w:val="00516409"/>
    <w:rsid w:val="00516493"/>
    <w:rsid w:val="00516BE3"/>
    <w:rsid w:val="00517031"/>
    <w:rsid w:val="0051720B"/>
    <w:rsid w:val="0051795F"/>
    <w:rsid w:val="00520140"/>
    <w:rsid w:val="00520493"/>
    <w:rsid w:val="0052049B"/>
    <w:rsid w:val="00520519"/>
    <w:rsid w:val="0052071A"/>
    <w:rsid w:val="00520738"/>
    <w:rsid w:val="00520923"/>
    <w:rsid w:val="005209E5"/>
    <w:rsid w:val="00520AB0"/>
    <w:rsid w:val="00520AB2"/>
    <w:rsid w:val="00520B36"/>
    <w:rsid w:val="00520D44"/>
    <w:rsid w:val="0052122F"/>
    <w:rsid w:val="005212E9"/>
    <w:rsid w:val="0052147B"/>
    <w:rsid w:val="00521976"/>
    <w:rsid w:val="00521A8A"/>
    <w:rsid w:val="00521E4B"/>
    <w:rsid w:val="00521E7B"/>
    <w:rsid w:val="0052217C"/>
    <w:rsid w:val="00522258"/>
    <w:rsid w:val="00522406"/>
    <w:rsid w:val="00522427"/>
    <w:rsid w:val="00522CC7"/>
    <w:rsid w:val="00522CD1"/>
    <w:rsid w:val="00522EB7"/>
    <w:rsid w:val="0052381B"/>
    <w:rsid w:val="00523BFD"/>
    <w:rsid w:val="00523CA3"/>
    <w:rsid w:val="00524219"/>
    <w:rsid w:val="005244F6"/>
    <w:rsid w:val="00524BB0"/>
    <w:rsid w:val="00525115"/>
    <w:rsid w:val="0052555B"/>
    <w:rsid w:val="0052557D"/>
    <w:rsid w:val="00525E0C"/>
    <w:rsid w:val="00526002"/>
    <w:rsid w:val="005263E9"/>
    <w:rsid w:val="00526935"/>
    <w:rsid w:val="00526A17"/>
    <w:rsid w:val="0052718A"/>
    <w:rsid w:val="005273BA"/>
    <w:rsid w:val="00527411"/>
    <w:rsid w:val="00530517"/>
    <w:rsid w:val="00530534"/>
    <w:rsid w:val="00530B4E"/>
    <w:rsid w:val="00530E8D"/>
    <w:rsid w:val="00531500"/>
    <w:rsid w:val="00531564"/>
    <w:rsid w:val="00531663"/>
    <w:rsid w:val="005316A6"/>
    <w:rsid w:val="005319B7"/>
    <w:rsid w:val="00531B0C"/>
    <w:rsid w:val="00531CB5"/>
    <w:rsid w:val="00531DEE"/>
    <w:rsid w:val="0053230D"/>
    <w:rsid w:val="00532E39"/>
    <w:rsid w:val="00532EAA"/>
    <w:rsid w:val="0053323A"/>
    <w:rsid w:val="00533618"/>
    <w:rsid w:val="005338A7"/>
    <w:rsid w:val="00533A41"/>
    <w:rsid w:val="00533DC6"/>
    <w:rsid w:val="00533EDF"/>
    <w:rsid w:val="00534C22"/>
    <w:rsid w:val="00534E59"/>
    <w:rsid w:val="00535231"/>
    <w:rsid w:val="005354CE"/>
    <w:rsid w:val="00535877"/>
    <w:rsid w:val="00535BDF"/>
    <w:rsid w:val="005360C4"/>
    <w:rsid w:val="005365BF"/>
    <w:rsid w:val="005366AB"/>
    <w:rsid w:val="00536952"/>
    <w:rsid w:val="00536C89"/>
    <w:rsid w:val="00537445"/>
    <w:rsid w:val="0053783D"/>
    <w:rsid w:val="00537949"/>
    <w:rsid w:val="00537E95"/>
    <w:rsid w:val="00540178"/>
    <w:rsid w:val="00540425"/>
    <w:rsid w:val="00540AB6"/>
    <w:rsid w:val="00541008"/>
    <w:rsid w:val="00542155"/>
    <w:rsid w:val="005421BA"/>
    <w:rsid w:val="00542252"/>
    <w:rsid w:val="0054229D"/>
    <w:rsid w:val="005425AF"/>
    <w:rsid w:val="00542A6E"/>
    <w:rsid w:val="00542C2B"/>
    <w:rsid w:val="00542F15"/>
    <w:rsid w:val="00543637"/>
    <w:rsid w:val="00543878"/>
    <w:rsid w:val="0054388B"/>
    <w:rsid w:val="00544069"/>
    <w:rsid w:val="00544248"/>
    <w:rsid w:val="005449CF"/>
    <w:rsid w:val="0054503B"/>
    <w:rsid w:val="00545344"/>
    <w:rsid w:val="0054536E"/>
    <w:rsid w:val="0054540E"/>
    <w:rsid w:val="0054555F"/>
    <w:rsid w:val="00545F7F"/>
    <w:rsid w:val="0054600B"/>
    <w:rsid w:val="005461E1"/>
    <w:rsid w:val="005468F7"/>
    <w:rsid w:val="00546A2A"/>
    <w:rsid w:val="00546DD8"/>
    <w:rsid w:val="00547091"/>
    <w:rsid w:val="005474B6"/>
    <w:rsid w:val="005475BB"/>
    <w:rsid w:val="00547793"/>
    <w:rsid w:val="005477CE"/>
    <w:rsid w:val="00547817"/>
    <w:rsid w:val="00547CA3"/>
    <w:rsid w:val="00550327"/>
    <w:rsid w:val="005504E3"/>
    <w:rsid w:val="00550CA2"/>
    <w:rsid w:val="00550E7E"/>
    <w:rsid w:val="00551708"/>
    <w:rsid w:val="005517EB"/>
    <w:rsid w:val="00551928"/>
    <w:rsid w:val="00551B9C"/>
    <w:rsid w:val="00551DA8"/>
    <w:rsid w:val="00552D97"/>
    <w:rsid w:val="00552DA8"/>
    <w:rsid w:val="0055302C"/>
    <w:rsid w:val="0055372D"/>
    <w:rsid w:val="00553A14"/>
    <w:rsid w:val="00553CC0"/>
    <w:rsid w:val="00553DA0"/>
    <w:rsid w:val="0055426F"/>
    <w:rsid w:val="0055556F"/>
    <w:rsid w:val="00555709"/>
    <w:rsid w:val="0055581F"/>
    <w:rsid w:val="00555D53"/>
    <w:rsid w:val="005567A6"/>
    <w:rsid w:val="005570FC"/>
    <w:rsid w:val="00557200"/>
    <w:rsid w:val="00557297"/>
    <w:rsid w:val="00557717"/>
    <w:rsid w:val="005577A6"/>
    <w:rsid w:val="00557BAE"/>
    <w:rsid w:val="00557D01"/>
    <w:rsid w:val="00557D4F"/>
    <w:rsid w:val="00557F94"/>
    <w:rsid w:val="005607A4"/>
    <w:rsid w:val="00561371"/>
    <w:rsid w:val="00561D61"/>
    <w:rsid w:val="00561D68"/>
    <w:rsid w:val="00561E53"/>
    <w:rsid w:val="00561E68"/>
    <w:rsid w:val="00562027"/>
    <w:rsid w:val="0056209A"/>
    <w:rsid w:val="00562584"/>
    <w:rsid w:val="00562A23"/>
    <w:rsid w:val="00562E2B"/>
    <w:rsid w:val="005633E8"/>
    <w:rsid w:val="00563563"/>
    <w:rsid w:val="005639C4"/>
    <w:rsid w:val="00563A59"/>
    <w:rsid w:val="00563B7E"/>
    <w:rsid w:val="00563C22"/>
    <w:rsid w:val="005642A5"/>
    <w:rsid w:val="005645DD"/>
    <w:rsid w:val="00564BFB"/>
    <w:rsid w:val="00564CF9"/>
    <w:rsid w:val="005651EF"/>
    <w:rsid w:val="005653F6"/>
    <w:rsid w:val="0056583A"/>
    <w:rsid w:val="005658BE"/>
    <w:rsid w:val="00565BCD"/>
    <w:rsid w:val="00566B00"/>
    <w:rsid w:val="00566E89"/>
    <w:rsid w:val="005671A1"/>
    <w:rsid w:val="0056766C"/>
    <w:rsid w:val="00567A43"/>
    <w:rsid w:val="00567D4E"/>
    <w:rsid w:val="00567DC0"/>
    <w:rsid w:val="00570B1D"/>
    <w:rsid w:val="00571141"/>
    <w:rsid w:val="005711D3"/>
    <w:rsid w:val="005715AC"/>
    <w:rsid w:val="00571D40"/>
    <w:rsid w:val="0057204C"/>
    <w:rsid w:val="00572062"/>
    <w:rsid w:val="0057216E"/>
    <w:rsid w:val="0057259B"/>
    <w:rsid w:val="0057262C"/>
    <w:rsid w:val="00572E20"/>
    <w:rsid w:val="005731E6"/>
    <w:rsid w:val="00573E09"/>
    <w:rsid w:val="00574112"/>
    <w:rsid w:val="005744B8"/>
    <w:rsid w:val="005754BD"/>
    <w:rsid w:val="00575887"/>
    <w:rsid w:val="00575AC9"/>
    <w:rsid w:val="00576379"/>
    <w:rsid w:val="0057655F"/>
    <w:rsid w:val="005766D2"/>
    <w:rsid w:val="00576AA3"/>
    <w:rsid w:val="00576C7A"/>
    <w:rsid w:val="00576EA1"/>
    <w:rsid w:val="00577B8B"/>
    <w:rsid w:val="00577E17"/>
    <w:rsid w:val="0058010D"/>
    <w:rsid w:val="00580259"/>
    <w:rsid w:val="005803E1"/>
    <w:rsid w:val="00580622"/>
    <w:rsid w:val="00580C12"/>
    <w:rsid w:val="00580D5F"/>
    <w:rsid w:val="00580D79"/>
    <w:rsid w:val="00581581"/>
    <w:rsid w:val="005815F3"/>
    <w:rsid w:val="00581E42"/>
    <w:rsid w:val="00581E9A"/>
    <w:rsid w:val="00581E9B"/>
    <w:rsid w:val="005820F9"/>
    <w:rsid w:val="00582ACB"/>
    <w:rsid w:val="00582E2A"/>
    <w:rsid w:val="00582ECA"/>
    <w:rsid w:val="00582FD6"/>
    <w:rsid w:val="00582FEE"/>
    <w:rsid w:val="0058303F"/>
    <w:rsid w:val="005830F9"/>
    <w:rsid w:val="00583157"/>
    <w:rsid w:val="005832B1"/>
    <w:rsid w:val="005833FB"/>
    <w:rsid w:val="00583554"/>
    <w:rsid w:val="00583E56"/>
    <w:rsid w:val="00584043"/>
    <w:rsid w:val="00584211"/>
    <w:rsid w:val="00584238"/>
    <w:rsid w:val="00584569"/>
    <w:rsid w:val="005845D0"/>
    <w:rsid w:val="005845D1"/>
    <w:rsid w:val="005846B6"/>
    <w:rsid w:val="00584C80"/>
    <w:rsid w:val="00585484"/>
    <w:rsid w:val="0058575F"/>
    <w:rsid w:val="005857FE"/>
    <w:rsid w:val="00585AB2"/>
    <w:rsid w:val="00585ADE"/>
    <w:rsid w:val="00585DB5"/>
    <w:rsid w:val="00585FAC"/>
    <w:rsid w:val="00586298"/>
    <w:rsid w:val="00586B86"/>
    <w:rsid w:val="00586D9F"/>
    <w:rsid w:val="00586FBD"/>
    <w:rsid w:val="005871CB"/>
    <w:rsid w:val="0058753D"/>
    <w:rsid w:val="005876A2"/>
    <w:rsid w:val="005876BB"/>
    <w:rsid w:val="00587B7C"/>
    <w:rsid w:val="00587BA1"/>
    <w:rsid w:val="005902F0"/>
    <w:rsid w:val="005903CC"/>
    <w:rsid w:val="00590A33"/>
    <w:rsid w:val="00590BDD"/>
    <w:rsid w:val="00590FD9"/>
    <w:rsid w:val="00591004"/>
    <w:rsid w:val="00591027"/>
    <w:rsid w:val="0059121C"/>
    <w:rsid w:val="00591319"/>
    <w:rsid w:val="0059178B"/>
    <w:rsid w:val="005918DF"/>
    <w:rsid w:val="00591FA4"/>
    <w:rsid w:val="00592112"/>
    <w:rsid w:val="005925B1"/>
    <w:rsid w:val="00592F86"/>
    <w:rsid w:val="0059320F"/>
    <w:rsid w:val="005938C5"/>
    <w:rsid w:val="005939BE"/>
    <w:rsid w:val="00594417"/>
    <w:rsid w:val="00594593"/>
    <w:rsid w:val="005949AD"/>
    <w:rsid w:val="00594A19"/>
    <w:rsid w:val="00594DD9"/>
    <w:rsid w:val="00595168"/>
    <w:rsid w:val="0059528B"/>
    <w:rsid w:val="00595591"/>
    <w:rsid w:val="005955CF"/>
    <w:rsid w:val="00595CC2"/>
    <w:rsid w:val="00595E54"/>
    <w:rsid w:val="005961C0"/>
    <w:rsid w:val="00596391"/>
    <w:rsid w:val="005963A4"/>
    <w:rsid w:val="00596B70"/>
    <w:rsid w:val="00596FD9"/>
    <w:rsid w:val="005976A9"/>
    <w:rsid w:val="0059781F"/>
    <w:rsid w:val="005978B4"/>
    <w:rsid w:val="00597E55"/>
    <w:rsid w:val="005A0222"/>
    <w:rsid w:val="005A02D3"/>
    <w:rsid w:val="005A09C6"/>
    <w:rsid w:val="005A0B51"/>
    <w:rsid w:val="005A0EBD"/>
    <w:rsid w:val="005A0F2B"/>
    <w:rsid w:val="005A134F"/>
    <w:rsid w:val="005A1654"/>
    <w:rsid w:val="005A19D4"/>
    <w:rsid w:val="005A2006"/>
    <w:rsid w:val="005A2316"/>
    <w:rsid w:val="005A238F"/>
    <w:rsid w:val="005A23AF"/>
    <w:rsid w:val="005A25D8"/>
    <w:rsid w:val="005A2D4F"/>
    <w:rsid w:val="005A2E22"/>
    <w:rsid w:val="005A2F2F"/>
    <w:rsid w:val="005A32E0"/>
    <w:rsid w:val="005A3497"/>
    <w:rsid w:val="005A3FF0"/>
    <w:rsid w:val="005A40B5"/>
    <w:rsid w:val="005A47A0"/>
    <w:rsid w:val="005A47BD"/>
    <w:rsid w:val="005A484A"/>
    <w:rsid w:val="005A48B3"/>
    <w:rsid w:val="005A4A8F"/>
    <w:rsid w:val="005A567D"/>
    <w:rsid w:val="005A5FF7"/>
    <w:rsid w:val="005A617E"/>
    <w:rsid w:val="005A63A5"/>
    <w:rsid w:val="005A6528"/>
    <w:rsid w:val="005A6681"/>
    <w:rsid w:val="005A66EA"/>
    <w:rsid w:val="005A673F"/>
    <w:rsid w:val="005A6B90"/>
    <w:rsid w:val="005A7318"/>
    <w:rsid w:val="005A77AA"/>
    <w:rsid w:val="005A78F6"/>
    <w:rsid w:val="005A7905"/>
    <w:rsid w:val="005A7B76"/>
    <w:rsid w:val="005A7DB7"/>
    <w:rsid w:val="005A7EB0"/>
    <w:rsid w:val="005B0169"/>
    <w:rsid w:val="005B01CA"/>
    <w:rsid w:val="005B027F"/>
    <w:rsid w:val="005B03E6"/>
    <w:rsid w:val="005B0D79"/>
    <w:rsid w:val="005B0EFF"/>
    <w:rsid w:val="005B0F58"/>
    <w:rsid w:val="005B170B"/>
    <w:rsid w:val="005B222C"/>
    <w:rsid w:val="005B26BC"/>
    <w:rsid w:val="005B286C"/>
    <w:rsid w:val="005B29AD"/>
    <w:rsid w:val="005B2F5A"/>
    <w:rsid w:val="005B31AA"/>
    <w:rsid w:val="005B3DA6"/>
    <w:rsid w:val="005B4269"/>
    <w:rsid w:val="005B45C8"/>
    <w:rsid w:val="005B461F"/>
    <w:rsid w:val="005B57EC"/>
    <w:rsid w:val="005B62BB"/>
    <w:rsid w:val="005B64E9"/>
    <w:rsid w:val="005B66C5"/>
    <w:rsid w:val="005B686A"/>
    <w:rsid w:val="005B71ED"/>
    <w:rsid w:val="005B7248"/>
    <w:rsid w:val="005B74F7"/>
    <w:rsid w:val="005B7B6B"/>
    <w:rsid w:val="005B7C7A"/>
    <w:rsid w:val="005B7C8E"/>
    <w:rsid w:val="005C02C3"/>
    <w:rsid w:val="005C0422"/>
    <w:rsid w:val="005C0B8B"/>
    <w:rsid w:val="005C197A"/>
    <w:rsid w:val="005C1D51"/>
    <w:rsid w:val="005C2510"/>
    <w:rsid w:val="005C2AAE"/>
    <w:rsid w:val="005C2E23"/>
    <w:rsid w:val="005C30CA"/>
    <w:rsid w:val="005C3646"/>
    <w:rsid w:val="005C3810"/>
    <w:rsid w:val="005C3828"/>
    <w:rsid w:val="005C3931"/>
    <w:rsid w:val="005C41D1"/>
    <w:rsid w:val="005C42CA"/>
    <w:rsid w:val="005C4B0A"/>
    <w:rsid w:val="005C4D87"/>
    <w:rsid w:val="005C4ECB"/>
    <w:rsid w:val="005C5404"/>
    <w:rsid w:val="005C5969"/>
    <w:rsid w:val="005C5B19"/>
    <w:rsid w:val="005C5E50"/>
    <w:rsid w:val="005C6159"/>
    <w:rsid w:val="005C63A4"/>
    <w:rsid w:val="005C66E7"/>
    <w:rsid w:val="005C6EFE"/>
    <w:rsid w:val="005C704C"/>
    <w:rsid w:val="005C7103"/>
    <w:rsid w:val="005C77EC"/>
    <w:rsid w:val="005C7A40"/>
    <w:rsid w:val="005C7E64"/>
    <w:rsid w:val="005D0715"/>
    <w:rsid w:val="005D0A06"/>
    <w:rsid w:val="005D0FCE"/>
    <w:rsid w:val="005D139A"/>
    <w:rsid w:val="005D14C9"/>
    <w:rsid w:val="005D1610"/>
    <w:rsid w:val="005D230C"/>
    <w:rsid w:val="005D3895"/>
    <w:rsid w:val="005D3CB2"/>
    <w:rsid w:val="005D3E82"/>
    <w:rsid w:val="005D41F7"/>
    <w:rsid w:val="005D4487"/>
    <w:rsid w:val="005D4D45"/>
    <w:rsid w:val="005D5522"/>
    <w:rsid w:val="005D5C9C"/>
    <w:rsid w:val="005D5FBE"/>
    <w:rsid w:val="005D5FC4"/>
    <w:rsid w:val="005D68EF"/>
    <w:rsid w:val="005D6DFA"/>
    <w:rsid w:val="005D6EEA"/>
    <w:rsid w:val="005D7656"/>
    <w:rsid w:val="005D7A10"/>
    <w:rsid w:val="005E000E"/>
    <w:rsid w:val="005E00D9"/>
    <w:rsid w:val="005E047D"/>
    <w:rsid w:val="005E11CE"/>
    <w:rsid w:val="005E12D4"/>
    <w:rsid w:val="005E143F"/>
    <w:rsid w:val="005E1832"/>
    <w:rsid w:val="005E1836"/>
    <w:rsid w:val="005E1FB1"/>
    <w:rsid w:val="005E23A3"/>
    <w:rsid w:val="005E2416"/>
    <w:rsid w:val="005E2483"/>
    <w:rsid w:val="005E26A9"/>
    <w:rsid w:val="005E2853"/>
    <w:rsid w:val="005E289E"/>
    <w:rsid w:val="005E2C4F"/>
    <w:rsid w:val="005E3368"/>
    <w:rsid w:val="005E3442"/>
    <w:rsid w:val="005E3911"/>
    <w:rsid w:val="005E3E5D"/>
    <w:rsid w:val="005E43AE"/>
    <w:rsid w:val="005E46A5"/>
    <w:rsid w:val="005E490B"/>
    <w:rsid w:val="005E4A35"/>
    <w:rsid w:val="005E4CDA"/>
    <w:rsid w:val="005E4E76"/>
    <w:rsid w:val="005E5334"/>
    <w:rsid w:val="005E580D"/>
    <w:rsid w:val="005E58ED"/>
    <w:rsid w:val="005E5900"/>
    <w:rsid w:val="005E6938"/>
    <w:rsid w:val="005E6E44"/>
    <w:rsid w:val="005E6EB5"/>
    <w:rsid w:val="005E70CE"/>
    <w:rsid w:val="005E7549"/>
    <w:rsid w:val="005E781C"/>
    <w:rsid w:val="005E7C85"/>
    <w:rsid w:val="005F05DB"/>
    <w:rsid w:val="005F06FF"/>
    <w:rsid w:val="005F07EF"/>
    <w:rsid w:val="005F0832"/>
    <w:rsid w:val="005F1B7C"/>
    <w:rsid w:val="005F2618"/>
    <w:rsid w:val="005F269E"/>
    <w:rsid w:val="005F278B"/>
    <w:rsid w:val="005F2B43"/>
    <w:rsid w:val="005F2BF2"/>
    <w:rsid w:val="005F2E10"/>
    <w:rsid w:val="005F2EE7"/>
    <w:rsid w:val="005F377C"/>
    <w:rsid w:val="005F38DC"/>
    <w:rsid w:val="005F39BB"/>
    <w:rsid w:val="005F43DF"/>
    <w:rsid w:val="005F446E"/>
    <w:rsid w:val="005F4694"/>
    <w:rsid w:val="005F46CD"/>
    <w:rsid w:val="005F49B7"/>
    <w:rsid w:val="005F4DF6"/>
    <w:rsid w:val="005F5094"/>
    <w:rsid w:val="005F56B3"/>
    <w:rsid w:val="005F5994"/>
    <w:rsid w:val="005F659D"/>
    <w:rsid w:val="005F6688"/>
    <w:rsid w:val="005F7327"/>
    <w:rsid w:val="005F78EC"/>
    <w:rsid w:val="005F7FC3"/>
    <w:rsid w:val="006001AF"/>
    <w:rsid w:val="00600329"/>
    <w:rsid w:val="0060032A"/>
    <w:rsid w:val="00600B12"/>
    <w:rsid w:val="00600CE9"/>
    <w:rsid w:val="00600D7E"/>
    <w:rsid w:val="00600DC8"/>
    <w:rsid w:val="00600FEB"/>
    <w:rsid w:val="00601367"/>
    <w:rsid w:val="00601400"/>
    <w:rsid w:val="00601D09"/>
    <w:rsid w:val="00601DE7"/>
    <w:rsid w:val="00601FEF"/>
    <w:rsid w:val="00602679"/>
    <w:rsid w:val="006028B7"/>
    <w:rsid w:val="00602FC8"/>
    <w:rsid w:val="006030AB"/>
    <w:rsid w:val="00603312"/>
    <w:rsid w:val="006038CC"/>
    <w:rsid w:val="00603C0C"/>
    <w:rsid w:val="00603F1E"/>
    <w:rsid w:val="00604284"/>
    <w:rsid w:val="006050B4"/>
    <w:rsid w:val="0060589D"/>
    <w:rsid w:val="006061AB"/>
    <w:rsid w:val="0060650B"/>
    <w:rsid w:val="0060656E"/>
    <w:rsid w:val="00606A22"/>
    <w:rsid w:val="00606B76"/>
    <w:rsid w:val="00606BD3"/>
    <w:rsid w:val="00606C44"/>
    <w:rsid w:val="0060726F"/>
    <w:rsid w:val="00607484"/>
    <w:rsid w:val="00607882"/>
    <w:rsid w:val="006107A9"/>
    <w:rsid w:val="00610B3B"/>
    <w:rsid w:val="00610C1B"/>
    <w:rsid w:val="00610F45"/>
    <w:rsid w:val="00611067"/>
    <w:rsid w:val="0061159B"/>
    <w:rsid w:val="00612124"/>
    <w:rsid w:val="00612E5C"/>
    <w:rsid w:val="006132FD"/>
    <w:rsid w:val="00613557"/>
    <w:rsid w:val="00613665"/>
    <w:rsid w:val="006138A4"/>
    <w:rsid w:val="00613A0F"/>
    <w:rsid w:val="00613B4B"/>
    <w:rsid w:val="00613FE6"/>
    <w:rsid w:val="006141BF"/>
    <w:rsid w:val="00614826"/>
    <w:rsid w:val="006150B4"/>
    <w:rsid w:val="00615672"/>
    <w:rsid w:val="006158AB"/>
    <w:rsid w:val="00616007"/>
    <w:rsid w:val="006160CB"/>
    <w:rsid w:val="006161D0"/>
    <w:rsid w:val="0061677D"/>
    <w:rsid w:val="00616986"/>
    <w:rsid w:val="006169FD"/>
    <w:rsid w:val="00616CC3"/>
    <w:rsid w:val="00616F45"/>
    <w:rsid w:val="006170DC"/>
    <w:rsid w:val="00617204"/>
    <w:rsid w:val="006176C0"/>
    <w:rsid w:val="00617D07"/>
    <w:rsid w:val="0062096F"/>
    <w:rsid w:val="00620A57"/>
    <w:rsid w:val="00621244"/>
    <w:rsid w:val="0062178E"/>
    <w:rsid w:val="00621896"/>
    <w:rsid w:val="00621EF2"/>
    <w:rsid w:val="0062222C"/>
    <w:rsid w:val="00622253"/>
    <w:rsid w:val="00622417"/>
    <w:rsid w:val="00622557"/>
    <w:rsid w:val="00622672"/>
    <w:rsid w:val="00622B56"/>
    <w:rsid w:val="00622DA8"/>
    <w:rsid w:val="00623028"/>
    <w:rsid w:val="006240C8"/>
    <w:rsid w:val="00624170"/>
    <w:rsid w:val="0062424B"/>
    <w:rsid w:val="0062444E"/>
    <w:rsid w:val="006245C6"/>
    <w:rsid w:val="0062490E"/>
    <w:rsid w:val="00624C74"/>
    <w:rsid w:val="00624D68"/>
    <w:rsid w:val="00624DD5"/>
    <w:rsid w:val="0062502C"/>
    <w:rsid w:val="0062531A"/>
    <w:rsid w:val="00625847"/>
    <w:rsid w:val="00626569"/>
    <w:rsid w:val="006267C9"/>
    <w:rsid w:val="00627A68"/>
    <w:rsid w:val="00630122"/>
    <w:rsid w:val="00630223"/>
    <w:rsid w:val="0063026D"/>
    <w:rsid w:val="0063089E"/>
    <w:rsid w:val="00630C0C"/>
    <w:rsid w:val="00630E26"/>
    <w:rsid w:val="0063100F"/>
    <w:rsid w:val="006311DB"/>
    <w:rsid w:val="006311FA"/>
    <w:rsid w:val="00631295"/>
    <w:rsid w:val="0063130A"/>
    <w:rsid w:val="00631350"/>
    <w:rsid w:val="006313E5"/>
    <w:rsid w:val="00631852"/>
    <w:rsid w:val="006318DA"/>
    <w:rsid w:val="0063277D"/>
    <w:rsid w:val="00632E35"/>
    <w:rsid w:val="00633125"/>
    <w:rsid w:val="00633644"/>
    <w:rsid w:val="0063384B"/>
    <w:rsid w:val="00633994"/>
    <w:rsid w:val="00633BCB"/>
    <w:rsid w:val="0063403B"/>
    <w:rsid w:val="006343A5"/>
    <w:rsid w:val="0063494D"/>
    <w:rsid w:val="006351F7"/>
    <w:rsid w:val="00635EF8"/>
    <w:rsid w:val="00636041"/>
    <w:rsid w:val="00636AC5"/>
    <w:rsid w:val="00636FAF"/>
    <w:rsid w:val="00637040"/>
    <w:rsid w:val="0063706B"/>
    <w:rsid w:val="006377A0"/>
    <w:rsid w:val="006377A1"/>
    <w:rsid w:val="0064027A"/>
    <w:rsid w:val="00640438"/>
    <w:rsid w:val="00640A72"/>
    <w:rsid w:val="00640B56"/>
    <w:rsid w:val="006417BE"/>
    <w:rsid w:val="00641805"/>
    <w:rsid w:val="00641A52"/>
    <w:rsid w:val="00641B0C"/>
    <w:rsid w:val="0064227C"/>
    <w:rsid w:val="00642D5C"/>
    <w:rsid w:val="0064315F"/>
    <w:rsid w:val="006433A8"/>
    <w:rsid w:val="00644002"/>
    <w:rsid w:val="0064414A"/>
    <w:rsid w:val="00644433"/>
    <w:rsid w:val="00644466"/>
    <w:rsid w:val="00644664"/>
    <w:rsid w:val="00644ED4"/>
    <w:rsid w:val="006453D2"/>
    <w:rsid w:val="00645473"/>
    <w:rsid w:val="00645AB2"/>
    <w:rsid w:val="00645C50"/>
    <w:rsid w:val="00645D89"/>
    <w:rsid w:val="00645EEF"/>
    <w:rsid w:val="00646AAA"/>
    <w:rsid w:val="006474FF"/>
    <w:rsid w:val="0064782A"/>
    <w:rsid w:val="00647B3C"/>
    <w:rsid w:val="00647EDD"/>
    <w:rsid w:val="00647FAB"/>
    <w:rsid w:val="006502E6"/>
    <w:rsid w:val="0065032F"/>
    <w:rsid w:val="00650778"/>
    <w:rsid w:val="00650E43"/>
    <w:rsid w:val="006510DF"/>
    <w:rsid w:val="006513CB"/>
    <w:rsid w:val="006513D8"/>
    <w:rsid w:val="00651A97"/>
    <w:rsid w:val="00651CB5"/>
    <w:rsid w:val="006525B4"/>
    <w:rsid w:val="0065279B"/>
    <w:rsid w:val="006527CC"/>
    <w:rsid w:val="00652C49"/>
    <w:rsid w:val="00652DDF"/>
    <w:rsid w:val="00652DFF"/>
    <w:rsid w:val="006532D9"/>
    <w:rsid w:val="00653535"/>
    <w:rsid w:val="00653688"/>
    <w:rsid w:val="00654172"/>
    <w:rsid w:val="006543A6"/>
    <w:rsid w:val="006546A0"/>
    <w:rsid w:val="006549C9"/>
    <w:rsid w:val="00654A76"/>
    <w:rsid w:val="00654C3C"/>
    <w:rsid w:val="00654F11"/>
    <w:rsid w:val="0065503A"/>
    <w:rsid w:val="00655144"/>
    <w:rsid w:val="0065522F"/>
    <w:rsid w:val="006552DB"/>
    <w:rsid w:val="006554C3"/>
    <w:rsid w:val="0065570F"/>
    <w:rsid w:val="00655C6E"/>
    <w:rsid w:val="00655DE5"/>
    <w:rsid w:val="00656749"/>
    <w:rsid w:val="0065677F"/>
    <w:rsid w:val="00656C59"/>
    <w:rsid w:val="00656D5E"/>
    <w:rsid w:val="00656F85"/>
    <w:rsid w:val="00657056"/>
    <w:rsid w:val="0065726D"/>
    <w:rsid w:val="006573E3"/>
    <w:rsid w:val="0065765C"/>
    <w:rsid w:val="006578B1"/>
    <w:rsid w:val="006601AB"/>
    <w:rsid w:val="006604B1"/>
    <w:rsid w:val="00660B1A"/>
    <w:rsid w:val="00660E39"/>
    <w:rsid w:val="0066108A"/>
    <w:rsid w:val="00661318"/>
    <w:rsid w:val="006613B1"/>
    <w:rsid w:val="006613E5"/>
    <w:rsid w:val="00661CD8"/>
    <w:rsid w:val="00662684"/>
    <w:rsid w:val="006628A7"/>
    <w:rsid w:val="00662D04"/>
    <w:rsid w:val="0066309F"/>
    <w:rsid w:val="00663216"/>
    <w:rsid w:val="00663225"/>
    <w:rsid w:val="00663B0D"/>
    <w:rsid w:val="00664009"/>
    <w:rsid w:val="006640E4"/>
    <w:rsid w:val="006646BD"/>
    <w:rsid w:val="00664786"/>
    <w:rsid w:val="00664984"/>
    <w:rsid w:val="00664BEC"/>
    <w:rsid w:val="00664E28"/>
    <w:rsid w:val="00664E46"/>
    <w:rsid w:val="00664EB2"/>
    <w:rsid w:val="00664FF4"/>
    <w:rsid w:val="006654EA"/>
    <w:rsid w:val="00665512"/>
    <w:rsid w:val="0066570B"/>
    <w:rsid w:val="00665E9E"/>
    <w:rsid w:val="006661EE"/>
    <w:rsid w:val="006662B6"/>
    <w:rsid w:val="006665EE"/>
    <w:rsid w:val="00666671"/>
    <w:rsid w:val="00666838"/>
    <w:rsid w:val="006668EC"/>
    <w:rsid w:val="00666906"/>
    <w:rsid w:val="00666C0E"/>
    <w:rsid w:val="00666CB6"/>
    <w:rsid w:val="006672E4"/>
    <w:rsid w:val="00667302"/>
    <w:rsid w:val="00667494"/>
    <w:rsid w:val="006677DD"/>
    <w:rsid w:val="00667B53"/>
    <w:rsid w:val="00667BB4"/>
    <w:rsid w:val="00667E1F"/>
    <w:rsid w:val="006704CB"/>
    <w:rsid w:val="00670948"/>
    <w:rsid w:val="00670D21"/>
    <w:rsid w:val="00671217"/>
    <w:rsid w:val="00671519"/>
    <w:rsid w:val="006716E0"/>
    <w:rsid w:val="00671AF9"/>
    <w:rsid w:val="00671BC5"/>
    <w:rsid w:val="00671CA0"/>
    <w:rsid w:val="00671E53"/>
    <w:rsid w:val="006721E5"/>
    <w:rsid w:val="00672371"/>
    <w:rsid w:val="00672BDC"/>
    <w:rsid w:val="00672D16"/>
    <w:rsid w:val="00672E67"/>
    <w:rsid w:val="00672EC2"/>
    <w:rsid w:val="00672FBA"/>
    <w:rsid w:val="006730AF"/>
    <w:rsid w:val="006730E8"/>
    <w:rsid w:val="00673287"/>
    <w:rsid w:val="006737DE"/>
    <w:rsid w:val="006738A1"/>
    <w:rsid w:val="006748BE"/>
    <w:rsid w:val="00674938"/>
    <w:rsid w:val="00674A6D"/>
    <w:rsid w:val="00674DA2"/>
    <w:rsid w:val="0067580C"/>
    <w:rsid w:val="006758F1"/>
    <w:rsid w:val="00675E19"/>
    <w:rsid w:val="00675E66"/>
    <w:rsid w:val="006761F5"/>
    <w:rsid w:val="006762EF"/>
    <w:rsid w:val="006765D9"/>
    <w:rsid w:val="00676A65"/>
    <w:rsid w:val="00676AE2"/>
    <w:rsid w:val="00676D48"/>
    <w:rsid w:val="00676F15"/>
    <w:rsid w:val="006774B1"/>
    <w:rsid w:val="006775A1"/>
    <w:rsid w:val="00677639"/>
    <w:rsid w:val="00677665"/>
    <w:rsid w:val="00677765"/>
    <w:rsid w:val="0067791E"/>
    <w:rsid w:val="006801C2"/>
    <w:rsid w:val="006802A6"/>
    <w:rsid w:val="00680B1C"/>
    <w:rsid w:val="006810F6"/>
    <w:rsid w:val="006811E0"/>
    <w:rsid w:val="00681336"/>
    <w:rsid w:val="0068193F"/>
    <w:rsid w:val="00682C4B"/>
    <w:rsid w:val="00682F7C"/>
    <w:rsid w:val="0068389B"/>
    <w:rsid w:val="0068393D"/>
    <w:rsid w:val="00683A80"/>
    <w:rsid w:val="00683BFD"/>
    <w:rsid w:val="00683E91"/>
    <w:rsid w:val="0068419F"/>
    <w:rsid w:val="0068448E"/>
    <w:rsid w:val="006847CD"/>
    <w:rsid w:val="00684EF5"/>
    <w:rsid w:val="00684F2E"/>
    <w:rsid w:val="00684FC4"/>
    <w:rsid w:val="006854B4"/>
    <w:rsid w:val="0068599E"/>
    <w:rsid w:val="00685C0A"/>
    <w:rsid w:val="00685DE5"/>
    <w:rsid w:val="00685E9C"/>
    <w:rsid w:val="00685EC8"/>
    <w:rsid w:val="00686180"/>
    <w:rsid w:val="00686206"/>
    <w:rsid w:val="0068671E"/>
    <w:rsid w:val="00686813"/>
    <w:rsid w:val="006871FC"/>
    <w:rsid w:val="00687C1F"/>
    <w:rsid w:val="00690183"/>
    <w:rsid w:val="00690292"/>
    <w:rsid w:val="006904B2"/>
    <w:rsid w:val="00690BCA"/>
    <w:rsid w:val="00690C8E"/>
    <w:rsid w:val="006914E0"/>
    <w:rsid w:val="00691647"/>
    <w:rsid w:val="00691ABD"/>
    <w:rsid w:val="00691D8E"/>
    <w:rsid w:val="00691DD8"/>
    <w:rsid w:val="0069225A"/>
    <w:rsid w:val="006922D8"/>
    <w:rsid w:val="006927F2"/>
    <w:rsid w:val="00692ACB"/>
    <w:rsid w:val="00692C7E"/>
    <w:rsid w:val="00693405"/>
    <w:rsid w:val="006934ED"/>
    <w:rsid w:val="006937B5"/>
    <w:rsid w:val="00693A84"/>
    <w:rsid w:val="00693D3B"/>
    <w:rsid w:val="006940F7"/>
    <w:rsid w:val="0069418F"/>
    <w:rsid w:val="00694500"/>
    <w:rsid w:val="006945F9"/>
    <w:rsid w:val="006946DC"/>
    <w:rsid w:val="006949E3"/>
    <w:rsid w:val="0069514F"/>
    <w:rsid w:val="006951FC"/>
    <w:rsid w:val="006959A0"/>
    <w:rsid w:val="006960DB"/>
    <w:rsid w:val="006962C2"/>
    <w:rsid w:val="006962EE"/>
    <w:rsid w:val="00696A49"/>
    <w:rsid w:val="00696ED3"/>
    <w:rsid w:val="006970D7"/>
    <w:rsid w:val="006971F7"/>
    <w:rsid w:val="00697858"/>
    <w:rsid w:val="00697A66"/>
    <w:rsid w:val="00697FC2"/>
    <w:rsid w:val="006A03B5"/>
    <w:rsid w:val="006A0425"/>
    <w:rsid w:val="006A0F95"/>
    <w:rsid w:val="006A120B"/>
    <w:rsid w:val="006A1B58"/>
    <w:rsid w:val="006A1F63"/>
    <w:rsid w:val="006A25D5"/>
    <w:rsid w:val="006A2FC2"/>
    <w:rsid w:val="006A4408"/>
    <w:rsid w:val="006A476F"/>
    <w:rsid w:val="006A480B"/>
    <w:rsid w:val="006A4B2B"/>
    <w:rsid w:val="006A4DA8"/>
    <w:rsid w:val="006A52C9"/>
    <w:rsid w:val="006A56D0"/>
    <w:rsid w:val="006A5B4F"/>
    <w:rsid w:val="006A5BF1"/>
    <w:rsid w:val="006A5C9E"/>
    <w:rsid w:val="006A5ED0"/>
    <w:rsid w:val="006A648C"/>
    <w:rsid w:val="006A70A0"/>
    <w:rsid w:val="006A71F0"/>
    <w:rsid w:val="006A7571"/>
    <w:rsid w:val="006A778F"/>
    <w:rsid w:val="006A79F5"/>
    <w:rsid w:val="006B0337"/>
    <w:rsid w:val="006B0706"/>
    <w:rsid w:val="006B09AB"/>
    <w:rsid w:val="006B0B5C"/>
    <w:rsid w:val="006B1038"/>
    <w:rsid w:val="006B1AE2"/>
    <w:rsid w:val="006B1C77"/>
    <w:rsid w:val="006B23C8"/>
    <w:rsid w:val="006B251A"/>
    <w:rsid w:val="006B288E"/>
    <w:rsid w:val="006B2E48"/>
    <w:rsid w:val="006B3263"/>
    <w:rsid w:val="006B32A3"/>
    <w:rsid w:val="006B32CF"/>
    <w:rsid w:val="006B3D34"/>
    <w:rsid w:val="006B3D39"/>
    <w:rsid w:val="006B463F"/>
    <w:rsid w:val="006B466F"/>
    <w:rsid w:val="006B4A5D"/>
    <w:rsid w:val="006B4DED"/>
    <w:rsid w:val="006B511C"/>
    <w:rsid w:val="006B5336"/>
    <w:rsid w:val="006B5809"/>
    <w:rsid w:val="006B58A7"/>
    <w:rsid w:val="006B61E6"/>
    <w:rsid w:val="006B65EF"/>
    <w:rsid w:val="006B6FD3"/>
    <w:rsid w:val="006B7925"/>
    <w:rsid w:val="006B7D1E"/>
    <w:rsid w:val="006C0012"/>
    <w:rsid w:val="006C0127"/>
    <w:rsid w:val="006C0152"/>
    <w:rsid w:val="006C03FA"/>
    <w:rsid w:val="006C0491"/>
    <w:rsid w:val="006C11A0"/>
    <w:rsid w:val="006C1A41"/>
    <w:rsid w:val="006C1C8A"/>
    <w:rsid w:val="006C2147"/>
    <w:rsid w:val="006C263C"/>
    <w:rsid w:val="006C2C51"/>
    <w:rsid w:val="006C325E"/>
    <w:rsid w:val="006C341E"/>
    <w:rsid w:val="006C34A4"/>
    <w:rsid w:val="006C3B83"/>
    <w:rsid w:val="006C408C"/>
    <w:rsid w:val="006C4118"/>
    <w:rsid w:val="006C412D"/>
    <w:rsid w:val="006C4465"/>
    <w:rsid w:val="006C4529"/>
    <w:rsid w:val="006C4A9A"/>
    <w:rsid w:val="006C4D64"/>
    <w:rsid w:val="006C51A5"/>
    <w:rsid w:val="006C57DA"/>
    <w:rsid w:val="006C6644"/>
    <w:rsid w:val="006C6A8A"/>
    <w:rsid w:val="006C6C71"/>
    <w:rsid w:val="006C6D56"/>
    <w:rsid w:val="006C74C6"/>
    <w:rsid w:val="006C7FC4"/>
    <w:rsid w:val="006D01B6"/>
    <w:rsid w:val="006D06D1"/>
    <w:rsid w:val="006D07B0"/>
    <w:rsid w:val="006D090C"/>
    <w:rsid w:val="006D0BFA"/>
    <w:rsid w:val="006D0FF7"/>
    <w:rsid w:val="006D1B94"/>
    <w:rsid w:val="006D1D51"/>
    <w:rsid w:val="006D24AC"/>
    <w:rsid w:val="006D25B8"/>
    <w:rsid w:val="006D2947"/>
    <w:rsid w:val="006D2C0F"/>
    <w:rsid w:val="006D2DF1"/>
    <w:rsid w:val="006D3120"/>
    <w:rsid w:val="006D3379"/>
    <w:rsid w:val="006D33C9"/>
    <w:rsid w:val="006D34A4"/>
    <w:rsid w:val="006D3805"/>
    <w:rsid w:val="006D382C"/>
    <w:rsid w:val="006D3ABD"/>
    <w:rsid w:val="006D3B81"/>
    <w:rsid w:val="006D3BBD"/>
    <w:rsid w:val="006D3D62"/>
    <w:rsid w:val="006D417E"/>
    <w:rsid w:val="006D454B"/>
    <w:rsid w:val="006D4A77"/>
    <w:rsid w:val="006D5346"/>
    <w:rsid w:val="006D551D"/>
    <w:rsid w:val="006D5621"/>
    <w:rsid w:val="006D5A87"/>
    <w:rsid w:val="006D5AF6"/>
    <w:rsid w:val="006D5D29"/>
    <w:rsid w:val="006D5EDF"/>
    <w:rsid w:val="006D621F"/>
    <w:rsid w:val="006D6B62"/>
    <w:rsid w:val="006D6FA4"/>
    <w:rsid w:val="006D7367"/>
    <w:rsid w:val="006D74D9"/>
    <w:rsid w:val="006D7991"/>
    <w:rsid w:val="006D7BFC"/>
    <w:rsid w:val="006E01A2"/>
    <w:rsid w:val="006E03F1"/>
    <w:rsid w:val="006E04AF"/>
    <w:rsid w:val="006E0BBA"/>
    <w:rsid w:val="006E0E29"/>
    <w:rsid w:val="006E12B3"/>
    <w:rsid w:val="006E1897"/>
    <w:rsid w:val="006E1CCD"/>
    <w:rsid w:val="006E1FEC"/>
    <w:rsid w:val="006E2160"/>
    <w:rsid w:val="006E2286"/>
    <w:rsid w:val="006E2682"/>
    <w:rsid w:val="006E275B"/>
    <w:rsid w:val="006E326A"/>
    <w:rsid w:val="006E35B8"/>
    <w:rsid w:val="006E3622"/>
    <w:rsid w:val="006E3773"/>
    <w:rsid w:val="006E4092"/>
    <w:rsid w:val="006E4F57"/>
    <w:rsid w:val="006E50D6"/>
    <w:rsid w:val="006E51E9"/>
    <w:rsid w:val="006E553F"/>
    <w:rsid w:val="006E559A"/>
    <w:rsid w:val="006E59BC"/>
    <w:rsid w:val="006E5EEB"/>
    <w:rsid w:val="006E5F4F"/>
    <w:rsid w:val="006E63DE"/>
    <w:rsid w:val="006E6682"/>
    <w:rsid w:val="006E68C3"/>
    <w:rsid w:val="006E6E6E"/>
    <w:rsid w:val="006E758C"/>
    <w:rsid w:val="006E77D2"/>
    <w:rsid w:val="006E7C86"/>
    <w:rsid w:val="006F00A8"/>
    <w:rsid w:val="006F02A4"/>
    <w:rsid w:val="006F037C"/>
    <w:rsid w:val="006F0A0D"/>
    <w:rsid w:val="006F0A24"/>
    <w:rsid w:val="006F0AD3"/>
    <w:rsid w:val="006F0FEE"/>
    <w:rsid w:val="006F129D"/>
    <w:rsid w:val="006F179B"/>
    <w:rsid w:val="006F197A"/>
    <w:rsid w:val="006F1D1A"/>
    <w:rsid w:val="006F1D78"/>
    <w:rsid w:val="006F20F9"/>
    <w:rsid w:val="006F241C"/>
    <w:rsid w:val="006F2701"/>
    <w:rsid w:val="006F291A"/>
    <w:rsid w:val="006F2ABD"/>
    <w:rsid w:val="006F2B25"/>
    <w:rsid w:val="006F2DD6"/>
    <w:rsid w:val="006F30FC"/>
    <w:rsid w:val="006F3271"/>
    <w:rsid w:val="006F33DC"/>
    <w:rsid w:val="006F3DC1"/>
    <w:rsid w:val="006F403B"/>
    <w:rsid w:val="006F470C"/>
    <w:rsid w:val="006F4FFF"/>
    <w:rsid w:val="006F5452"/>
    <w:rsid w:val="006F567A"/>
    <w:rsid w:val="006F5D82"/>
    <w:rsid w:val="006F6140"/>
    <w:rsid w:val="006F6648"/>
    <w:rsid w:val="006F6F2E"/>
    <w:rsid w:val="006F7CE7"/>
    <w:rsid w:val="0070009F"/>
    <w:rsid w:val="00700232"/>
    <w:rsid w:val="0070026A"/>
    <w:rsid w:val="0070058B"/>
    <w:rsid w:val="00700595"/>
    <w:rsid w:val="0070063C"/>
    <w:rsid w:val="00700D31"/>
    <w:rsid w:val="00700F50"/>
    <w:rsid w:val="00701E81"/>
    <w:rsid w:val="007022B3"/>
    <w:rsid w:val="00702488"/>
    <w:rsid w:val="0070262D"/>
    <w:rsid w:val="00702F8B"/>
    <w:rsid w:val="00703028"/>
    <w:rsid w:val="00703097"/>
    <w:rsid w:val="007030D7"/>
    <w:rsid w:val="00704285"/>
    <w:rsid w:val="007046EC"/>
    <w:rsid w:val="00704767"/>
    <w:rsid w:val="00704F35"/>
    <w:rsid w:val="00705278"/>
    <w:rsid w:val="007053DB"/>
    <w:rsid w:val="00705836"/>
    <w:rsid w:val="00705DC6"/>
    <w:rsid w:val="00705FE0"/>
    <w:rsid w:val="0070610C"/>
    <w:rsid w:val="00706331"/>
    <w:rsid w:val="0070658F"/>
    <w:rsid w:val="007065FB"/>
    <w:rsid w:val="007067F0"/>
    <w:rsid w:val="007069DB"/>
    <w:rsid w:val="00706A45"/>
    <w:rsid w:val="00706D7C"/>
    <w:rsid w:val="00707262"/>
    <w:rsid w:val="00707362"/>
    <w:rsid w:val="0070752B"/>
    <w:rsid w:val="0071008B"/>
    <w:rsid w:val="007100B2"/>
    <w:rsid w:val="00710598"/>
    <w:rsid w:val="00711555"/>
    <w:rsid w:val="0071184B"/>
    <w:rsid w:val="00711A42"/>
    <w:rsid w:val="007126F2"/>
    <w:rsid w:val="00713261"/>
    <w:rsid w:val="00713507"/>
    <w:rsid w:val="0071362B"/>
    <w:rsid w:val="00713835"/>
    <w:rsid w:val="00713B55"/>
    <w:rsid w:val="007141A7"/>
    <w:rsid w:val="007142F3"/>
    <w:rsid w:val="007149D6"/>
    <w:rsid w:val="00714E38"/>
    <w:rsid w:val="0071537F"/>
    <w:rsid w:val="0071550E"/>
    <w:rsid w:val="0071577F"/>
    <w:rsid w:val="007157B1"/>
    <w:rsid w:val="00715A2F"/>
    <w:rsid w:val="00715BE7"/>
    <w:rsid w:val="00715EC5"/>
    <w:rsid w:val="00716121"/>
    <w:rsid w:val="0071657C"/>
    <w:rsid w:val="007169ED"/>
    <w:rsid w:val="00716A7E"/>
    <w:rsid w:val="00716AB5"/>
    <w:rsid w:val="00716C17"/>
    <w:rsid w:val="0071703E"/>
    <w:rsid w:val="0071743D"/>
    <w:rsid w:val="00717538"/>
    <w:rsid w:val="0071756E"/>
    <w:rsid w:val="0071768B"/>
    <w:rsid w:val="00717832"/>
    <w:rsid w:val="00717AD2"/>
    <w:rsid w:val="00717B12"/>
    <w:rsid w:val="00717F1B"/>
    <w:rsid w:val="007200C3"/>
    <w:rsid w:val="00720172"/>
    <w:rsid w:val="007203E0"/>
    <w:rsid w:val="007207C7"/>
    <w:rsid w:val="00720978"/>
    <w:rsid w:val="00721885"/>
    <w:rsid w:val="0072188D"/>
    <w:rsid w:val="0072198D"/>
    <w:rsid w:val="00722193"/>
    <w:rsid w:val="0072227D"/>
    <w:rsid w:val="007222C7"/>
    <w:rsid w:val="0072231D"/>
    <w:rsid w:val="007225B2"/>
    <w:rsid w:val="007225F7"/>
    <w:rsid w:val="0072272E"/>
    <w:rsid w:val="00722A5C"/>
    <w:rsid w:val="00722C7F"/>
    <w:rsid w:val="00723436"/>
    <w:rsid w:val="00723808"/>
    <w:rsid w:val="00724090"/>
    <w:rsid w:val="007241D3"/>
    <w:rsid w:val="0072443D"/>
    <w:rsid w:val="00724E36"/>
    <w:rsid w:val="0072527E"/>
    <w:rsid w:val="0072614D"/>
    <w:rsid w:val="007263BF"/>
    <w:rsid w:val="00727404"/>
    <w:rsid w:val="00727783"/>
    <w:rsid w:val="00727819"/>
    <w:rsid w:val="00727EEF"/>
    <w:rsid w:val="0073051E"/>
    <w:rsid w:val="00730F88"/>
    <w:rsid w:val="00731B73"/>
    <w:rsid w:val="0073222C"/>
    <w:rsid w:val="0073275D"/>
    <w:rsid w:val="007328AC"/>
    <w:rsid w:val="00732ABA"/>
    <w:rsid w:val="00732C38"/>
    <w:rsid w:val="00732E2C"/>
    <w:rsid w:val="00733D72"/>
    <w:rsid w:val="00733F01"/>
    <w:rsid w:val="00733FED"/>
    <w:rsid w:val="00734019"/>
    <w:rsid w:val="00734BA9"/>
    <w:rsid w:val="00735018"/>
    <w:rsid w:val="0073566A"/>
    <w:rsid w:val="00735A74"/>
    <w:rsid w:val="00735CA4"/>
    <w:rsid w:val="00735E71"/>
    <w:rsid w:val="00736457"/>
    <w:rsid w:val="007364C7"/>
    <w:rsid w:val="00736B91"/>
    <w:rsid w:val="00736CF0"/>
    <w:rsid w:val="0073736C"/>
    <w:rsid w:val="00737CBD"/>
    <w:rsid w:val="00740335"/>
    <w:rsid w:val="00740C98"/>
    <w:rsid w:val="00740D3C"/>
    <w:rsid w:val="00741213"/>
    <w:rsid w:val="00741442"/>
    <w:rsid w:val="007415CE"/>
    <w:rsid w:val="0074164D"/>
    <w:rsid w:val="00741BB2"/>
    <w:rsid w:val="00741EC3"/>
    <w:rsid w:val="0074225E"/>
    <w:rsid w:val="00742E0F"/>
    <w:rsid w:val="00743203"/>
    <w:rsid w:val="007438A7"/>
    <w:rsid w:val="00743C5B"/>
    <w:rsid w:val="00743F20"/>
    <w:rsid w:val="0074435E"/>
    <w:rsid w:val="0074481D"/>
    <w:rsid w:val="00744FA4"/>
    <w:rsid w:val="0074503C"/>
    <w:rsid w:val="00745694"/>
    <w:rsid w:val="007456E3"/>
    <w:rsid w:val="00745BB2"/>
    <w:rsid w:val="00745CE2"/>
    <w:rsid w:val="007461D7"/>
    <w:rsid w:val="007464B8"/>
    <w:rsid w:val="00746505"/>
    <w:rsid w:val="00746B65"/>
    <w:rsid w:val="00746C3F"/>
    <w:rsid w:val="00746E9B"/>
    <w:rsid w:val="0074714C"/>
    <w:rsid w:val="00747D96"/>
    <w:rsid w:val="007513C7"/>
    <w:rsid w:val="00751418"/>
    <w:rsid w:val="00751593"/>
    <w:rsid w:val="00751B4A"/>
    <w:rsid w:val="00751D47"/>
    <w:rsid w:val="00751E44"/>
    <w:rsid w:val="00752C14"/>
    <w:rsid w:val="007532AA"/>
    <w:rsid w:val="0075338A"/>
    <w:rsid w:val="00753706"/>
    <w:rsid w:val="0075384C"/>
    <w:rsid w:val="00753EBC"/>
    <w:rsid w:val="00754109"/>
    <w:rsid w:val="00754195"/>
    <w:rsid w:val="00754546"/>
    <w:rsid w:val="00754988"/>
    <w:rsid w:val="00754D94"/>
    <w:rsid w:val="00754ED0"/>
    <w:rsid w:val="0075508D"/>
    <w:rsid w:val="00755180"/>
    <w:rsid w:val="0075520C"/>
    <w:rsid w:val="00755259"/>
    <w:rsid w:val="00755C55"/>
    <w:rsid w:val="00755D92"/>
    <w:rsid w:val="0075613D"/>
    <w:rsid w:val="0075614D"/>
    <w:rsid w:val="007562E7"/>
    <w:rsid w:val="007570AB"/>
    <w:rsid w:val="0075765C"/>
    <w:rsid w:val="00757896"/>
    <w:rsid w:val="00757CBA"/>
    <w:rsid w:val="007605F0"/>
    <w:rsid w:val="00761187"/>
    <w:rsid w:val="007613EF"/>
    <w:rsid w:val="007614E2"/>
    <w:rsid w:val="00761938"/>
    <w:rsid w:val="00761A8F"/>
    <w:rsid w:val="007622C5"/>
    <w:rsid w:val="007624BE"/>
    <w:rsid w:val="00762571"/>
    <w:rsid w:val="0076343D"/>
    <w:rsid w:val="0076395B"/>
    <w:rsid w:val="00764395"/>
    <w:rsid w:val="007644F7"/>
    <w:rsid w:val="00764595"/>
    <w:rsid w:val="0076480C"/>
    <w:rsid w:val="00764C64"/>
    <w:rsid w:val="00764D85"/>
    <w:rsid w:val="00764E08"/>
    <w:rsid w:val="00765149"/>
    <w:rsid w:val="0076553C"/>
    <w:rsid w:val="0076569C"/>
    <w:rsid w:val="00765BA2"/>
    <w:rsid w:val="007660BB"/>
    <w:rsid w:val="00766239"/>
    <w:rsid w:val="0076639D"/>
    <w:rsid w:val="00766D97"/>
    <w:rsid w:val="00767218"/>
    <w:rsid w:val="00767239"/>
    <w:rsid w:val="0076761E"/>
    <w:rsid w:val="007700D8"/>
    <w:rsid w:val="0077025A"/>
    <w:rsid w:val="00770271"/>
    <w:rsid w:val="007704C5"/>
    <w:rsid w:val="0077055E"/>
    <w:rsid w:val="00770D9E"/>
    <w:rsid w:val="00770E4A"/>
    <w:rsid w:val="00771217"/>
    <w:rsid w:val="0077143D"/>
    <w:rsid w:val="00771922"/>
    <w:rsid w:val="00771ACC"/>
    <w:rsid w:val="00771C21"/>
    <w:rsid w:val="007727C8"/>
    <w:rsid w:val="00772976"/>
    <w:rsid w:val="00772C3E"/>
    <w:rsid w:val="00772C49"/>
    <w:rsid w:val="00772E2F"/>
    <w:rsid w:val="00773137"/>
    <w:rsid w:val="00773F95"/>
    <w:rsid w:val="00773F9F"/>
    <w:rsid w:val="00774088"/>
    <w:rsid w:val="00774124"/>
    <w:rsid w:val="00774224"/>
    <w:rsid w:val="00774443"/>
    <w:rsid w:val="007744E1"/>
    <w:rsid w:val="00774849"/>
    <w:rsid w:val="00774BF6"/>
    <w:rsid w:val="00774E86"/>
    <w:rsid w:val="007754B6"/>
    <w:rsid w:val="00775594"/>
    <w:rsid w:val="00775B33"/>
    <w:rsid w:val="00775B46"/>
    <w:rsid w:val="00775DAF"/>
    <w:rsid w:val="00775E15"/>
    <w:rsid w:val="00775F5A"/>
    <w:rsid w:val="00776133"/>
    <w:rsid w:val="007766CF"/>
    <w:rsid w:val="00776788"/>
    <w:rsid w:val="00776824"/>
    <w:rsid w:val="00776BF2"/>
    <w:rsid w:val="007770F1"/>
    <w:rsid w:val="00777194"/>
    <w:rsid w:val="007776FB"/>
    <w:rsid w:val="00777B93"/>
    <w:rsid w:val="00777F22"/>
    <w:rsid w:val="00777FEC"/>
    <w:rsid w:val="0078144B"/>
    <w:rsid w:val="0078175D"/>
    <w:rsid w:val="00781A73"/>
    <w:rsid w:val="00781B3A"/>
    <w:rsid w:val="00781CBF"/>
    <w:rsid w:val="00781CEE"/>
    <w:rsid w:val="007831BE"/>
    <w:rsid w:val="00784036"/>
    <w:rsid w:val="007845B2"/>
    <w:rsid w:val="007848C7"/>
    <w:rsid w:val="00784DAE"/>
    <w:rsid w:val="00784DDC"/>
    <w:rsid w:val="00784FA0"/>
    <w:rsid w:val="00785236"/>
    <w:rsid w:val="00785369"/>
    <w:rsid w:val="007856AC"/>
    <w:rsid w:val="00785798"/>
    <w:rsid w:val="007857C8"/>
    <w:rsid w:val="007857CE"/>
    <w:rsid w:val="007859CD"/>
    <w:rsid w:val="00785CB4"/>
    <w:rsid w:val="00785E87"/>
    <w:rsid w:val="00786020"/>
    <w:rsid w:val="007861DB"/>
    <w:rsid w:val="007862CA"/>
    <w:rsid w:val="007864A5"/>
    <w:rsid w:val="007865A8"/>
    <w:rsid w:val="007866F4"/>
    <w:rsid w:val="0078675F"/>
    <w:rsid w:val="00786794"/>
    <w:rsid w:val="00786894"/>
    <w:rsid w:val="0078749C"/>
    <w:rsid w:val="007875CA"/>
    <w:rsid w:val="00787727"/>
    <w:rsid w:val="00787C8A"/>
    <w:rsid w:val="00790065"/>
    <w:rsid w:val="00790908"/>
    <w:rsid w:val="00790E32"/>
    <w:rsid w:val="00791199"/>
    <w:rsid w:val="007913BB"/>
    <w:rsid w:val="007914BD"/>
    <w:rsid w:val="00791C9F"/>
    <w:rsid w:val="007920D2"/>
    <w:rsid w:val="0079238F"/>
    <w:rsid w:val="0079291D"/>
    <w:rsid w:val="00792A59"/>
    <w:rsid w:val="00792DCB"/>
    <w:rsid w:val="0079300A"/>
    <w:rsid w:val="00793553"/>
    <w:rsid w:val="00793896"/>
    <w:rsid w:val="00793A3E"/>
    <w:rsid w:val="00793D34"/>
    <w:rsid w:val="007947A8"/>
    <w:rsid w:val="00794988"/>
    <w:rsid w:val="00794BD2"/>
    <w:rsid w:val="00794D42"/>
    <w:rsid w:val="007951A9"/>
    <w:rsid w:val="00795485"/>
    <w:rsid w:val="00795957"/>
    <w:rsid w:val="00795C74"/>
    <w:rsid w:val="0079602A"/>
    <w:rsid w:val="00796751"/>
    <w:rsid w:val="00796901"/>
    <w:rsid w:val="00796DA6"/>
    <w:rsid w:val="007972D2"/>
    <w:rsid w:val="0079731C"/>
    <w:rsid w:val="00797351"/>
    <w:rsid w:val="007973E1"/>
    <w:rsid w:val="00797558"/>
    <w:rsid w:val="0079757C"/>
    <w:rsid w:val="007978FC"/>
    <w:rsid w:val="00797AA3"/>
    <w:rsid w:val="007A023C"/>
    <w:rsid w:val="007A034A"/>
    <w:rsid w:val="007A043B"/>
    <w:rsid w:val="007A068F"/>
    <w:rsid w:val="007A0F28"/>
    <w:rsid w:val="007A0F59"/>
    <w:rsid w:val="007A1468"/>
    <w:rsid w:val="007A14CC"/>
    <w:rsid w:val="007A1576"/>
    <w:rsid w:val="007A204A"/>
    <w:rsid w:val="007A26CC"/>
    <w:rsid w:val="007A28F7"/>
    <w:rsid w:val="007A2B91"/>
    <w:rsid w:val="007A32FF"/>
    <w:rsid w:val="007A3B0C"/>
    <w:rsid w:val="007A3B1E"/>
    <w:rsid w:val="007A4001"/>
    <w:rsid w:val="007A4093"/>
    <w:rsid w:val="007A46CA"/>
    <w:rsid w:val="007A5108"/>
    <w:rsid w:val="007A549F"/>
    <w:rsid w:val="007A571C"/>
    <w:rsid w:val="007A5E30"/>
    <w:rsid w:val="007A60B9"/>
    <w:rsid w:val="007A627C"/>
    <w:rsid w:val="007A66B8"/>
    <w:rsid w:val="007A6772"/>
    <w:rsid w:val="007A7128"/>
    <w:rsid w:val="007A7678"/>
    <w:rsid w:val="007A788C"/>
    <w:rsid w:val="007A7BB3"/>
    <w:rsid w:val="007A7E20"/>
    <w:rsid w:val="007A7E8F"/>
    <w:rsid w:val="007B0012"/>
    <w:rsid w:val="007B022B"/>
    <w:rsid w:val="007B0C38"/>
    <w:rsid w:val="007B1040"/>
    <w:rsid w:val="007B15A3"/>
    <w:rsid w:val="007B198E"/>
    <w:rsid w:val="007B1D0D"/>
    <w:rsid w:val="007B21D8"/>
    <w:rsid w:val="007B2219"/>
    <w:rsid w:val="007B2723"/>
    <w:rsid w:val="007B313B"/>
    <w:rsid w:val="007B3577"/>
    <w:rsid w:val="007B3C05"/>
    <w:rsid w:val="007B3CD0"/>
    <w:rsid w:val="007B40A0"/>
    <w:rsid w:val="007B4424"/>
    <w:rsid w:val="007B45EB"/>
    <w:rsid w:val="007B46C4"/>
    <w:rsid w:val="007B46E3"/>
    <w:rsid w:val="007B4876"/>
    <w:rsid w:val="007B4AA5"/>
    <w:rsid w:val="007B550A"/>
    <w:rsid w:val="007B55BE"/>
    <w:rsid w:val="007B5E9B"/>
    <w:rsid w:val="007B5EB3"/>
    <w:rsid w:val="007B5F91"/>
    <w:rsid w:val="007B5FFD"/>
    <w:rsid w:val="007B60CB"/>
    <w:rsid w:val="007B6162"/>
    <w:rsid w:val="007B61F2"/>
    <w:rsid w:val="007B62AA"/>
    <w:rsid w:val="007B66A6"/>
    <w:rsid w:val="007B6742"/>
    <w:rsid w:val="007B6A0E"/>
    <w:rsid w:val="007B6BBF"/>
    <w:rsid w:val="007B6F6B"/>
    <w:rsid w:val="007B728B"/>
    <w:rsid w:val="007B73A2"/>
    <w:rsid w:val="007B7797"/>
    <w:rsid w:val="007B7EB1"/>
    <w:rsid w:val="007B7F3A"/>
    <w:rsid w:val="007C0649"/>
    <w:rsid w:val="007C0A98"/>
    <w:rsid w:val="007C0B05"/>
    <w:rsid w:val="007C0EC2"/>
    <w:rsid w:val="007C13E0"/>
    <w:rsid w:val="007C166C"/>
    <w:rsid w:val="007C18F2"/>
    <w:rsid w:val="007C1E16"/>
    <w:rsid w:val="007C1EBD"/>
    <w:rsid w:val="007C219A"/>
    <w:rsid w:val="007C2246"/>
    <w:rsid w:val="007C22E5"/>
    <w:rsid w:val="007C28EB"/>
    <w:rsid w:val="007C30CC"/>
    <w:rsid w:val="007C3267"/>
    <w:rsid w:val="007C3283"/>
    <w:rsid w:val="007C3BDE"/>
    <w:rsid w:val="007C3CEC"/>
    <w:rsid w:val="007C3E78"/>
    <w:rsid w:val="007C4078"/>
    <w:rsid w:val="007C4759"/>
    <w:rsid w:val="007C4A06"/>
    <w:rsid w:val="007C4A7E"/>
    <w:rsid w:val="007C4CAC"/>
    <w:rsid w:val="007C51C2"/>
    <w:rsid w:val="007C590E"/>
    <w:rsid w:val="007C614C"/>
    <w:rsid w:val="007C69B4"/>
    <w:rsid w:val="007C785B"/>
    <w:rsid w:val="007C7B91"/>
    <w:rsid w:val="007C7E13"/>
    <w:rsid w:val="007C7EE7"/>
    <w:rsid w:val="007C7F57"/>
    <w:rsid w:val="007D02F8"/>
    <w:rsid w:val="007D064C"/>
    <w:rsid w:val="007D08CB"/>
    <w:rsid w:val="007D0A18"/>
    <w:rsid w:val="007D104C"/>
    <w:rsid w:val="007D109A"/>
    <w:rsid w:val="007D1103"/>
    <w:rsid w:val="007D14C1"/>
    <w:rsid w:val="007D1A03"/>
    <w:rsid w:val="007D1BE0"/>
    <w:rsid w:val="007D1F94"/>
    <w:rsid w:val="007D22BA"/>
    <w:rsid w:val="007D2390"/>
    <w:rsid w:val="007D28C5"/>
    <w:rsid w:val="007D2901"/>
    <w:rsid w:val="007D2B22"/>
    <w:rsid w:val="007D2D23"/>
    <w:rsid w:val="007D3323"/>
    <w:rsid w:val="007D36CF"/>
    <w:rsid w:val="007D37FA"/>
    <w:rsid w:val="007D3A54"/>
    <w:rsid w:val="007D3EBA"/>
    <w:rsid w:val="007D404C"/>
    <w:rsid w:val="007D405B"/>
    <w:rsid w:val="007D425D"/>
    <w:rsid w:val="007D42F3"/>
    <w:rsid w:val="007D4FE7"/>
    <w:rsid w:val="007D5443"/>
    <w:rsid w:val="007D5CFA"/>
    <w:rsid w:val="007D5F88"/>
    <w:rsid w:val="007D5FE1"/>
    <w:rsid w:val="007D62D1"/>
    <w:rsid w:val="007D6BBA"/>
    <w:rsid w:val="007D6DA6"/>
    <w:rsid w:val="007D6ED2"/>
    <w:rsid w:val="007D70F1"/>
    <w:rsid w:val="007D749E"/>
    <w:rsid w:val="007D78E2"/>
    <w:rsid w:val="007D7EC3"/>
    <w:rsid w:val="007E0299"/>
    <w:rsid w:val="007E04C4"/>
    <w:rsid w:val="007E04FB"/>
    <w:rsid w:val="007E0642"/>
    <w:rsid w:val="007E0789"/>
    <w:rsid w:val="007E0929"/>
    <w:rsid w:val="007E0BFA"/>
    <w:rsid w:val="007E0CD8"/>
    <w:rsid w:val="007E0CF0"/>
    <w:rsid w:val="007E140C"/>
    <w:rsid w:val="007E1648"/>
    <w:rsid w:val="007E16A9"/>
    <w:rsid w:val="007E1AC5"/>
    <w:rsid w:val="007E1B0D"/>
    <w:rsid w:val="007E1C54"/>
    <w:rsid w:val="007E2128"/>
    <w:rsid w:val="007E25DF"/>
    <w:rsid w:val="007E3640"/>
    <w:rsid w:val="007E3781"/>
    <w:rsid w:val="007E3FF1"/>
    <w:rsid w:val="007E40A1"/>
    <w:rsid w:val="007E42F6"/>
    <w:rsid w:val="007E45A6"/>
    <w:rsid w:val="007E4889"/>
    <w:rsid w:val="007E4A3E"/>
    <w:rsid w:val="007E4FD0"/>
    <w:rsid w:val="007E5315"/>
    <w:rsid w:val="007E5808"/>
    <w:rsid w:val="007E5879"/>
    <w:rsid w:val="007E5E8B"/>
    <w:rsid w:val="007E5EB9"/>
    <w:rsid w:val="007E6028"/>
    <w:rsid w:val="007E61EC"/>
    <w:rsid w:val="007E61F3"/>
    <w:rsid w:val="007E6774"/>
    <w:rsid w:val="007E67C1"/>
    <w:rsid w:val="007E727F"/>
    <w:rsid w:val="007E72B6"/>
    <w:rsid w:val="007E7310"/>
    <w:rsid w:val="007E74CF"/>
    <w:rsid w:val="007E7992"/>
    <w:rsid w:val="007E7AE0"/>
    <w:rsid w:val="007E7C6C"/>
    <w:rsid w:val="007E7DDC"/>
    <w:rsid w:val="007F04B3"/>
    <w:rsid w:val="007F0BA6"/>
    <w:rsid w:val="007F134F"/>
    <w:rsid w:val="007F1F94"/>
    <w:rsid w:val="007F31A8"/>
    <w:rsid w:val="007F3292"/>
    <w:rsid w:val="007F3340"/>
    <w:rsid w:val="007F36BA"/>
    <w:rsid w:val="007F38BE"/>
    <w:rsid w:val="007F3B77"/>
    <w:rsid w:val="007F4455"/>
    <w:rsid w:val="007F4825"/>
    <w:rsid w:val="007F486C"/>
    <w:rsid w:val="007F517B"/>
    <w:rsid w:val="007F57BE"/>
    <w:rsid w:val="007F5D04"/>
    <w:rsid w:val="007F5D8B"/>
    <w:rsid w:val="007F637A"/>
    <w:rsid w:val="007F6390"/>
    <w:rsid w:val="007F6BD3"/>
    <w:rsid w:val="007F6F5C"/>
    <w:rsid w:val="007F7231"/>
    <w:rsid w:val="007F7C74"/>
    <w:rsid w:val="007F7CB9"/>
    <w:rsid w:val="008000D5"/>
    <w:rsid w:val="00800146"/>
    <w:rsid w:val="0080037E"/>
    <w:rsid w:val="00800800"/>
    <w:rsid w:val="00800AF5"/>
    <w:rsid w:val="00800C76"/>
    <w:rsid w:val="00801222"/>
    <w:rsid w:val="00801431"/>
    <w:rsid w:val="00801467"/>
    <w:rsid w:val="00801B40"/>
    <w:rsid w:val="00801CD7"/>
    <w:rsid w:val="00802244"/>
    <w:rsid w:val="00802618"/>
    <w:rsid w:val="0080287D"/>
    <w:rsid w:val="00802989"/>
    <w:rsid w:val="00802A70"/>
    <w:rsid w:val="00802BF8"/>
    <w:rsid w:val="0080328C"/>
    <w:rsid w:val="00804121"/>
    <w:rsid w:val="00804644"/>
    <w:rsid w:val="00804777"/>
    <w:rsid w:val="008049A1"/>
    <w:rsid w:val="00804C57"/>
    <w:rsid w:val="008050A1"/>
    <w:rsid w:val="008053DE"/>
    <w:rsid w:val="008056B3"/>
    <w:rsid w:val="00805B32"/>
    <w:rsid w:val="0080666F"/>
    <w:rsid w:val="008067D6"/>
    <w:rsid w:val="00806932"/>
    <w:rsid w:val="00806B3F"/>
    <w:rsid w:val="00807099"/>
    <w:rsid w:val="00807261"/>
    <w:rsid w:val="008075FB"/>
    <w:rsid w:val="008076FB"/>
    <w:rsid w:val="008079B8"/>
    <w:rsid w:val="00810348"/>
    <w:rsid w:val="008105E8"/>
    <w:rsid w:val="008106B2"/>
    <w:rsid w:val="00810970"/>
    <w:rsid w:val="0081101C"/>
    <w:rsid w:val="0081118E"/>
    <w:rsid w:val="0081130F"/>
    <w:rsid w:val="008119B6"/>
    <w:rsid w:val="00811A10"/>
    <w:rsid w:val="008120DA"/>
    <w:rsid w:val="008121B6"/>
    <w:rsid w:val="008126A6"/>
    <w:rsid w:val="008127AF"/>
    <w:rsid w:val="00812DAD"/>
    <w:rsid w:val="00812E91"/>
    <w:rsid w:val="00813518"/>
    <w:rsid w:val="0081357D"/>
    <w:rsid w:val="0081375D"/>
    <w:rsid w:val="0081377C"/>
    <w:rsid w:val="0081383E"/>
    <w:rsid w:val="008138B4"/>
    <w:rsid w:val="00813A5E"/>
    <w:rsid w:val="00813A71"/>
    <w:rsid w:val="00813DCF"/>
    <w:rsid w:val="00814160"/>
    <w:rsid w:val="00814254"/>
    <w:rsid w:val="0081497D"/>
    <w:rsid w:val="00814F17"/>
    <w:rsid w:val="00815012"/>
    <w:rsid w:val="00815042"/>
    <w:rsid w:val="008158C9"/>
    <w:rsid w:val="00815EF7"/>
    <w:rsid w:val="0081629C"/>
    <w:rsid w:val="00816C11"/>
    <w:rsid w:val="00816F37"/>
    <w:rsid w:val="00817150"/>
    <w:rsid w:val="00817171"/>
    <w:rsid w:val="008174CF"/>
    <w:rsid w:val="0081752B"/>
    <w:rsid w:val="0081767C"/>
    <w:rsid w:val="00817744"/>
    <w:rsid w:val="0081783D"/>
    <w:rsid w:val="00817AAE"/>
    <w:rsid w:val="00817B65"/>
    <w:rsid w:val="00817BF1"/>
    <w:rsid w:val="00817F31"/>
    <w:rsid w:val="00817F4D"/>
    <w:rsid w:val="008208AF"/>
    <w:rsid w:val="008208E1"/>
    <w:rsid w:val="00820EDE"/>
    <w:rsid w:val="00820F07"/>
    <w:rsid w:val="00821B6B"/>
    <w:rsid w:val="00821CCF"/>
    <w:rsid w:val="00822344"/>
    <w:rsid w:val="00822455"/>
    <w:rsid w:val="008224B5"/>
    <w:rsid w:val="00822D51"/>
    <w:rsid w:val="00822ECF"/>
    <w:rsid w:val="00822F6C"/>
    <w:rsid w:val="0082301C"/>
    <w:rsid w:val="00823125"/>
    <w:rsid w:val="0082360F"/>
    <w:rsid w:val="008245E7"/>
    <w:rsid w:val="00824791"/>
    <w:rsid w:val="00824867"/>
    <w:rsid w:val="00824A0F"/>
    <w:rsid w:val="00824CB3"/>
    <w:rsid w:val="00824D71"/>
    <w:rsid w:val="008250C4"/>
    <w:rsid w:val="0082545C"/>
    <w:rsid w:val="0082577B"/>
    <w:rsid w:val="008259F8"/>
    <w:rsid w:val="00826040"/>
    <w:rsid w:val="008265F8"/>
    <w:rsid w:val="00826620"/>
    <w:rsid w:val="008266F8"/>
    <w:rsid w:val="008269B8"/>
    <w:rsid w:val="00827793"/>
    <w:rsid w:val="00827A17"/>
    <w:rsid w:val="00830344"/>
    <w:rsid w:val="008303A0"/>
    <w:rsid w:val="008304E5"/>
    <w:rsid w:val="00830576"/>
    <w:rsid w:val="008308EE"/>
    <w:rsid w:val="00830D64"/>
    <w:rsid w:val="00831C7B"/>
    <w:rsid w:val="008323D7"/>
    <w:rsid w:val="008324D4"/>
    <w:rsid w:val="00832D5F"/>
    <w:rsid w:val="00833F01"/>
    <w:rsid w:val="00833F62"/>
    <w:rsid w:val="00834604"/>
    <w:rsid w:val="008346CF"/>
    <w:rsid w:val="00834B5A"/>
    <w:rsid w:val="00834E70"/>
    <w:rsid w:val="0083519D"/>
    <w:rsid w:val="00835782"/>
    <w:rsid w:val="00835812"/>
    <w:rsid w:val="00836260"/>
    <w:rsid w:val="00836675"/>
    <w:rsid w:val="008367EC"/>
    <w:rsid w:val="00836835"/>
    <w:rsid w:val="00836A18"/>
    <w:rsid w:val="00836B47"/>
    <w:rsid w:val="00836DE3"/>
    <w:rsid w:val="00836FFE"/>
    <w:rsid w:val="00837592"/>
    <w:rsid w:val="008379D9"/>
    <w:rsid w:val="00837ADB"/>
    <w:rsid w:val="00837E0D"/>
    <w:rsid w:val="0084022F"/>
    <w:rsid w:val="00840614"/>
    <w:rsid w:val="008407C7"/>
    <w:rsid w:val="0084092C"/>
    <w:rsid w:val="0084110C"/>
    <w:rsid w:val="008411E4"/>
    <w:rsid w:val="00841781"/>
    <w:rsid w:val="008419A5"/>
    <w:rsid w:val="00841EBB"/>
    <w:rsid w:val="00841FAF"/>
    <w:rsid w:val="008421F2"/>
    <w:rsid w:val="00842F79"/>
    <w:rsid w:val="00842FFF"/>
    <w:rsid w:val="00843860"/>
    <w:rsid w:val="00843A51"/>
    <w:rsid w:val="00843DC7"/>
    <w:rsid w:val="008441F9"/>
    <w:rsid w:val="008443DC"/>
    <w:rsid w:val="00844733"/>
    <w:rsid w:val="0084491A"/>
    <w:rsid w:val="00844FAD"/>
    <w:rsid w:val="0084506E"/>
    <w:rsid w:val="008450D6"/>
    <w:rsid w:val="008455E0"/>
    <w:rsid w:val="00845603"/>
    <w:rsid w:val="0084578B"/>
    <w:rsid w:val="0084589A"/>
    <w:rsid w:val="00845EFB"/>
    <w:rsid w:val="008461D6"/>
    <w:rsid w:val="008466D4"/>
    <w:rsid w:val="00846B26"/>
    <w:rsid w:val="00846C7C"/>
    <w:rsid w:val="00847183"/>
    <w:rsid w:val="00847494"/>
    <w:rsid w:val="008476F2"/>
    <w:rsid w:val="00847840"/>
    <w:rsid w:val="00847A0E"/>
    <w:rsid w:val="00847A5A"/>
    <w:rsid w:val="00847C0E"/>
    <w:rsid w:val="00847CC7"/>
    <w:rsid w:val="00847D5D"/>
    <w:rsid w:val="00847D90"/>
    <w:rsid w:val="00847E31"/>
    <w:rsid w:val="00847F75"/>
    <w:rsid w:val="00850279"/>
    <w:rsid w:val="0085073A"/>
    <w:rsid w:val="0085085B"/>
    <w:rsid w:val="00850926"/>
    <w:rsid w:val="00850E91"/>
    <w:rsid w:val="008510E6"/>
    <w:rsid w:val="00851977"/>
    <w:rsid w:val="00851ADB"/>
    <w:rsid w:val="00851C98"/>
    <w:rsid w:val="008520F0"/>
    <w:rsid w:val="00852730"/>
    <w:rsid w:val="00852797"/>
    <w:rsid w:val="00852872"/>
    <w:rsid w:val="008529BC"/>
    <w:rsid w:val="00852B74"/>
    <w:rsid w:val="008533EB"/>
    <w:rsid w:val="008535C6"/>
    <w:rsid w:val="00853ABA"/>
    <w:rsid w:val="00853B43"/>
    <w:rsid w:val="008544C5"/>
    <w:rsid w:val="00854A20"/>
    <w:rsid w:val="008554A3"/>
    <w:rsid w:val="00855B88"/>
    <w:rsid w:val="00855DCA"/>
    <w:rsid w:val="008565ED"/>
    <w:rsid w:val="00856976"/>
    <w:rsid w:val="00857004"/>
    <w:rsid w:val="008576E4"/>
    <w:rsid w:val="00857D1D"/>
    <w:rsid w:val="00860045"/>
    <w:rsid w:val="0086063D"/>
    <w:rsid w:val="00860A0C"/>
    <w:rsid w:val="00860AAF"/>
    <w:rsid w:val="00860BEF"/>
    <w:rsid w:val="00860C84"/>
    <w:rsid w:val="00860DAC"/>
    <w:rsid w:val="00860F0F"/>
    <w:rsid w:val="008611D0"/>
    <w:rsid w:val="0086155F"/>
    <w:rsid w:val="008615F6"/>
    <w:rsid w:val="00861FAC"/>
    <w:rsid w:val="00862088"/>
    <w:rsid w:val="00862F3D"/>
    <w:rsid w:val="00863205"/>
    <w:rsid w:val="008633D8"/>
    <w:rsid w:val="008635E9"/>
    <w:rsid w:val="0086374A"/>
    <w:rsid w:val="008639AF"/>
    <w:rsid w:val="008642F4"/>
    <w:rsid w:val="008646B1"/>
    <w:rsid w:val="00864729"/>
    <w:rsid w:val="0086483B"/>
    <w:rsid w:val="00864C25"/>
    <w:rsid w:val="00864D90"/>
    <w:rsid w:val="0086525E"/>
    <w:rsid w:val="0086527A"/>
    <w:rsid w:val="00865645"/>
    <w:rsid w:val="00865A58"/>
    <w:rsid w:val="00865C5D"/>
    <w:rsid w:val="00865D1A"/>
    <w:rsid w:val="00865D3B"/>
    <w:rsid w:val="00865E12"/>
    <w:rsid w:val="0086638C"/>
    <w:rsid w:val="008667EC"/>
    <w:rsid w:val="0086680C"/>
    <w:rsid w:val="00866AF2"/>
    <w:rsid w:val="00866B1A"/>
    <w:rsid w:val="0086749E"/>
    <w:rsid w:val="008678DF"/>
    <w:rsid w:val="00867A4D"/>
    <w:rsid w:val="0087016B"/>
    <w:rsid w:val="00870A10"/>
    <w:rsid w:val="00870A1F"/>
    <w:rsid w:val="00870A52"/>
    <w:rsid w:val="00870CE5"/>
    <w:rsid w:val="00870E9E"/>
    <w:rsid w:val="00871AFB"/>
    <w:rsid w:val="00871D4D"/>
    <w:rsid w:val="00872F89"/>
    <w:rsid w:val="008730EF"/>
    <w:rsid w:val="0087318A"/>
    <w:rsid w:val="008736F5"/>
    <w:rsid w:val="00873717"/>
    <w:rsid w:val="00873C14"/>
    <w:rsid w:val="008742A0"/>
    <w:rsid w:val="00874670"/>
    <w:rsid w:val="00874AB6"/>
    <w:rsid w:val="008753C8"/>
    <w:rsid w:val="00875BA4"/>
    <w:rsid w:val="00875C3D"/>
    <w:rsid w:val="0087606B"/>
    <w:rsid w:val="0087620C"/>
    <w:rsid w:val="0087654F"/>
    <w:rsid w:val="00876B07"/>
    <w:rsid w:val="00876DEF"/>
    <w:rsid w:val="00877011"/>
    <w:rsid w:val="00877AA2"/>
    <w:rsid w:val="00877FAD"/>
    <w:rsid w:val="00880224"/>
    <w:rsid w:val="00880374"/>
    <w:rsid w:val="00880390"/>
    <w:rsid w:val="0088042D"/>
    <w:rsid w:val="008805A7"/>
    <w:rsid w:val="008809FE"/>
    <w:rsid w:val="00880AFA"/>
    <w:rsid w:val="00880E35"/>
    <w:rsid w:val="00880E52"/>
    <w:rsid w:val="00880ECF"/>
    <w:rsid w:val="00880ED1"/>
    <w:rsid w:val="00881081"/>
    <w:rsid w:val="008812E0"/>
    <w:rsid w:val="008813A9"/>
    <w:rsid w:val="008816D5"/>
    <w:rsid w:val="0088177D"/>
    <w:rsid w:val="00881B83"/>
    <w:rsid w:val="00881C69"/>
    <w:rsid w:val="00881C91"/>
    <w:rsid w:val="00881E01"/>
    <w:rsid w:val="0088211F"/>
    <w:rsid w:val="00882567"/>
    <w:rsid w:val="0088280F"/>
    <w:rsid w:val="008828E5"/>
    <w:rsid w:val="00882D20"/>
    <w:rsid w:val="008832B8"/>
    <w:rsid w:val="00883386"/>
    <w:rsid w:val="00883457"/>
    <w:rsid w:val="00883542"/>
    <w:rsid w:val="00883642"/>
    <w:rsid w:val="008836E4"/>
    <w:rsid w:val="00883876"/>
    <w:rsid w:val="008838DC"/>
    <w:rsid w:val="00884492"/>
    <w:rsid w:val="00884522"/>
    <w:rsid w:val="008845A3"/>
    <w:rsid w:val="008846DC"/>
    <w:rsid w:val="00884A9D"/>
    <w:rsid w:val="00884D4F"/>
    <w:rsid w:val="008850E1"/>
    <w:rsid w:val="008850F5"/>
    <w:rsid w:val="008850F9"/>
    <w:rsid w:val="00885121"/>
    <w:rsid w:val="008854AE"/>
    <w:rsid w:val="00885721"/>
    <w:rsid w:val="00885749"/>
    <w:rsid w:val="008859F7"/>
    <w:rsid w:val="0088647B"/>
    <w:rsid w:val="00886890"/>
    <w:rsid w:val="00887453"/>
    <w:rsid w:val="00887880"/>
    <w:rsid w:val="008900AA"/>
    <w:rsid w:val="0089011D"/>
    <w:rsid w:val="008901F6"/>
    <w:rsid w:val="00890300"/>
    <w:rsid w:val="0089117B"/>
    <w:rsid w:val="00891187"/>
    <w:rsid w:val="00891C34"/>
    <w:rsid w:val="00891DF9"/>
    <w:rsid w:val="00892586"/>
    <w:rsid w:val="00892681"/>
    <w:rsid w:val="008927CF"/>
    <w:rsid w:val="00892B1B"/>
    <w:rsid w:val="008932FD"/>
    <w:rsid w:val="00893608"/>
    <w:rsid w:val="00893657"/>
    <w:rsid w:val="008944D5"/>
    <w:rsid w:val="00894513"/>
    <w:rsid w:val="0089458F"/>
    <w:rsid w:val="00894A75"/>
    <w:rsid w:val="00894C2F"/>
    <w:rsid w:val="00894D23"/>
    <w:rsid w:val="008954E9"/>
    <w:rsid w:val="00895785"/>
    <w:rsid w:val="00895BDF"/>
    <w:rsid w:val="00896080"/>
    <w:rsid w:val="008962B0"/>
    <w:rsid w:val="0089632B"/>
    <w:rsid w:val="00896406"/>
    <w:rsid w:val="008965FC"/>
    <w:rsid w:val="00896B43"/>
    <w:rsid w:val="008972D4"/>
    <w:rsid w:val="00897518"/>
    <w:rsid w:val="00897B4C"/>
    <w:rsid w:val="008A079B"/>
    <w:rsid w:val="008A086A"/>
    <w:rsid w:val="008A1553"/>
    <w:rsid w:val="008A19D9"/>
    <w:rsid w:val="008A1A32"/>
    <w:rsid w:val="008A1A80"/>
    <w:rsid w:val="008A1C84"/>
    <w:rsid w:val="008A22B8"/>
    <w:rsid w:val="008A2523"/>
    <w:rsid w:val="008A2BCA"/>
    <w:rsid w:val="008A31BA"/>
    <w:rsid w:val="008A3675"/>
    <w:rsid w:val="008A367E"/>
    <w:rsid w:val="008A3848"/>
    <w:rsid w:val="008A38A9"/>
    <w:rsid w:val="008A39B0"/>
    <w:rsid w:val="008A3BB5"/>
    <w:rsid w:val="008A4358"/>
    <w:rsid w:val="008A44E7"/>
    <w:rsid w:val="008A4503"/>
    <w:rsid w:val="008A48B4"/>
    <w:rsid w:val="008A4A2D"/>
    <w:rsid w:val="008A4A57"/>
    <w:rsid w:val="008A4B49"/>
    <w:rsid w:val="008A5221"/>
    <w:rsid w:val="008A53B6"/>
    <w:rsid w:val="008A5910"/>
    <w:rsid w:val="008A5B07"/>
    <w:rsid w:val="008A5CE5"/>
    <w:rsid w:val="008A63F1"/>
    <w:rsid w:val="008A6414"/>
    <w:rsid w:val="008A6462"/>
    <w:rsid w:val="008A64C9"/>
    <w:rsid w:val="008A665A"/>
    <w:rsid w:val="008A6BC5"/>
    <w:rsid w:val="008A6C10"/>
    <w:rsid w:val="008A773B"/>
    <w:rsid w:val="008A7C50"/>
    <w:rsid w:val="008B00AF"/>
    <w:rsid w:val="008B0452"/>
    <w:rsid w:val="008B0455"/>
    <w:rsid w:val="008B04F6"/>
    <w:rsid w:val="008B07B3"/>
    <w:rsid w:val="008B088D"/>
    <w:rsid w:val="008B09B1"/>
    <w:rsid w:val="008B0CDE"/>
    <w:rsid w:val="008B13D1"/>
    <w:rsid w:val="008B16A9"/>
    <w:rsid w:val="008B1845"/>
    <w:rsid w:val="008B1B6E"/>
    <w:rsid w:val="008B1C97"/>
    <w:rsid w:val="008B1CE2"/>
    <w:rsid w:val="008B1FA2"/>
    <w:rsid w:val="008B1FB4"/>
    <w:rsid w:val="008B2014"/>
    <w:rsid w:val="008B218A"/>
    <w:rsid w:val="008B2513"/>
    <w:rsid w:val="008B2648"/>
    <w:rsid w:val="008B26C8"/>
    <w:rsid w:val="008B2BEF"/>
    <w:rsid w:val="008B2EE4"/>
    <w:rsid w:val="008B4041"/>
    <w:rsid w:val="008B4401"/>
    <w:rsid w:val="008B46E2"/>
    <w:rsid w:val="008B4B6A"/>
    <w:rsid w:val="008B4D09"/>
    <w:rsid w:val="008B500C"/>
    <w:rsid w:val="008B5A28"/>
    <w:rsid w:val="008B5A54"/>
    <w:rsid w:val="008B5E13"/>
    <w:rsid w:val="008B61F9"/>
    <w:rsid w:val="008B6B83"/>
    <w:rsid w:val="008B6B95"/>
    <w:rsid w:val="008B6C61"/>
    <w:rsid w:val="008B6D0C"/>
    <w:rsid w:val="008B7047"/>
    <w:rsid w:val="008B7146"/>
    <w:rsid w:val="008B738B"/>
    <w:rsid w:val="008B76CD"/>
    <w:rsid w:val="008B772C"/>
    <w:rsid w:val="008B79C9"/>
    <w:rsid w:val="008B79E6"/>
    <w:rsid w:val="008B7D7F"/>
    <w:rsid w:val="008B7FC6"/>
    <w:rsid w:val="008C00B0"/>
    <w:rsid w:val="008C02D0"/>
    <w:rsid w:val="008C09BC"/>
    <w:rsid w:val="008C0FD0"/>
    <w:rsid w:val="008C151B"/>
    <w:rsid w:val="008C15C3"/>
    <w:rsid w:val="008C1A04"/>
    <w:rsid w:val="008C1D02"/>
    <w:rsid w:val="008C230A"/>
    <w:rsid w:val="008C28D1"/>
    <w:rsid w:val="008C2A90"/>
    <w:rsid w:val="008C2ADF"/>
    <w:rsid w:val="008C309D"/>
    <w:rsid w:val="008C359E"/>
    <w:rsid w:val="008C38E5"/>
    <w:rsid w:val="008C3922"/>
    <w:rsid w:val="008C3C95"/>
    <w:rsid w:val="008C3E25"/>
    <w:rsid w:val="008C4094"/>
    <w:rsid w:val="008C41A0"/>
    <w:rsid w:val="008C4430"/>
    <w:rsid w:val="008C4829"/>
    <w:rsid w:val="008C49A3"/>
    <w:rsid w:val="008C4A12"/>
    <w:rsid w:val="008C4ABD"/>
    <w:rsid w:val="008C4B75"/>
    <w:rsid w:val="008C4CCD"/>
    <w:rsid w:val="008C695A"/>
    <w:rsid w:val="008C6E2C"/>
    <w:rsid w:val="008C7841"/>
    <w:rsid w:val="008C796A"/>
    <w:rsid w:val="008C7B19"/>
    <w:rsid w:val="008D026C"/>
    <w:rsid w:val="008D0703"/>
    <w:rsid w:val="008D08E9"/>
    <w:rsid w:val="008D08FC"/>
    <w:rsid w:val="008D0F58"/>
    <w:rsid w:val="008D1762"/>
    <w:rsid w:val="008D180E"/>
    <w:rsid w:val="008D1B1A"/>
    <w:rsid w:val="008D1E5B"/>
    <w:rsid w:val="008D1E7B"/>
    <w:rsid w:val="008D2BBE"/>
    <w:rsid w:val="008D3517"/>
    <w:rsid w:val="008D3D2E"/>
    <w:rsid w:val="008D405D"/>
    <w:rsid w:val="008D4307"/>
    <w:rsid w:val="008D43B3"/>
    <w:rsid w:val="008D4415"/>
    <w:rsid w:val="008D464A"/>
    <w:rsid w:val="008D49AC"/>
    <w:rsid w:val="008D521D"/>
    <w:rsid w:val="008D5348"/>
    <w:rsid w:val="008D54FF"/>
    <w:rsid w:val="008D5968"/>
    <w:rsid w:val="008D598B"/>
    <w:rsid w:val="008D5BEF"/>
    <w:rsid w:val="008D6326"/>
    <w:rsid w:val="008D6AD9"/>
    <w:rsid w:val="008D70AD"/>
    <w:rsid w:val="008D722D"/>
    <w:rsid w:val="008D73E1"/>
    <w:rsid w:val="008D778E"/>
    <w:rsid w:val="008D7878"/>
    <w:rsid w:val="008D788A"/>
    <w:rsid w:val="008D7CE5"/>
    <w:rsid w:val="008E006B"/>
    <w:rsid w:val="008E03B5"/>
    <w:rsid w:val="008E05E8"/>
    <w:rsid w:val="008E092D"/>
    <w:rsid w:val="008E0A84"/>
    <w:rsid w:val="008E0D0D"/>
    <w:rsid w:val="008E0FF5"/>
    <w:rsid w:val="008E1052"/>
    <w:rsid w:val="008E176E"/>
    <w:rsid w:val="008E1E8A"/>
    <w:rsid w:val="008E2051"/>
    <w:rsid w:val="008E2120"/>
    <w:rsid w:val="008E21EC"/>
    <w:rsid w:val="008E2536"/>
    <w:rsid w:val="008E2861"/>
    <w:rsid w:val="008E2B80"/>
    <w:rsid w:val="008E2FD5"/>
    <w:rsid w:val="008E2FE6"/>
    <w:rsid w:val="008E3194"/>
    <w:rsid w:val="008E3464"/>
    <w:rsid w:val="008E375D"/>
    <w:rsid w:val="008E3807"/>
    <w:rsid w:val="008E3FE2"/>
    <w:rsid w:val="008E424F"/>
    <w:rsid w:val="008E428D"/>
    <w:rsid w:val="008E4752"/>
    <w:rsid w:val="008E4ECB"/>
    <w:rsid w:val="008E5389"/>
    <w:rsid w:val="008E5394"/>
    <w:rsid w:val="008E5747"/>
    <w:rsid w:val="008E5D84"/>
    <w:rsid w:val="008E6767"/>
    <w:rsid w:val="008E6A74"/>
    <w:rsid w:val="008E7278"/>
    <w:rsid w:val="008E78A3"/>
    <w:rsid w:val="008E7ACB"/>
    <w:rsid w:val="008E7B52"/>
    <w:rsid w:val="008E7D3E"/>
    <w:rsid w:val="008E7F65"/>
    <w:rsid w:val="008F053D"/>
    <w:rsid w:val="008F0614"/>
    <w:rsid w:val="008F0D89"/>
    <w:rsid w:val="008F0F39"/>
    <w:rsid w:val="008F1112"/>
    <w:rsid w:val="008F1759"/>
    <w:rsid w:val="008F191C"/>
    <w:rsid w:val="008F243A"/>
    <w:rsid w:val="008F258B"/>
    <w:rsid w:val="008F2667"/>
    <w:rsid w:val="008F2D28"/>
    <w:rsid w:val="008F318F"/>
    <w:rsid w:val="008F31D3"/>
    <w:rsid w:val="008F3A35"/>
    <w:rsid w:val="008F3A7A"/>
    <w:rsid w:val="008F3AE5"/>
    <w:rsid w:val="008F3CC8"/>
    <w:rsid w:val="008F4105"/>
    <w:rsid w:val="008F48D9"/>
    <w:rsid w:val="008F4E00"/>
    <w:rsid w:val="008F4EA0"/>
    <w:rsid w:val="008F4F4C"/>
    <w:rsid w:val="008F54B7"/>
    <w:rsid w:val="008F5D46"/>
    <w:rsid w:val="008F6525"/>
    <w:rsid w:val="008F6E09"/>
    <w:rsid w:val="008F7F06"/>
    <w:rsid w:val="009002A6"/>
    <w:rsid w:val="009004D8"/>
    <w:rsid w:val="0090054E"/>
    <w:rsid w:val="009005E1"/>
    <w:rsid w:val="0090062A"/>
    <w:rsid w:val="00900661"/>
    <w:rsid w:val="00900947"/>
    <w:rsid w:val="00900AC2"/>
    <w:rsid w:val="00900BB9"/>
    <w:rsid w:val="0090113A"/>
    <w:rsid w:val="0090149E"/>
    <w:rsid w:val="0090180C"/>
    <w:rsid w:val="00901932"/>
    <w:rsid w:val="00901A2A"/>
    <w:rsid w:val="00901A2D"/>
    <w:rsid w:val="00901DC7"/>
    <w:rsid w:val="00901EAC"/>
    <w:rsid w:val="00902721"/>
    <w:rsid w:val="009027A6"/>
    <w:rsid w:val="00902988"/>
    <w:rsid w:val="00903964"/>
    <w:rsid w:val="00903AA0"/>
    <w:rsid w:val="00903BCD"/>
    <w:rsid w:val="00903CAC"/>
    <w:rsid w:val="00903E15"/>
    <w:rsid w:val="009041CF"/>
    <w:rsid w:val="0090427E"/>
    <w:rsid w:val="00904518"/>
    <w:rsid w:val="00904578"/>
    <w:rsid w:val="009049B2"/>
    <w:rsid w:val="00904BC8"/>
    <w:rsid w:val="00905559"/>
    <w:rsid w:val="009056F5"/>
    <w:rsid w:val="00905AEF"/>
    <w:rsid w:val="00905CE1"/>
    <w:rsid w:val="00905ED2"/>
    <w:rsid w:val="00905EE2"/>
    <w:rsid w:val="009060DF"/>
    <w:rsid w:val="00906478"/>
    <w:rsid w:val="0090656D"/>
    <w:rsid w:val="00906A08"/>
    <w:rsid w:val="00906B81"/>
    <w:rsid w:val="00907158"/>
    <w:rsid w:val="009071A5"/>
    <w:rsid w:val="009073E9"/>
    <w:rsid w:val="00907FDD"/>
    <w:rsid w:val="00907FFD"/>
    <w:rsid w:val="00910221"/>
    <w:rsid w:val="0091046D"/>
    <w:rsid w:val="009104CE"/>
    <w:rsid w:val="00910C7B"/>
    <w:rsid w:val="00910E97"/>
    <w:rsid w:val="00911181"/>
    <w:rsid w:val="009112C3"/>
    <w:rsid w:val="00911B84"/>
    <w:rsid w:val="00911F47"/>
    <w:rsid w:val="0091211D"/>
    <w:rsid w:val="009123BA"/>
    <w:rsid w:val="009126C6"/>
    <w:rsid w:val="00912714"/>
    <w:rsid w:val="00912909"/>
    <w:rsid w:val="009129DE"/>
    <w:rsid w:val="00912A6E"/>
    <w:rsid w:val="00912D1F"/>
    <w:rsid w:val="00912DA8"/>
    <w:rsid w:val="00913513"/>
    <w:rsid w:val="00913835"/>
    <w:rsid w:val="00913C64"/>
    <w:rsid w:val="00913D87"/>
    <w:rsid w:val="0091421B"/>
    <w:rsid w:val="00914623"/>
    <w:rsid w:val="00914658"/>
    <w:rsid w:val="00914801"/>
    <w:rsid w:val="00914D20"/>
    <w:rsid w:val="00915D92"/>
    <w:rsid w:val="00915E32"/>
    <w:rsid w:val="009160A0"/>
    <w:rsid w:val="00916636"/>
    <w:rsid w:val="00916D2B"/>
    <w:rsid w:val="00916EDE"/>
    <w:rsid w:val="009170C7"/>
    <w:rsid w:val="00917316"/>
    <w:rsid w:val="009176CE"/>
    <w:rsid w:val="00917B53"/>
    <w:rsid w:val="00917CCC"/>
    <w:rsid w:val="009200FD"/>
    <w:rsid w:val="009204BB"/>
    <w:rsid w:val="00920AF4"/>
    <w:rsid w:val="00920DE2"/>
    <w:rsid w:val="0092101A"/>
    <w:rsid w:val="009211ED"/>
    <w:rsid w:val="009215EE"/>
    <w:rsid w:val="0092181B"/>
    <w:rsid w:val="00921AB0"/>
    <w:rsid w:val="00921B88"/>
    <w:rsid w:val="00921D3C"/>
    <w:rsid w:val="00921FCD"/>
    <w:rsid w:val="00921FD9"/>
    <w:rsid w:val="00922686"/>
    <w:rsid w:val="00922794"/>
    <w:rsid w:val="0092298B"/>
    <w:rsid w:val="00922B10"/>
    <w:rsid w:val="00922DF9"/>
    <w:rsid w:val="009234C1"/>
    <w:rsid w:val="00923747"/>
    <w:rsid w:val="009237B6"/>
    <w:rsid w:val="0092386A"/>
    <w:rsid w:val="00923922"/>
    <w:rsid w:val="009239E0"/>
    <w:rsid w:val="00924372"/>
    <w:rsid w:val="00924B17"/>
    <w:rsid w:val="00924B62"/>
    <w:rsid w:val="00924C66"/>
    <w:rsid w:val="00924CA0"/>
    <w:rsid w:val="0092547A"/>
    <w:rsid w:val="00925D87"/>
    <w:rsid w:val="00925E85"/>
    <w:rsid w:val="00926217"/>
    <w:rsid w:val="0092648E"/>
    <w:rsid w:val="00926D6F"/>
    <w:rsid w:val="00926FD5"/>
    <w:rsid w:val="009270A0"/>
    <w:rsid w:val="00927132"/>
    <w:rsid w:val="009274AA"/>
    <w:rsid w:val="009275B5"/>
    <w:rsid w:val="00927738"/>
    <w:rsid w:val="0092777D"/>
    <w:rsid w:val="0093065D"/>
    <w:rsid w:val="00930B16"/>
    <w:rsid w:val="00930D99"/>
    <w:rsid w:val="00930EA2"/>
    <w:rsid w:val="00930ED2"/>
    <w:rsid w:val="009315E1"/>
    <w:rsid w:val="009316DD"/>
    <w:rsid w:val="009326E8"/>
    <w:rsid w:val="00932FC2"/>
    <w:rsid w:val="009330E5"/>
    <w:rsid w:val="00933386"/>
    <w:rsid w:val="009334DB"/>
    <w:rsid w:val="00933569"/>
    <w:rsid w:val="009335B6"/>
    <w:rsid w:val="00933C27"/>
    <w:rsid w:val="00934088"/>
    <w:rsid w:val="00934428"/>
    <w:rsid w:val="009344D6"/>
    <w:rsid w:val="00934769"/>
    <w:rsid w:val="00934A8E"/>
    <w:rsid w:val="009354EB"/>
    <w:rsid w:val="009360E8"/>
    <w:rsid w:val="00937108"/>
    <w:rsid w:val="009374D0"/>
    <w:rsid w:val="00937801"/>
    <w:rsid w:val="00937852"/>
    <w:rsid w:val="00937A54"/>
    <w:rsid w:val="00940149"/>
    <w:rsid w:val="00940352"/>
    <w:rsid w:val="009405EC"/>
    <w:rsid w:val="00940CB4"/>
    <w:rsid w:val="00940EA0"/>
    <w:rsid w:val="00941301"/>
    <w:rsid w:val="0094164B"/>
    <w:rsid w:val="00941B5A"/>
    <w:rsid w:val="0094213D"/>
    <w:rsid w:val="009425C9"/>
    <w:rsid w:val="0094263A"/>
    <w:rsid w:val="0094264B"/>
    <w:rsid w:val="00942C61"/>
    <w:rsid w:val="00942FDA"/>
    <w:rsid w:val="009431B3"/>
    <w:rsid w:val="009432EE"/>
    <w:rsid w:val="009438BA"/>
    <w:rsid w:val="00943942"/>
    <w:rsid w:val="009439C8"/>
    <w:rsid w:val="00943D2B"/>
    <w:rsid w:val="00943DEF"/>
    <w:rsid w:val="00943EC2"/>
    <w:rsid w:val="00943F64"/>
    <w:rsid w:val="00944017"/>
    <w:rsid w:val="00944248"/>
    <w:rsid w:val="00944517"/>
    <w:rsid w:val="009446BF"/>
    <w:rsid w:val="00944BC4"/>
    <w:rsid w:val="00944E30"/>
    <w:rsid w:val="00945307"/>
    <w:rsid w:val="00945F8F"/>
    <w:rsid w:val="00945F9F"/>
    <w:rsid w:val="009461E3"/>
    <w:rsid w:val="009464F9"/>
    <w:rsid w:val="009466E2"/>
    <w:rsid w:val="00946A61"/>
    <w:rsid w:val="00946FA5"/>
    <w:rsid w:val="00947097"/>
    <w:rsid w:val="00947257"/>
    <w:rsid w:val="009474F9"/>
    <w:rsid w:val="00947627"/>
    <w:rsid w:val="00947641"/>
    <w:rsid w:val="0094767E"/>
    <w:rsid w:val="00947801"/>
    <w:rsid w:val="00947F28"/>
    <w:rsid w:val="00950C7F"/>
    <w:rsid w:val="0095180F"/>
    <w:rsid w:val="009519A8"/>
    <w:rsid w:val="009521FE"/>
    <w:rsid w:val="00952792"/>
    <w:rsid w:val="00952891"/>
    <w:rsid w:val="009528AA"/>
    <w:rsid w:val="00952A3C"/>
    <w:rsid w:val="00952EF0"/>
    <w:rsid w:val="009533BD"/>
    <w:rsid w:val="00953B81"/>
    <w:rsid w:val="00953CBE"/>
    <w:rsid w:val="009546F8"/>
    <w:rsid w:val="00954C63"/>
    <w:rsid w:val="00954CD9"/>
    <w:rsid w:val="009550AB"/>
    <w:rsid w:val="009559EE"/>
    <w:rsid w:val="00956477"/>
    <w:rsid w:val="0095652F"/>
    <w:rsid w:val="009567B4"/>
    <w:rsid w:val="00956891"/>
    <w:rsid w:val="009569E1"/>
    <w:rsid w:val="00956BB1"/>
    <w:rsid w:val="00956E45"/>
    <w:rsid w:val="00956EAF"/>
    <w:rsid w:val="00957A99"/>
    <w:rsid w:val="00957CA8"/>
    <w:rsid w:val="00960166"/>
    <w:rsid w:val="0096028A"/>
    <w:rsid w:val="00961200"/>
    <w:rsid w:val="00961257"/>
    <w:rsid w:val="00961AF2"/>
    <w:rsid w:val="00961B1B"/>
    <w:rsid w:val="00961D5F"/>
    <w:rsid w:val="00961E9E"/>
    <w:rsid w:val="00962C66"/>
    <w:rsid w:val="00962F24"/>
    <w:rsid w:val="009632FC"/>
    <w:rsid w:val="00963649"/>
    <w:rsid w:val="009636C8"/>
    <w:rsid w:val="00963CD9"/>
    <w:rsid w:val="00963CF3"/>
    <w:rsid w:val="00963F15"/>
    <w:rsid w:val="00964492"/>
    <w:rsid w:val="009646B1"/>
    <w:rsid w:val="0096490C"/>
    <w:rsid w:val="00964BA0"/>
    <w:rsid w:val="00964C13"/>
    <w:rsid w:val="00964F85"/>
    <w:rsid w:val="009652CB"/>
    <w:rsid w:val="009652D3"/>
    <w:rsid w:val="00965312"/>
    <w:rsid w:val="009658C9"/>
    <w:rsid w:val="009659A4"/>
    <w:rsid w:val="00965C7D"/>
    <w:rsid w:val="00965CEA"/>
    <w:rsid w:val="009660C9"/>
    <w:rsid w:val="009661BD"/>
    <w:rsid w:val="0096671F"/>
    <w:rsid w:val="00966BBD"/>
    <w:rsid w:val="00967458"/>
    <w:rsid w:val="00967DAD"/>
    <w:rsid w:val="00967F4F"/>
    <w:rsid w:val="00970412"/>
    <w:rsid w:val="0097057B"/>
    <w:rsid w:val="0097070C"/>
    <w:rsid w:val="00970FC9"/>
    <w:rsid w:val="0097171E"/>
    <w:rsid w:val="00971893"/>
    <w:rsid w:val="00971A85"/>
    <w:rsid w:val="00971E79"/>
    <w:rsid w:val="00971F77"/>
    <w:rsid w:val="00972381"/>
    <w:rsid w:val="00972B73"/>
    <w:rsid w:val="00972EDF"/>
    <w:rsid w:val="00973003"/>
    <w:rsid w:val="00973134"/>
    <w:rsid w:val="00973338"/>
    <w:rsid w:val="0097379A"/>
    <w:rsid w:val="00973BAD"/>
    <w:rsid w:val="009740AA"/>
    <w:rsid w:val="009743FE"/>
    <w:rsid w:val="009748CE"/>
    <w:rsid w:val="009748D1"/>
    <w:rsid w:val="00974B7D"/>
    <w:rsid w:val="009750C1"/>
    <w:rsid w:val="00975201"/>
    <w:rsid w:val="00975265"/>
    <w:rsid w:val="009753CE"/>
    <w:rsid w:val="00975DBE"/>
    <w:rsid w:val="00975FD0"/>
    <w:rsid w:val="00976102"/>
    <w:rsid w:val="00976347"/>
    <w:rsid w:val="0097644F"/>
    <w:rsid w:val="009765D7"/>
    <w:rsid w:val="0097697D"/>
    <w:rsid w:val="00976B10"/>
    <w:rsid w:val="0097712D"/>
    <w:rsid w:val="009771D3"/>
    <w:rsid w:val="00977681"/>
    <w:rsid w:val="009777AC"/>
    <w:rsid w:val="0097784D"/>
    <w:rsid w:val="00977E68"/>
    <w:rsid w:val="009801F0"/>
    <w:rsid w:val="00980492"/>
    <w:rsid w:val="00980E05"/>
    <w:rsid w:val="00980E4C"/>
    <w:rsid w:val="00980E7C"/>
    <w:rsid w:val="00980EDB"/>
    <w:rsid w:val="00981116"/>
    <w:rsid w:val="00981145"/>
    <w:rsid w:val="00981651"/>
    <w:rsid w:val="00981765"/>
    <w:rsid w:val="009817CC"/>
    <w:rsid w:val="0098190B"/>
    <w:rsid w:val="00981BF8"/>
    <w:rsid w:val="00981D4F"/>
    <w:rsid w:val="00982080"/>
    <w:rsid w:val="00982404"/>
    <w:rsid w:val="00982884"/>
    <w:rsid w:val="0098297A"/>
    <w:rsid w:val="00982C73"/>
    <w:rsid w:val="0098307D"/>
    <w:rsid w:val="009830F1"/>
    <w:rsid w:val="009834CA"/>
    <w:rsid w:val="00983509"/>
    <w:rsid w:val="00983535"/>
    <w:rsid w:val="0098370A"/>
    <w:rsid w:val="0098396F"/>
    <w:rsid w:val="00983A10"/>
    <w:rsid w:val="00983ABE"/>
    <w:rsid w:val="00983FD3"/>
    <w:rsid w:val="0098404B"/>
    <w:rsid w:val="00984500"/>
    <w:rsid w:val="00984530"/>
    <w:rsid w:val="0098489B"/>
    <w:rsid w:val="00984959"/>
    <w:rsid w:val="009849A4"/>
    <w:rsid w:val="00984C5C"/>
    <w:rsid w:val="00984CFC"/>
    <w:rsid w:val="00984FF2"/>
    <w:rsid w:val="00985C1C"/>
    <w:rsid w:val="00985C8D"/>
    <w:rsid w:val="00986008"/>
    <w:rsid w:val="00986A14"/>
    <w:rsid w:val="00986F3E"/>
    <w:rsid w:val="00986FC2"/>
    <w:rsid w:val="009871AB"/>
    <w:rsid w:val="009879F3"/>
    <w:rsid w:val="00990149"/>
    <w:rsid w:val="0099045B"/>
    <w:rsid w:val="0099076A"/>
    <w:rsid w:val="00990770"/>
    <w:rsid w:val="009907E6"/>
    <w:rsid w:val="00990DFB"/>
    <w:rsid w:val="00990F92"/>
    <w:rsid w:val="00990FEC"/>
    <w:rsid w:val="0099113D"/>
    <w:rsid w:val="009911D3"/>
    <w:rsid w:val="009914BD"/>
    <w:rsid w:val="00991762"/>
    <w:rsid w:val="00991982"/>
    <w:rsid w:val="00991C66"/>
    <w:rsid w:val="00991CFA"/>
    <w:rsid w:val="00992978"/>
    <w:rsid w:val="00992C41"/>
    <w:rsid w:val="00992CA5"/>
    <w:rsid w:val="00992D7C"/>
    <w:rsid w:val="00993141"/>
    <w:rsid w:val="009935A7"/>
    <w:rsid w:val="00993680"/>
    <w:rsid w:val="0099388B"/>
    <w:rsid w:val="00993B33"/>
    <w:rsid w:val="00993EE4"/>
    <w:rsid w:val="00994072"/>
    <w:rsid w:val="0099415E"/>
    <w:rsid w:val="00994230"/>
    <w:rsid w:val="00994C99"/>
    <w:rsid w:val="00994D0E"/>
    <w:rsid w:val="00994F2B"/>
    <w:rsid w:val="00994F39"/>
    <w:rsid w:val="009955E9"/>
    <w:rsid w:val="00995C90"/>
    <w:rsid w:val="00995F1D"/>
    <w:rsid w:val="009960D6"/>
    <w:rsid w:val="009962AC"/>
    <w:rsid w:val="00996478"/>
    <w:rsid w:val="0099661B"/>
    <w:rsid w:val="00996669"/>
    <w:rsid w:val="009966CF"/>
    <w:rsid w:val="00996789"/>
    <w:rsid w:val="0099696B"/>
    <w:rsid w:val="00996F55"/>
    <w:rsid w:val="0099719E"/>
    <w:rsid w:val="009978E5"/>
    <w:rsid w:val="00997926"/>
    <w:rsid w:val="00997B97"/>
    <w:rsid w:val="00997ED7"/>
    <w:rsid w:val="00997EFA"/>
    <w:rsid w:val="009A03BB"/>
    <w:rsid w:val="009A0618"/>
    <w:rsid w:val="009A06A9"/>
    <w:rsid w:val="009A074A"/>
    <w:rsid w:val="009A0D8D"/>
    <w:rsid w:val="009A0F97"/>
    <w:rsid w:val="009A1039"/>
    <w:rsid w:val="009A1A4D"/>
    <w:rsid w:val="009A1A96"/>
    <w:rsid w:val="009A1F19"/>
    <w:rsid w:val="009A237C"/>
    <w:rsid w:val="009A2509"/>
    <w:rsid w:val="009A2541"/>
    <w:rsid w:val="009A2A38"/>
    <w:rsid w:val="009A3055"/>
    <w:rsid w:val="009A37DA"/>
    <w:rsid w:val="009A3A71"/>
    <w:rsid w:val="009A3C05"/>
    <w:rsid w:val="009A3CD5"/>
    <w:rsid w:val="009A400F"/>
    <w:rsid w:val="009A4610"/>
    <w:rsid w:val="009A46AC"/>
    <w:rsid w:val="009A48FD"/>
    <w:rsid w:val="009A4BAD"/>
    <w:rsid w:val="009A4D72"/>
    <w:rsid w:val="009A4E10"/>
    <w:rsid w:val="009A4FBA"/>
    <w:rsid w:val="009A524C"/>
    <w:rsid w:val="009A54E4"/>
    <w:rsid w:val="009A63C3"/>
    <w:rsid w:val="009A66C9"/>
    <w:rsid w:val="009A6770"/>
    <w:rsid w:val="009A6CD7"/>
    <w:rsid w:val="009A6E4B"/>
    <w:rsid w:val="009A720D"/>
    <w:rsid w:val="009A7218"/>
    <w:rsid w:val="009A7396"/>
    <w:rsid w:val="009A7562"/>
    <w:rsid w:val="009A7786"/>
    <w:rsid w:val="009A77B2"/>
    <w:rsid w:val="009A7B3B"/>
    <w:rsid w:val="009A7C49"/>
    <w:rsid w:val="009B04BA"/>
    <w:rsid w:val="009B0572"/>
    <w:rsid w:val="009B05DE"/>
    <w:rsid w:val="009B0AC3"/>
    <w:rsid w:val="009B0C62"/>
    <w:rsid w:val="009B17C3"/>
    <w:rsid w:val="009B1D93"/>
    <w:rsid w:val="009B2175"/>
    <w:rsid w:val="009B27B5"/>
    <w:rsid w:val="009B3802"/>
    <w:rsid w:val="009B3B4B"/>
    <w:rsid w:val="009B3EE9"/>
    <w:rsid w:val="009B4184"/>
    <w:rsid w:val="009B43B1"/>
    <w:rsid w:val="009B4417"/>
    <w:rsid w:val="009B4AFE"/>
    <w:rsid w:val="009B4B52"/>
    <w:rsid w:val="009B4C23"/>
    <w:rsid w:val="009B5652"/>
    <w:rsid w:val="009B5AEE"/>
    <w:rsid w:val="009B6046"/>
    <w:rsid w:val="009B6303"/>
    <w:rsid w:val="009B6719"/>
    <w:rsid w:val="009B6CC2"/>
    <w:rsid w:val="009B6FCF"/>
    <w:rsid w:val="009B783B"/>
    <w:rsid w:val="009B7E22"/>
    <w:rsid w:val="009C033B"/>
    <w:rsid w:val="009C0E2B"/>
    <w:rsid w:val="009C1686"/>
    <w:rsid w:val="009C1706"/>
    <w:rsid w:val="009C1BF8"/>
    <w:rsid w:val="009C21A9"/>
    <w:rsid w:val="009C236B"/>
    <w:rsid w:val="009C2ADA"/>
    <w:rsid w:val="009C328B"/>
    <w:rsid w:val="009C3B64"/>
    <w:rsid w:val="009C4117"/>
    <w:rsid w:val="009C41A7"/>
    <w:rsid w:val="009C4B34"/>
    <w:rsid w:val="009C4FAE"/>
    <w:rsid w:val="009C54EB"/>
    <w:rsid w:val="009C589D"/>
    <w:rsid w:val="009C596D"/>
    <w:rsid w:val="009C5A09"/>
    <w:rsid w:val="009C5A8C"/>
    <w:rsid w:val="009C5D49"/>
    <w:rsid w:val="009C5ED9"/>
    <w:rsid w:val="009C6E39"/>
    <w:rsid w:val="009C746F"/>
    <w:rsid w:val="009C74BB"/>
    <w:rsid w:val="009C75DB"/>
    <w:rsid w:val="009C78C6"/>
    <w:rsid w:val="009C7D16"/>
    <w:rsid w:val="009C7DD6"/>
    <w:rsid w:val="009C7EEB"/>
    <w:rsid w:val="009D0000"/>
    <w:rsid w:val="009D038E"/>
    <w:rsid w:val="009D0531"/>
    <w:rsid w:val="009D0773"/>
    <w:rsid w:val="009D0CFD"/>
    <w:rsid w:val="009D0EC2"/>
    <w:rsid w:val="009D1595"/>
    <w:rsid w:val="009D1B09"/>
    <w:rsid w:val="009D1C2C"/>
    <w:rsid w:val="009D2126"/>
    <w:rsid w:val="009D2B3D"/>
    <w:rsid w:val="009D2BC1"/>
    <w:rsid w:val="009D2E31"/>
    <w:rsid w:val="009D3505"/>
    <w:rsid w:val="009D3696"/>
    <w:rsid w:val="009D36B7"/>
    <w:rsid w:val="009D3A57"/>
    <w:rsid w:val="009D3CAE"/>
    <w:rsid w:val="009D3FD7"/>
    <w:rsid w:val="009D4063"/>
    <w:rsid w:val="009D44C7"/>
    <w:rsid w:val="009D453B"/>
    <w:rsid w:val="009D4E1B"/>
    <w:rsid w:val="009D512D"/>
    <w:rsid w:val="009D537E"/>
    <w:rsid w:val="009D5AEC"/>
    <w:rsid w:val="009D5CB0"/>
    <w:rsid w:val="009D6B8B"/>
    <w:rsid w:val="009D6C23"/>
    <w:rsid w:val="009D7614"/>
    <w:rsid w:val="009E02A7"/>
    <w:rsid w:val="009E05A1"/>
    <w:rsid w:val="009E0735"/>
    <w:rsid w:val="009E0B16"/>
    <w:rsid w:val="009E0EB4"/>
    <w:rsid w:val="009E2000"/>
    <w:rsid w:val="009E2456"/>
    <w:rsid w:val="009E245E"/>
    <w:rsid w:val="009E2EB5"/>
    <w:rsid w:val="009E2EDE"/>
    <w:rsid w:val="009E300A"/>
    <w:rsid w:val="009E302A"/>
    <w:rsid w:val="009E30BE"/>
    <w:rsid w:val="009E3445"/>
    <w:rsid w:val="009E3624"/>
    <w:rsid w:val="009E38CF"/>
    <w:rsid w:val="009E3903"/>
    <w:rsid w:val="009E3E25"/>
    <w:rsid w:val="009E4032"/>
    <w:rsid w:val="009E424B"/>
    <w:rsid w:val="009E42DA"/>
    <w:rsid w:val="009E4533"/>
    <w:rsid w:val="009E460A"/>
    <w:rsid w:val="009E48C4"/>
    <w:rsid w:val="009E4981"/>
    <w:rsid w:val="009E4DDB"/>
    <w:rsid w:val="009E4DE6"/>
    <w:rsid w:val="009E4F88"/>
    <w:rsid w:val="009E4FF3"/>
    <w:rsid w:val="009E53B6"/>
    <w:rsid w:val="009E5475"/>
    <w:rsid w:val="009E5C0F"/>
    <w:rsid w:val="009E60AA"/>
    <w:rsid w:val="009E623A"/>
    <w:rsid w:val="009E66FA"/>
    <w:rsid w:val="009E68DB"/>
    <w:rsid w:val="009E74BA"/>
    <w:rsid w:val="009E76EF"/>
    <w:rsid w:val="009E78E4"/>
    <w:rsid w:val="009E7B77"/>
    <w:rsid w:val="009E7C8B"/>
    <w:rsid w:val="009E7F61"/>
    <w:rsid w:val="009F01E9"/>
    <w:rsid w:val="009F0484"/>
    <w:rsid w:val="009F0CCF"/>
    <w:rsid w:val="009F1288"/>
    <w:rsid w:val="009F1432"/>
    <w:rsid w:val="009F14CB"/>
    <w:rsid w:val="009F1788"/>
    <w:rsid w:val="009F1AB0"/>
    <w:rsid w:val="009F1BB1"/>
    <w:rsid w:val="009F1C0F"/>
    <w:rsid w:val="009F1EA7"/>
    <w:rsid w:val="009F24F6"/>
    <w:rsid w:val="009F27F6"/>
    <w:rsid w:val="009F2B49"/>
    <w:rsid w:val="009F2FC2"/>
    <w:rsid w:val="009F33C3"/>
    <w:rsid w:val="009F33C5"/>
    <w:rsid w:val="009F367F"/>
    <w:rsid w:val="009F3858"/>
    <w:rsid w:val="009F3FBD"/>
    <w:rsid w:val="009F3FCD"/>
    <w:rsid w:val="009F4511"/>
    <w:rsid w:val="009F4744"/>
    <w:rsid w:val="009F4759"/>
    <w:rsid w:val="009F490C"/>
    <w:rsid w:val="009F5289"/>
    <w:rsid w:val="009F535C"/>
    <w:rsid w:val="009F5532"/>
    <w:rsid w:val="009F55DB"/>
    <w:rsid w:val="009F5868"/>
    <w:rsid w:val="009F5DE0"/>
    <w:rsid w:val="009F63FB"/>
    <w:rsid w:val="009F6B42"/>
    <w:rsid w:val="009F721E"/>
    <w:rsid w:val="009F7911"/>
    <w:rsid w:val="00A0091B"/>
    <w:rsid w:val="00A01A41"/>
    <w:rsid w:val="00A02543"/>
    <w:rsid w:val="00A02641"/>
    <w:rsid w:val="00A027DC"/>
    <w:rsid w:val="00A02868"/>
    <w:rsid w:val="00A02B62"/>
    <w:rsid w:val="00A03053"/>
    <w:rsid w:val="00A0350E"/>
    <w:rsid w:val="00A038CF"/>
    <w:rsid w:val="00A03CD3"/>
    <w:rsid w:val="00A03F05"/>
    <w:rsid w:val="00A04475"/>
    <w:rsid w:val="00A04C66"/>
    <w:rsid w:val="00A04D4A"/>
    <w:rsid w:val="00A04D4F"/>
    <w:rsid w:val="00A0547F"/>
    <w:rsid w:val="00A05533"/>
    <w:rsid w:val="00A05874"/>
    <w:rsid w:val="00A05B00"/>
    <w:rsid w:val="00A05E7F"/>
    <w:rsid w:val="00A0605B"/>
    <w:rsid w:val="00A0606D"/>
    <w:rsid w:val="00A07F67"/>
    <w:rsid w:val="00A103ED"/>
    <w:rsid w:val="00A10BB6"/>
    <w:rsid w:val="00A10E1C"/>
    <w:rsid w:val="00A1112E"/>
    <w:rsid w:val="00A11178"/>
    <w:rsid w:val="00A112C0"/>
    <w:rsid w:val="00A1174D"/>
    <w:rsid w:val="00A11815"/>
    <w:rsid w:val="00A1182C"/>
    <w:rsid w:val="00A1189A"/>
    <w:rsid w:val="00A11B81"/>
    <w:rsid w:val="00A11CA3"/>
    <w:rsid w:val="00A12EA6"/>
    <w:rsid w:val="00A1324E"/>
    <w:rsid w:val="00A134A6"/>
    <w:rsid w:val="00A13714"/>
    <w:rsid w:val="00A137BB"/>
    <w:rsid w:val="00A13CDD"/>
    <w:rsid w:val="00A13EEB"/>
    <w:rsid w:val="00A14817"/>
    <w:rsid w:val="00A14BD0"/>
    <w:rsid w:val="00A15231"/>
    <w:rsid w:val="00A15CA0"/>
    <w:rsid w:val="00A15F8F"/>
    <w:rsid w:val="00A1604E"/>
    <w:rsid w:val="00A161D8"/>
    <w:rsid w:val="00A16211"/>
    <w:rsid w:val="00A16277"/>
    <w:rsid w:val="00A1647F"/>
    <w:rsid w:val="00A1681D"/>
    <w:rsid w:val="00A16D52"/>
    <w:rsid w:val="00A17074"/>
    <w:rsid w:val="00A17691"/>
    <w:rsid w:val="00A176A9"/>
    <w:rsid w:val="00A17D25"/>
    <w:rsid w:val="00A207C8"/>
    <w:rsid w:val="00A20802"/>
    <w:rsid w:val="00A20AA3"/>
    <w:rsid w:val="00A20E7F"/>
    <w:rsid w:val="00A21040"/>
    <w:rsid w:val="00A21DFB"/>
    <w:rsid w:val="00A222B3"/>
    <w:rsid w:val="00A223EA"/>
    <w:rsid w:val="00A225AA"/>
    <w:rsid w:val="00A22673"/>
    <w:rsid w:val="00A22720"/>
    <w:rsid w:val="00A22ED3"/>
    <w:rsid w:val="00A22FC1"/>
    <w:rsid w:val="00A2363A"/>
    <w:rsid w:val="00A2371E"/>
    <w:rsid w:val="00A2377A"/>
    <w:rsid w:val="00A23854"/>
    <w:rsid w:val="00A239D9"/>
    <w:rsid w:val="00A23E5B"/>
    <w:rsid w:val="00A24178"/>
    <w:rsid w:val="00A2446A"/>
    <w:rsid w:val="00A24E52"/>
    <w:rsid w:val="00A2529D"/>
    <w:rsid w:val="00A2568C"/>
    <w:rsid w:val="00A25988"/>
    <w:rsid w:val="00A260FD"/>
    <w:rsid w:val="00A26349"/>
    <w:rsid w:val="00A263D1"/>
    <w:rsid w:val="00A2666E"/>
    <w:rsid w:val="00A2667B"/>
    <w:rsid w:val="00A2678B"/>
    <w:rsid w:val="00A26A27"/>
    <w:rsid w:val="00A26A72"/>
    <w:rsid w:val="00A277B6"/>
    <w:rsid w:val="00A27941"/>
    <w:rsid w:val="00A27C7A"/>
    <w:rsid w:val="00A30027"/>
    <w:rsid w:val="00A30CA5"/>
    <w:rsid w:val="00A3114B"/>
    <w:rsid w:val="00A31A17"/>
    <w:rsid w:val="00A31E3D"/>
    <w:rsid w:val="00A3203F"/>
    <w:rsid w:val="00A322A1"/>
    <w:rsid w:val="00A324EB"/>
    <w:rsid w:val="00A324EC"/>
    <w:rsid w:val="00A3336C"/>
    <w:rsid w:val="00A33761"/>
    <w:rsid w:val="00A33924"/>
    <w:rsid w:val="00A339AF"/>
    <w:rsid w:val="00A33C79"/>
    <w:rsid w:val="00A347FA"/>
    <w:rsid w:val="00A34B3D"/>
    <w:rsid w:val="00A34D23"/>
    <w:rsid w:val="00A34D68"/>
    <w:rsid w:val="00A3519D"/>
    <w:rsid w:val="00A35AA1"/>
    <w:rsid w:val="00A35B11"/>
    <w:rsid w:val="00A35B15"/>
    <w:rsid w:val="00A35D76"/>
    <w:rsid w:val="00A36787"/>
    <w:rsid w:val="00A367FA"/>
    <w:rsid w:val="00A3692C"/>
    <w:rsid w:val="00A36B35"/>
    <w:rsid w:val="00A36D83"/>
    <w:rsid w:val="00A37076"/>
    <w:rsid w:val="00A3739C"/>
    <w:rsid w:val="00A40098"/>
    <w:rsid w:val="00A407C7"/>
    <w:rsid w:val="00A4087D"/>
    <w:rsid w:val="00A408C4"/>
    <w:rsid w:val="00A4111E"/>
    <w:rsid w:val="00A412CA"/>
    <w:rsid w:val="00A41579"/>
    <w:rsid w:val="00A416BE"/>
    <w:rsid w:val="00A417A2"/>
    <w:rsid w:val="00A41907"/>
    <w:rsid w:val="00A41A15"/>
    <w:rsid w:val="00A41C8D"/>
    <w:rsid w:val="00A423F2"/>
    <w:rsid w:val="00A4271F"/>
    <w:rsid w:val="00A4275E"/>
    <w:rsid w:val="00A4283D"/>
    <w:rsid w:val="00A429A3"/>
    <w:rsid w:val="00A4323B"/>
    <w:rsid w:val="00A43303"/>
    <w:rsid w:val="00A4333E"/>
    <w:rsid w:val="00A43FB7"/>
    <w:rsid w:val="00A4412C"/>
    <w:rsid w:val="00A441AF"/>
    <w:rsid w:val="00A44795"/>
    <w:rsid w:val="00A45125"/>
    <w:rsid w:val="00A458A6"/>
    <w:rsid w:val="00A45DFE"/>
    <w:rsid w:val="00A4600B"/>
    <w:rsid w:val="00A46107"/>
    <w:rsid w:val="00A462B5"/>
    <w:rsid w:val="00A4666B"/>
    <w:rsid w:val="00A4692A"/>
    <w:rsid w:val="00A47144"/>
    <w:rsid w:val="00A47295"/>
    <w:rsid w:val="00A472AD"/>
    <w:rsid w:val="00A4737E"/>
    <w:rsid w:val="00A47430"/>
    <w:rsid w:val="00A4761C"/>
    <w:rsid w:val="00A47C7A"/>
    <w:rsid w:val="00A47D6F"/>
    <w:rsid w:val="00A504D6"/>
    <w:rsid w:val="00A509E6"/>
    <w:rsid w:val="00A50BB3"/>
    <w:rsid w:val="00A50ED1"/>
    <w:rsid w:val="00A51329"/>
    <w:rsid w:val="00A51533"/>
    <w:rsid w:val="00A516B3"/>
    <w:rsid w:val="00A51929"/>
    <w:rsid w:val="00A522B8"/>
    <w:rsid w:val="00A523CE"/>
    <w:rsid w:val="00A523E0"/>
    <w:rsid w:val="00A5287F"/>
    <w:rsid w:val="00A52AC6"/>
    <w:rsid w:val="00A52ADA"/>
    <w:rsid w:val="00A52D2B"/>
    <w:rsid w:val="00A52E08"/>
    <w:rsid w:val="00A52E67"/>
    <w:rsid w:val="00A52F0C"/>
    <w:rsid w:val="00A53067"/>
    <w:rsid w:val="00A53123"/>
    <w:rsid w:val="00A53126"/>
    <w:rsid w:val="00A53CA8"/>
    <w:rsid w:val="00A53EE4"/>
    <w:rsid w:val="00A5408B"/>
    <w:rsid w:val="00A540E1"/>
    <w:rsid w:val="00A54849"/>
    <w:rsid w:val="00A551B7"/>
    <w:rsid w:val="00A5538C"/>
    <w:rsid w:val="00A553BD"/>
    <w:rsid w:val="00A55957"/>
    <w:rsid w:val="00A564EA"/>
    <w:rsid w:val="00A56D32"/>
    <w:rsid w:val="00A60712"/>
    <w:rsid w:val="00A60785"/>
    <w:rsid w:val="00A6083F"/>
    <w:rsid w:val="00A60A24"/>
    <w:rsid w:val="00A60CA5"/>
    <w:rsid w:val="00A6153C"/>
    <w:rsid w:val="00A61AFD"/>
    <w:rsid w:val="00A61B94"/>
    <w:rsid w:val="00A61F60"/>
    <w:rsid w:val="00A622A8"/>
    <w:rsid w:val="00A628D4"/>
    <w:rsid w:val="00A6303A"/>
    <w:rsid w:val="00A63376"/>
    <w:rsid w:val="00A63524"/>
    <w:rsid w:val="00A63795"/>
    <w:rsid w:val="00A637BF"/>
    <w:rsid w:val="00A637E3"/>
    <w:rsid w:val="00A63B97"/>
    <w:rsid w:val="00A63C77"/>
    <w:rsid w:val="00A63CCD"/>
    <w:rsid w:val="00A63D8C"/>
    <w:rsid w:val="00A6489F"/>
    <w:rsid w:val="00A64910"/>
    <w:rsid w:val="00A64D3F"/>
    <w:rsid w:val="00A64D53"/>
    <w:rsid w:val="00A64E51"/>
    <w:rsid w:val="00A65246"/>
    <w:rsid w:val="00A65556"/>
    <w:rsid w:val="00A65673"/>
    <w:rsid w:val="00A65BB1"/>
    <w:rsid w:val="00A65E5E"/>
    <w:rsid w:val="00A65E8A"/>
    <w:rsid w:val="00A6672C"/>
    <w:rsid w:val="00A66DB3"/>
    <w:rsid w:val="00A6776A"/>
    <w:rsid w:val="00A679BA"/>
    <w:rsid w:val="00A67B60"/>
    <w:rsid w:val="00A67D58"/>
    <w:rsid w:val="00A67EA9"/>
    <w:rsid w:val="00A70390"/>
    <w:rsid w:val="00A705D0"/>
    <w:rsid w:val="00A709C7"/>
    <w:rsid w:val="00A717DB"/>
    <w:rsid w:val="00A72361"/>
    <w:rsid w:val="00A7243A"/>
    <w:rsid w:val="00A7257D"/>
    <w:rsid w:val="00A72648"/>
    <w:rsid w:val="00A72711"/>
    <w:rsid w:val="00A72803"/>
    <w:rsid w:val="00A72A9A"/>
    <w:rsid w:val="00A72DC3"/>
    <w:rsid w:val="00A730DA"/>
    <w:rsid w:val="00A73609"/>
    <w:rsid w:val="00A742C9"/>
    <w:rsid w:val="00A74401"/>
    <w:rsid w:val="00A745BB"/>
    <w:rsid w:val="00A74881"/>
    <w:rsid w:val="00A74DA7"/>
    <w:rsid w:val="00A75320"/>
    <w:rsid w:val="00A7625B"/>
    <w:rsid w:val="00A76382"/>
    <w:rsid w:val="00A764F0"/>
    <w:rsid w:val="00A7662B"/>
    <w:rsid w:val="00A7686A"/>
    <w:rsid w:val="00A76A71"/>
    <w:rsid w:val="00A76C59"/>
    <w:rsid w:val="00A76C79"/>
    <w:rsid w:val="00A76E0A"/>
    <w:rsid w:val="00A77169"/>
    <w:rsid w:val="00A771C2"/>
    <w:rsid w:val="00A77D25"/>
    <w:rsid w:val="00A77EC7"/>
    <w:rsid w:val="00A80428"/>
    <w:rsid w:val="00A80480"/>
    <w:rsid w:val="00A80943"/>
    <w:rsid w:val="00A80B39"/>
    <w:rsid w:val="00A80D13"/>
    <w:rsid w:val="00A80F69"/>
    <w:rsid w:val="00A81199"/>
    <w:rsid w:val="00A81303"/>
    <w:rsid w:val="00A81735"/>
    <w:rsid w:val="00A818DD"/>
    <w:rsid w:val="00A819F4"/>
    <w:rsid w:val="00A81BDA"/>
    <w:rsid w:val="00A81CEE"/>
    <w:rsid w:val="00A82186"/>
    <w:rsid w:val="00A822BE"/>
    <w:rsid w:val="00A8233E"/>
    <w:rsid w:val="00A8252F"/>
    <w:rsid w:val="00A82BA0"/>
    <w:rsid w:val="00A82C0B"/>
    <w:rsid w:val="00A82CA2"/>
    <w:rsid w:val="00A831A9"/>
    <w:rsid w:val="00A83246"/>
    <w:rsid w:val="00A8334A"/>
    <w:rsid w:val="00A8371E"/>
    <w:rsid w:val="00A83F95"/>
    <w:rsid w:val="00A843A1"/>
    <w:rsid w:val="00A84520"/>
    <w:rsid w:val="00A8457D"/>
    <w:rsid w:val="00A84D25"/>
    <w:rsid w:val="00A855CA"/>
    <w:rsid w:val="00A859A8"/>
    <w:rsid w:val="00A85B4C"/>
    <w:rsid w:val="00A85D97"/>
    <w:rsid w:val="00A867B0"/>
    <w:rsid w:val="00A86886"/>
    <w:rsid w:val="00A869BB"/>
    <w:rsid w:val="00A86D43"/>
    <w:rsid w:val="00A86DE2"/>
    <w:rsid w:val="00A8717A"/>
    <w:rsid w:val="00A875F7"/>
    <w:rsid w:val="00A87A27"/>
    <w:rsid w:val="00A87B99"/>
    <w:rsid w:val="00A87F57"/>
    <w:rsid w:val="00A9030A"/>
    <w:rsid w:val="00A9052F"/>
    <w:rsid w:val="00A90C10"/>
    <w:rsid w:val="00A91360"/>
    <w:rsid w:val="00A91679"/>
    <w:rsid w:val="00A91C93"/>
    <w:rsid w:val="00A91D5B"/>
    <w:rsid w:val="00A91D84"/>
    <w:rsid w:val="00A91DBA"/>
    <w:rsid w:val="00A92007"/>
    <w:rsid w:val="00A9239D"/>
    <w:rsid w:val="00A925FB"/>
    <w:rsid w:val="00A928AD"/>
    <w:rsid w:val="00A92AD2"/>
    <w:rsid w:val="00A92D4B"/>
    <w:rsid w:val="00A93AEB"/>
    <w:rsid w:val="00A93DD1"/>
    <w:rsid w:val="00A9412D"/>
    <w:rsid w:val="00A94325"/>
    <w:rsid w:val="00A948FD"/>
    <w:rsid w:val="00A94B3A"/>
    <w:rsid w:val="00A94C00"/>
    <w:rsid w:val="00A9513A"/>
    <w:rsid w:val="00A952B2"/>
    <w:rsid w:val="00A952F5"/>
    <w:rsid w:val="00A953A1"/>
    <w:rsid w:val="00A9587A"/>
    <w:rsid w:val="00A958E9"/>
    <w:rsid w:val="00A95B40"/>
    <w:rsid w:val="00A95F72"/>
    <w:rsid w:val="00A96853"/>
    <w:rsid w:val="00A969EE"/>
    <w:rsid w:val="00A96AF5"/>
    <w:rsid w:val="00A9758F"/>
    <w:rsid w:val="00A97707"/>
    <w:rsid w:val="00A9796A"/>
    <w:rsid w:val="00A97A05"/>
    <w:rsid w:val="00AA0669"/>
    <w:rsid w:val="00AA07F7"/>
    <w:rsid w:val="00AA0A59"/>
    <w:rsid w:val="00AA0D80"/>
    <w:rsid w:val="00AA0F3B"/>
    <w:rsid w:val="00AA0F7C"/>
    <w:rsid w:val="00AA10C7"/>
    <w:rsid w:val="00AA1392"/>
    <w:rsid w:val="00AA16F2"/>
    <w:rsid w:val="00AA1B76"/>
    <w:rsid w:val="00AA1F21"/>
    <w:rsid w:val="00AA2034"/>
    <w:rsid w:val="00AA20CF"/>
    <w:rsid w:val="00AA2367"/>
    <w:rsid w:val="00AA2738"/>
    <w:rsid w:val="00AA2CAF"/>
    <w:rsid w:val="00AA33A3"/>
    <w:rsid w:val="00AA36C4"/>
    <w:rsid w:val="00AA3AB7"/>
    <w:rsid w:val="00AA3B96"/>
    <w:rsid w:val="00AA3C90"/>
    <w:rsid w:val="00AA3CEA"/>
    <w:rsid w:val="00AA3D25"/>
    <w:rsid w:val="00AA3FA8"/>
    <w:rsid w:val="00AA426C"/>
    <w:rsid w:val="00AA4414"/>
    <w:rsid w:val="00AA4D69"/>
    <w:rsid w:val="00AA50AB"/>
    <w:rsid w:val="00AA5139"/>
    <w:rsid w:val="00AA584E"/>
    <w:rsid w:val="00AA5FCD"/>
    <w:rsid w:val="00AA683E"/>
    <w:rsid w:val="00AA6BB5"/>
    <w:rsid w:val="00AA6EA6"/>
    <w:rsid w:val="00AA6ED2"/>
    <w:rsid w:val="00AA6FC0"/>
    <w:rsid w:val="00AB01C1"/>
    <w:rsid w:val="00AB06C5"/>
    <w:rsid w:val="00AB070B"/>
    <w:rsid w:val="00AB091F"/>
    <w:rsid w:val="00AB0F47"/>
    <w:rsid w:val="00AB0FB9"/>
    <w:rsid w:val="00AB11F4"/>
    <w:rsid w:val="00AB145E"/>
    <w:rsid w:val="00AB1AF8"/>
    <w:rsid w:val="00AB1B59"/>
    <w:rsid w:val="00AB1CE1"/>
    <w:rsid w:val="00AB20ED"/>
    <w:rsid w:val="00AB27BC"/>
    <w:rsid w:val="00AB3234"/>
    <w:rsid w:val="00AB3292"/>
    <w:rsid w:val="00AB32CB"/>
    <w:rsid w:val="00AB3468"/>
    <w:rsid w:val="00AB45C8"/>
    <w:rsid w:val="00AB47C0"/>
    <w:rsid w:val="00AB4FA2"/>
    <w:rsid w:val="00AB537C"/>
    <w:rsid w:val="00AB550C"/>
    <w:rsid w:val="00AB5890"/>
    <w:rsid w:val="00AB65F3"/>
    <w:rsid w:val="00AB6CFA"/>
    <w:rsid w:val="00AB710D"/>
    <w:rsid w:val="00AB7283"/>
    <w:rsid w:val="00AB7A49"/>
    <w:rsid w:val="00AC03B8"/>
    <w:rsid w:val="00AC04AC"/>
    <w:rsid w:val="00AC0B19"/>
    <w:rsid w:val="00AC0C66"/>
    <w:rsid w:val="00AC1051"/>
    <w:rsid w:val="00AC169E"/>
    <w:rsid w:val="00AC187D"/>
    <w:rsid w:val="00AC1889"/>
    <w:rsid w:val="00AC1B98"/>
    <w:rsid w:val="00AC1FA5"/>
    <w:rsid w:val="00AC21DC"/>
    <w:rsid w:val="00AC2D7E"/>
    <w:rsid w:val="00AC3441"/>
    <w:rsid w:val="00AC3E94"/>
    <w:rsid w:val="00AC3FB0"/>
    <w:rsid w:val="00AC43D7"/>
    <w:rsid w:val="00AC43F7"/>
    <w:rsid w:val="00AC4405"/>
    <w:rsid w:val="00AC457A"/>
    <w:rsid w:val="00AC4B98"/>
    <w:rsid w:val="00AC4DF6"/>
    <w:rsid w:val="00AC5251"/>
    <w:rsid w:val="00AC5AE9"/>
    <w:rsid w:val="00AC634A"/>
    <w:rsid w:val="00AC63BD"/>
    <w:rsid w:val="00AC6966"/>
    <w:rsid w:val="00AC6A04"/>
    <w:rsid w:val="00AC6BF0"/>
    <w:rsid w:val="00AC707C"/>
    <w:rsid w:val="00AC7100"/>
    <w:rsid w:val="00AC73A8"/>
    <w:rsid w:val="00AC797F"/>
    <w:rsid w:val="00AC7B9D"/>
    <w:rsid w:val="00AD059E"/>
    <w:rsid w:val="00AD0A89"/>
    <w:rsid w:val="00AD0D71"/>
    <w:rsid w:val="00AD18B5"/>
    <w:rsid w:val="00AD1BAA"/>
    <w:rsid w:val="00AD2505"/>
    <w:rsid w:val="00AD250A"/>
    <w:rsid w:val="00AD28A6"/>
    <w:rsid w:val="00AD2F74"/>
    <w:rsid w:val="00AD36D5"/>
    <w:rsid w:val="00AD37ED"/>
    <w:rsid w:val="00AD3D71"/>
    <w:rsid w:val="00AD409A"/>
    <w:rsid w:val="00AD4387"/>
    <w:rsid w:val="00AD49A9"/>
    <w:rsid w:val="00AD4BE2"/>
    <w:rsid w:val="00AD5654"/>
    <w:rsid w:val="00AD674F"/>
    <w:rsid w:val="00AD7405"/>
    <w:rsid w:val="00AD7594"/>
    <w:rsid w:val="00AD75DE"/>
    <w:rsid w:val="00AD7B68"/>
    <w:rsid w:val="00AD7DA5"/>
    <w:rsid w:val="00AE0401"/>
    <w:rsid w:val="00AE061A"/>
    <w:rsid w:val="00AE06FA"/>
    <w:rsid w:val="00AE10F9"/>
    <w:rsid w:val="00AE13EF"/>
    <w:rsid w:val="00AE1423"/>
    <w:rsid w:val="00AE1A96"/>
    <w:rsid w:val="00AE1B03"/>
    <w:rsid w:val="00AE1F8B"/>
    <w:rsid w:val="00AE2115"/>
    <w:rsid w:val="00AE2204"/>
    <w:rsid w:val="00AE25DA"/>
    <w:rsid w:val="00AE2684"/>
    <w:rsid w:val="00AE26BE"/>
    <w:rsid w:val="00AE2831"/>
    <w:rsid w:val="00AE294B"/>
    <w:rsid w:val="00AE36C9"/>
    <w:rsid w:val="00AE370F"/>
    <w:rsid w:val="00AE384F"/>
    <w:rsid w:val="00AE38A4"/>
    <w:rsid w:val="00AE38F2"/>
    <w:rsid w:val="00AE3964"/>
    <w:rsid w:val="00AE3C2A"/>
    <w:rsid w:val="00AE40E6"/>
    <w:rsid w:val="00AE42F5"/>
    <w:rsid w:val="00AE46B0"/>
    <w:rsid w:val="00AE4769"/>
    <w:rsid w:val="00AE47F7"/>
    <w:rsid w:val="00AE48A5"/>
    <w:rsid w:val="00AE4953"/>
    <w:rsid w:val="00AE4982"/>
    <w:rsid w:val="00AE4AA4"/>
    <w:rsid w:val="00AE4BD7"/>
    <w:rsid w:val="00AE4C0D"/>
    <w:rsid w:val="00AE4D87"/>
    <w:rsid w:val="00AE54E6"/>
    <w:rsid w:val="00AE574C"/>
    <w:rsid w:val="00AE58DA"/>
    <w:rsid w:val="00AE59C3"/>
    <w:rsid w:val="00AE6001"/>
    <w:rsid w:val="00AE611E"/>
    <w:rsid w:val="00AE6B93"/>
    <w:rsid w:val="00AE6BB4"/>
    <w:rsid w:val="00AE6CC9"/>
    <w:rsid w:val="00AE6D70"/>
    <w:rsid w:val="00AE72BA"/>
    <w:rsid w:val="00AE77D7"/>
    <w:rsid w:val="00AE78FE"/>
    <w:rsid w:val="00AE7D33"/>
    <w:rsid w:val="00AF0478"/>
    <w:rsid w:val="00AF0AD9"/>
    <w:rsid w:val="00AF0CDA"/>
    <w:rsid w:val="00AF0EF9"/>
    <w:rsid w:val="00AF10B7"/>
    <w:rsid w:val="00AF148A"/>
    <w:rsid w:val="00AF14D1"/>
    <w:rsid w:val="00AF15C3"/>
    <w:rsid w:val="00AF1A67"/>
    <w:rsid w:val="00AF1ACD"/>
    <w:rsid w:val="00AF1AD3"/>
    <w:rsid w:val="00AF1FE7"/>
    <w:rsid w:val="00AF2271"/>
    <w:rsid w:val="00AF22D7"/>
    <w:rsid w:val="00AF22EF"/>
    <w:rsid w:val="00AF2414"/>
    <w:rsid w:val="00AF27FB"/>
    <w:rsid w:val="00AF2A01"/>
    <w:rsid w:val="00AF2BBD"/>
    <w:rsid w:val="00AF325A"/>
    <w:rsid w:val="00AF4F3F"/>
    <w:rsid w:val="00AF5130"/>
    <w:rsid w:val="00AF51E8"/>
    <w:rsid w:val="00AF5366"/>
    <w:rsid w:val="00AF5638"/>
    <w:rsid w:val="00AF56B3"/>
    <w:rsid w:val="00AF5C11"/>
    <w:rsid w:val="00AF5F40"/>
    <w:rsid w:val="00AF61B6"/>
    <w:rsid w:val="00AF65FF"/>
    <w:rsid w:val="00AF6684"/>
    <w:rsid w:val="00AF73F8"/>
    <w:rsid w:val="00AF758E"/>
    <w:rsid w:val="00B00015"/>
    <w:rsid w:val="00B00162"/>
    <w:rsid w:val="00B0030F"/>
    <w:rsid w:val="00B00556"/>
    <w:rsid w:val="00B0091E"/>
    <w:rsid w:val="00B00A42"/>
    <w:rsid w:val="00B00BD9"/>
    <w:rsid w:val="00B01C27"/>
    <w:rsid w:val="00B0209D"/>
    <w:rsid w:val="00B020FF"/>
    <w:rsid w:val="00B023D3"/>
    <w:rsid w:val="00B02F4A"/>
    <w:rsid w:val="00B03795"/>
    <w:rsid w:val="00B0386B"/>
    <w:rsid w:val="00B03A0A"/>
    <w:rsid w:val="00B04B24"/>
    <w:rsid w:val="00B04E39"/>
    <w:rsid w:val="00B04F17"/>
    <w:rsid w:val="00B056D1"/>
    <w:rsid w:val="00B05B19"/>
    <w:rsid w:val="00B05E69"/>
    <w:rsid w:val="00B0639A"/>
    <w:rsid w:val="00B06457"/>
    <w:rsid w:val="00B064DD"/>
    <w:rsid w:val="00B06570"/>
    <w:rsid w:val="00B06868"/>
    <w:rsid w:val="00B06ACE"/>
    <w:rsid w:val="00B06C04"/>
    <w:rsid w:val="00B07D32"/>
    <w:rsid w:val="00B07FF6"/>
    <w:rsid w:val="00B1043F"/>
    <w:rsid w:val="00B10540"/>
    <w:rsid w:val="00B1062D"/>
    <w:rsid w:val="00B10B33"/>
    <w:rsid w:val="00B10DA5"/>
    <w:rsid w:val="00B10FBF"/>
    <w:rsid w:val="00B114F2"/>
    <w:rsid w:val="00B11C64"/>
    <w:rsid w:val="00B120ED"/>
    <w:rsid w:val="00B12177"/>
    <w:rsid w:val="00B1234D"/>
    <w:rsid w:val="00B138AD"/>
    <w:rsid w:val="00B13980"/>
    <w:rsid w:val="00B147EE"/>
    <w:rsid w:val="00B14AB1"/>
    <w:rsid w:val="00B14F21"/>
    <w:rsid w:val="00B14F33"/>
    <w:rsid w:val="00B157E1"/>
    <w:rsid w:val="00B15D4F"/>
    <w:rsid w:val="00B15E7C"/>
    <w:rsid w:val="00B160A7"/>
    <w:rsid w:val="00B16352"/>
    <w:rsid w:val="00B1674D"/>
    <w:rsid w:val="00B16E73"/>
    <w:rsid w:val="00B17463"/>
    <w:rsid w:val="00B17706"/>
    <w:rsid w:val="00B1776D"/>
    <w:rsid w:val="00B17A0C"/>
    <w:rsid w:val="00B17DF4"/>
    <w:rsid w:val="00B17FA7"/>
    <w:rsid w:val="00B20073"/>
    <w:rsid w:val="00B203E4"/>
    <w:rsid w:val="00B204E8"/>
    <w:rsid w:val="00B20684"/>
    <w:rsid w:val="00B206E1"/>
    <w:rsid w:val="00B21180"/>
    <w:rsid w:val="00B2120E"/>
    <w:rsid w:val="00B21516"/>
    <w:rsid w:val="00B2155A"/>
    <w:rsid w:val="00B21DA6"/>
    <w:rsid w:val="00B2257C"/>
    <w:rsid w:val="00B226D1"/>
    <w:rsid w:val="00B2272D"/>
    <w:rsid w:val="00B229FC"/>
    <w:rsid w:val="00B22C1A"/>
    <w:rsid w:val="00B23244"/>
    <w:rsid w:val="00B2337F"/>
    <w:rsid w:val="00B23440"/>
    <w:rsid w:val="00B2448A"/>
    <w:rsid w:val="00B24A11"/>
    <w:rsid w:val="00B2584E"/>
    <w:rsid w:val="00B25C50"/>
    <w:rsid w:val="00B2680D"/>
    <w:rsid w:val="00B26904"/>
    <w:rsid w:val="00B26936"/>
    <w:rsid w:val="00B26A61"/>
    <w:rsid w:val="00B27048"/>
    <w:rsid w:val="00B270C2"/>
    <w:rsid w:val="00B271BF"/>
    <w:rsid w:val="00B2792F"/>
    <w:rsid w:val="00B30908"/>
    <w:rsid w:val="00B3091E"/>
    <w:rsid w:val="00B30CBE"/>
    <w:rsid w:val="00B30D79"/>
    <w:rsid w:val="00B30E3D"/>
    <w:rsid w:val="00B30ECF"/>
    <w:rsid w:val="00B31342"/>
    <w:rsid w:val="00B31594"/>
    <w:rsid w:val="00B316BA"/>
    <w:rsid w:val="00B3178D"/>
    <w:rsid w:val="00B31F5F"/>
    <w:rsid w:val="00B320C4"/>
    <w:rsid w:val="00B32435"/>
    <w:rsid w:val="00B3295E"/>
    <w:rsid w:val="00B32CE3"/>
    <w:rsid w:val="00B32FEE"/>
    <w:rsid w:val="00B331C0"/>
    <w:rsid w:val="00B337B9"/>
    <w:rsid w:val="00B34267"/>
    <w:rsid w:val="00B345E1"/>
    <w:rsid w:val="00B34832"/>
    <w:rsid w:val="00B34D97"/>
    <w:rsid w:val="00B3513D"/>
    <w:rsid w:val="00B351E4"/>
    <w:rsid w:val="00B356B1"/>
    <w:rsid w:val="00B35F7B"/>
    <w:rsid w:val="00B3635C"/>
    <w:rsid w:val="00B364A5"/>
    <w:rsid w:val="00B36845"/>
    <w:rsid w:val="00B36F0A"/>
    <w:rsid w:val="00B36F1B"/>
    <w:rsid w:val="00B374F1"/>
    <w:rsid w:val="00B379C6"/>
    <w:rsid w:val="00B37DA9"/>
    <w:rsid w:val="00B37E8C"/>
    <w:rsid w:val="00B40BA8"/>
    <w:rsid w:val="00B40D4C"/>
    <w:rsid w:val="00B41086"/>
    <w:rsid w:val="00B418A6"/>
    <w:rsid w:val="00B41BBA"/>
    <w:rsid w:val="00B41D67"/>
    <w:rsid w:val="00B4268B"/>
    <w:rsid w:val="00B427BC"/>
    <w:rsid w:val="00B43CB2"/>
    <w:rsid w:val="00B440A4"/>
    <w:rsid w:val="00B44481"/>
    <w:rsid w:val="00B445B4"/>
    <w:rsid w:val="00B44843"/>
    <w:rsid w:val="00B44854"/>
    <w:rsid w:val="00B44908"/>
    <w:rsid w:val="00B450D7"/>
    <w:rsid w:val="00B4529D"/>
    <w:rsid w:val="00B4571C"/>
    <w:rsid w:val="00B4574B"/>
    <w:rsid w:val="00B45B65"/>
    <w:rsid w:val="00B45EAE"/>
    <w:rsid w:val="00B462EF"/>
    <w:rsid w:val="00B4691F"/>
    <w:rsid w:val="00B469B1"/>
    <w:rsid w:val="00B46A4D"/>
    <w:rsid w:val="00B47657"/>
    <w:rsid w:val="00B50AA8"/>
    <w:rsid w:val="00B50B82"/>
    <w:rsid w:val="00B51749"/>
    <w:rsid w:val="00B51935"/>
    <w:rsid w:val="00B5198D"/>
    <w:rsid w:val="00B51BB6"/>
    <w:rsid w:val="00B51BFB"/>
    <w:rsid w:val="00B52ACE"/>
    <w:rsid w:val="00B52AEF"/>
    <w:rsid w:val="00B52B5F"/>
    <w:rsid w:val="00B52F79"/>
    <w:rsid w:val="00B53038"/>
    <w:rsid w:val="00B5305D"/>
    <w:rsid w:val="00B53151"/>
    <w:rsid w:val="00B53347"/>
    <w:rsid w:val="00B53384"/>
    <w:rsid w:val="00B53787"/>
    <w:rsid w:val="00B53821"/>
    <w:rsid w:val="00B53B2F"/>
    <w:rsid w:val="00B54787"/>
    <w:rsid w:val="00B547BC"/>
    <w:rsid w:val="00B54D89"/>
    <w:rsid w:val="00B54E21"/>
    <w:rsid w:val="00B54FC7"/>
    <w:rsid w:val="00B552C2"/>
    <w:rsid w:val="00B5570E"/>
    <w:rsid w:val="00B55E0F"/>
    <w:rsid w:val="00B56480"/>
    <w:rsid w:val="00B5648D"/>
    <w:rsid w:val="00B56560"/>
    <w:rsid w:val="00B5681E"/>
    <w:rsid w:val="00B5710D"/>
    <w:rsid w:val="00B57270"/>
    <w:rsid w:val="00B57293"/>
    <w:rsid w:val="00B57426"/>
    <w:rsid w:val="00B57479"/>
    <w:rsid w:val="00B576DF"/>
    <w:rsid w:val="00B5770F"/>
    <w:rsid w:val="00B578F1"/>
    <w:rsid w:val="00B57AEA"/>
    <w:rsid w:val="00B57C41"/>
    <w:rsid w:val="00B57CDF"/>
    <w:rsid w:val="00B6048D"/>
    <w:rsid w:val="00B60988"/>
    <w:rsid w:val="00B60C96"/>
    <w:rsid w:val="00B6116A"/>
    <w:rsid w:val="00B61416"/>
    <w:rsid w:val="00B61463"/>
    <w:rsid w:val="00B616E8"/>
    <w:rsid w:val="00B621A2"/>
    <w:rsid w:val="00B629BE"/>
    <w:rsid w:val="00B62CD4"/>
    <w:rsid w:val="00B62F5B"/>
    <w:rsid w:val="00B63107"/>
    <w:rsid w:val="00B631FE"/>
    <w:rsid w:val="00B63490"/>
    <w:rsid w:val="00B639EC"/>
    <w:rsid w:val="00B6429A"/>
    <w:rsid w:val="00B64677"/>
    <w:rsid w:val="00B64781"/>
    <w:rsid w:val="00B64855"/>
    <w:rsid w:val="00B64B4C"/>
    <w:rsid w:val="00B650FD"/>
    <w:rsid w:val="00B6595B"/>
    <w:rsid w:val="00B6595F"/>
    <w:rsid w:val="00B65B85"/>
    <w:rsid w:val="00B65D13"/>
    <w:rsid w:val="00B65EEF"/>
    <w:rsid w:val="00B6646D"/>
    <w:rsid w:val="00B6740D"/>
    <w:rsid w:val="00B67B55"/>
    <w:rsid w:val="00B67B91"/>
    <w:rsid w:val="00B67CE3"/>
    <w:rsid w:val="00B7041B"/>
    <w:rsid w:val="00B7114F"/>
    <w:rsid w:val="00B71C7E"/>
    <w:rsid w:val="00B7201E"/>
    <w:rsid w:val="00B72378"/>
    <w:rsid w:val="00B72489"/>
    <w:rsid w:val="00B72681"/>
    <w:rsid w:val="00B728F2"/>
    <w:rsid w:val="00B72A45"/>
    <w:rsid w:val="00B733E7"/>
    <w:rsid w:val="00B7348C"/>
    <w:rsid w:val="00B73632"/>
    <w:rsid w:val="00B736A4"/>
    <w:rsid w:val="00B73A01"/>
    <w:rsid w:val="00B7411B"/>
    <w:rsid w:val="00B747AE"/>
    <w:rsid w:val="00B74D4F"/>
    <w:rsid w:val="00B74E6E"/>
    <w:rsid w:val="00B75026"/>
    <w:rsid w:val="00B7517A"/>
    <w:rsid w:val="00B75583"/>
    <w:rsid w:val="00B7561E"/>
    <w:rsid w:val="00B757AE"/>
    <w:rsid w:val="00B759C9"/>
    <w:rsid w:val="00B75A86"/>
    <w:rsid w:val="00B75DF4"/>
    <w:rsid w:val="00B76127"/>
    <w:rsid w:val="00B76283"/>
    <w:rsid w:val="00B76733"/>
    <w:rsid w:val="00B76742"/>
    <w:rsid w:val="00B76A85"/>
    <w:rsid w:val="00B76BD8"/>
    <w:rsid w:val="00B77468"/>
    <w:rsid w:val="00B77610"/>
    <w:rsid w:val="00B7792C"/>
    <w:rsid w:val="00B77A5D"/>
    <w:rsid w:val="00B77A8A"/>
    <w:rsid w:val="00B77AB3"/>
    <w:rsid w:val="00B8004B"/>
    <w:rsid w:val="00B80195"/>
    <w:rsid w:val="00B802E7"/>
    <w:rsid w:val="00B80590"/>
    <w:rsid w:val="00B80ABE"/>
    <w:rsid w:val="00B80F67"/>
    <w:rsid w:val="00B8161D"/>
    <w:rsid w:val="00B8195C"/>
    <w:rsid w:val="00B823A6"/>
    <w:rsid w:val="00B8284E"/>
    <w:rsid w:val="00B82CEB"/>
    <w:rsid w:val="00B82F0C"/>
    <w:rsid w:val="00B83231"/>
    <w:rsid w:val="00B83665"/>
    <w:rsid w:val="00B8528C"/>
    <w:rsid w:val="00B853C0"/>
    <w:rsid w:val="00B855FE"/>
    <w:rsid w:val="00B858C8"/>
    <w:rsid w:val="00B85DB9"/>
    <w:rsid w:val="00B8643C"/>
    <w:rsid w:val="00B86A2A"/>
    <w:rsid w:val="00B86D08"/>
    <w:rsid w:val="00B87005"/>
    <w:rsid w:val="00B870CA"/>
    <w:rsid w:val="00B871DE"/>
    <w:rsid w:val="00B87293"/>
    <w:rsid w:val="00B87A42"/>
    <w:rsid w:val="00B901A1"/>
    <w:rsid w:val="00B906F8"/>
    <w:rsid w:val="00B90805"/>
    <w:rsid w:val="00B91E24"/>
    <w:rsid w:val="00B9227E"/>
    <w:rsid w:val="00B9255A"/>
    <w:rsid w:val="00B9288E"/>
    <w:rsid w:val="00B92BCA"/>
    <w:rsid w:val="00B92D92"/>
    <w:rsid w:val="00B92F8F"/>
    <w:rsid w:val="00B9330E"/>
    <w:rsid w:val="00B93524"/>
    <w:rsid w:val="00B938E3"/>
    <w:rsid w:val="00B93B0F"/>
    <w:rsid w:val="00B94193"/>
    <w:rsid w:val="00B94311"/>
    <w:rsid w:val="00B94370"/>
    <w:rsid w:val="00B94979"/>
    <w:rsid w:val="00B94ADF"/>
    <w:rsid w:val="00B94D1F"/>
    <w:rsid w:val="00B967C9"/>
    <w:rsid w:val="00B9687B"/>
    <w:rsid w:val="00B96ABC"/>
    <w:rsid w:val="00B96B98"/>
    <w:rsid w:val="00B976AA"/>
    <w:rsid w:val="00B9774E"/>
    <w:rsid w:val="00B97BEF"/>
    <w:rsid w:val="00BA0804"/>
    <w:rsid w:val="00BA0931"/>
    <w:rsid w:val="00BA098E"/>
    <w:rsid w:val="00BA0B8E"/>
    <w:rsid w:val="00BA0D82"/>
    <w:rsid w:val="00BA1222"/>
    <w:rsid w:val="00BA1741"/>
    <w:rsid w:val="00BA17F2"/>
    <w:rsid w:val="00BA199C"/>
    <w:rsid w:val="00BA19C4"/>
    <w:rsid w:val="00BA1A70"/>
    <w:rsid w:val="00BA1D3B"/>
    <w:rsid w:val="00BA1FCD"/>
    <w:rsid w:val="00BA2549"/>
    <w:rsid w:val="00BA281A"/>
    <w:rsid w:val="00BA2B43"/>
    <w:rsid w:val="00BA2C41"/>
    <w:rsid w:val="00BA2D9E"/>
    <w:rsid w:val="00BA30D6"/>
    <w:rsid w:val="00BA313D"/>
    <w:rsid w:val="00BA32D9"/>
    <w:rsid w:val="00BA34C6"/>
    <w:rsid w:val="00BA3645"/>
    <w:rsid w:val="00BA3C1E"/>
    <w:rsid w:val="00BA3E05"/>
    <w:rsid w:val="00BA4831"/>
    <w:rsid w:val="00BA4889"/>
    <w:rsid w:val="00BA4B1A"/>
    <w:rsid w:val="00BA4B26"/>
    <w:rsid w:val="00BA4C79"/>
    <w:rsid w:val="00BA50ED"/>
    <w:rsid w:val="00BA5583"/>
    <w:rsid w:val="00BA5D5F"/>
    <w:rsid w:val="00BA5F5E"/>
    <w:rsid w:val="00BA61EA"/>
    <w:rsid w:val="00BA638A"/>
    <w:rsid w:val="00BA66A7"/>
    <w:rsid w:val="00BA67B6"/>
    <w:rsid w:val="00BA6826"/>
    <w:rsid w:val="00BA6887"/>
    <w:rsid w:val="00BA69F1"/>
    <w:rsid w:val="00BA6C80"/>
    <w:rsid w:val="00BA7733"/>
    <w:rsid w:val="00BA7852"/>
    <w:rsid w:val="00BA7D69"/>
    <w:rsid w:val="00BA7E0F"/>
    <w:rsid w:val="00BB0138"/>
    <w:rsid w:val="00BB04FC"/>
    <w:rsid w:val="00BB0B26"/>
    <w:rsid w:val="00BB0B6F"/>
    <w:rsid w:val="00BB13C5"/>
    <w:rsid w:val="00BB1D26"/>
    <w:rsid w:val="00BB1FA5"/>
    <w:rsid w:val="00BB2056"/>
    <w:rsid w:val="00BB21B4"/>
    <w:rsid w:val="00BB2939"/>
    <w:rsid w:val="00BB2E3A"/>
    <w:rsid w:val="00BB3036"/>
    <w:rsid w:val="00BB3193"/>
    <w:rsid w:val="00BB333F"/>
    <w:rsid w:val="00BB3660"/>
    <w:rsid w:val="00BB4188"/>
    <w:rsid w:val="00BB428F"/>
    <w:rsid w:val="00BB44E6"/>
    <w:rsid w:val="00BB455D"/>
    <w:rsid w:val="00BB4613"/>
    <w:rsid w:val="00BB4EB3"/>
    <w:rsid w:val="00BB50FE"/>
    <w:rsid w:val="00BB5952"/>
    <w:rsid w:val="00BB5D65"/>
    <w:rsid w:val="00BB60E7"/>
    <w:rsid w:val="00BB621E"/>
    <w:rsid w:val="00BB69E1"/>
    <w:rsid w:val="00BB6A97"/>
    <w:rsid w:val="00BB71B8"/>
    <w:rsid w:val="00BB74D8"/>
    <w:rsid w:val="00BB77F3"/>
    <w:rsid w:val="00BB7A1B"/>
    <w:rsid w:val="00BB7B08"/>
    <w:rsid w:val="00BB7E97"/>
    <w:rsid w:val="00BC04FA"/>
    <w:rsid w:val="00BC0523"/>
    <w:rsid w:val="00BC093D"/>
    <w:rsid w:val="00BC130C"/>
    <w:rsid w:val="00BC13D5"/>
    <w:rsid w:val="00BC1469"/>
    <w:rsid w:val="00BC15ED"/>
    <w:rsid w:val="00BC196E"/>
    <w:rsid w:val="00BC19D8"/>
    <w:rsid w:val="00BC1F69"/>
    <w:rsid w:val="00BC2165"/>
    <w:rsid w:val="00BC25F2"/>
    <w:rsid w:val="00BC2685"/>
    <w:rsid w:val="00BC269C"/>
    <w:rsid w:val="00BC29CC"/>
    <w:rsid w:val="00BC2A75"/>
    <w:rsid w:val="00BC2A88"/>
    <w:rsid w:val="00BC2AEF"/>
    <w:rsid w:val="00BC2B2B"/>
    <w:rsid w:val="00BC3427"/>
    <w:rsid w:val="00BC3B61"/>
    <w:rsid w:val="00BC3B92"/>
    <w:rsid w:val="00BC3CC9"/>
    <w:rsid w:val="00BC516C"/>
    <w:rsid w:val="00BC5ACC"/>
    <w:rsid w:val="00BC5C5B"/>
    <w:rsid w:val="00BC68EB"/>
    <w:rsid w:val="00BC692E"/>
    <w:rsid w:val="00BC6A5E"/>
    <w:rsid w:val="00BC6AF2"/>
    <w:rsid w:val="00BC72D9"/>
    <w:rsid w:val="00BC7522"/>
    <w:rsid w:val="00BC7598"/>
    <w:rsid w:val="00BC7A86"/>
    <w:rsid w:val="00BC7AFA"/>
    <w:rsid w:val="00BC7B28"/>
    <w:rsid w:val="00BC7CCB"/>
    <w:rsid w:val="00BC7D71"/>
    <w:rsid w:val="00BD010B"/>
    <w:rsid w:val="00BD022D"/>
    <w:rsid w:val="00BD08FB"/>
    <w:rsid w:val="00BD0A61"/>
    <w:rsid w:val="00BD130B"/>
    <w:rsid w:val="00BD1783"/>
    <w:rsid w:val="00BD1B42"/>
    <w:rsid w:val="00BD1C48"/>
    <w:rsid w:val="00BD1CD1"/>
    <w:rsid w:val="00BD1FFD"/>
    <w:rsid w:val="00BD20A3"/>
    <w:rsid w:val="00BD2206"/>
    <w:rsid w:val="00BD2207"/>
    <w:rsid w:val="00BD2238"/>
    <w:rsid w:val="00BD258B"/>
    <w:rsid w:val="00BD2611"/>
    <w:rsid w:val="00BD2621"/>
    <w:rsid w:val="00BD30ED"/>
    <w:rsid w:val="00BD33D3"/>
    <w:rsid w:val="00BD3554"/>
    <w:rsid w:val="00BD4593"/>
    <w:rsid w:val="00BD492F"/>
    <w:rsid w:val="00BD4B6F"/>
    <w:rsid w:val="00BD4F1A"/>
    <w:rsid w:val="00BD4F4A"/>
    <w:rsid w:val="00BD5404"/>
    <w:rsid w:val="00BD54B3"/>
    <w:rsid w:val="00BD55A7"/>
    <w:rsid w:val="00BD5857"/>
    <w:rsid w:val="00BD5A22"/>
    <w:rsid w:val="00BD5CEB"/>
    <w:rsid w:val="00BD62BC"/>
    <w:rsid w:val="00BD62C3"/>
    <w:rsid w:val="00BD639E"/>
    <w:rsid w:val="00BD64C9"/>
    <w:rsid w:val="00BD678F"/>
    <w:rsid w:val="00BD6E00"/>
    <w:rsid w:val="00BD7104"/>
    <w:rsid w:val="00BD712C"/>
    <w:rsid w:val="00BD7CB6"/>
    <w:rsid w:val="00BD7EA2"/>
    <w:rsid w:val="00BE0978"/>
    <w:rsid w:val="00BE0F1B"/>
    <w:rsid w:val="00BE166B"/>
    <w:rsid w:val="00BE1AC0"/>
    <w:rsid w:val="00BE27A8"/>
    <w:rsid w:val="00BE32D3"/>
    <w:rsid w:val="00BE3501"/>
    <w:rsid w:val="00BE35D1"/>
    <w:rsid w:val="00BE3716"/>
    <w:rsid w:val="00BE3D57"/>
    <w:rsid w:val="00BE3D82"/>
    <w:rsid w:val="00BE4239"/>
    <w:rsid w:val="00BE4925"/>
    <w:rsid w:val="00BE4A77"/>
    <w:rsid w:val="00BE4E79"/>
    <w:rsid w:val="00BE51AA"/>
    <w:rsid w:val="00BE57D7"/>
    <w:rsid w:val="00BE59EE"/>
    <w:rsid w:val="00BE5BE5"/>
    <w:rsid w:val="00BE5E9C"/>
    <w:rsid w:val="00BE5F98"/>
    <w:rsid w:val="00BE637E"/>
    <w:rsid w:val="00BE6884"/>
    <w:rsid w:val="00BE6C09"/>
    <w:rsid w:val="00BE6E85"/>
    <w:rsid w:val="00BE74FB"/>
    <w:rsid w:val="00BE7842"/>
    <w:rsid w:val="00BE78EB"/>
    <w:rsid w:val="00BE7FC9"/>
    <w:rsid w:val="00BF0234"/>
    <w:rsid w:val="00BF05EF"/>
    <w:rsid w:val="00BF071A"/>
    <w:rsid w:val="00BF0964"/>
    <w:rsid w:val="00BF0C30"/>
    <w:rsid w:val="00BF121E"/>
    <w:rsid w:val="00BF1A1C"/>
    <w:rsid w:val="00BF1A5A"/>
    <w:rsid w:val="00BF23F0"/>
    <w:rsid w:val="00BF2592"/>
    <w:rsid w:val="00BF2786"/>
    <w:rsid w:val="00BF2CB5"/>
    <w:rsid w:val="00BF2ED7"/>
    <w:rsid w:val="00BF2ED8"/>
    <w:rsid w:val="00BF3179"/>
    <w:rsid w:val="00BF31DA"/>
    <w:rsid w:val="00BF3201"/>
    <w:rsid w:val="00BF35AF"/>
    <w:rsid w:val="00BF3B85"/>
    <w:rsid w:val="00BF3F7F"/>
    <w:rsid w:val="00BF4047"/>
    <w:rsid w:val="00BF445F"/>
    <w:rsid w:val="00BF4884"/>
    <w:rsid w:val="00BF4BC6"/>
    <w:rsid w:val="00BF4FC1"/>
    <w:rsid w:val="00BF55B5"/>
    <w:rsid w:val="00BF5A41"/>
    <w:rsid w:val="00BF5C28"/>
    <w:rsid w:val="00BF5EAB"/>
    <w:rsid w:val="00BF5ECF"/>
    <w:rsid w:val="00BF6497"/>
    <w:rsid w:val="00BF6941"/>
    <w:rsid w:val="00BF69B5"/>
    <w:rsid w:val="00BF7378"/>
    <w:rsid w:val="00BF79B4"/>
    <w:rsid w:val="00BF7C57"/>
    <w:rsid w:val="00C00928"/>
    <w:rsid w:val="00C00A76"/>
    <w:rsid w:val="00C00F00"/>
    <w:rsid w:val="00C01339"/>
    <w:rsid w:val="00C01460"/>
    <w:rsid w:val="00C0180E"/>
    <w:rsid w:val="00C01B6E"/>
    <w:rsid w:val="00C022C0"/>
    <w:rsid w:val="00C02F29"/>
    <w:rsid w:val="00C03369"/>
    <w:rsid w:val="00C038D1"/>
    <w:rsid w:val="00C03D3D"/>
    <w:rsid w:val="00C042C7"/>
    <w:rsid w:val="00C045A0"/>
    <w:rsid w:val="00C04722"/>
    <w:rsid w:val="00C04790"/>
    <w:rsid w:val="00C04795"/>
    <w:rsid w:val="00C04959"/>
    <w:rsid w:val="00C04ADA"/>
    <w:rsid w:val="00C04F13"/>
    <w:rsid w:val="00C05674"/>
    <w:rsid w:val="00C0583C"/>
    <w:rsid w:val="00C05884"/>
    <w:rsid w:val="00C06109"/>
    <w:rsid w:val="00C0675D"/>
    <w:rsid w:val="00C06B21"/>
    <w:rsid w:val="00C06B55"/>
    <w:rsid w:val="00C06D1E"/>
    <w:rsid w:val="00C06E1B"/>
    <w:rsid w:val="00C073B4"/>
    <w:rsid w:val="00C0770D"/>
    <w:rsid w:val="00C07B8D"/>
    <w:rsid w:val="00C104F5"/>
    <w:rsid w:val="00C10DD3"/>
    <w:rsid w:val="00C10E65"/>
    <w:rsid w:val="00C12531"/>
    <w:rsid w:val="00C12645"/>
    <w:rsid w:val="00C127CC"/>
    <w:rsid w:val="00C12903"/>
    <w:rsid w:val="00C12B17"/>
    <w:rsid w:val="00C12C25"/>
    <w:rsid w:val="00C12E82"/>
    <w:rsid w:val="00C131DA"/>
    <w:rsid w:val="00C132B4"/>
    <w:rsid w:val="00C134C1"/>
    <w:rsid w:val="00C13652"/>
    <w:rsid w:val="00C1373F"/>
    <w:rsid w:val="00C13830"/>
    <w:rsid w:val="00C13C2E"/>
    <w:rsid w:val="00C13C63"/>
    <w:rsid w:val="00C14948"/>
    <w:rsid w:val="00C14A21"/>
    <w:rsid w:val="00C14BB0"/>
    <w:rsid w:val="00C14FF4"/>
    <w:rsid w:val="00C15417"/>
    <w:rsid w:val="00C15435"/>
    <w:rsid w:val="00C15709"/>
    <w:rsid w:val="00C1580D"/>
    <w:rsid w:val="00C15C25"/>
    <w:rsid w:val="00C15D41"/>
    <w:rsid w:val="00C15EB9"/>
    <w:rsid w:val="00C16029"/>
    <w:rsid w:val="00C164E1"/>
    <w:rsid w:val="00C1659F"/>
    <w:rsid w:val="00C1663F"/>
    <w:rsid w:val="00C17466"/>
    <w:rsid w:val="00C17657"/>
    <w:rsid w:val="00C17A98"/>
    <w:rsid w:val="00C17BA0"/>
    <w:rsid w:val="00C17CA6"/>
    <w:rsid w:val="00C20356"/>
    <w:rsid w:val="00C2041D"/>
    <w:rsid w:val="00C20591"/>
    <w:rsid w:val="00C20817"/>
    <w:rsid w:val="00C20A23"/>
    <w:rsid w:val="00C20DC3"/>
    <w:rsid w:val="00C20F7D"/>
    <w:rsid w:val="00C20FC0"/>
    <w:rsid w:val="00C2104F"/>
    <w:rsid w:val="00C21413"/>
    <w:rsid w:val="00C21A99"/>
    <w:rsid w:val="00C2241D"/>
    <w:rsid w:val="00C22933"/>
    <w:rsid w:val="00C22C0E"/>
    <w:rsid w:val="00C233AF"/>
    <w:rsid w:val="00C23726"/>
    <w:rsid w:val="00C23732"/>
    <w:rsid w:val="00C23817"/>
    <w:rsid w:val="00C239F9"/>
    <w:rsid w:val="00C23B0A"/>
    <w:rsid w:val="00C23E53"/>
    <w:rsid w:val="00C2443B"/>
    <w:rsid w:val="00C246ED"/>
    <w:rsid w:val="00C2480A"/>
    <w:rsid w:val="00C25406"/>
    <w:rsid w:val="00C256CF"/>
    <w:rsid w:val="00C26054"/>
    <w:rsid w:val="00C26942"/>
    <w:rsid w:val="00C26DE3"/>
    <w:rsid w:val="00C26E5D"/>
    <w:rsid w:val="00C2713A"/>
    <w:rsid w:val="00C276BF"/>
    <w:rsid w:val="00C277C0"/>
    <w:rsid w:val="00C27F83"/>
    <w:rsid w:val="00C30113"/>
    <w:rsid w:val="00C30437"/>
    <w:rsid w:val="00C30CAC"/>
    <w:rsid w:val="00C3151B"/>
    <w:rsid w:val="00C31D50"/>
    <w:rsid w:val="00C320B5"/>
    <w:rsid w:val="00C32B12"/>
    <w:rsid w:val="00C32B80"/>
    <w:rsid w:val="00C33084"/>
    <w:rsid w:val="00C33191"/>
    <w:rsid w:val="00C3338C"/>
    <w:rsid w:val="00C338AB"/>
    <w:rsid w:val="00C33EE1"/>
    <w:rsid w:val="00C34480"/>
    <w:rsid w:val="00C34884"/>
    <w:rsid w:val="00C34E2D"/>
    <w:rsid w:val="00C35D25"/>
    <w:rsid w:val="00C35FE3"/>
    <w:rsid w:val="00C3637F"/>
    <w:rsid w:val="00C36538"/>
    <w:rsid w:val="00C3666A"/>
    <w:rsid w:val="00C36A0F"/>
    <w:rsid w:val="00C36C9C"/>
    <w:rsid w:val="00C37052"/>
    <w:rsid w:val="00C370FF"/>
    <w:rsid w:val="00C37421"/>
    <w:rsid w:val="00C3776D"/>
    <w:rsid w:val="00C37EEC"/>
    <w:rsid w:val="00C402B9"/>
    <w:rsid w:val="00C4070E"/>
    <w:rsid w:val="00C408EC"/>
    <w:rsid w:val="00C40990"/>
    <w:rsid w:val="00C40E05"/>
    <w:rsid w:val="00C40E20"/>
    <w:rsid w:val="00C41CE2"/>
    <w:rsid w:val="00C41F9A"/>
    <w:rsid w:val="00C4224C"/>
    <w:rsid w:val="00C4276B"/>
    <w:rsid w:val="00C4291F"/>
    <w:rsid w:val="00C42C4A"/>
    <w:rsid w:val="00C42E18"/>
    <w:rsid w:val="00C42F8F"/>
    <w:rsid w:val="00C4327A"/>
    <w:rsid w:val="00C43644"/>
    <w:rsid w:val="00C438AD"/>
    <w:rsid w:val="00C43E81"/>
    <w:rsid w:val="00C44057"/>
    <w:rsid w:val="00C44183"/>
    <w:rsid w:val="00C444B1"/>
    <w:rsid w:val="00C448D6"/>
    <w:rsid w:val="00C44B21"/>
    <w:rsid w:val="00C44B2A"/>
    <w:rsid w:val="00C44C1D"/>
    <w:rsid w:val="00C44D53"/>
    <w:rsid w:val="00C44F96"/>
    <w:rsid w:val="00C452A8"/>
    <w:rsid w:val="00C455EE"/>
    <w:rsid w:val="00C45918"/>
    <w:rsid w:val="00C45A0D"/>
    <w:rsid w:val="00C45B72"/>
    <w:rsid w:val="00C45F4E"/>
    <w:rsid w:val="00C4620C"/>
    <w:rsid w:val="00C46292"/>
    <w:rsid w:val="00C464F1"/>
    <w:rsid w:val="00C46562"/>
    <w:rsid w:val="00C4674C"/>
    <w:rsid w:val="00C468C2"/>
    <w:rsid w:val="00C46E44"/>
    <w:rsid w:val="00C46F28"/>
    <w:rsid w:val="00C472A2"/>
    <w:rsid w:val="00C47308"/>
    <w:rsid w:val="00C4736F"/>
    <w:rsid w:val="00C475B1"/>
    <w:rsid w:val="00C47865"/>
    <w:rsid w:val="00C47B8C"/>
    <w:rsid w:val="00C47C8E"/>
    <w:rsid w:val="00C47FE9"/>
    <w:rsid w:val="00C5011B"/>
    <w:rsid w:val="00C508D0"/>
    <w:rsid w:val="00C50AD4"/>
    <w:rsid w:val="00C50CB0"/>
    <w:rsid w:val="00C50D7D"/>
    <w:rsid w:val="00C50DAB"/>
    <w:rsid w:val="00C51240"/>
    <w:rsid w:val="00C5194C"/>
    <w:rsid w:val="00C51D4A"/>
    <w:rsid w:val="00C51F18"/>
    <w:rsid w:val="00C521F7"/>
    <w:rsid w:val="00C5235C"/>
    <w:rsid w:val="00C529D4"/>
    <w:rsid w:val="00C52DD0"/>
    <w:rsid w:val="00C536B9"/>
    <w:rsid w:val="00C537D7"/>
    <w:rsid w:val="00C5386A"/>
    <w:rsid w:val="00C53A19"/>
    <w:rsid w:val="00C53CB4"/>
    <w:rsid w:val="00C53DEF"/>
    <w:rsid w:val="00C53EB0"/>
    <w:rsid w:val="00C547D6"/>
    <w:rsid w:val="00C547F9"/>
    <w:rsid w:val="00C5482A"/>
    <w:rsid w:val="00C54B0E"/>
    <w:rsid w:val="00C54D4B"/>
    <w:rsid w:val="00C54D58"/>
    <w:rsid w:val="00C55749"/>
    <w:rsid w:val="00C55A02"/>
    <w:rsid w:val="00C55B55"/>
    <w:rsid w:val="00C55FCA"/>
    <w:rsid w:val="00C55FD7"/>
    <w:rsid w:val="00C560B6"/>
    <w:rsid w:val="00C56106"/>
    <w:rsid w:val="00C56564"/>
    <w:rsid w:val="00C568A4"/>
    <w:rsid w:val="00C57223"/>
    <w:rsid w:val="00C57705"/>
    <w:rsid w:val="00C57A39"/>
    <w:rsid w:val="00C57D2F"/>
    <w:rsid w:val="00C57E2F"/>
    <w:rsid w:val="00C600E2"/>
    <w:rsid w:val="00C604C8"/>
    <w:rsid w:val="00C607D3"/>
    <w:rsid w:val="00C618EC"/>
    <w:rsid w:val="00C61BF1"/>
    <w:rsid w:val="00C62181"/>
    <w:rsid w:val="00C62CAD"/>
    <w:rsid w:val="00C62D7A"/>
    <w:rsid w:val="00C630E1"/>
    <w:rsid w:val="00C633D8"/>
    <w:rsid w:val="00C6357F"/>
    <w:rsid w:val="00C6372A"/>
    <w:rsid w:val="00C638A1"/>
    <w:rsid w:val="00C63BB8"/>
    <w:rsid w:val="00C64168"/>
    <w:rsid w:val="00C6443C"/>
    <w:rsid w:val="00C64720"/>
    <w:rsid w:val="00C64DB6"/>
    <w:rsid w:val="00C653A1"/>
    <w:rsid w:val="00C65614"/>
    <w:rsid w:val="00C65957"/>
    <w:rsid w:val="00C65F05"/>
    <w:rsid w:val="00C65F0E"/>
    <w:rsid w:val="00C668EF"/>
    <w:rsid w:val="00C66C1E"/>
    <w:rsid w:val="00C66DDA"/>
    <w:rsid w:val="00C6722D"/>
    <w:rsid w:val="00C67492"/>
    <w:rsid w:val="00C679FF"/>
    <w:rsid w:val="00C67EF9"/>
    <w:rsid w:val="00C7012E"/>
    <w:rsid w:val="00C7029D"/>
    <w:rsid w:val="00C70C5A"/>
    <w:rsid w:val="00C70DC8"/>
    <w:rsid w:val="00C71144"/>
    <w:rsid w:val="00C71316"/>
    <w:rsid w:val="00C71328"/>
    <w:rsid w:val="00C7153A"/>
    <w:rsid w:val="00C71C50"/>
    <w:rsid w:val="00C7206C"/>
    <w:rsid w:val="00C721C4"/>
    <w:rsid w:val="00C726F6"/>
    <w:rsid w:val="00C72808"/>
    <w:rsid w:val="00C72A08"/>
    <w:rsid w:val="00C73512"/>
    <w:rsid w:val="00C74078"/>
    <w:rsid w:val="00C740B2"/>
    <w:rsid w:val="00C7437E"/>
    <w:rsid w:val="00C74942"/>
    <w:rsid w:val="00C74C9B"/>
    <w:rsid w:val="00C74CE0"/>
    <w:rsid w:val="00C74D4B"/>
    <w:rsid w:val="00C75363"/>
    <w:rsid w:val="00C758FB"/>
    <w:rsid w:val="00C75CDC"/>
    <w:rsid w:val="00C75FBD"/>
    <w:rsid w:val="00C7685C"/>
    <w:rsid w:val="00C76F5D"/>
    <w:rsid w:val="00C77571"/>
    <w:rsid w:val="00C779A7"/>
    <w:rsid w:val="00C77AF9"/>
    <w:rsid w:val="00C77B91"/>
    <w:rsid w:val="00C77B9D"/>
    <w:rsid w:val="00C77D8A"/>
    <w:rsid w:val="00C77E27"/>
    <w:rsid w:val="00C80076"/>
    <w:rsid w:val="00C8080B"/>
    <w:rsid w:val="00C80994"/>
    <w:rsid w:val="00C80B68"/>
    <w:rsid w:val="00C80E5A"/>
    <w:rsid w:val="00C80F8A"/>
    <w:rsid w:val="00C81335"/>
    <w:rsid w:val="00C8164B"/>
    <w:rsid w:val="00C81672"/>
    <w:rsid w:val="00C821BA"/>
    <w:rsid w:val="00C82442"/>
    <w:rsid w:val="00C82514"/>
    <w:rsid w:val="00C828B1"/>
    <w:rsid w:val="00C82F5C"/>
    <w:rsid w:val="00C833CE"/>
    <w:rsid w:val="00C835DC"/>
    <w:rsid w:val="00C8386B"/>
    <w:rsid w:val="00C83A30"/>
    <w:rsid w:val="00C83AAA"/>
    <w:rsid w:val="00C8461B"/>
    <w:rsid w:val="00C8484F"/>
    <w:rsid w:val="00C849AB"/>
    <w:rsid w:val="00C84A04"/>
    <w:rsid w:val="00C84C8A"/>
    <w:rsid w:val="00C8505C"/>
    <w:rsid w:val="00C85767"/>
    <w:rsid w:val="00C8591D"/>
    <w:rsid w:val="00C85A52"/>
    <w:rsid w:val="00C85DCE"/>
    <w:rsid w:val="00C86220"/>
    <w:rsid w:val="00C863CF"/>
    <w:rsid w:val="00C86656"/>
    <w:rsid w:val="00C86908"/>
    <w:rsid w:val="00C86AD6"/>
    <w:rsid w:val="00C873CE"/>
    <w:rsid w:val="00C87935"/>
    <w:rsid w:val="00C87E00"/>
    <w:rsid w:val="00C87EB8"/>
    <w:rsid w:val="00C87F75"/>
    <w:rsid w:val="00C90367"/>
    <w:rsid w:val="00C905A9"/>
    <w:rsid w:val="00C90617"/>
    <w:rsid w:val="00C90A3F"/>
    <w:rsid w:val="00C90A82"/>
    <w:rsid w:val="00C90C98"/>
    <w:rsid w:val="00C91456"/>
    <w:rsid w:val="00C91CA3"/>
    <w:rsid w:val="00C91D73"/>
    <w:rsid w:val="00C91E19"/>
    <w:rsid w:val="00C91FD4"/>
    <w:rsid w:val="00C921B3"/>
    <w:rsid w:val="00C921F0"/>
    <w:rsid w:val="00C92484"/>
    <w:rsid w:val="00C9254D"/>
    <w:rsid w:val="00C92B58"/>
    <w:rsid w:val="00C93122"/>
    <w:rsid w:val="00C93596"/>
    <w:rsid w:val="00C94077"/>
    <w:rsid w:val="00C941A2"/>
    <w:rsid w:val="00C946A3"/>
    <w:rsid w:val="00C947F8"/>
    <w:rsid w:val="00C94AC0"/>
    <w:rsid w:val="00C94DDB"/>
    <w:rsid w:val="00C9531A"/>
    <w:rsid w:val="00C954CD"/>
    <w:rsid w:val="00C95593"/>
    <w:rsid w:val="00C95CC0"/>
    <w:rsid w:val="00C95E52"/>
    <w:rsid w:val="00C95E5C"/>
    <w:rsid w:val="00C95F4B"/>
    <w:rsid w:val="00C96071"/>
    <w:rsid w:val="00C965BA"/>
    <w:rsid w:val="00C96676"/>
    <w:rsid w:val="00C97222"/>
    <w:rsid w:val="00C972B9"/>
    <w:rsid w:val="00C972C8"/>
    <w:rsid w:val="00C975F6"/>
    <w:rsid w:val="00C97E2B"/>
    <w:rsid w:val="00C97F23"/>
    <w:rsid w:val="00CA0AD8"/>
    <w:rsid w:val="00CA0B4F"/>
    <w:rsid w:val="00CA147D"/>
    <w:rsid w:val="00CA14DF"/>
    <w:rsid w:val="00CA230A"/>
    <w:rsid w:val="00CA2326"/>
    <w:rsid w:val="00CA248B"/>
    <w:rsid w:val="00CA25D0"/>
    <w:rsid w:val="00CA2BD3"/>
    <w:rsid w:val="00CA2E19"/>
    <w:rsid w:val="00CA2F0F"/>
    <w:rsid w:val="00CA39AB"/>
    <w:rsid w:val="00CA3C6E"/>
    <w:rsid w:val="00CA4273"/>
    <w:rsid w:val="00CA42C3"/>
    <w:rsid w:val="00CA4371"/>
    <w:rsid w:val="00CA44CF"/>
    <w:rsid w:val="00CA4525"/>
    <w:rsid w:val="00CA4A6A"/>
    <w:rsid w:val="00CA4EE7"/>
    <w:rsid w:val="00CA4EF6"/>
    <w:rsid w:val="00CA55D5"/>
    <w:rsid w:val="00CA5C19"/>
    <w:rsid w:val="00CA606C"/>
    <w:rsid w:val="00CA69C2"/>
    <w:rsid w:val="00CA69E2"/>
    <w:rsid w:val="00CA6A57"/>
    <w:rsid w:val="00CA6AC4"/>
    <w:rsid w:val="00CA6BA5"/>
    <w:rsid w:val="00CA6CBA"/>
    <w:rsid w:val="00CA6EAD"/>
    <w:rsid w:val="00CA6F2E"/>
    <w:rsid w:val="00CA716D"/>
    <w:rsid w:val="00CA7416"/>
    <w:rsid w:val="00CA7909"/>
    <w:rsid w:val="00CB0294"/>
    <w:rsid w:val="00CB037F"/>
    <w:rsid w:val="00CB0722"/>
    <w:rsid w:val="00CB0775"/>
    <w:rsid w:val="00CB07AC"/>
    <w:rsid w:val="00CB15CB"/>
    <w:rsid w:val="00CB173D"/>
    <w:rsid w:val="00CB2636"/>
    <w:rsid w:val="00CB2AE2"/>
    <w:rsid w:val="00CB2BA9"/>
    <w:rsid w:val="00CB31AA"/>
    <w:rsid w:val="00CB33DD"/>
    <w:rsid w:val="00CB3C92"/>
    <w:rsid w:val="00CB414D"/>
    <w:rsid w:val="00CB4372"/>
    <w:rsid w:val="00CB4777"/>
    <w:rsid w:val="00CB47D2"/>
    <w:rsid w:val="00CB481C"/>
    <w:rsid w:val="00CB49D7"/>
    <w:rsid w:val="00CB49E4"/>
    <w:rsid w:val="00CB4D26"/>
    <w:rsid w:val="00CB4FA3"/>
    <w:rsid w:val="00CB521C"/>
    <w:rsid w:val="00CB5240"/>
    <w:rsid w:val="00CB557E"/>
    <w:rsid w:val="00CB5792"/>
    <w:rsid w:val="00CB57CA"/>
    <w:rsid w:val="00CB57E9"/>
    <w:rsid w:val="00CB58C7"/>
    <w:rsid w:val="00CB6FF0"/>
    <w:rsid w:val="00CB70BF"/>
    <w:rsid w:val="00CB7543"/>
    <w:rsid w:val="00CB76B2"/>
    <w:rsid w:val="00CB776C"/>
    <w:rsid w:val="00CB77D8"/>
    <w:rsid w:val="00CB7F18"/>
    <w:rsid w:val="00CB7FF3"/>
    <w:rsid w:val="00CC01D8"/>
    <w:rsid w:val="00CC049C"/>
    <w:rsid w:val="00CC05D8"/>
    <w:rsid w:val="00CC06E6"/>
    <w:rsid w:val="00CC076E"/>
    <w:rsid w:val="00CC0936"/>
    <w:rsid w:val="00CC0E02"/>
    <w:rsid w:val="00CC0E9C"/>
    <w:rsid w:val="00CC105C"/>
    <w:rsid w:val="00CC10AC"/>
    <w:rsid w:val="00CC1319"/>
    <w:rsid w:val="00CC14A2"/>
    <w:rsid w:val="00CC1924"/>
    <w:rsid w:val="00CC1BB5"/>
    <w:rsid w:val="00CC1DEB"/>
    <w:rsid w:val="00CC206B"/>
    <w:rsid w:val="00CC237D"/>
    <w:rsid w:val="00CC24A6"/>
    <w:rsid w:val="00CC2BA9"/>
    <w:rsid w:val="00CC2E57"/>
    <w:rsid w:val="00CC3283"/>
    <w:rsid w:val="00CC3378"/>
    <w:rsid w:val="00CC3FF2"/>
    <w:rsid w:val="00CC4381"/>
    <w:rsid w:val="00CC4384"/>
    <w:rsid w:val="00CC4449"/>
    <w:rsid w:val="00CC47B6"/>
    <w:rsid w:val="00CC4B5D"/>
    <w:rsid w:val="00CC4B7D"/>
    <w:rsid w:val="00CC4E5B"/>
    <w:rsid w:val="00CC53D5"/>
    <w:rsid w:val="00CC584C"/>
    <w:rsid w:val="00CC5DF3"/>
    <w:rsid w:val="00CC662D"/>
    <w:rsid w:val="00CC66EC"/>
    <w:rsid w:val="00CC68F7"/>
    <w:rsid w:val="00CC6F16"/>
    <w:rsid w:val="00CC7301"/>
    <w:rsid w:val="00CC7535"/>
    <w:rsid w:val="00CC75AC"/>
    <w:rsid w:val="00CC76B5"/>
    <w:rsid w:val="00CC77ED"/>
    <w:rsid w:val="00CC7A39"/>
    <w:rsid w:val="00CC7C15"/>
    <w:rsid w:val="00CD037D"/>
    <w:rsid w:val="00CD03C7"/>
    <w:rsid w:val="00CD041D"/>
    <w:rsid w:val="00CD1287"/>
    <w:rsid w:val="00CD128A"/>
    <w:rsid w:val="00CD1EFF"/>
    <w:rsid w:val="00CD2037"/>
    <w:rsid w:val="00CD2995"/>
    <w:rsid w:val="00CD29D4"/>
    <w:rsid w:val="00CD2BC2"/>
    <w:rsid w:val="00CD2BF7"/>
    <w:rsid w:val="00CD2C32"/>
    <w:rsid w:val="00CD3934"/>
    <w:rsid w:val="00CD3C30"/>
    <w:rsid w:val="00CD41B7"/>
    <w:rsid w:val="00CD44F3"/>
    <w:rsid w:val="00CD4658"/>
    <w:rsid w:val="00CD50B7"/>
    <w:rsid w:val="00CD601E"/>
    <w:rsid w:val="00CD6229"/>
    <w:rsid w:val="00CD64D0"/>
    <w:rsid w:val="00CD6686"/>
    <w:rsid w:val="00CD6D19"/>
    <w:rsid w:val="00CD70A2"/>
    <w:rsid w:val="00CD7379"/>
    <w:rsid w:val="00CD7401"/>
    <w:rsid w:val="00CD7E0B"/>
    <w:rsid w:val="00CE0114"/>
    <w:rsid w:val="00CE01B8"/>
    <w:rsid w:val="00CE02C7"/>
    <w:rsid w:val="00CE047C"/>
    <w:rsid w:val="00CE04FE"/>
    <w:rsid w:val="00CE0A05"/>
    <w:rsid w:val="00CE0A8A"/>
    <w:rsid w:val="00CE0CF6"/>
    <w:rsid w:val="00CE1043"/>
    <w:rsid w:val="00CE1089"/>
    <w:rsid w:val="00CE1350"/>
    <w:rsid w:val="00CE1A3A"/>
    <w:rsid w:val="00CE1C37"/>
    <w:rsid w:val="00CE1CF5"/>
    <w:rsid w:val="00CE1D37"/>
    <w:rsid w:val="00CE27DC"/>
    <w:rsid w:val="00CE3004"/>
    <w:rsid w:val="00CE3605"/>
    <w:rsid w:val="00CE39F8"/>
    <w:rsid w:val="00CE3A0C"/>
    <w:rsid w:val="00CE3BE8"/>
    <w:rsid w:val="00CE4699"/>
    <w:rsid w:val="00CE49C1"/>
    <w:rsid w:val="00CE4DAE"/>
    <w:rsid w:val="00CE5937"/>
    <w:rsid w:val="00CE5942"/>
    <w:rsid w:val="00CE68BE"/>
    <w:rsid w:val="00CE6C40"/>
    <w:rsid w:val="00CE6D7E"/>
    <w:rsid w:val="00CE6DEA"/>
    <w:rsid w:val="00CE6EB0"/>
    <w:rsid w:val="00CE7803"/>
    <w:rsid w:val="00CE7D61"/>
    <w:rsid w:val="00CE7F99"/>
    <w:rsid w:val="00CF041A"/>
    <w:rsid w:val="00CF0E8C"/>
    <w:rsid w:val="00CF0FC8"/>
    <w:rsid w:val="00CF10A2"/>
    <w:rsid w:val="00CF10A7"/>
    <w:rsid w:val="00CF1231"/>
    <w:rsid w:val="00CF1346"/>
    <w:rsid w:val="00CF1933"/>
    <w:rsid w:val="00CF19BB"/>
    <w:rsid w:val="00CF1DC7"/>
    <w:rsid w:val="00CF25A7"/>
    <w:rsid w:val="00CF278F"/>
    <w:rsid w:val="00CF3050"/>
    <w:rsid w:val="00CF334D"/>
    <w:rsid w:val="00CF3405"/>
    <w:rsid w:val="00CF3994"/>
    <w:rsid w:val="00CF39C4"/>
    <w:rsid w:val="00CF3C27"/>
    <w:rsid w:val="00CF3DF5"/>
    <w:rsid w:val="00CF4336"/>
    <w:rsid w:val="00CF439A"/>
    <w:rsid w:val="00CF44EE"/>
    <w:rsid w:val="00CF47D2"/>
    <w:rsid w:val="00CF4953"/>
    <w:rsid w:val="00CF4AD3"/>
    <w:rsid w:val="00CF4B1D"/>
    <w:rsid w:val="00CF4BD8"/>
    <w:rsid w:val="00CF53A1"/>
    <w:rsid w:val="00CF5B37"/>
    <w:rsid w:val="00CF5EA3"/>
    <w:rsid w:val="00CF66C0"/>
    <w:rsid w:val="00CF6A78"/>
    <w:rsid w:val="00CF71F6"/>
    <w:rsid w:val="00CF7625"/>
    <w:rsid w:val="00D0030A"/>
    <w:rsid w:val="00D00391"/>
    <w:rsid w:val="00D00F61"/>
    <w:rsid w:val="00D018C0"/>
    <w:rsid w:val="00D01FEB"/>
    <w:rsid w:val="00D02238"/>
    <w:rsid w:val="00D024B1"/>
    <w:rsid w:val="00D02631"/>
    <w:rsid w:val="00D0267E"/>
    <w:rsid w:val="00D028A2"/>
    <w:rsid w:val="00D02B20"/>
    <w:rsid w:val="00D02BE6"/>
    <w:rsid w:val="00D02E93"/>
    <w:rsid w:val="00D0326E"/>
    <w:rsid w:val="00D03653"/>
    <w:rsid w:val="00D03BE4"/>
    <w:rsid w:val="00D04279"/>
    <w:rsid w:val="00D04472"/>
    <w:rsid w:val="00D0456A"/>
    <w:rsid w:val="00D0468F"/>
    <w:rsid w:val="00D05019"/>
    <w:rsid w:val="00D050F6"/>
    <w:rsid w:val="00D05172"/>
    <w:rsid w:val="00D05213"/>
    <w:rsid w:val="00D05745"/>
    <w:rsid w:val="00D058E2"/>
    <w:rsid w:val="00D05B16"/>
    <w:rsid w:val="00D05CA0"/>
    <w:rsid w:val="00D05D94"/>
    <w:rsid w:val="00D05E00"/>
    <w:rsid w:val="00D05F05"/>
    <w:rsid w:val="00D06035"/>
    <w:rsid w:val="00D060B0"/>
    <w:rsid w:val="00D073D1"/>
    <w:rsid w:val="00D07509"/>
    <w:rsid w:val="00D07C77"/>
    <w:rsid w:val="00D07FB5"/>
    <w:rsid w:val="00D106B1"/>
    <w:rsid w:val="00D1076C"/>
    <w:rsid w:val="00D1079A"/>
    <w:rsid w:val="00D10866"/>
    <w:rsid w:val="00D1113E"/>
    <w:rsid w:val="00D11231"/>
    <w:rsid w:val="00D113A6"/>
    <w:rsid w:val="00D11460"/>
    <w:rsid w:val="00D11591"/>
    <w:rsid w:val="00D117F6"/>
    <w:rsid w:val="00D11B10"/>
    <w:rsid w:val="00D11CA5"/>
    <w:rsid w:val="00D11D76"/>
    <w:rsid w:val="00D12142"/>
    <w:rsid w:val="00D12C65"/>
    <w:rsid w:val="00D12D73"/>
    <w:rsid w:val="00D12F88"/>
    <w:rsid w:val="00D13741"/>
    <w:rsid w:val="00D14886"/>
    <w:rsid w:val="00D1493D"/>
    <w:rsid w:val="00D14DB0"/>
    <w:rsid w:val="00D150DB"/>
    <w:rsid w:val="00D15347"/>
    <w:rsid w:val="00D1538D"/>
    <w:rsid w:val="00D15D2C"/>
    <w:rsid w:val="00D15F60"/>
    <w:rsid w:val="00D1679A"/>
    <w:rsid w:val="00D16CC2"/>
    <w:rsid w:val="00D17B3B"/>
    <w:rsid w:val="00D203EB"/>
    <w:rsid w:val="00D20506"/>
    <w:rsid w:val="00D2091F"/>
    <w:rsid w:val="00D20AFC"/>
    <w:rsid w:val="00D20DD7"/>
    <w:rsid w:val="00D2156B"/>
    <w:rsid w:val="00D220B3"/>
    <w:rsid w:val="00D22140"/>
    <w:rsid w:val="00D2258D"/>
    <w:rsid w:val="00D22D29"/>
    <w:rsid w:val="00D22D7F"/>
    <w:rsid w:val="00D23372"/>
    <w:rsid w:val="00D235C8"/>
    <w:rsid w:val="00D236D5"/>
    <w:rsid w:val="00D23BF3"/>
    <w:rsid w:val="00D23E96"/>
    <w:rsid w:val="00D2400E"/>
    <w:rsid w:val="00D240A9"/>
    <w:rsid w:val="00D24947"/>
    <w:rsid w:val="00D24B45"/>
    <w:rsid w:val="00D24DF1"/>
    <w:rsid w:val="00D25073"/>
    <w:rsid w:val="00D2530F"/>
    <w:rsid w:val="00D253B9"/>
    <w:rsid w:val="00D25545"/>
    <w:rsid w:val="00D25607"/>
    <w:rsid w:val="00D25936"/>
    <w:rsid w:val="00D25E02"/>
    <w:rsid w:val="00D2614F"/>
    <w:rsid w:val="00D26620"/>
    <w:rsid w:val="00D269A7"/>
    <w:rsid w:val="00D26EDB"/>
    <w:rsid w:val="00D27479"/>
    <w:rsid w:val="00D275A4"/>
    <w:rsid w:val="00D27643"/>
    <w:rsid w:val="00D2772B"/>
    <w:rsid w:val="00D279C1"/>
    <w:rsid w:val="00D27EC3"/>
    <w:rsid w:val="00D303B1"/>
    <w:rsid w:val="00D30E80"/>
    <w:rsid w:val="00D311E7"/>
    <w:rsid w:val="00D31316"/>
    <w:rsid w:val="00D31852"/>
    <w:rsid w:val="00D31CB5"/>
    <w:rsid w:val="00D321A6"/>
    <w:rsid w:val="00D326DD"/>
    <w:rsid w:val="00D32702"/>
    <w:rsid w:val="00D32DC8"/>
    <w:rsid w:val="00D32E8F"/>
    <w:rsid w:val="00D331DB"/>
    <w:rsid w:val="00D33D98"/>
    <w:rsid w:val="00D3438F"/>
    <w:rsid w:val="00D348DE"/>
    <w:rsid w:val="00D34D34"/>
    <w:rsid w:val="00D34FED"/>
    <w:rsid w:val="00D3502B"/>
    <w:rsid w:val="00D35EF6"/>
    <w:rsid w:val="00D3607C"/>
    <w:rsid w:val="00D3627C"/>
    <w:rsid w:val="00D36297"/>
    <w:rsid w:val="00D362CD"/>
    <w:rsid w:val="00D368B8"/>
    <w:rsid w:val="00D36C6C"/>
    <w:rsid w:val="00D36EA8"/>
    <w:rsid w:val="00D37130"/>
    <w:rsid w:val="00D373B3"/>
    <w:rsid w:val="00D3764E"/>
    <w:rsid w:val="00D37773"/>
    <w:rsid w:val="00D37B0A"/>
    <w:rsid w:val="00D37BF5"/>
    <w:rsid w:val="00D37DB6"/>
    <w:rsid w:val="00D37EE1"/>
    <w:rsid w:val="00D4009F"/>
    <w:rsid w:val="00D40214"/>
    <w:rsid w:val="00D4095D"/>
    <w:rsid w:val="00D40D3A"/>
    <w:rsid w:val="00D41557"/>
    <w:rsid w:val="00D41947"/>
    <w:rsid w:val="00D41CFB"/>
    <w:rsid w:val="00D41FC4"/>
    <w:rsid w:val="00D424CF"/>
    <w:rsid w:val="00D4263A"/>
    <w:rsid w:val="00D42DEC"/>
    <w:rsid w:val="00D436E0"/>
    <w:rsid w:val="00D43BB6"/>
    <w:rsid w:val="00D43E25"/>
    <w:rsid w:val="00D446D4"/>
    <w:rsid w:val="00D45D48"/>
    <w:rsid w:val="00D4629D"/>
    <w:rsid w:val="00D46624"/>
    <w:rsid w:val="00D46BB0"/>
    <w:rsid w:val="00D46D87"/>
    <w:rsid w:val="00D4717C"/>
    <w:rsid w:val="00D471A6"/>
    <w:rsid w:val="00D475EC"/>
    <w:rsid w:val="00D47B00"/>
    <w:rsid w:val="00D47B07"/>
    <w:rsid w:val="00D47C93"/>
    <w:rsid w:val="00D47CA0"/>
    <w:rsid w:val="00D47DF0"/>
    <w:rsid w:val="00D50456"/>
    <w:rsid w:val="00D50916"/>
    <w:rsid w:val="00D50B4F"/>
    <w:rsid w:val="00D511F2"/>
    <w:rsid w:val="00D51835"/>
    <w:rsid w:val="00D51867"/>
    <w:rsid w:val="00D51E07"/>
    <w:rsid w:val="00D52755"/>
    <w:rsid w:val="00D52873"/>
    <w:rsid w:val="00D52C9D"/>
    <w:rsid w:val="00D52E1E"/>
    <w:rsid w:val="00D5310E"/>
    <w:rsid w:val="00D5311E"/>
    <w:rsid w:val="00D536E8"/>
    <w:rsid w:val="00D5386A"/>
    <w:rsid w:val="00D539B4"/>
    <w:rsid w:val="00D53E2C"/>
    <w:rsid w:val="00D53EF2"/>
    <w:rsid w:val="00D5477B"/>
    <w:rsid w:val="00D54D95"/>
    <w:rsid w:val="00D54E98"/>
    <w:rsid w:val="00D55317"/>
    <w:rsid w:val="00D55680"/>
    <w:rsid w:val="00D5572D"/>
    <w:rsid w:val="00D558CF"/>
    <w:rsid w:val="00D560BD"/>
    <w:rsid w:val="00D5619F"/>
    <w:rsid w:val="00D56D43"/>
    <w:rsid w:val="00D56DE0"/>
    <w:rsid w:val="00D56F40"/>
    <w:rsid w:val="00D576D5"/>
    <w:rsid w:val="00D578FE"/>
    <w:rsid w:val="00D57F81"/>
    <w:rsid w:val="00D601E0"/>
    <w:rsid w:val="00D602C9"/>
    <w:rsid w:val="00D602F7"/>
    <w:rsid w:val="00D60713"/>
    <w:rsid w:val="00D61BC9"/>
    <w:rsid w:val="00D61BF0"/>
    <w:rsid w:val="00D61C5F"/>
    <w:rsid w:val="00D62287"/>
    <w:rsid w:val="00D6255C"/>
    <w:rsid w:val="00D625B0"/>
    <w:rsid w:val="00D62EB6"/>
    <w:rsid w:val="00D63560"/>
    <w:rsid w:val="00D63A3E"/>
    <w:rsid w:val="00D63A8A"/>
    <w:rsid w:val="00D63BE3"/>
    <w:rsid w:val="00D63D1E"/>
    <w:rsid w:val="00D64ADA"/>
    <w:rsid w:val="00D64ADE"/>
    <w:rsid w:val="00D653DA"/>
    <w:rsid w:val="00D659A8"/>
    <w:rsid w:val="00D65D35"/>
    <w:rsid w:val="00D66494"/>
    <w:rsid w:val="00D66657"/>
    <w:rsid w:val="00D66E4D"/>
    <w:rsid w:val="00D66F88"/>
    <w:rsid w:val="00D6758B"/>
    <w:rsid w:val="00D679FD"/>
    <w:rsid w:val="00D67D06"/>
    <w:rsid w:val="00D70AB4"/>
    <w:rsid w:val="00D70BFD"/>
    <w:rsid w:val="00D70D7E"/>
    <w:rsid w:val="00D7163A"/>
    <w:rsid w:val="00D71DF2"/>
    <w:rsid w:val="00D71E8A"/>
    <w:rsid w:val="00D71EBD"/>
    <w:rsid w:val="00D721CF"/>
    <w:rsid w:val="00D72613"/>
    <w:rsid w:val="00D731E5"/>
    <w:rsid w:val="00D732EA"/>
    <w:rsid w:val="00D73382"/>
    <w:rsid w:val="00D73F32"/>
    <w:rsid w:val="00D74420"/>
    <w:rsid w:val="00D747F1"/>
    <w:rsid w:val="00D74C1A"/>
    <w:rsid w:val="00D74D0C"/>
    <w:rsid w:val="00D74ED7"/>
    <w:rsid w:val="00D74FBA"/>
    <w:rsid w:val="00D7524A"/>
    <w:rsid w:val="00D753BC"/>
    <w:rsid w:val="00D7556F"/>
    <w:rsid w:val="00D7565B"/>
    <w:rsid w:val="00D757E2"/>
    <w:rsid w:val="00D758D2"/>
    <w:rsid w:val="00D763EB"/>
    <w:rsid w:val="00D764FD"/>
    <w:rsid w:val="00D76776"/>
    <w:rsid w:val="00D769D1"/>
    <w:rsid w:val="00D76B5A"/>
    <w:rsid w:val="00D7781A"/>
    <w:rsid w:val="00D77AEF"/>
    <w:rsid w:val="00D80049"/>
    <w:rsid w:val="00D803DD"/>
    <w:rsid w:val="00D80F4D"/>
    <w:rsid w:val="00D811A4"/>
    <w:rsid w:val="00D815A8"/>
    <w:rsid w:val="00D8167A"/>
    <w:rsid w:val="00D820DB"/>
    <w:rsid w:val="00D822B0"/>
    <w:rsid w:val="00D826D0"/>
    <w:rsid w:val="00D834F1"/>
    <w:rsid w:val="00D836EB"/>
    <w:rsid w:val="00D83895"/>
    <w:rsid w:val="00D83B02"/>
    <w:rsid w:val="00D8462F"/>
    <w:rsid w:val="00D846AA"/>
    <w:rsid w:val="00D8474B"/>
    <w:rsid w:val="00D848BC"/>
    <w:rsid w:val="00D8495D"/>
    <w:rsid w:val="00D856C6"/>
    <w:rsid w:val="00D85796"/>
    <w:rsid w:val="00D85848"/>
    <w:rsid w:val="00D85B99"/>
    <w:rsid w:val="00D85C0E"/>
    <w:rsid w:val="00D85FFA"/>
    <w:rsid w:val="00D8650A"/>
    <w:rsid w:val="00D865B6"/>
    <w:rsid w:val="00D86797"/>
    <w:rsid w:val="00D867D3"/>
    <w:rsid w:val="00D86E6C"/>
    <w:rsid w:val="00D86EDF"/>
    <w:rsid w:val="00D87588"/>
    <w:rsid w:val="00D90150"/>
    <w:rsid w:val="00D904E9"/>
    <w:rsid w:val="00D90D82"/>
    <w:rsid w:val="00D917E4"/>
    <w:rsid w:val="00D91A03"/>
    <w:rsid w:val="00D91CF9"/>
    <w:rsid w:val="00D91D08"/>
    <w:rsid w:val="00D91F61"/>
    <w:rsid w:val="00D92279"/>
    <w:rsid w:val="00D926FF"/>
    <w:rsid w:val="00D9288C"/>
    <w:rsid w:val="00D92F34"/>
    <w:rsid w:val="00D92F6F"/>
    <w:rsid w:val="00D933A1"/>
    <w:rsid w:val="00D933E9"/>
    <w:rsid w:val="00D93750"/>
    <w:rsid w:val="00D93C95"/>
    <w:rsid w:val="00D93CB4"/>
    <w:rsid w:val="00D93E2C"/>
    <w:rsid w:val="00D9434F"/>
    <w:rsid w:val="00D94DB3"/>
    <w:rsid w:val="00D9502D"/>
    <w:rsid w:val="00D951E3"/>
    <w:rsid w:val="00D95404"/>
    <w:rsid w:val="00D9597A"/>
    <w:rsid w:val="00D95B27"/>
    <w:rsid w:val="00D95C93"/>
    <w:rsid w:val="00D95CDF"/>
    <w:rsid w:val="00D95F82"/>
    <w:rsid w:val="00D964D7"/>
    <w:rsid w:val="00D964F1"/>
    <w:rsid w:val="00D96913"/>
    <w:rsid w:val="00D96B08"/>
    <w:rsid w:val="00D96D3D"/>
    <w:rsid w:val="00D96E64"/>
    <w:rsid w:val="00D97109"/>
    <w:rsid w:val="00D976C9"/>
    <w:rsid w:val="00D97A1E"/>
    <w:rsid w:val="00D97B10"/>
    <w:rsid w:val="00D97FA4"/>
    <w:rsid w:val="00DA00B9"/>
    <w:rsid w:val="00DA054A"/>
    <w:rsid w:val="00DA06FF"/>
    <w:rsid w:val="00DA0710"/>
    <w:rsid w:val="00DA0ACF"/>
    <w:rsid w:val="00DA1196"/>
    <w:rsid w:val="00DA1445"/>
    <w:rsid w:val="00DA168F"/>
    <w:rsid w:val="00DA1790"/>
    <w:rsid w:val="00DA1E26"/>
    <w:rsid w:val="00DA2409"/>
    <w:rsid w:val="00DA2501"/>
    <w:rsid w:val="00DA2981"/>
    <w:rsid w:val="00DA2CEB"/>
    <w:rsid w:val="00DA2F48"/>
    <w:rsid w:val="00DA31AE"/>
    <w:rsid w:val="00DA38CA"/>
    <w:rsid w:val="00DA3A06"/>
    <w:rsid w:val="00DA3B56"/>
    <w:rsid w:val="00DA41D4"/>
    <w:rsid w:val="00DA41DC"/>
    <w:rsid w:val="00DA4858"/>
    <w:rsid w:val="00DA4A3B"/>
    <w:rsid w:val="00DA4DC7"/>
    <w:rsid w:val="00DA57EF"/>
    <w:rsid w:val="00DA5CDC"/>
    <w:rsid w:val="00DA5F9A"/>
    <w:rsid w:val="00DA618E"/>
    <w:rsid w:val="00DA6741"/>
    <w:rsid w:val="00DA6961"/>
    <w:rsid w:val="00DA69C3"/>
    <w:rsid w:val="00DA7417"/>
    <w:rsid w:val="00DA7AAD"/>
    <w:rsid w:val="00DA7E88"/>
    <w:rsid w:val="00DB0001"/>
    <w:rsid w:val="00DB0227"/>
    <w:rsid w:val="00DB0B92"/>
    <w:rsid w:val="00DB0E1C"/>
    <w:rsid w:val="00DB0E84"/>
    <w:rsid w:val="00DB18E6"/>
    <w:rsid w:val="00DB26D4"/>
    <w:rsid w:val="00DB290A"/>
    <w:rsid w:val="00DB295C"/>
    <w:rsid w:val="00DB2B49"/>
    <w:rsid w:val="00DB307E"/>
    <w:rsid w:val="00DB3111"/>
    <w:rsid w:val="00DB333B"/>
    <w:rsid w:val="00DB3555"/>
    <w:rsid w:val="00DB3E40"/>
    <w:rsid w:val="00DB4140"/>
    <w:rsid w:val="00DB44D0"/>
    <w:rsid w:val="00DB4678"/>
    <w:rsid w:val="00DB48D5"/>
    <w:rsid w:val="00DB4D10"/>
    <w:rsid w:val="00DB4E2F"/>
    <w:rsid w:val="00DB4F67"/>
    <w:rsid w:val="00DB53C1"/>
    <w:rsid w:val="00DB5800"/>
    <w:rsid w:val="00DB5A08"/>
    <w:rsid w:val="00DB5A14"/>
    <w:rsid w:val="00DB5AED"/>
    <w:rsid w:val="00DB5F3D"/>
    <w:rsid w:val="00DB63EB"/>
    <w:rsid w:val="00DB6E08"/>
    <w:rsid w:val="00DB6E0A"/>
    <w:rsid w:val="00DB7024"/>
    <w:rsid w:val="00DB773E"/>
    <w:rsid w:val="00DB79C1"/>
    <w:rsid w:val="00DB7EB1"/>
    <w:rsid w:val="00DC0242"/>
    <w:rsid w:val="00DC0B8B"/>
    <w:rsid w:val="00DC0C0B"/>
    <w:rsid w:val="00DC11A3"/>
    <w:rsid w:val="00DC1B98"/>
    <w:rsid w:val="00DC24BB"/>
    <w:rsid w:val="00DC272E"/>
    <w:rsid w:val="00DC2C17"/>
    <w:rsid w:val="00DC300D"/>
    <w:rsid w:val="00DC355B"/>
    <w:rsid w:val="00DC4321"/>
    <w:rsid w:val="00DC44DD"/>
    <w:rsid w:val="00DC47B8"/>
    <w:rsid w:val="00DC491D"/>
    <w:rsid w:val="00DC4CEF"/>
    <w:rsid w:val="00DC4DE5"/>
    <w:rsid w:val="00DC4FB3"/>
    <w:rsid w:val="00DC515E"/>
    <w:rsid w:val="00DC5575"/>
    <w:rsid w:val="00DC5598"/>
    <w:rsid w:val="00DC55EB"/>
    <w:rsid w:val="00DC5A89"/>
    <w:rsid w:val="00DC5B56"/>
    <w:rsid w:val="00DC5D30"/>
    <w:rsid w:val="00DC60E5"/>
    <w:rsid w:val="00DC61B1"/>
    <w:rsid w:val="00DC6636"/>
    <w:rsid w:val="00DC66CE"/>
    <w:rsid w:val="00DC672A"/>
    <w:rsid w:val="00DC67E0"/>
    <w:rsid w:val="00DC71B5"/>
    <w:rsid w:val="00DC761B"/>
    <w:rsid w:val="00DC795F"/>
    <w:rsid w:val="00DC79AF"/>
    <w:rsid w:val="00DD048B"/>
    <w:rsid w:val="00DD0868"/>
    <w:rsid w:val="00DD1155"/>
    <w:rsid w:val="00DD1491"/>
    <w:rsid w:val="00DD151C"/>
    <w:rsid w:val="00DD1608"/>
    <w:rsid w:val="00DD18BC"/>
    <w:rsid w:val="00DD196E"/>
    <w:rsid w:val="00DD1ABD"/>
    <w:rsid w:val="00DD1D29"/>
    <w:rsid w:val="00DD1E15"/>
    <w:rsid w:val="00DD2035"/>
    <w:rsid w:val="00DD20B2"/>
    <w:rsid w:val="00DD2329"/>
    <w:rsid w:val="00DD2905"/>
    <w:rsid w:val="00DD2B88"/>
    <w:rsid w:val="00DD31D0"/>
    <w:rsid w:val="00DD372C"/>
    <w:rsid w:val="00DD3A67"/>
    <w:rsid w:val="00DD3B53"/>
    <w:rsid w:val="00DD3BF1"/>
    <w:rsid w:val="00DD425A"/>
    <w:rsid w:val="00DD4A37"/>
    <w:rsid w:val="00DD4E3C"/>
    <w:rsid w:val="00DD50FD"/>
    <w:rsid w:val="00DD5211"/>
    <w:rsid w:val="00DD543A"/>
    <w:rsid w:val="00DD5DB3"/>
    <w:rsid w:val="00DD5EA0"/>
    <w:rsid w:val="00DD5F6C"/>
    <w:rsid w:val="00DD615F"/>
    <w:rsid w:val="00DD6BD2"/>
    <w:rsid w:val="00DD7173"/>
    <w:rsid w:val="00DD7375"/>
    <w:rsid w:val="00DD74CD"/>
    <w:rsid w:val="00DD75E3"/>
    <w:rsid w:val="00DD776E"/>
    <w:rsid w:val="00DD7E62"/>
    <w:rsid w:val="00DE00B4"/>
    <w:rsid w:val="00DE0266"/>
    <w:rsid w:val="00DE07F0"/>
    <w:rsid w:val="00DE0832"/>
    <w:rsid w:val="00DE09EC"/>
    <w:rsid w:val="00DE0CBF"/>
    <w:rsid w:val="00DE11B7"/>
    <w:rsid w:val="00DE17F9"/>
    <w:rsid w:val="00DE1C51"/>
    <w:rsid w:val="00DE1C78"/>
    <w:rsid w:val="00DE1EE4"/>
    <w:rsid w:val="00DE1F07"/>
    <w:rsid w:val="00DE2235"/>
    <w:rsid w:val="00DE230A"/>
    <w:rsid w:val="00DE27B5"/>
    <w:rsid w:val="00DE2AD3"/>
    <w:rsid w:val="00DE2D25"/>
    <w:rsid w:val="00DE366B"/>
    <w:rsid w:val="00DE3CBB"/>
    <w:rsid w:val="00DE3F70"/>
    <w:rsid w:val="00DE44BC"/>
    <w:rsid w:val="00DE4BED"/>
    <w:rsid w:val="00DE4E5F"/>
    <w:rsid w:val="00DE59BB"/>
    <w:rsid w:val="00DE5E2C"/>
    <w:rsid w:val="00DE5FA7"/>
    <w:rsid w:val="00DE62C6"/>
    <w:rsid w:val="00DE63DC"/>
    <w:rsid w:val="00DE6473"/>
    <w:rsid w:val="00DE7194"/>
    <w:rsid w:val="00DE736A"/>
    <w:rsid w:val="00DE7402"/>
    <w:rsid w:val="00DE74F2"/>
    <w:rsid w:val="00DE76F5"/>
    <w:rsid w:val="00DE7805"/>
    <w:rsid w:val="00DE782E"/>
    <w:rsid w:val="00DE78D4"/>
    <w:rsid w:val="00DE7982"/>
    <w:rsid w:val="00DE79AD"/>
    <w:rsid w:val="00DF00D4"/>
    <w:rsid w:val="00DF0519"/>
    <w:rsid w:val="00DF0555"/>
    <w:rsid w:val="00DF060E"/>
    <w:rsid w:val="00DF08BE"/>
    <w:rsid w:val="00DF12F0"/>
    <w:rsid w:val="00DF1E21"/>
    <w:rsid w:val="00DF1EA1"/>
    <w:rsid w:val="00DF1EEF"/>
    <w:rsid w:val="00DF2034"/>
    <w:rsid w:val="00DF20EC"/>
    <w:rsid w:val="00DF2363"/>
    <w:rsid w:val="00DF2BE6"/>
    <w:rsid w:val="00DF34EB"/>
    <w:rsid w:val="00DF3654"/>
    <w:rsid w:val="00DF39FB"/>
    <w:rsid w:val="00DF3FF0"/>
    <w:rsid w:val="00DF4262"/>
    <w:rsid w:val="00DF44AD"/>
    <w:rsid w:val="00DF44F9"/>
    <w:rsid w:val="00DF4592"/>
    <w:rsid w:val="00DF46CA"/>
    <w:rsid w:val="00DF4E9F"/>
    <w:rsid w:val="00DF5196"/>
    <w:rsid w:val="00DF5290"/>
    <w:rsid w:val="00DF532A"/>
    <w:rsid w:val="00DF565C"/>
    <w:rsid w:val="00DF59DA"/>
    <w:rsid w:val="00DF5A43"/>
    <w:rsid w:val="00DF5A97"/>
    <w:rsid w:val="00DF5C3B"/>
    <w:rsid w:val="00DF60ED"/>
    <w:rsid w:val="00DF6323"/>
    <w:rsid w:val="00DF64AB"/>
    <w:rsid w:val="00DF6A75"/>
    <w:rsid w:val="00DF6E10"/>
    <w:rsid w:val="00DF78D4"/>
    <w:rsid w:val="00DF7DC0"/>
    <w:rsid w:val="00DF7E18"/>
    <w:rsid w:val="00E00B35"/>
    <w:rsid w:val="00E00BE8"/>
    <w:rsid w:val="00E00FAB"/>
    <w:rsid w:val="00E010C0"/>
    <w:rsid w:val="00E013E2"/>
    <w:rsid w:val="00E01A65"/>
    <w:rsid w:val="00E02105"/>
    <w:rsid w:val="00E02249"/>
    <w:rsid w:val="00E02E8D"/>
    <w:rsid w:val="00E03230"/>
    <w:rsid w:val="00E0324C"/>
    <w:rsid w:val="00E03DCB"/>
    <w:rsid w:val="00E04AA3"/>
    <w:rsid w:val="00E05172"/>
    <w:rsid w:val="00E05416"/>
    <w:rsid w:val="00E05500"/>
    <w:rsid w:val="00E05671"/>
    <w:rsid w:val="00E05756"/>
    <w:rsid w:val="00E05835"/>
    <w:rsid w:val="00E0585B"/>
    <w:rsid w:val="00E05D24"/>
    <w:rsid w:val="00E063E0"/>
    <w:rsid w:val="00E066F9"/>
    <w:rsid w:val="00E06E9D"/>
    <w:rsid w:val="00E06FE7"/>
    <w:rsid w:val="00E0701E"/>
    <w:rsid w:val="00E10161"/>
    <w:rsid w:val="00E102B7"/>
    <w:rsid w:val="00E103BD"/>
    <w:rsid w:val="00E1057C"/>
    <w:rsid w:val="00E10FEC"/>
    <w:rsid w:val="00E11273"/>
    <w:rsid w:val="00E113A4"/>
    <w:rsid w:val="00E113FE"/>
    <w:rsid w:val="00E114E2"/>
    <w:rsid w:val="00E117D0"/>
    <w:rsid w:val="00E1197F"/>
    <w:rsid w:val="00E119B0"/>
    <w:rsid w:val="00E128C3"/>
    <w:rsid w:val="00E129E6"/>
    <w:rsid w:val="00E12BC9"/>
    <w:rsid w:val="00E1343C"/>
    <w:rsid w:val="00E13668"/>
    <w:rsid w:val="00E140FD"/>
    <w:rsid w:val="00E14421"/>
    <w:rsid w:val="00E14622"/>
    <w:rsid w:val="00E1488A"/>
    <w:rsid w:val="00E14F31"/>
    <w:rsid w:val="00E1510C"/>
    <w:rsid w:val="00E151B7"/>
    <w:rsid w:val="00E152C7"/>
    <w:rsid w:val="00E153F7"/>
    <w:rsid w:val="00E15467"/>
    <w:rsid w:val="00E16176"/>
    <w:rsid w:val="00E16400"/>
    <w:rsid w:val="00E165ED"/>
    <w:rsid w:val="00E167F7"/>
    <w:rsid w:val="00E169D4"/>
    <w:rsid w:val="00E16EB1"/>
    <w:rsid w:val="00E173DB"/>
    <w:rsid w:val="00E1777E"/>
    <w:rsid w:val="00E17798"/>
    <w:rsid w:val="00E179E7"/>
    <w:rsid w:val="00E179F7"/>
    <w:rsid w:val="00E17E7A"/>
    <w:rsid w:val="00E20586"/>
    <w:rsid w:val="00E20C86"/>
    <w:rsid w:val="00E20E76"/>
    <w:rsid w:val="00E2118A"/>
    <w:rsid w:val="00E21811"/>
    <w:rsid w:val="00E21C91"/>
    <w:rsid w:val="00E21CC7"/>
    <w:rsid w:val="00E21E3F"/>
    <w:rsid w:val="00E2231E"/>
    <w:rsid w:val="00E2241A"/>
    <w:rsid w:val="00E231A1"/>
    <w:rsid w:val="00E23E47"/>
    <w:rsid w:val="00E24129"/>
    <w:rsid w:val="00E245F3"/>
    <w:rsid w:val="00E24874"/>
    <w:rsid w:val="00E24B8E"/>
    <w:rsid w:val="00E24D2C"/>
    <w:rsid w:val="00E24E27"/>
    <w:rsid w:val="00E24F67"/>
    <w:rsid w:val="00E2516F"/>
    <w:rsid w:val="00E257B1"/>
    <w:rsid w:val="00E257D4"/>
    <w:rsid w:val="00E25B21"/>
    <w:rsid w:val="00E25B97"/>
    <w:rsid w:val="00E26229"/>
    <w:rsid w:val="00E266D1"/>
    <w:rsid w:val="00E266F4"/>
    <w:rsid w:val="00E26EBC"/>
    <w:rsid w:val="00E2705E"/>
    <w:rsid w:val="00E272A2"/>
    <w:rsid w:val="00E273AD"/>
    <w:rsid w:val="00E274EC"/>
    <w:rsid w:val="00E27723"/>
    <w:rsid w:val="00E279CC"/>
    <w:rsid w:val="00E27CAA"/>
    <w:rsid w:val="00E27CDD"/>
    <w:rsid w:val="00E27ECF"/>
    <w:rsid w:val="00E300DC"/>
    <w:rsid w:val="00E319EB"/>
    <w:rsid w:val="00E31A5D"/>
    <w:rsid w:val="00E31B27"/>
    <w:rsid w:val="00E31BEF"/>
    <w:rsid w:val="00E31C83"/>
    <w:rsid w:val="00E32743"/>
    <w:rsid w:val="00E32E45"/>
    <w:rsid w:val="00E32FE1"/>
    <w:rsid w:val="00E331AF"/>
    <w:rsid w:val="00E3333B"/>
    <w:rsid w:val="00E33E30"/>
    <w:rsid w:val="00E34271"/>
    <w:rsid w:val="00E34698"/>
    <w:rsid w:val="00E346A2"/>
    <w:rsid w:val="00E349CE"/>
    <w:rsid w:val="00E34ABC"/>
    <w:rsid w:val="00E34E03"/>
    <w:rsid w:val="00E34F89"/>
    <w:rsid w:val="00E351A2"/>
    <w:rsid w:val="00E352A1"/>
    <w:rsid w:val="00E35386"/>
    <w:rsid w:val="00E3618C"/>
    <w:rsid w:val="00E3665D"/>
    <w:rsid w:val="00E3683E"/>
    <w:rsid w:val="00E36AF3"/>
    <w:rsid w:val="00E36D2C"/>
    <w:rsid w:val="00E36DCE"/>
    <w:rsid w:val="00E36F18"/>
    <w:rsid w:val="00E3709B"/>
    <w:rsid w:val="00E37413"/>
    <w:rsid w:val="00E37CEE"/>
    <w:rsid w:val="00E37EDD"/>
    <w:rsid w:val="00E37F62"/>
    <w:rsid w:val="00E400F6"/>
    <w:rsid w:val="00E4023D"/>
    <w:rsid w:val="00E40704"/>
    <w:rsid w:val="00E4085D"/>
    <w:rsid w:val="00E40C6E"/>
    <w:rsid w:val="00E41C48"/>
    <w:rsid w:val="00E42399"/>
    <w:rsid w:val="00E424A1"/>
    <w:rsid w:val="00E42569"/>
    <w:rsid w:val="00E4265D"/>
    <w:rsid w:val="00E426CB"/>
    <w:rsid w:val="00E433C0"/>
    <w:rsid w:val="00E433DA"/>
    <w:rsid w:val="00E43C57"/>
    <w:rsid w:val="00E43EE5"/>
    <w:rsid w:val="00E44035"/>
    <w:rsid w:val="00E4427C"/>
    <w:rsid w:val="00E442F7"/>
    <w:rsid w:val="00E445E2"/>
    <w:rsid w:val="00E44606"/>
    <w:rsid w:val="00E44733"/>
    <w:rsid w:val="00E447AB"/>
    <w:rsid w:val="00E447FF"/>
    <w:rsid w:val="00E44921"/>
    <w:rsid w:val="00E4504E"/>
    <w:rsid w:val="00E4546C"/>
    <w:rsid w:val="00E454C3"/>
    <w:rsid w:val="00E45CDC"/>
    <w:rsid w:val="00E45F84"/>
    <w:rsid w:val="00E46545"/>
    <w:rsid w:val="00E465C9"/>
    <w:rsid w:val="00E466CA"/>
    <w:rsid w:val="00E46C40"/>
    <w:rsid w:val="00E46DED"/>
    <w:rsid w:val="00E46E76"/>
    <w:rsid w:val="00E46F3B"/>
    <w:rsid w:val="00E47581"/>
    <w:rsid w:val="00E47843"/>
    <w:rsid w:val="00E47E30"/>
    <w:rsid w:val="00E5033E"/>
    <w:rsid w:val="00E5090C"/>
    <w:rsid w:val="00E50CE7"/>
    <w:rsid w:val="00E50D4D"/>
    <w:rsid w:val="00E50D90"/>
    <w:rsid w:val="00E50FAF"/>
    <w:rsid w:val="00E51033"/>
    <w:rsid w:val="00E51636"/>
    <w:rsid w:val="00E51B09"/>
    <w:rsid w:val="00E51E8F"/>
    <w:rsid w:val="00E521EB"/>
    <w:rsid w:val="00E522F0"/>
    <w:rsid w:val="00E5232D"/>
    <w:rsid w:val="00E52711"/>
    <w:rsid w:val="00E527FA"/>
    <w:rsid w:val="00E52AEC"/>
    <w:rsid w:val="00E52C71"/>
    <w:rsid w:val="00E52CAC"/>
    <w:rsid w:val="00E531A2"/>
    <w:rsid w:val="00E536A8"/>
    <w:rsid w:val="00E539E6"/>
    <w:rsid w:val="00E53BEC"/>
    <w:rsid w:val="00E53DA8"/>
    <w:rsid w:val="00E540CE"/>
    <w:rsid w:val="00E540F6"/>
    <w:rsid w:val="00E5424C"/>
    <w:rsid w:val="00E545E3"/>
    <w:rsid w:val="00E5479D"/>
    <w:rsid w:val="00E54BC2"/>
    <w:rsid w:val="00E555A4"/>
    <w:rsid w:val="00E555E7"/>
    <w:rsid w:val="00E55720"/>
    <w:rsid w:val="00E559FC"/>
    <w:rsid w:val="00E55B36"/>
    <w:rsid w:val="00E55D43"/>
    <w:rsid w:val="00E56056"/>
    <w:rsid w:val="00E562E8"/>
    <w:rsid w:val="00E568F8"/>
    <w:rsid w:val="00E5691D"/>
    <w:rsid w:val="00E56C79"/>
    <w:rsid w:val="00E56DB3"/>
    <w:rsid w:val="00E57444"/>
    <w:rsid w:val="00E5786F"/>
    <w:rsid w:val="00E57A64"/>
    <w:rsid w:val="00E6105F"/>
    <w:rsid w:val="00E61662"/>
    <w:rsid w:val="00E61AD3"/>
    <w:rsid w:val="00E61E8B"/>
    <w:rsid w:val="00E6246F"/>
    <w:rsid w:val="00E6339A"/>
    <w:rsid w:val="00E634C6"/>
    <w:rsid w:val="00E63B3A"/>
    <w:rsid w:val="00E63C33"/>
    <w:rsid w:val="00E6427B"/>
    <w:rsid w:val="00E642F2"/>
    <w:rsid w:val="00E6464F"/>
    <w:rsid w:val="00E64CE4"/>
    <w:rsid w:val="00E65999"/>
    <w:rsid w:val="00E65B29"/>
    <w:rsid w:val="00E65DC1"/>
    <w:rsid w:val="00E66010"/>
    <w:rsid w:val="00E66068"/>
    <w:rsid w:val="00E665A0"/>
    <w:rsid w:val="00E667B4"/>
    <w:rsid w:val="00E66A8B"/>
    <w:rsid w:val="00E66C38"/>
    <w:rsid w:val="00E66ED8"/>
    <w:rsid w:val="00E672B3"/>
    <w:rsid w:val="00E672EF"/>
    <w:rsid w:val="00E67CA7"/>
    <w:rsid w:val="00E67D3C"/>
    <w:rsid w:val="00E67E5D"/>
    <w:rsid w:val="00E7014E"/>
    <w:rsid w:val="00E701D1"/>
    <w:rsid w:val="00E707D0"/>
    <w:rsid w:val="00E70D0B"/>
    <w:rsid w:val="00E710C7"/>
    <w:rsid w:val="00E7128A"/>
    <w:rsid w:val="00E71E78"/>
    <w:rsid w:val="00E72689"/>
    <w:rsid w:val="00E72EFC"/>
    <w:rsid w:val="00E73104"/>
    <w:rsid w:val="00E73B30"/>
    <w:rsid w:val="00E73B93"/>
    <w:rsid w:val="00E74905"/>
    <w:rsid w:val="00E749C7"/>
    <w:rsid w:val="00E75228"/>
    <w:rsid w:val="00E75276"/>
    <w:rsid w:val="00E75BFF"/>
    <w:rsid w:val="00E7629C"/>
    <w:rsid w:val="00E76E2F"/>
    <w:rsid w:val="00E778F0"/>
    <w:rsid w:val="00E779EE"/>
    <w:rsid w:val="00E77D50"/>
    <w:rsid w:val="00E77F04"/>
    <w:rsid w:val="00E804FE"/>
    <w:rsid w:val="00E80BF5"/>
    <w:rsid w:val="00E80C35"/>
    <w:rsid w:val="00E80C6B"/>
    <w:rsid w:val="00E80E91"/>
    <w:rsid w:val="00E81065"/>
    <w:rsid w:val="00E8135A"/>
    <w:rsid w:val="00E81405"/>
    <w:rsid w:val="00E8177E"/>
    <w:rsid w:val="00E817D1"/>
    <w:rsid w:val="00E81898"/>
    <w:rsid w:val="00E81D72"/>
    <w:rsid w:val="00E82376"/>
    <w:rsid w:val="00E824DB"/>
    <w:rsid w:val="00E829B6"/>
    <w:rsid w:val="00E82A70"/>
    <w:rsid w:val="00E82AA8"/>
    <w:rsid w:val="00E82F8E"/>
    <w:rsid w:val="00E82FC1"/>
    <w:rsid w:val="00E83174"/>
    <w:rsid w:val="00E8492C"/>
    <w:rsid w:val="00E849D8"/>
    <w:rsid w:val="00E85518"/>
    <w:rsid w:val="00E858D7"/>
    <w:rsid w:val="00E85AC2"/>
    <w:rsid w:val="00E85C0C"/>
    <w:rsid w:val="00E8631B"/>
    <w:rsid w:val="00E865C8"/>
    <w:rsid w:val="00E8682D"/>
    <w:rsid w:val="00E86C20"/>
    <w:rsid w:val="00E86CA4"/>
    <w:rsid w:val="00E86E26"/>
    <w:rsid w:val="00E87307"/>
    <w:rsid w:val="00E87921"/>
    <w:rsid w:val="00E87D65"/>
    <w:rsid w:val="00E87EC2"/>
    <w:rsid w:val="00E907C3"/>
    <w:rsid w:val="00E90B77"/>
    <w:rsid w:val="00E90C74"/>
    <w:rsid w:val="00E914A3"/>
    <w:rsid w:val="00E9174C"/>
    <w:rsid w:val="00E91CC2"/>
    <w:rsid w:val="00E91D64"/>
    <w:rsid w:val="00E92250"/>
    <w:rsid w:val="00E92256"/>
    <w:rsid w:val="00E92371"/>
    <w:rsid w:val="00E92916"/>
    <w:rsid w:val="00E93DBD"/>
    <w:rsid w:val="00E9401E"/>
    <w:rsid w:val="00E94110"/>
    <w:rsid w:val="00E95346"/>
    <w:rsid w:val="00E955D4"/>
    <w:rsid w:val="00E95675"/>
    <w:rsid w:val="00E95809"/>
    <w:rsid w:val="00E95BBE"/>
    <w:rsid w:val="00E95CDA"/>
    <w:rsid w:val="00E95F07"/>
    <w:rsid w:val="00E95FE5"/>
    <w:rsid w:val="00E963AD"/>
    <w:rsid w:val="00E9641A"/>
    <w:rsid w:val="00E964C3"/>
    <w:rsid w:val="00E967FB"/>
    <w:rsid w:val="00E96871"/>
    <w:rsid w:val="00E96879"/>
    <w:rsid w:val="00E97C14"/>
    <w:rsid w:val="00E97D17"/>
    <w:rsid w:val="00E97DB8"/>
    <w:rsid w:val="00E97DBF"/>
    <w:rsid w:val="00EA0778"/>
    <w:rsid w:val="00EA0B43"/>
    <w:rsid w:val="00EA1223"/>
    <w:rsid w:val="00EA18F0"/>
    <w:rsid w:val="00EA1B58"/>
    <w:rsid w:val="00EA1F4F"/>
    <w:rsid w:val="00EA21AD"/>
    <w:rsid w:val="00EA22C0"/>
    <w:rsid w:val="00EA2913"/>
    <w:rsid w:val="00EA2AB8"/>
    <w:rsid w:val="00EA2E0B"/>
    <w:rsid w:val="00EA2F16"/>
    <w:rsid w:val="00EA313A"/>
    <w:rsid w:val="00EA345F"/>
    <w:rsid w:val="00EA3946"/>
    <w:rsid w:val="00EA3C87"/>
    <w:rsid w:val="00EA452B"/>
    <w:rsid w:val="00EA4FD2"/>
    <w:rsid w:val="00EA507F"/>
    <w:rsid w:val="00EA51DA"/>
    <w:rsid w:val="00EA565A"/>
    <w:rsid w:val="00EA5BEF"/>
    <w:rsid w:val="00EA5CFF"/>
    <w:rsid w:val="00EA69F5"/>
    <w:rsid w:val="00EA6A3D"/>
    <w:rsid w:val="00EA6E50"/>
    <w:rsid w:val="00EA710D"/>
    <w:rsid w:val="00EA775E"/>
    <w:rsid w:val="00EA7815"/>
    <w:rsid w:val="00EA7AF3"/>
    <w:rsid w:val="00EA7DD4"/>
    <w:rsid w:val="00EB0089"/>
    <w:rsid w:val="00EB04F8"/>
    <w:rsid w:val="00EB05DD"/>
    <w:rsid w:val="00EB08D5"/>
    <w:rsid w:val="00EB0CB1"/>
    <w:rsid w:val="00EB0E56"/>
    <w:rsid w:val="00EB0EB0"/>
    <w:rsid w:val="00EB1125"/>
    <w:rsid w:val="00EB13C2"/>
    <w:rsid w:val="00EB1460"/>
    <w:rsid w:val="00EB1823"/>
    <w:rsid w:val="00EB197F"/>
    <w:rsid w:val="00EB1B99"/>
    <w:rsid w:val="00EB1EDF"/>
    <w:rsid w:val="00EB202E"/>
    <w:rsid w:val="00EB220E"/>
    <w:rsid w:val="00EB2380"/>
    <w:rsid w:val="00EB23EA"/>
    <w:rsid w:val="00EB2519"/>
    <w:rsid w:val="00EB26B0"/>
    <w:rsid w:val="00EB29C8"/>
    <w:rsid w:val="00EB2A1A"/>
    <w:rsid w:val="00EB2ACC"/>
    <w:rsid w:val="00EB2B0C"/>
    <w:rsid w:val="00EB2C2F"/>
    <w:rsid w:val="00EB2CAC"/>
    <w:rsid w:val="00EB2D4D"/>
    <w:rsid w:val="00EB2E5B"/>
    <w:rsid w:val="00EB3A0B"/>
    <w:rsid w:val="00EB4532"/>
    <w:rsid w:val="00EB476A"/>
    <w:rsid w:val="00EB48A1"/>
    <w:rsid w:val="00EB4AFD"/>
    <w:rsid w:val="00EB4D16"/>
    <w:rsid w:val="00EB5209"/>
    <w:rsid w:val="00EB5530"/>
    <w:rsid w:val="00EB558B"/>
    <w:rsid w:val="00EB5A24"/>
    <w:rsid w:val="00EB5B54"/>
    <w:rsid w:val="00EB5B91"/>
    <w:rsid w:val="00EB5D72"/>
    <w:rsid w:val="00EB5E8E"/>
    <w:rsid w:val="00EB6027"/>
    <w:rsid w:val="00EB642E"/>
    <w:rsid w:val="00EB650D"/>
    <w:rsid w:val="00EB660D"/>
    <w:rsid w:val="00EB6A1B"/>
    <w:rsid w:val="00EB6DB0"/>
    <w:rsid w:val="00EB75FB"/>
    <w:rsid w:val="00EB77F0"/>
    <w:rsid w:val="00EB7A02"/>
    <w:rsid w:val="00EB7B56"/>
    <w:rsid w:val="00EB7B74"/>
    <w:rsid w:val="00EB7C6A"/>
    <w:rsid w:val="00EB7CDD"/>
    <w:rsid w:val="00EB7E4F"/>
    <w:rsid w:val="00EC05C9"/>
    <w:rsid w:val="00EC063C"/>
    <w:rsid w:val="00EC0906"/>
    <w:rsid w:val="00EC094B"/>
    <w:rsid w:val="00EC0E6A"/>
    <w:rsid w:val="00EC12B7"/>
    <w:rsid w:val="00EC1371"/>
    <w:rsid w:val="00EC15EB"/>
    <w:rsid w:val="00EC1634"/>
    <w:rsid w:val="00EC21BE"/>
    <w:rsid w:val="00EC279E"/>
    <w:rsid w:val="00EC29D6"/>
    <w:rsid w:val="00EC2ADA"/>
    <w:rsid w:val="00EC2E76"/>
    <w:rsid w:val="00EC30FD"/>
    <w:rsid w:val="00EC36E7"/>
    <w:rsid w:val="00EC3965"/>
    <w:rsid w:val="00EC3F73"/>
    <w:rsid w:val="00EC424A"/>
    <w:rsid w:val="00EC455F"/>
    <w:rsid w:val="00EC467B"/>
    <w:rsid w:val="00EC4F13"/>
    <w:rsid w:val="00EC4FCA"/>
    <w:rsid w:val="00EC58BA"/>
    <w:rsid w:val="00EC5F15"/>
    <w:rsid w:val="00EC5F70"/>
    <w:rsid w:val="00EC6B88"/>
    <w:rsid w:val="00EC6D60"/>
    <w:rsid w:val="00EC6EA9"/>
    <w:rsid w:val="00EC77DA"/>
    <w:rsid w:val="00ED0183"/>
    <w:rsid w:val="00ED0565"/>
    <w:rsid w:val="00ED0B6B"/>
    <w:rsid w:val="00ED1313"/>
    <w:rsid w:val="00ED17D3"/>
    <w:rsid w:val="00ED1895"/>
    <w:rsid w:val="00ED19FA"/>
    <w:rsid w:val="00ED1EA7"/>
    <w:rsid w:val="00ED2311"/>
    <w:rsid w:val="00ED2A8F"/>
    <w:rsid w:val="00ED2B9D"/>
    <w:rsid w:val="00ED3075"/>
    <w:rsid w:val="00ED30CD"/>
    <w:rsid w:val="00ED33C8"/>
    <w:rsid w:val="00ED3864"/>
    <w:rsid w:val="00ED3914"/>
    <w:rsid w:val="00ED3B5B"/>
    <w:rsid w:val="00ED3E54"/>
    <w:rsid w:val="00ED3F23"/>
    <w:rsid w:val="00ED3F27"/>
    <w:rsid w:val="00ED4604"/>
    <w:rsid w:val="00ED4653"/>
    <w:rsid w:val="00ED4A6A"/>
    <w:rsid w:val="00ED4D8E"/>
    <w:rsid w:val="00ED525B"/>
    <w:rsid w:val="00ED5609"/>
    <w:rsid w:val="00ED57B5"/>
    <w:rsid w:val="00ED57EC"/>
    <w:rsid w:val="00ED6141"/>
    <w:rsid w:val="00ED67DD"/>
    <w:rsid w:val="00ED6A43"/>
    <w:rsid w:val="00ED6A6E"/>
    <w:rsid w:val="00ED6AD8"/>
    <w:rsid w:val="00ED6CA8"/>
    <w:rsid w:val="00ED6E14"/>
    <w:rsid w:val="00ED7920"/>
    <w:rsid w:val="00EE0616"/>
    <w:rsid w:val="00EE083F"/>
    <w:rsid w:val="00EE0A82"/>
    <w:rsid w:val="00EE0BFF"/>
    <w:rsid w:val="00EE0E56"/>
    <w:rsid w:val="00EE1003"/>
    <w:rsid w:val="00EE1040"/>
    <w:rsid w:val="00EE1802"/>
    <w:rsid w:val="00EE1985"/>
    <w:rsid w:val="00EE210C"/>
    <w:rsid w:val="00EE2697"/>
    <w:rsid w:val="00EE28EC"/>
    <w:rsid w:val="00EE2A7E"/>
    <w:rsid w:val="00EE2ED3"/>
    <w:rsid w:val="00EE2FB8"/>
    <w:rsid w:val="00EE3CCB"/>
    <w:rsid w:val="00EE3E58"/>
    <w:rsid w:val="00EE3ED2"/>
    <w:rsid w:val="00EE4071"/>
    <w:rsid w:val="00EE422C"/>
    <w:rsid w:val="00EE423D"/>
    <w:rsid w:val="00EE435A"/>
    <w:rsid w:val="00EE5137"/>
    <w:rsid w:val="00EE55BC"/>
    <w:rsid w:val="00EE5935"/>
    <w:rsid w:val="00EE5A50"/>
    <w:rsid w:val="00EE5C3F"/>
    <w:rsid w:val="00EE6116"/>
    <w:rsid w:val="00EE6FEC"/>
    <w:rsid w:val="00EE7373"/>
    <w:rsid w:val="00EE77AE"/>
    <w:rsid w:val="00EE77DF"/>
    <w:rsid w:val="00EE78A5"/>
    <w:rsid w:val="00EF00DA"/>
    <w:rsid w:val="00EF0298"/>
    <w:rsid w:val="00EF02D4"/>
    <w:rsid w:val="00EF04AD"/>
    <w:rsid w:val="00EF0C2A"/>
    <w:rsid w:val="00EF0CBB"/>
    <w:rsid w:val="00EF0E7F"/>
    <w:rsid w:val="00EF0F2C"/>
    <w:rsid w:val="00EF15B3"/>
    <w:rsid w:val="00EF1DB3"/>
    <w:rsid w:val="00EF1F7B"/>
    <w:rsid w:val="00EF2130"/>
    <w:rsid w:val="00EF235F"/>
    <w:rsid w:val="00EF277D"/>
    <w:rsid w:val="00EF2A38"/>
    <w:rsid w:val="00EF30FA"/>
    <w:rsid w:val="00EF3546"/>
    <w:rsid w:val="00EF3668"/>
    <w:rsid w:val="00EF395C"/>
    <w:rsid w:val="00EF3D95"/>
    <w:rsid w:val="00EF3D9F"/>
    <w:rsid w:val="00EF44A4"/>
    <w:rsid w:val="00EF4846"/>
    <w:rsid w:val="00EF4C67"/>
    <w:rsid w:val="00EF4DBB"/>
    <w:rsid w:val="00EF5070"/>
    <w:rsid w:val="00EF5BD6"/>
    <w:rsid w:val="00EF5DDB"/>
    <w:rsid w:val="00EF5EBD"/>
    <w:rsid w:val="00EF5FEC"/>
    <w:rsid w:val="00EF631C"/>
    <w:rsid w:val="00EF6B48"/>
    <w:rsid w:val="00EF6DA0"/>
    <w:rsid w:val="00EF7200"/>
    <w:rsid w:val="00EF72C1"/>
    <w:rsid w:val="00EF7320"/>
    <w:rsid w:val="00EF7342"/>
    <w:rsid w:val="00EF7983"/>
    <w:rsid w:val="00F002E9"/>
    <w:rsid w:val="00F00772"/>
    <w:rsid w:val="00F007DA"/>
    <w:rsid w:val="00F00F18"/>
    <w:rsid w:val="00F01350"/>
    <w:rsid w:val="00F01436"/>
    <w:rsid w:val="00F016FC"/>
    <w:rsid w:val="00F024A1"/>
    <w:rsid w:val="00F025F8"/>
    <w:rsid w:val="00F02701"/>
    <w:rsid w:val="00F02979"/>
    <w:rsid w:val="00F02C62"/>
    <w:rsid w:val="00F030D6"/>
    <w:rsid w:val="00F03486"/>
    <w:rsid w:val="00F03718"/>
    <w:rsid w:val="00F0413E"/>
    <w:rsid w:val="00F045FD"/>
    <w:rsid w:val="00F047C6"/>
    <w:rsid w:val="00F048A6"/>
    <w:rsid w:val="00F04FA5"/>
    <w:rsid w:val="00F0538F"/>
    <w:rsid w:val="00F0548A"/>
    <w:rsid w:val="00F058EA"/>
    <w:rsid w:val="00F05F95"/>
    <w:rsid w:val="00F0671F"/>
    <w:rsid w:val="00F067B6"/>
    <w:rsid w:val="00F06876"/>
    <w:rsid w:val="00F06C9D"/>
    <w:rsid w:val="00F06DFE"/>
    <w:rsid w:val="00F072FA"/>
    <w:rsid w:val="00F074DF"/>
    <w:rsid w:val="00F1019B"/>
    <w:rsid w:val="00F10202"/>
    <w:rsid w:val="00F102F9"/>
    <w:rsid w:val="00F1038C"/>
    <w:rsid w:val="00F10471"/>
    <w:rsid w:val="00F1047F"/>
    <w:rsid w:val="00F10943"/>
    <w:rsid w:val="00F10BD6"/>
    <w:rsid w:val="00F10FAB"/>
    <w:rsid w:val="00F11159"/>
    <w:rsid w:val="00F112AB"/>
    <w:rsid w:val="00F1146B"/>
    <w:rsid w:val="00F11E70"/>
    <w:rsid w:val="00F11F66"/>
    <w:rsid w:val="00F122D3"/>
    <w:rsid w:val="00F12364"/>
    <w:rsid w:val="00F1278D"/>
    <w:rsid w:val="00F1297F"/>
    <w:rsid w:val="00F12EE9"/>
    <w:rsid w:val="00F134DF"/>
    <w:rsid w:val="00F139A6"/>
    <w:rsid w:val="00F13B82"/>
    <w:rsid w:val="00F13C42"/>
    <w:rsid w:val="00F13F86"/>
    <w:rsid w:val="00F14798"/>
    <w:rsid w:val="00F14C3F"/>
    <w:rsid w:val="00F152C3"/>
    <w:rsid w:val="00F153F0"/>
    <w:rsid w:val="00F15B98"/>
    <w:rsid w:val="00F15CAD"/>
    <w:rsid w:val="00F1643A"/>
    <w:rsid w:val="00F16584"/>
    <w:rsid w:val="00F165DC"/>
    <w:rsid w:val="00F16E1C"/>
    <w:rsid w:val="00F1730F"/>
    <w:rsid w:val="00F173C2"/>
    <w:rsid w:val="00F173D2"/>
    <w:rsid w:val="00F17775"/>
    <w:rsid w:val="00F17978"/>
    <w:rsid w:val="00F17BAF"/>
    <w:rsid w:val="00F17C83"/>
    <w:rsid w:val="00F17DE0"/>
    <w:rsid w:val="00F17E3C"/>
    <w:rsid w:val="00F17F5D"/>
    <w:rsid w:val="00F21327"/>
    <w:rsid w:val="00F213F5"/>
    <w:rsid w:val="00F21F78"/>
    <w:rsid w:val="00F22294"/>
    <w:rsid w:val="00F22394"/>
    <w:rsid w:val="00F223A0"/>
    <w:rsid w:val="00F22825"/>
    <w:rsid w:val="00F22AFC"/>
    <w:rsid w:val="00F22BA2"/>
    <w:rsid w:val="00F231FF"/>
    <w:rsid w:val="00F2338B"/>
    <w:rsid w:val="00F2446A"/>
    <w:rsid w:val="00F25095"/>
    <w:rsid w:val="00F25557"/>
    <w:rsid w:val="00F256A3"/>
    <w:rsid w:val="00F25858"/>
    <w:rsid w:val="00F25B4A"/>
    <w:rsid w:val="00F25CF5"/>
    <w:rsid w:val="00F25D17"/>
    <w:rsid w:val="00F26426"/>
    <w:rsid w:val="00F26640"/>
    <w:rsid w:val="00F26A51"/>
    <w:rsid w:val="00F26E9A"/>
    <w:rsid w:val="00F27039"/>
    <w:rsid w:val="00F271A0"/>
    <w:rsid w:val="00F274D4"/>
    <w:rsid w:val="00F27944"/>
    <w:rsid w:val="00F27959"/>
    <w:rsid w:val="00F27DD4"/>
    <w:rsid w:val="00F27E80"/>
    <w:rsid w:val="00F27EA0"/>
    <w:rsid w:val="00F27F14"/>
    <w:rsid w:val="00F27FBD"/>
    <w:rsid w:val="00F3048B"/>
    <w:rsid w:val="00F306D5"/>
    <w:rsid w:val="00F306F8"/>
    <w:rsid w:val="00F30993"/>
    <w:rsid w:val="00F30B4F"/>
    <w:rsid w:val="00F311C1"/>
    <w:rsid w:val="00F315F5"/>
    <w:rsid w:val="00F31C08"/>
    <w:rsid w:val="00F31E46"/>
    <w:rsid w:val="00F31F42"/>
    <w:rsid w:val="00F32205"/>
    <w:rsid w:val="00F32732"/>
    <w:rsid w:val="00F3288A"/>
    <w:rsid w:val="00F32B13"/>
    <w:rsid w:val="00F32B6A"/>
    <w:rsid w:val="00F330D3"/>
    <w:rsid w:val="00F33140"/>
    <w:rsid w:val="00F33461"/>
    <w:rsid w:val="00F334F9"/>
    <w:rsid w:val="00F33767"/>
    <w:rsid w:val="00F34925"/>
    <w:rsid w:val="00F349AF"/>
    <w:rsid w:val="00F34BFC"/>
    <w:rsid w:val="00F34D56"/>
    <w:rsid w:val="00F34E7C"/>
    <w:rsid w:val="00F35339"/>
    <w:rsid w:val="00F35AB9"/>
    <w:rsid w:val="00F35E1E"/>
    <w:rsid w:val="00F35F5B"/>
    <w:rsid w:val="00F36149"/>
    <w:rsid w:val="00F361DF"/>
    <w:rsid w:val="00F364C9"/>
    <w:rsid w:val="00F364DE"/>
    <w:rsid w:val="00F365C8"/>
    <w:rsid w:val="00F36B77"/>
    <w:rsid w:val="00F36B83"/>
    <w:rsid w:val="00F36BE2"/>
    <w:rsid w:val="00F36E90"/>
    <w:rsid w:val="00F37227"/>
    <w:rsid w:val="00F379B2"/>
    <w:rsid w:val="00F37FAA"/>
    <w:rsid w:val="00F37FF6"/>
    <w:rsid w:val="00F40053"/>
    <w:rsid w:val="00F401B2"/>
    <w:rsid w:val="00F4025D"/>
    <w:rsid w:val="00F40A0F"/>
    <w:rsid w:val="00F40BEC"/>
    <w:rsid w:val="00F40BF0"/>
    <w:rsid w:val="00F40C4A"/>
    <w:rsid w:val="00F40E5A"/>
    <w:rsid w:val="00F40EBD"/>
    <w:rsid w:val="00F4103E"/>
    <w:rsid w:val="00F41234"/>
    <w:rsid w:val="00F413C5"/>
    <w:rsid w:val="00F416A4"/>
    <w:rsid w:val="00F4172D"/>
    <w:rsid w:val="00F4236C"/>
    <w:rsid w:val="00F42CBD"/>
    <w:rsid w:val="00F42D0A"/>
    <w:rsid w:val="00F43022"/>
    <w:rsid w:val="00F4324C"/>
    <w:rsid w:val="00F432AC"/>
    <w:rsid w:val="00F438C6"/>
    <w:rsid w:val="00F43B1D"/>
    <w:rsid w:val="00F43E5F"/>
    <w:rsid w:val="00F43E74"/>
    <w:rsid w:val="00F44094"/>
    <w:rsid w:val="00F44EC2"/>
    <w:rsid w:val="00F4563A"/>
    <w:rsid w:val="00F45D20"/>
    <w:rsid w:val="00F45F4F"/>
    <w:rsid w:val="00F4607B"/>
    <w:rsid w:val="00F4609D"/>
    <w:rsid w:val="00F4665E"/>
    <w:rsid w:val="00F46BA0"/>
    <w:rsid w:val="00F46FCC"/>
    <w:rsid w:val="00F4711E"/>
    <w:rsid w:val="00F4712C"/>
    <w:rsid w:val="00F47D45"/>
    <w:rsid w:val="00F506C1"/>
    <w:rsid w:val="00F5079A"/>
    <w:rsid w:val="00F50FD8"/>
    <w:rsid w:val="00F52F3D"/>
    <w:rsid w:val="00F52F71"/>
    <w:rsid w:val="00F5300E"/>
    <w:rsid w:val="00F534AC"/>
    <w:rsid w:val="00F53521"/>
    <w:rsid w:val="00F53608"/>
    <w:rsid w:val="00F53666"/>
    <w:rsid w:val="00F53768"/>
    <w:rsid w:val="00F53789"/>
    <w:rsid w:val="00F5389A"/>
    <w:rsid w:val="00F53A29"/>
    <w:rsid w:val="00F53A66"/>
    <w:rsid w:val="00F53B73"/>
    <w:rsid w:val="00F53C16"/>
    <w:rsid w:val="00F54531"/>
    <w:rsid w:val="00F54605"/>
    <w:rsid w:val="00F54691"/>
    <w:rsid w:val="00F55118"/>
    <w:rsid w:val="00F5584E"/>
    <w:rsid w:val="00F55D07"/>
    <w:rsid w:val="00F560CD"/>
    <w:rsid w:val="00F567A9"/>
    <w:rsid w:val="00F569A9"/>
    <w:rsid w:val="00F569D7"/>
    <w:rsid w:val="00F56E1C"/>
    <w:rsid w:val="00F57065"/>
    <w:rsid w:val="00F574B5"/>
    <w:rsid w:val="00F57572"/>
    <w:rsid w:val="00F57AA6"/>
    <w:rsid w:val="00F57CB7"/>
    <w:rsid w:val="00F57F43"/>
    <w:rsid w:val="00F601AF"/>
    <w:rsid w:val="00F606D8"/>
    <w:rsid w:val="00F6073F"/>
    <w:rsid w:val="00F607AC"/>
    <w:rsid w:val="00F607D2"/>
    <w:rsid w:val="00F6098A"/>
    <w:rsid w:val="00F609F0"/>
    <w:rsid w:val="00F60A52"/>
    <w:rsid w:val="00F60DB9"/>
    <w:rsid w:val="00F61534"/>
    <w:rsid w:val="00F61558"/>
    <w:rsid w:val="00F61CC5"/>
    <w:rsid w:val="00F61FC1"/>
    <w:rsid w:val="00F62157"/>
    <w:rsid w:val="00F6221E"/>
    <w:rsid w:val="00F6239D"/>
    <w:rsid w:val="00F623FB"/>
    <w:rsid w:val="00F62B08"/>
    <w:rsid w:val="00F630EB"/>
    <w:rsid w:val="00F63122"/>
    <w:rsid w:val="00F631EB"/>
    <w:rsid w:val="00F6322D"/>
    <w:rsid w:val="00F63BA4"/>
    <w:rsid w:val="00F63BFF"/>
    <w:rsid w:val="00F63CB3"/>
    <w:rsid w:val="00F645FA"/>
    <w:rsid w:val="00F6482E"/>
    <w:rsid w:val="00F64938"/>
    <w:rsid w:val="00F64979"/>
    <w:rsid w:val="00F64ADC"/>
    <w:rsid w:val="00F64BBC"/>
    <w:rsid w:val="00F64E42"/>
    <w:rsid w:val="00F6528B"/>
    <w:rsid w:val="00F6542B"/>
    <w:rsid w:val="00F6545C"/>
    <w:rsid w:val="00F65611"/>
    <w:rsid w:val="00F65B05"/>
    <w:rsid w:val="00F65C5F"/>
    <w:rsid w:val="00F65CD8"/>
    <w:rsid w:val="00F6605F"/>
    <w:rsid w:val="00F660F8"/>
    <w:rsid w:val="00F662B2"/>
    <w:rsid w:val="00F666BC"/>
    <w:rsid w:val="00F66788"/>
    <w:rsid w:val="00F667F5"/>
    <w:rsid w:val="00F66A96"/>
    <w:rsid w:val="00F66B6D"/>
    <w:rsid w:val="00F66CF7"/>
    <w:rsid w:val="00F671EC"/>
    <w:rsid w:val="00F678F8"/>
    <w:rsid w:val="00F67C37"/>
    <w:rsid w:val="00F67C5B"/>
    <w:rsid w:val="00F7009C"/>
    <w:rsid w:val="00F703D6"/>
    <w:rsid w:val="00F70668"/>
    <w:rsid w:val="00F7078F"/>
    <w:rsid w:val="00F70CA2"/>
    <w:rsid w:val="00F70E56"/>
    <w:rsid w:val="00F70FC3"/>
    <w:rsid w:val="00F71202"/>
    <w:rsid w:val="00F71657"/>
    <w:rsid w:val="00F71880"/>
    <w:rsid w:val="00F71A5B"/>
    <w:rsid w:val="00F71BCE"/>
    <w:rsid w:val="00F721AA"/>
    <w:rsid w:val="00F7224A"/>
    <w:rsid w:val="00F72539"/>
    <w:rsid w:val="00F729F4"/>
    <w:rsid w:val="00F72D1B"/>
    <w:rsid w:val="00F72F39"/>
    <w:rsid w:val="00F732DF"/>
    <w:rsid w:val="00F73549"/>
    <w:rsid w:val="00F737C6"/>
    <w:rsid w:val="00F73A88"/>
    <w:rsid w:val="00F73B87"/>
    <w:rsid w:val="00F73F31"/>
    <w:rsid w:val="00F74347"/>
    <w:rsid w:val="00F746AC"/>
    <w:rsid w:val="00F749A5"/>
    <w:rsid w:val="00F74F6E"/>
    <w:rsid w:val="00F750C7"/>
    <w:rsid w:val="00F753C9"/>
    <w:rsid w:val="00F75512"/>
    <w:rsid w:val="00F75A07"/>
    <w:rsid w:val="00F75B9C"/>
    <w:rsid w:val="00F75E61"/>
    <w:rsid w:val="00F75F20"/>
    <w:rsid w:val="00F7647A"/>
    <w:rsid w:val="00F766CA"/>
    <w:rsid w:val="00F769BC"/>
    <w:rsid w:val="00F77157"/>
    <w:rsid w:val="00F776F7"/>
    <w:rsid w:val="00F77A6A"/>
    <w:rsid w:val="00F77C5B"/>
    <w:rsid w:val="00F77CB1"/>
    <w:rsid w:val="00F77CF8"/>
    <w:rsid w:val="00F8077D"/>
    <w:rsid w:val="00F807FD"/>
    <w:rsid w:val="00F80812"/>
    <w:rsid w:val="00F80831"/>
    <w:rsid w:val="00F81298"/>
    <w:rsid w:val="00F81754"/>
    <w:rsid w:val="00F81B11"/>
    <w:rsid w:val="00F81DDB"/>
    <w:rsid w:val="00F82662"/>
    <w:rsid w:val="00F82888"/>
    <w:rsid w:val="00F8299D"/>
    <w:rsid w:val="00F82EC2"/>
    <w:rsid w:val="00F831C8"/>
    <w:rsid w:val="00F831C9"/>
    <w:rsid w:val="00F83F51"/>
    <w:rsid w:val="00F83FE1"/>
    <w:rsid w:val="00F84492"/>
    <w:rsid w:val="00F847D6"/>
    <w:rsid w:val="00F84B55"/>
    <w:rsid w:val="00F8534E"/>
    <w:rsid w:val="00F8561F"/>
    <w:rsid w:val="00F85653"/>
    <w:rsid w:val="00F856F5"/>
    <w:rsid w:val="00F85B07"/>
    <w:rsid w:val="00F85B13"/>
    <w:rsid w:val="00F85B5B"/>
    <w:rsid w:val="00F85BAF"/>
    <w:rsid w:val="00F86055"/>
    <w:rsid w:val="00F86093"/>
    <w:rsid w:val="00F86096"/>
    <w:rsid w:val="00F86134"/>
    <w:rsid w:val="00F86494"/>
    <w:rsid w:val="00F8650E"/>
    <w:rsid w:val="00F866D4"/>
    <w:rsid w:val="00F86A42"/>
    <w:rsid w:val="00F86D1F"/>
    <w:rsid w:val="00F86E75"/>
    <w:rsid w:val="00F86EDA"/>
    <w:rsid w:val="00F86FDB"/>
    <w:rsid w:val="00F871C3"/>
    <w:rsid w:val="00F87770"/>
    <w:rsid w:val="00F87970"/>
    <w:rsid w:val="00F879B7"/>
    <w:rsid w:val="00F87D07"/>
    <w:rsid w:val="00F90132"/>
    <w:rsid w:val="00F906C8"/>
    <w:rsid w:val="00F90B3D"/>
    <w:rsid w:val="00F91545"/>
    <w:rsid w:val="00F92036"/>
    <w:rsid w:val="00F9216B"/>
    <w:rsid w:val="00F92C6E"/>
    <w:rsid w:val="00F92FC9"/>
    <w:rsid w:val="00F9300E"/>
    <w:rsid w:val="00F930E2"/>
    <w:rsid w:val="00F938DF"/>
    <w:rsid w:val="00F93EAE"/>
    <w:rsid w:val="00F94340"/>
    <w:rsid w:val="00F944BB"/>
    <w:rsid w:val="00F946A0"/>
    <w:rsid w:val="00F9491E"/>
    <w:rsid w:val="00F94981"/>
    <w:rsid w:val="00F94A35"/>
    <w:rsid w:val="00F94A5C"/>
    <w:rsid w:val="00F94DF0"/>
    <w:rsid w:val="00F958FF"/>
    <w:rsid w:val="00F95A37"/>
    <w:rsid w:val="00F95AB3"/>
    <w:rsid w:val="00F9629D"/>
    <w:rsid w:val="00F96FBC"/>
    <w:rsid w:val="00F972E3"/>
    <w:rsid w:val="00F974A2"/>
    <w:rsid w:val="00F97879"/>
    <w:rsid w:val="00F979B2"/>
    <w:rsid w:val="00F97C3A"/>
    <w:rsid w:val="00F97CB1"/>
    <w:rsid w:val="00F97DDA"/>
    <w:rsid w:val="00FA00EF"/>
    <w:rsid w:val="00FA019E"/>
    <w:rsid w:val="00FA0501"/>
    <w:rsid w:val="00FA0636"/>
    <w:rsid w:val="00FA0760"/>
    <w:rsid w:val="00FA0DA6"/>
    <w:rsid w:val="00FA12D6"/>
    <w:rsid w:val="00FA147A"/>
    <w:rsid w:val="00FA157C"/>
    <w:rsid w:val="00FA157F"/>
    <w:rsid w:val="00FA183F"/>
    <w:rsid w:val="00FA1B7A"/>
    <w:rsid w:val="00FA2462"/>
    <w:rsid w:val="00FA2509"/>
    <w:rsid w:val="00FA264D"/>
    <w:rsid w:val="00FA286A"/>
    <w:rsid w:val="00FA29F0"/>
    <w:rsid w:val="00FA2B2D"/>
    <w:rsid w:val="00FA321C"/>
    <w:rsid w:val="00FA3A34"/>
    <w:rsid w:val="00FA3B1F"/>
    <w:rsid w:val="00FA3FBE"/>
    <w:rsid w:val="00FA41C4"/>
    <w:rsid w:val="00FA42E3"/>
    <w:rsid w:val="00FA465A"/>
    <w:rsid w:val="00FA479A"/>
    <w:rsid w:val="00FA4B30"/>
    <w:rsid w:val="00FA4EEE"/>
    <w:rsid w:val="00FA4FB1"/>
    <w:rsid w:val="00FA5279"/>
    <w:rsid w:val="00FA5F0E"/>
    <w:rsid w:val="00FA635B"/>
    <w:rsid w:val="00FA6787"/>
    <w:rsid w:val="00FA6C15"/>
    <w:rsid w:val="00FA6C44"/>
    <w:rsid w:val="00FA6E2E"/>
    <w:rsid w:val="00FA6FB7"/>
    <w:rsid w:val="00FA73B6"/>
    <w:rsid w:val="00FA78F2"/>
    <w:rsid w:val="00FB021B"/>
    <w:rsid w:val="00FB0499"/>
    <w:rsid w:val="00FB0507"/>
    <w:rsid w:val="00FB050D"/>
    <w:rsid w:val="00FB0635"/>
    <w:rsid w:val="00FB069C"/>
    <w:rsid w:val="00FB0859"/>
    <w:rsid w:val="00FB0B9F"/>
    <w:rsid w:val="00FB0DB0"/>
    <w:rsid w:val="00FB0EEB"/>
    <w:rsid w:val="00FB14D9"/>
    <w:rsid w:val="00FB18F4"/>
    <w:rsid w:val="00FB1985"/>
    <w:rsid w:val="00FB1B66"/>
    <w:rsid w:val="00FB1B6F"/>
    <w:rsid w:val="00FB1DD3"/>
    <w:rsid w:val="00FB2280"/>
    <w:rsid w:val="00FB22C2"/>
    <w:rsid w:val="00FB2A54"/>
    <w:rsid w:val="00FB2D13"/>
    <w:rsid w:val="00FB2E20"/>
    <w:rsid w:val="00FB300D"/>
    <w:rsid w:val="00FB31E8"/>
    <w:rsid w:val="00FB391E"/>
    <w:rsid w:val="00FB3960"/>
    <w:rsid w:val="00FB3E11"/>
    <w:rsid w:val="00FB3FAF"/>
    <w:rsid w:val="00FB4657"/>
    <w:rsid w:val="00FB4FCD"/>
    <w:rsid w:val="00FB5122"/>
    <w:rsid w:val="00FB5288"/>
    <w:rsid w:val="00FB5DCF"/>
    <w:rsid w:val="00FB6427"/>
    <w:rsid w:val="00FB68CA"/>
    <w:rsid w:val="00FB6BE1"/>
    <w:rsid w:val="00FB6F95"/>
    <w:rsid w:val="00FB751B"/>
    <w:rsid w:val="00FB7A00"/>
    <w:rsid w:val="00FB7D57"/>
    <w:rsid w:val="00FC01B2"/>
    <w:rsid w:val="00FC059C"/>
    <w:rsid w:val="00FC093D"/>
    <w:rsid w:val="00FC0954"/>
    <w:rsid w:val="00FC096A"/>
    <w:rsid w:val="00FC0A8B"/>
    <w:rsid w:val="00FC0C39"/>
    <w:rsid w:val="00FC11EE"/>
    <w:rsid w:val="00FC1960"/>
    <w:rsid w:val="00FC1A56"/>
    <w:rsid w:val="00FC23AF"/>
    <w:rsid w:val="00FC26EE"/>
    <w:rsid w:val="00FC2FBB"/>
    <w:rsid w:val="00FC3027"/>
    <w:rsid w:val="00FC34F6"/>
    <w:rsid w:val="00FC35FE"/>
    <w:rsid w:val="00FC3735"/>
    <w:rsid w:val="00FC3946"/>
    <w:rsid w:val="00FC3AAE"/>
    <w:rsid w:val="00FC3F8F"/>
    <w:rsid w:val="00FC42E1"/>
    <w:rsid w:val="00FC557F"/>
    <w:rsid w:val="00FC5614"/>
    <w:rsid w:val="00FC57A3"/>
    <w:rsid w:val="00FC59C4"/>
    <w:rsid w:val="00FC5DC3"/>
    <w:rsid w:val="00FC5E04"/>
    <w:rsid w:val="00FC6365"/>
    <w:rsid w:val="00FC64E9"/>
    <w:rsid w:val="00FC6778"/>
    <w:rsid w:val="00FC6AEE"/>
    <w:rsid w:val="00FC7151"/>
    <w:rsid w:val="00FC717C"/>
    <w:rsid w:val="00FC7219"/>
    <w:rsid w:val="00FC73D1"/>
    <w:rsid w:val="00FC7531"/>
    <w:rsid w:val="00FC76CE"/>
    <w:rsid w:val="00FD0044"/>
    <w:rsid w:val="00FD0878"/>
    <w:rsid w:val="00FD0A63"/>
    <w:rsid w:val="00FD0BF4"/>
    <w:rsid w:val="00FD1B94"/>
    <w:rsid w:val="00FD1C28"/>
    <w:rsid w:val="00FD22E1"/>
    <w:rsid w:val="00FD2883"/>
    <w:rsid w:val="00FD2F44"/>
    <w:rsid w:val="00FD3153"/>
    <w:rsid w:val="00FD3558"/>
    <w:rsid w:val="00FD3790"/>
    <w:rsid w:val="00FD3A0E"/>
    <w:rsid w:val="00FD3A8B"/>
    <w:rsid w:val="00FD3AB4"/>
    <w:rsid w:val="00FD3C21"/>
    <w:rsid w:val="00FD403D"/>
    <w:rsid w:val="00FD428D"/>
    <w:rsid w:val="00FD42D3"/>
    <w:rsid w:val="00FD45FA"/>
    <w:rsid w:val="00FD482C"/>
    <w:rsid w:val="00FD4A97"/>
    <w:rsid w:val="00FD4F77"/>
    <w:rsid w:val="00FD5294"/>
    <w:rsid w:val="00FD5327"/>
    <w:rsid w:val="00FD577A"/>
    <w:rsid w:val="00FD5A07"/>
    <w:rsid w:val="00FD6A98"/>
    <w:rsid w:val="00FD6BB6"/>
    <w:rsid w:val="00FD743D"/>
    <w:rsid w:val="00FD7487"/>
    <w:rsid w:val="00FD7C7F"/>
    <w:rsid w:val="00FE0040"/>
    <w:rsid w:val="00FE05FF"/>
    <w:rsid w:val="00FE0652"/>
    <w:rsid w:val="00FE0BCF"/>
    <w:rsid w:val="00FE0D67"/>
    <w:rsid w:val="00FE17EC"/>
    <w:rsid w:val="00FE1BFD"/>
    <w:rsid w:val="00FE201C"/>
    <w:rsid w:val="00FE272A"/>
    <w:rsid w:val="00FE286D"/>
    <w:rsid w:val="00FE2DB2"/>
    <w:rsid w:val="00FE2E36"/>
    <w:rsid w:val="00FE2EFE"/>
    <w:rsid w:val="00FE30BB"/>
    <w:rsid w:val="00FE3D0A"/>
    <w:rsid w:val="00FE3D3D"/>
    <w:rsid w:val="00FE4505"/>
    <w:rsid w:val="00FE454C"/>
    <w:rsid w:val="00FE48C7"/>
    <w:rsid w:val="00FE4A70"/>
    <w:rsid w:val="00FE51D4"/>
    <w:rsid w:val="00FE556B"/>
    <w:rsid w:val="00FE5809"/>
    <w:rsid w:val="00FE5E9B"/>
    <w:rsid w:val="00FE631D"/>
    <w:rsid w:val="00FE6511"/>
    <w:rsid w:val="00FE6555"/>
    <w:rsid w:val="00FE65B2"/>
    <w:rsid w:val="00FE6708"/>
    <w:rsid w:val="00FE6D17"/>
    <w:rsid w:val="00FE7B9B"/>
    <w:rsid w:val="00FE7BAF"/>
    <w:rsid w:val="00FE7FA4"/>
    <w:rsid w:val="00FF00E3"/>
    <w:rsid w:val="00FF0524"/>
    <w:rsid w:val="00FF0860"/>
    <w:rsid w:val="00FF15AD"/>
    <w:rsid w:val="00FF195F"/>
    <w:rsid w:val="00FF1B59"/>
    <w:rsid w:val="00FF1B7F"/>
    <w:rsid w:val="00FF229E"/>
    <w:rsid w:val="00FF23E5"/>
    <w:rsid w:val="00FF2775"/>
    <w:rsid w:val="00FF2AFE"/>
    <w:rsid w:val="00FF2B98"/>
    <w:rsid w:val="00FF2D15"/>
    <w:rsid w:val="00FF2D30"/>
    <w:rsid w:val="00FF2E67"/>
    <w:rsid w:val="00FF2E8E"/>
    <w:rsid w:val="00FF3C91"/>
    <w:rsid w:val="00FF3F89"/>
    <w:rsid w:val="00FF43E7"/>
    <w:rsid w:val="00FF506D"/>
    <w:rsid w:val="00FF55F7"/>
    <w:rsid w:val="00FF5822"/>
    <w:rsid w:val="00FF5A0B"/>
    <w:rsid w:val="00FF5AE3"/>
    <w:rsid w:val="00FF60A7"/>
    <w:rsid w:val="00FF6104"/>
    <w:rsid w:val="00FF615A"/>
    <w:rsid w:val="00FF6588"/>
    <w:rsid w:val="00FF692F"/>
    <w:rsid w:val="00FF6B66"/>
    <w:rsid w:val="00FF7156"/>
    <w:rsid w:val="00FF71EB"/>
    <w:rsid w:val="00FF74C8"/>
    <w:rsid w:val="00FF7649"/>
    <w:rsid w:val="00FF7B6C"/>
    <w:rsid w:val="00FF7CA8"/>
    <w:rsid w:val="00FF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783E"/>
  <w15:chartTrackingRefBased/>
  <w15:docId w15:val="{E950B8BB-0B4C-4F3B-9F36-6CBB865C2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8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61D"/>
  </w:style>
  <w:style w:type="paragraph" w:styleId="Heading1">
    <w:name w:val="heading 1"/>
    <w:basedOn w:val="Normal"/>
    <w:next w:val="Normal"/>
    <w:link w:val="Heading1Char"/>
    <w:uiPriority w:val="9"/>
    <w:qFormat/>
    <w:rsid w:val="00204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B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72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65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4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4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4DED"/>
    <w:pPr>
      <w:ind w:left="720"/>
      <w:contextualSpacing/>
    </w:pPr>
  </w:style>
  <w:style w:type="character" w:customStyle="1" w:styleId="Heading2Char">
    <w:name w:val="Heading 2 Char"/>
    <w:basedOn w:val="DefaultParagraphFont"/>
    <w:link w:val="Heading2"/>
    <w:uiPriority w:val="9"/>
    <w:rsid w:val="00181B0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424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4C"/>
    <w:rPr>
      <w:rFonts w:ascii="Segoe UI" w:hAnsi="Segoe UI" w:cs="Segoe UI"/>
      <w:sz w:val="18"/>
      <w:szCs w:val="18"/>
    </w:rPr>
  </w:style>
  <w:style w:type="character" w:customStyle="1" w:styleId="Heading3Char">
    <w:name w:val="Heading 3 Char"/>
    <w:basedOn w:val="DefaultParagraphFont"/>
    <w:link w:val="Heading3"/>
    <w:uiPriority w:val="9"/>
    <w:rsid w:val="00E50CE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A19D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672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658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D1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833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1515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1577"/>
    <w:rPr>
      <w:rFonts w:eastAsiaTheme="minorEastAsia"/>
      <w:color w:val="5A5A5A" w:themeColor="text1" w:themeTint="A5"/>
      <w:spacing w:val="15"/>
    </w:rPr>
  </w:style>
  <w:style w:type="paragraph" w:styleId="NoSpacing">
    <w:name w:val="No Spacing"/>
    <w:uiPriority w:val="1"/>
    <w:qFormat/>
    <w:rsid w:val="0032736B"/>
    <w:pPr>
      <w:spacing w:after="0" w:line="240" w:lineRule="auto"/>
    </w:pPr>
  </w:style>
  <w:style w:type="character" w:styleId="PlaceholderText">
    <w:name w:val="Placeholder Text"/>
    <w:basedOn w:val="DefaultParagraphFont"/>
    <w:uiPriority w:val="99"/>
    <w:semiHidden/>
    <w:rsid w:val="006B466F"/>
    <w:rPr>
      <w:color w:val="808080"/>
    </w:rPr>
  </w:style>
  <w:style w:type="character" w:styleId="Hyperlink">
    <w:name w:val="Hyperlink"/>
    <w:basedOn w:val="DefaultParagraphFont"/>
    <w:uiPriority w:val="99"/>
    <w:unhideWhenUsed/>
    <w:rsid w:val="00DA38CA"/>
    <w:rPr>
      <w:color w:val="0563C1" w:themeColor="hyperlink"/>
      <w:u w:val="single"/>
    </w:rPr>
  </w:style>
  <w:style w:type="paragraph" w:styleId="TOCHeading">
    <w:name w:val="TOC Heading"/>
    <w:basedOn w:val="Heading1"/>
    <w:next w:val="Normal"/>
    <w:uiPriority w:val="39"/>
    <w:unhideWhenUsed/>
    <w:qFormat/>
    <w:rsid w:val="002F4E73"/>
    <w:pPr>
      <w:outlineLvl w:val="9"/>
    </w:pPr>
  </w:style>
  <w:style w:type="paragraph" w:styleId="TOC1">
    <w:name w:val="toc 1"/>
    <w:basedOn w:val="Normal"/>
    <w:next w:val="Normal"/>
    <w:autoRedefine/>
    <w:uiPriority w:val="39"/>
    <w:unhideWhenUsed/>
    <w:rsid w:val="002F4E73"/>
    <w:pPr>
      <w:spacing w:after="100"/>
    </w:pPr>
  </w:style>
  <w:style w:type="paragraph" w:styleId="TOC2">
    <w:name w:val="toc 2"/>
    <w:basedOn w:val="Normal"/>
    <w:next w:val="Normal"/>
    <w:autoRedefine/>
    <w:uiPriority w:val="39"/>
    <w:unhideWhenUsed/>
    <w:rsid w:val="002F4E73"/>
    <w:pPr>
      <w:spacing w:after="100"/>
      <w:ind w:left="220"/>
    </w:pPr>
  </w:style>
  <w:style w:type="paragraph" w:styleId="TOC3">
    <w:name w:val="toc 3"/>
    <w:basedOn w:val="Normal"/>
    <w:next w:val="Normal"/>
    <w:autoRedefine/>
    <w:uiPriority w:val="39"/>
    <w:unhideWhenUsed/>
    <w:rsid w:val="002F4E73"/>
    <w:pPr>
      <w:spacing w:after="100"/>
      <w:ind w:left="440"/>
    </w:pPr>
  </w:style>
  <w:style w:type="paragraph" w:styleId="TOC4">
    <w:name w:val="toc 4"/>
    <w:basedOn w:val="Normal"/>
    <w:next w:val="Normal"/>
    <w:autoRedefine/>
    <w:uiPriority w:val="39"/>
    <w:unhideWhenUsed/>
    <w:rsid w:val="00C74C9B"/>
    <w:pPr>
      <w:spacing w:after="100"/>
      <w:ind w:left="660"/>
    </w:pPr>
  </w:style>
  <w:style w:type="character" w:styleId="UnresolvedMention">
    <w:name w:val="Unresolved Mention"/>
    <w:basedOn w:val="DefaultParagraphFont"/>
    <w:uiPriority w:val="99"/>
    <w:semiHidden/>
    <w:unhideWhenUsed/>
    <w:rsid w:val="00563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1325">
      <w:bodyDiv w:val="1"/>
      <w:marLeft w:val="0"/>
      <w:marRight w:val="0"/>
      <w:marTop w:val="0"/>
      <w:marBottom w:val="0"/>
      <w:divBdr>
        <w:top w:val="none" w:sz="0" w:space="0" w:color="auto"/>
        <w:left w:val="none" w:sz="0" w:space="0" w:color="auto"/>
        <w:bottom w:val="none" w:sz="0" w:space="0" w:color="auto"/>
        <w:right w:val="none" w:sz="0" w:space="0" w:color="auto"/>
      </w:divBdr>
      <w:divsChild>
        <w:div w:id="64382853">
          <w:marLeft w:val="0"/>
          <w:marRight w:val="0"/>
          <w:marTop w:val="0"/>
          <w:marBottom w:val="0"/>
          <w:divBdr>
            <w:top w:val="none" w:sz="0" w:space="0" w:color="auto"/>
            <w:left w:val="none" w:sz="0" w:space="0" w:color="auto"/>
            <w:bottom w:val="none" w:sz="0" w:space="0" w:color="auto"/>
            <w:right w:val="none" w:sz="0" w:space="0" w:color="auto"/>
          </w:divBdr>
          <w:divsChild>
            <w:div w:id="15303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0555">
      <w:bodyDiv w:val="1"/>
      <w:marLeft w:val="0"/>
      <w:marRight w:val="0"/>
      <w:marTop w:val="0"/>
      <w:marBottom w:val="0"/>
      <w:divBdr>
        <w:top w:val="none" w:sz="0" w:space="0" w:color="auto"/>
        <w:left w:val="none" w:sz="0" w:space="0" w:color="auto"/>
        <w:bottom w:val="none" w:sz="0" w:space="0" w:color="auto"/>
        <w:right w:val="none" w:sz="0" w:space="0" w:color="auto"/>
      </w:divBdr>
      <w:divsChild>
        <w:div w:id="758596963">
          <w:marLeft w:val="0"/>
          <w:marRight w:val="0"/>
          <w:marTop w:val="0"/>
          <w:marBottom w:val="0"/>
          <w:divBdr>
            <w:top w:val="none" w:sz="0" w:space="0" w:color="auto"/>
            <w:left w:val="none" w:sz="0" w:space="0" w:color="auto"/>
            <w:bottom w:val="none" w:sz="0" w:space="0" w:color="auto"/>
            <w:right w:val="none" w:sz="0" w:space="0" w:color="auto"/>
          </w:divBdr>
          <w:divsChild>
            <w:div w:id="2477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146">
      <w:bodyDiv w:val="1"/>
      <w:marLeft w:val="0"/>
      <w:marRight w:val="0"/>
      <w:marTop w:val="0"/>
      <w:marBottom w:val="0"/>
      <w:divBdr>
        <w:top w:val="none" w:sz="0" w:space="0" w:color="auto"/>
        <w:left w:val="none" w:sz="0" w:space="0" w:color="auto"/>
        <w:bottom w:val="none" w:sz="0" w:space="0" w:color="auto"/>
        <w:right w:val="none" w:sz="0" w:space="0" w:color="auto"/>
      </w:divBdr>
      <w:divsChild>
        <w:div w:id="1770469270">
          <w:marLeft w:val="0"/>
          <w:marRight w:val="0"/>
          <w:marTop w:val="0"/>
          <w:marBottom w:val="0"/>
          <w:divBdr>
            <w:top w:val="none" w:sz="0" w:space="0" w:color="auto"/>
            <w:left w:val="none" w:sz="0" w:space="0" w:color="auto"/>
            <w:bottom w:val="none" w:sz="0" w:space="0" w:color="auto"/>
            <w:right w:val="none" w:sz="0" w:space="0" w:color="auto"/>
          </w:divBdr>
          <w:divsChild>
            <w:div w:id="4581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6753">
      <w:bodyDiv w:val="1"/>
      <w:marLeft w:val="0"/>
      <w:marRight w:val="0"/>
      <w:marTop w:val="0"/>
      <w:marBottom w:val="0"/>
      <w:divBdr>
        <w:top w:val="none" w:sz="0" w:space="0" w:color="auto"/>
        <w:left w:val="none" w:sz="0" w:space="0" w:color="auto"/>
        <w:bottom w:val="none" w:sz="0" w:space="0" w:color="auto"/>
        <w:right w:val="none" w:sz="0" w:space="0" w:color="auto"/>
      </w:divBdr>
      <w:divsChild>
        <w:div w:id="1413695877">
          <w:marLeft w:val="0"/>
          <w:marRight w:val="0"/>
          <w:marTop w:val="0"/>
          <w:marBottom w:val="0"/>
          <w:divBdr>
            <w:top w:val="none" w:sz="0" w:space="0" w:color="auto"/>
            <w:left w:val="none" w:sz="0" w:space="0" w:color="auto"/>
            <w:bottom w:val="none" w:sz="0" w:space="0" w:color="auto"/>
            <w:right w:val="none" w:sz="0" w:space="0" w:color="auto"/>
          </w:divBdr>
          <w:divsChild>
            <w:div w:id="1526485533">
              <w:marLeft w:val="0"/>
              <w:marRight w:val="0"/>
              <w:marTop w:val="0"/>
              <w:marBottom w:val="0"/>
              <w:divBdr>
                <w:top w:val="none" w:sz="0" w:space="0" w:color="auto"/>
                <w:left w:val="none" w:sz="0" w:space="0" w:color="auto"/>
                <w:bottom w:val="none" w:sz="0" w:space="0" w:color="auto"/>
                <w:right w:val="none" w:sz="0" w:space="0" w:color="auto"/>
              </w:divBdr>
            </w:div>
            <w:div w:id="960385240">
              <w:marLeft w:val="0"/>
              <w:marRight w:val="0"/>
              <w:marTop w:val="0"/>
              <w:marBottom w:val="0"/>
              <w:divBdr>
                <w:top w:val="none" w:sz="0" w:space="0" w:color="auto"/>
                <w:left w:val="none" w:sz="0" w:space="0" w:color="auto"/>
                <w:bottom w:val="none" w:sz="0" w:space="0" w:color="auto"/>
                <w:right w:val="none" w:sz="0" w:space="0" w:color="auto"/>
              </w:divBdr>
            </w:div>
            <w:div w:id="225997671">
              <w:marLeft w:val="0"/>
              <w:marRight w:val="0"/>
              <w:marTop w:val="0"/>
              <w:marBottom w:val="0"/>
              <w:divBdr>
                <w:top w:val="none" w:sz="0" w:space="0" w:color="auto"/>
                <w:left w:val="none" w:sz="0" w:space="0" w:color="auto"/>
                <w:bottom w:val="none" w:sz="0" w:space="0" w:color="auto"/>
                <w:right w:val="none" w:sz="0" w:space="0" w:color="auto"/>
              </w:divBdr>
            </w:div>
            <w:div w:id="1622766627">
              <w:marLeft w:val="0"/>
              <w:marRight w:val="0"/>
              <w:marTop w:val="0"/>
              <w:marBottom w:val="0"/>
              <w:divBdr>
                <w:top w:val="none" w:sz="0" w:space="0" w:color="auto"/>
                <w:left w:val="none" w:sz="0" w:space="0" w:color="auto"/>
                <w:bottom w:val="none" w:sz="0" w:space="0" w:color="auto"/>
                <w:right w:val="none" w:sz="0" w:space="0" w:color="auto"/>
              </w:divBdr>
            </w:div>
            <w:div w:id="511264528">
              <w:marLeft w:val="0"/>
              <w:marRight w:val="0"/>
              <w:marTop w:val="0"/>
              <w:marBottom w:val="0"/>
              <w:divBdr>
                <w:top w:val="none" w:sz="0" w:space="0" w:color="auto"/>
                <w:left w:val="none" w:sz="0" w:space="0" w:color="auto"/>
                <w:bottom w:val="none" w:sz="0" w:space="0" w:color="auto"/>
                <w:right w:val="none" w:sz="0" w:space="0" w:color="auto"/>
              </w:divBdr>
            </w:div>
            <w:div w:id="1181049418">
              <w:marLeft w:val="0"/>
              <w:marRight w:val="0"/>
              <w:marTop w:val="0"/>
              <w:marBottom w:val="0"/>
              <w:divBdr>
                <w:top w:val="none" w:sz="0" w:space="0" w:color="auto"/>
                <w:left w:val="none" w:sz="0" w:space="0" w:color="auto"/>
                <w:bottom w:val="none" w:sz="0" w:space="0" w:color="auto"/>
                <w:right w:val="none" w:sz="0" w:space="0" w:color="auto"/>
              </w:divBdr>
            </w:div>
            <w:div w:id="1709716145">
              <w:marLeft w:val="0"/>
              <w:marRight w:val="0"/>
              <w:marTop w:val="0"/>
              <w:marBottom w:val="0"/>
              <w:divBdr>
                <w:top w:val="none" w:sz="0" w:space="0" w:color="auto"/>
                <w:left w:val="none" w:sz="0" w:space="0" w:color="auto"/>
                <w:bottom w:val="none" w:sz="0" w:space="0" w:color="auto"/>
                <w:right w:val="none" w:sz="0" w:space="0" w:color="auto"/>
              </w:divBdr>
            </w:div>
            <w:div w:id="1134909023">
              <w:marLeft w:val="0"/>
              <w:marRight w:val="0"/>
              <w:marTop w:val="0"/>
              <w:marBottom w:val="0"/>
              <w:divBdr>
                <w:top w:val="none" w:sz="0" w:space="0" w:color="auto"/>
                <w:left w:val="none" w:sz="0" w:space="0" w:color="auto"/>
                <w:bottom w:val="none" w:sz="0" w:space="0" w:color="auto"/>
                <w:right w:val="none" w:sz="0" w:space="0" w:color="auto"/>
              </w:divBdr>
            </w:div>
            <w:div w:id="181553510">
              <w:marLeft w:val="0"/>
              <w:marRight w:val="0"/>
              <w:marTop w:val="0"/>
              <w:marBottom w:val="0"/>
              <w:divBdr>
                <w:top w:val="none" w:sz="0" w:space="0" w:color="auto"/>
                <w:left w:val="none" w:sz="0" w:space="0" w:color="auto"/>
                <w:bottom w:val="none" w:sz="0" w:space="0" w:color="auto"/>
                <w:right w:val="none" w:sz="0" w:space="0" w:color="auto"/>
              </w:divBdr>
            </w:div>
            <w:div w:id="2131775374">
              <w:marLeft w:val="0"/>
              <w:marRight w:val="0"/>
              <w:marTop w:val="0"/>
              <w:marBottom w:val="0"/>
              <w:divBdr>
                <w:top w:val="none" w:sz="0" w:space="0" w:color="auto"/>
                <w:left w:val="none" w:sz="0" w:space="0" w:color="auto"/>
                <w:bottom w:val="none" w:sz="0" w:space="0" w:color="auto"/>
                <w:right w:val="none" w:sz="0" w:space="0" w:color="auto"/>
              </w:divBdr>
            </w:div>
            <w:div w:id="332417021">
              <w:marLeft w:val="0"/>
              <w:marRight w:val="0"/>
              <w:marTop w:val="0"/>
              <w:marBottom w:val="0"/>
              <w:divBdr>
                <w:top w:val="none" w:sz="0" w:space="0" w:color="auto"/>
                <w:left w:val="none" w:sz="0" w:space="0" w:color="auto"/>
                <w:bottom w:val="none" w:sz="0" w:space="0" w:color="auto"/>
                <w:right w:val="none" w:sz="0" w:space="0" w:color="auto"/>
              </w:divBdr>
            </w:div>
            <w:div w:id="1480531606">
              <w:marLeft w:val="0"/>
              <w:marRight w:val="0"/>
              <w:marTop w:val="0"/>
              <w:marBottom w:val="0"/>
              <w:divBdr>
                <w:top w:val="none" w:sz="0" w:space="0" w:color="auto"/>
                <w:left w:val="none" w:sz="0" w:space="0" w:color="auto"/>
                <w:bottom w:val="none" w:sz="0" w:space="0" w:color="auto"/>
                <w:right w:val="none" w:sz="0" w:space="0" w:color="auto"/>
              </w:divBdr>
            </w:div>
            <w:div w:id="2122726712">
              <w:marLeft w:val="0"/>
              <w:marRight w:val="0"/>
              <w:marTop w:val="0"/>
              <w:marBottom w:val="0"/>
              <w:divBdr>
                <w:top w:val="none" w:sz="0" w:space="0" w:color="auto"/>
                <w:left w:val="none" w:sz="0" w:space="0" w:color="auto"/>
                <w:bottom w:val="none" w:sz="0" w:space="0" w:color="auto"/>
                <w:right w:val="none" w:sz="0" w:space="0" w:color="auto"/>
              </w:divBdr>
            </w:div>
            <w:div w:id="492451233">
              <w:marLeft w:val="0"/>
              <w:marRight w:val="0"/>
              <w:marTop w:val="0"/>
              <w:marBottom w:val="0"/>
              <w:divBdr>
                <w:top w:val="none" w:sz="0" w:space="0" w:color="auto"/>
                <w:left w:val="none" w:sz="0" w:space="0" w:color="auto"/>
                <w:bottom w:val="none" w:sz="0" w:space="0" w:color="auto"/>
                <w:right w:val="none" w:sz="0" w:space="0" w:color="auto"/>
              </w:divBdr>
            </w:div>
            <w:div w:id="2129280318">
              <w:marLeft w:val="0"/>
              <w:marRight w:val="0"/>
              <w:marTop w:val="0"/>
              <w:marBottom w:val="0"/>
              <w:divBdr>
                <w:top w:val="none" w:sz="0" w:space="0" w:color="auto"/>
                <w:left w:val="none" w:sz="0" w:space="0" w:color="auto"/>
                <w:bottom w:val="none" w:sz="0" w:space="0" w:color="auto"/>
                <w:right w:val="none" w:sz="0" w:space="0" w:color="auto"/>
              </w:divBdr>
            </w:div>
            <w:div w:id="2118522780">
              <w:marLeft w:val="0"/>
              <w:marRight w:val="0"/>
              <w:marTop w:val="0"/>
              <w:marBottom w:val="0"/>
              <w:divBdr>
                <w:top w:val="none" w:sz="0" w:space="0" w:color="auto"/>
                <w:left w:val="none" w:sz="0" w:space="0" w:color="auto"/>
                <w:bottom w:val="none" w:sz="0" w:space="0" w:color="auto"/>
                <w:right w:val="none" w:sz="0" w:space="0" w:color="auto"/>
              </w:divBdr>
            </w:div>
            <w:div w:id="1532836447">
              <w:marLeft w:val="0"/>
              <w:marRight w:val="0"/>
              <w:marTop w:val="0"/>
              <w:marBottom w:val="0"/>
              <w:divBdr>
                <w:top w:val="none" w:sz="0" w:space="0" w:color="auto"/>
                <w:left w:val="none" w:sz="0" w:space="0" w:color="auto"/>
                <w:bottom w:val="none" w:sz="0" w:space="0" w:color="auto"/>
                <w:right w:val="none" w:sz="0" w:space="0" w:color="auto"/>
              </w:divBdr>
            </w:div>
            <w:div w:id="1556502853">
              <w:marLeft w:val="0"/>
              <w:marRight w:val="0"/>
              <w:marTop w:val="0"/>
              <w:marBottom w:val="0"/>
              <w:divBdr>
                <w:top w:val="none" w:sz="0" w:space="0" w:color="auto"/>
                <w:left w:val="none" w:sz="0" w:space="0" w:color="auto"/>
                <w:bottom w:val="none" w:sz="0" w:space="0" w:color="auto"/>
                <w:right w:val="none" w:sz="0" w:space="0" w:color="auto"/>
              </w:divBdr>
            </w:div>
            <w:div w:id="1546328241">
              <w:marLeft w:val="0"/>
              <w:marRight w:val="0"/>
              <w:marTop w:val="0"/>
              <w:marBottom w:val="0"/>
              <w:divBdr>
                <w:top w:val="none" w:sz="0" w:space="0" w:color="auto"/>
                <w:left w:val="none" w:sz="0" w:space="0" w:color="auto"/>
                <w:bottom w:val="none" w:sz="0" w:space="0" w:color="auto"/>
                <w:right w:val="none" w:sz="0" w:space="0" w:color="auto"/>
              </w:divBdr>
            </w:div>
            <w:div w:id="10379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5094">
      <w:bodyDiv w:val="1"/>
      <w:marLeft w:val="0"/>
      <w:marRight w:val="0"/>
      <w:marTop w:val="0"/>
      <w:marBottom w:val="0"/>
      <w:divBdr>
        <w:top w:val="none" w:sz="0" w:space="0" w:color="auto"/>
        <w:left w:val="none" w:sz="0" w:space="0" w:color="auto"/>
        <w:bottom w:val="none" w:sz="0" w:space="0" w:color="auto"/>
        <w:right w:val="none" w:sz="0" w:space="0" w:color="auto"/>
      </w:divBdr>
      <w:divsChild>
        <w:div w:id="1897201965">
          <w:marLeft w:val="0"/>
          <w:marRight w:val="0"/>
          <w:marTop w:val="0"/>
          <w:marBottom w:val="0"/>
          <w:divBdr>
            <w:top w:val="none" w:sz="0" w:space="0" w:color="auto"/>
            <w:left w:val="none" w:sz="0" w:space="0" w:color="auto"/>
            <w:bottom w:val="none" w:sz="0" w:space="0" w:color="auto"/>
            <w:right w:val="none" w:sz="0" w:space="0" w:color="auto"/>
          </w:divBdr>
          <w:divsChild>
            <w:div w:id="14165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4718">
      <w:bodyDiv w:val="1"/>
      <w:marLeft w:val="0"/>
      <w:marRight w:val="0"/>
      <w:marTop w:val="0"/>
      <w:marBottom w:val="0"/>
      <w:divBdr>
        <w:top w:val="none" w:sz="0" w:space="0" w:color="auto"/>
        <w:left w:val="none" w:sz="0" w:space="0" w:color="auto"/>
        <w:bottom w:val="none" w:sz="0" w:space="0" w:color="auto"/>
        <w:right w:val="none" w:sz="0" w:space="0" w:color="auto"/>
      </w:divBdr>
      <w:divsChild>
        <w:div w:id="1703361942">
          <w:marLeft w:val="0"/>
          <w:marRight w:val="0"/>
          <w:marTop w:val="0"/>
          <w:marBottom w:val="0"/>
          <w:divBdr>
            <w:top w:val="none" w:sz="0" w:space="0" w:color="auto"/>
            <w:left w:val="none" w:sz="0" w:space="0" w:color="auto"/>
            <w:bottom w:val="none" w:sz="0" w:space="0" w:color="auto"/>
            <w:right w:val="none" w:sz="0" w:space="0" w:color="auto"/>
          </w:divBdr>
          <w:divsChild>
            <w:div w:id="8727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35">
      <w:bodyDiv w:val="1"/>
      <w:marLeft w:val="0"/>
      <w:marRight w:val="0"/>
      <w:marTop w:val="0"/>
      <w:marBottom w:val="0"/>
      <w:divBdr>
        <w:top w:val="none" w:sz="0" w:space="0" w:color="auto"/>
        <w:left w:val="none" w:sz="0" w:space="0" w:color="auto"/>
        <w:bottom w:val="none" w:sz="0" w:space="0" w:color="auto"/>
        <w:right w:val="none" w:sz="0" w:space="0" w:color="auto"/>
      </w:divBdr>
      <w:divsChild>
        <w:div w:id="1224364126">
          <w:marLeft w:val="0"/>
          <w:marRight w:val="0"/>
          <w:marTop w:val="0"/>
          <w:marBottom w:val="0"/>
          <w:divBdr>
            <w:top w:val="none" w:sz="0" w:space="0" w:color="auto"/>
            <w:left w:val="none" w:sz="0" w:space="0" w:color="auto"/>
            <w:bottom w:val="none" w:sz="0" w:space="0" w:color="auto"/>
            <w:right w:val="none" w:sz="0" w:space="0" w:color="auto"/>
          </w:divBdr>
          <w:divsChild>
            <w:div w:id="2022974812">
              <w:marLeft w:val="0"/>
              <w:marRight w:val="0"/>
              <w:marTop w:val="0"/>
              <w:marBottom w:val="0"/>
              <w:divBdr>
                <w:top w:val="none" w:sz="0" w:space="0" w:color="auto"/>
                <w:left w:val="none" w:sz="0" w:space="0" w:color="auto"/>
                <w:bottom w:val="none" w:sz="0" w:space="0" w:color="auto"/>
                <w:right w:val="none" w:sz="0" w:space="0" w:color="auto"/>
              </w:divBdr>
            </w:div>
            <w:div w:id="1547985811">
              <w:marLeft w:val="0"/>
              <w:marRight w:val="0"/>
              <w:marTop w:val="0"/>
              <w:marBottom w:val="0"/>
              <w:divBdr>
                <w:top w:val="none" w:sz="0" w:space="0" w:color="auto"/>
                <w:left w:val="none" w:sz="0" w:space="0" w:color="auto"/>
                <w:bottom w:val="none" w:sz="0" w:space="0" w:color="auto"/>
                <w:right w:val="none" w:sz="0" w:space="0" w:color="auto"/>
              </w:divBdr>
            </w:div>
            <w:div w:id="514228123">
              <w:marLeft w:val="0"/>
              <w:marRight w:val="0"/>
              <w:marTop w:val="0"/>
              <w:marBottom w:val="0"/>
              <w:divBdr>
                <w:top w:val="none" w:sz="0" w:space="0" w:color="auto"/>
                <w:left w:val="none" w:sz="0" w:space="0" w:color="auto"/>
                <w:bottom w:val="none" w:sz="0" w:space="0" w:color="auto"/>
                <w:right w:val="none" w:sz="0" w:space="0" w:color="auto"/>
              </w:divBdr>
            </w:div>
            <w:div w:id="147325217">
              <w:marLeft w:val="0"/>
              <w:marRight w:val="0"/>
              <w:marTop w:val="0"/>
              <w:marBottom w:val="0"/>
              <w:divBdr>
                <w:top w:val="none" w:sz="0" w:space="0" w:color="auto"/>
                <w:left w:val="none" w:sz="0" w:space="0" w:color="auto"/>
                <w:bottom w:val="none" w:sz="0" w:space="0" w:color="auto"/>
                <w:right w:val="none" w:sz="0" w:space="0" w:color="auto"/>
              </w:divBdr>
            </w:div>
            <w:div w:id="1640573194">
              <w:marLeft w:val="0"/>
              <w:marRight w:val="0"/>
              <w:marTop w:val="0"/>
              <w:marBottom w:val="0"/>
              <w:divBdr>
                <w:top w:val="none" w:sz="0" w:space="0" w:color="auto"/>
                <w:left w:val="none" w:sz="0" w:space="0" w:color="auto"/>
                <w:bottom w:val="none" w:sz="0" w:space="0" w:color="auto"/>
                <w:right w:val="none" w:sz="0" w:space="0" w:color="auto"/>
              </w:divBdr>
            </w:div>
            <w:div w:id="6177347">
              <w:marLeft w:val="0"/>
              <w:marRight w:val="0"/>
              <w:marTop w:val="0"/>
              <w:marBottom w:val="0"/>
              <w:divBdr>
                <w:top w:val="none" w:sz="0" w:space="0" w:color="auto"/>
                <w:left w:val="none" w:sz="0" w:space="0" w:color="auto"/>
                <w:bottom w:val="none" w:sz="0" w:space="0" w:color="auto"/>
                <w:right w:val="none" w:sz="0" w:space="0" w:color="auto"/>
              </w:divBdr>
            </w:div>
            <w:div w:id="556277911">
              <w:marLeft w:val="0"/>
              <w:marRight w:val="0"/>
              <w:marTop w:val="0"/>
              <w:marBottom w:val="0"/>
              <w:divBdr>
                <w:top w:val="none" w:sz="0" w:space="0" w:color="auto"/>
                <w:left w:val="none" w:sz="0" w:space="0" w:color="auto"/>
                <w:bottom w:val="none" w:sz="0" w:space="0" w:color="auto"/>
                <w:right w:val="none" w:sz="0" w:space="0" w:color="auto"/>
              </w:divBdr>
            </w:div>
            <w:div w:id="1586259669">
              <w:marLeft w:val="0"/>
              <w:marRight w:val="0"/>
              <w:marTop w:val="0"/>
              <w:marBottom w:val="0"/>
              <w:divBdr>
                <w:top w:val="none" w:sz="0" w:space="0" w:color="auto"/>
                <w:left w:val="none" w:sz="0" w:space="0" w:color="auto"/>
                <w:bottom w:val="none" w:sz="0" w:space="0" w:color="auto"/>
                <w:right w:val="none" w:sz="0" w:space="0" w:color="auto"/>
              </w:divBdr>
            </w:div>
            <w:div w:id="766772481">
              <w:marLeft w:val="0"/>
              <w:marRight w:val="0"/>
              <w:marTop w:val="0"/>
              <w:marBottom w:val="0"/>
              <w:divBdr>
                <w:top w:val="none" w:sz="0" w:space="0" w:color="auto"/>
                <w:left w:val="none" w:sz="0" w:space="0" w:color="auto"/>
                <w:bottom w:val="none" w:sz="0" w:space="0" w:color="auto"/>
                <w:right w:val="none" w:sz="0" w:space="0" w:color="auto"/>
              </w:divBdr>
            </w:div>
            <w:div w:id="220796544">
              <w:marLeft w:val="0"/>
              <w:marRight w:val="0"/>
              <w:marTop w:val="0"/>
              <w:marBottom w:val="0"/>
              <w:divBdr>
                <w:top w:val="none" w:sz="0" w:space="0" w:color="auto"/>
                <w:left w:val="none" w:sz="0" w:space="0" w:color="auto"/>
                <w:bottom w:val="none" w:sz="0" w:space="0" w:color="auto"/>
                <w:right w:val="none" w:sz="0" w:space="0" w:color="auto"/>
              </w:divBdr>
            </w:div>
            <w:div w:id="1198422404">
              <w:marLeft w:val="0"/>
              <w:marRight w:val="0"/>
              <w:marTop w:val="0"/>
              <w:marBottom w:val="0"/>
              <w:divBdr>
                <w:top w:val="none" w:sz="0" w:space="0" w:color="auto"/>
                <w:left w:val="none" w:sz="0" w:space="0" w:color="auto"/>
                <w:bottom w:val="none" w:sz="0" w:space="0" w:color="auto"/>
                <w:right w:val="none" w:sz="0" w:space="0" w:color="auto"/>
              </w:divBdr>
            </w:div>
            <w:div w:id="1515874595">
              <w:marLeft w:val="0"/>
              <w:marRight w:val="0"/>
              <w:marTop w:val="0"/>
              <w:marBottom w:val="0"/>
              <w:divBdr>
                <w:top w:val="none" w:sz="0" w:space="0" w:color="auto"/>
                <w:left w:val="none" w:sz="0" w:space="0" w:color="auto"/>
                <w:bottom w:val="none" w:sz="0" w:space="0" w:color="auto"/>
                <w:right w:val="none" w:sz="0" w:space="0" w:color="auto"/>
              </w:divBdr>
            </w:div>
            <w:div w:id="383216459">
              <w:marLeft w:val="0"/>
              <w:marRight w:val="0"/>
              <w:marTop w:val="0"/>
              <w:marBottom w:val="0"/>
              <w:divBdr>
                <w:top w:val="none" w:sz="0" w:space="0" w:color="auto"/>
                <w:left w:val="none" w:sz="0" w:space="0" w:color="auto"/>
                <w:bottom w:val="none" w:sz="0" w:space="0" w:color="auto"/>
                <w:right w:val="none" w:sz="0" w:space="0" w:color="auto"/>
              </w:divBdr>
            </w:div>
            <w:div w:id="929508047">
              <w:marLeft w:val="0"/>
              <w:marRight w:val="0"/>
              <w:marTop w:val="0"/>
              <w:marBottom w:val="0"/>
              <w:divBdr>
                <w:top w:val="none" w:sz="0" w:space="0" w:color="auto"/>
                <w:left w:val="none" w:sz="0" w:space="0" w:color="auto"/>
                <w:bottom w:val="none" w:sz="0" w:space="0" w:color="auto"/>
                <w:right w:val="none" w:sz="0" w:space="0" w:color="auto"/>
              </w:divBdr>
            </w:div>
            <w:div w:id="1620378837">
              <w:marLeft w:val="0"/>
              <w:marRight w:val="0"/>
              <w:marTop w:val="0"/>
              <w:marBottom w:val="0"/>
              <w:divBdr>
                <w:top w:val="none" w:sz="0" w:space="0" w:color="auto"/>
                <w:left w:val="none" w:sz="0" w:space="0" w:color="auto"/>
                <w:bottom w:val="none" w:sz="0" w:space="0" w:color="auto"/>
                <w:right w:val="none" w:sz="0" w:space="0" w:color="auto"/>
              </w:divBdr>
            </w:div>
            <w:div w:id="1618951196">
              <w:marLeft w:val="0"/>
              <w:marRight w:val="0"/>
              <w:marTop w:val="0"/>
              <w:marBottom w:val="0"/>
              <w:divBdr>
                <w:top w:val="none" w:sz="0" w:space="0" w:color="auto"/>
                <w:left w:val="none" w:sz="0" w:space="0" w:color="auto"/>
                <w:bottom w:val="none" w:sz="0" w:space="0" w:color="auto"/>
                <w:right w:val="none" w:sz="0" w:space="0" w:color="auto"/>
              </w:divBdr>
            </w:div>
            <w:div w:id="300771439">
              <w:marLeft w:val="0"/>
              <w:marRight w:val="0"/>
              <w:marTop w:val="0"/>
              <w:marBottom w:val="0"/>
              <w:divBdr>
                <w:top w:val="none" w:sz="0" w:space="0" w:color="auto"/>
                <w:left w:val="none" w:sz="0" w:space="0" w:color="auto"/>
                <w:bottom w:val="none" w:sz="0" w:space="0" w:color="auto"/>
                <w:right w:val="none" w:sz="0" w:space="0" w:color="auto"/>
              </w:divBdr>
            </w:div>
            <w:div w:id="170335616">
              <w:marLeft w:val="0"/>
              <w:marRight w:val="0"/>
              <w:marTop w:val="0"/>
              <w:marBottom w:val="0"/>
              <w:divBdr>
                <w:top w:val="none" w:sz="0" w:space="0" w:color="auto"/>
                <w:left w:val="none" w:sz="0" w:space="0" w:color="auto"/>
                <w:bottom w:val="none" w:sz="0" w:space="0" w:color="auto"/>
                <w:right w:val="none" w:sz="0" w:space="0" w:color="auto"/>
              </w:divBdr>
            </w:div>
            <w:div w:id="1206680727">
              <w:marLeft w:val="0"/>
              <w:marRight w:val="0"/>
              <w:marTop w:val="0"/>
              <w:marBottom w:val="0"/>
              <w:divBdr>
                <w:top w:val="none" w:sz="0" w:space="0" w:color="auto"/>
                <w:left w:val="none" w:sz="0" w:space="0" w:color="auto"/>
                <w:bottom w:val="none" w:sz="0" w:space="0" w:color="auto"/>
                <w:right w:val="none" w:sz="0" w:space="0" w:color="auto"/>
              </w:divBdr>
            </w:div>
            <w:div w:id="16023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5352">
      <w:bodyDiv w:val="1"/>
      <w:marLeft w:val="0"/>
      <w:marRight w:val="0"/>
      <w:marTop w:val="0"/>
      <w:marBottom w:val="0"/>
      <w:divBdr>
        <w:top w:val="none" w:sz="0" w:space="0" w:color="auto"/>
        <w:left w:val="none" w:sz="0" w:space="0" w:color="auto"/>
        <w:bottom w:val="none" w:sz="0" w:space="0" w:color="auto"/>
        <w:right w:val="none" w:sz="0" w:space="0" w:color="auto"/>
      </w:divBdr>
      <w:divsChild>
        <w:div w:id="1918444135">
          <w:marLeft w:val="0"/>
          <w:marRight w:val="0"/>
          <w:marTop w:val="0"/>
          <w:marBottom w:val="0"/>
          <w:divBdr>
            <w:top w:val="none" w:sz="0" w:space="0" w:color="auto"/>
            <w:left w:val="none" w:sz="0" w:space="0" w:color="auto"/>
            <w:bottom w:val="none" w:sz="0" w:space="0" w:color="auto"/>
            <w:right w:val="none" w:sz="0" w:space="0" w:color="auto"/>
          </w:divBdr>
          <w:divsChild>
            <w:div w:id="4961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690">
      <w:bodyDiv w:val="1"/>
      <w:marLeft w:val="0"/>
      <w:marRight w:val="0"/>
      <w:marTop w:val="0"/>
      <w:marBottom w:val="0"/>
      <w:divBdr>
        <w:top w:val="none" w:sz="0" w:space="0" w:color="auto"/>
        <w:left w:val="none" w:sz="0" w:space="0" w:color="auto"/>
        <w:bottom w:val="none" w:sz="0" w:space="0" w:color="auto"/>
        <w:right w:val="none" w:sz="0" w:space="0" w:color="auto"/>
      </w:divBdr>
      <w:divsChild>
        <w:div w:id="580676732">
          <w:marLeft w:val="0"/>
          <w:marRight w:val="0"/>
          <w:marTop w:val="0"/>
          <w:marBottom w:val="0"/>
          <w:divBdr>
            <w:top w:val="none" w:sz="0" w:space="0" w:color="auto"/>
            <w:left w:val="none" w:sz="0" w:space="0" w:color="auto"/>
            <w:bottom w:val="none" w:sz="0" w:space="0" w:color="auto"/>
            <w:right w:val="none" w:sz="0" w:space="0" w:color="auto"/>
          </w:divBdr>
          <w:divsChild>
            <w:div w:id="2098594752">
              <w:marLeft w:val="0"/>
              <w:marRight w:val="0"/>
              <w:marTop w:val="0"/>
              <w:marBottom w:val="0"/>
              <w:divBdr>
                <w:top w:val="none" w:sz="0" w:space="0" w:color="auto"/>
                <w:left w:val="none" w:sz="0" w:space="0" w:color="auto"/>
                <w:bottom w:val="none" w:sz="0" w:space="0" w:color="auto"/>
                <w:right w:val="none" w:sz="0" w:space="0" w:color="auto"/>
              </w:divBdr>
            </w:div>
            <w:div w:id="1755543645">
              <w:marLeft w:val="0"/>
              <w:marRight w:val="0"/>
              <w:marTop w:val="0"/>
              <w:marBottom w:val="0"/>
              <w:divBdr>
                <w:top w:val="none" w:sz="0" w:space="0" w:color="auto"/>
                <w:left w:val="none" w:sz="0" w:space="0" w:color="auto"/>
                <w:bottom w:val="none" w:sz="0" w:space="0" w:color="auto"/>
                <w:right w:val="none" w:sz="0" w:space="0" w:color="auto"/>
              </w:divBdr>
            </w:div>
            <w:div w:id="824274260">
              <w:marLeft w:val="0"/>
              <w:marRight w:val="0"/>
              <w:marTop w:val="0"/>
              <w:marBottom w:val="0"/>
              <w:divBdr>
                <w:top w:val="none" w:sz="0" w:space="0" w:color="auto"/>
                <w:left w:val="none" w:sz="0" w:space="0" w:color="auto"/>
                <w:bottom w:val="none" w:sz="0" w:space="0" w:color="auto"/>
                <w:right w:val="none" w:sz="0" w:space="0" w:color="auto"/>
              </w:divBdr>
            </w:div>
            <w:div w:id="1462310811">
              <w:marLeft w:val="0"/>
              <w:marRight w:val="0"/>
              <w:marTop w:val="0"/>
              <w:marBottom w:val="0"/>
              <w:divBdr>
                <w:top w:val="none" w:sz="0" w:space="0" w:color="auto"/>
                <w:left w:val="none" w:sz="0" w:space="0" w:color="auto"/>
                <w:bottom w:val="none" w:sz="0" w:space="0" w:color="auto"/>
                <w:right w:val="none" w:sz="0" w:space="0" w:color="auto"/>
              </w:divBdr>
            </w:div>
            <w:div w:id="425464585">
              <w:marLeft w:val="0"/>
              <w:marRight w:val="0"/>
              <w:marTop w:val="0"/>
              <w:marBottom w:val="0"/>
              <w:divBdr>
                <w:top w:val="none" w:sz="0" w:space="0" w:color="auto"/>
                <w:left w:val="none" w:sz="0" w:space="0" w:color="auto"/>
                <w:bottom w:val="none" w:sz="0" w:space="0" w:color="auto"/>
                <w:right w:val="none" w:sz="0" w:space="0" w:color="auto"/>
              </w:divBdr>
            </w:div>
            <w:div w:id="1370062171">
              <w:marLeft w:val="0"/>
              <w:marRight w:val="0"/>
              <w:marTop w:val="0"/>
              <w:marBottom w:val="0"/>
              <w:divBdr>
                <w:top w:val="none" w:sz="0" w:space="0" w:color="auto"/>
                <w:left w:val="none" w:sz="0" w:space="0" w:color="auto"/>
                <w:bottom w:val="none" w:sz="0" w:space="0" w:color="auto"/>
                <w:right w:val="none" w:sz="0" w:space="0" w:color="auto"/>
              </w:divBdr>
            </w:div>
            <w:div w:id="1202209869">
              <w:marLeft w:val="0"/>
              <w:marRight w:val="0"/>
              <w:marTop w:val="0"/>
              <w:marBottom w:val="0"/>
              <w:divBdr>
                <w:top w:val="none" w:sz="0" w:space="0" w:color="auto"/>
                <w:left w:val="none" w:sz="0" w:space="0" w:color="auto"/>
                <w:bottom w:val="none" w:sz="0" w:space="0" w:color="auto"/>
                <w:right w:val="none" w:sz="0" w:space="0" w:color="auto"/>
              </w:divBdr>
            </w:div>
            <w:div w:id="1835293876">
              <w:marLeft w:val="0"/>
              <w:marRight w:val="0"/>
              <w:marTop w:val="0"/>
              <w:marBottom w:val="0"/>
              <w:divBdr>
                <w:top w:val="none" w:sz="0" w:space="0" w:color="auto"/>
                <w:left w:val="none" w:sz="0" w:space="0" w:color="auto"/>
                <w:bottom w:val="none" w:sz="0" w:space="0" w:color="auto"/>
                <w:right w:val="none" w:sz="0" w:space="0" w:color="auto"/>
              </w:divBdr>
            </w:div>
            <w:div w:id="2093119795">
              <w:marLeft w:val="0"/>
              <w:marRight w:val="0"/>
              <w:marTop w:val="0"/>
              <w:marBottom w:val="0"/>
              <w:divBdr>
                <w:top w:val="none" w:sz="0" w:space="0" w:color="auto"/>
                <w:left w:val="none" w:sz="0" w:space="0" w:color="auto"/>
                <w:bottom w:val="none" w:sz="0" w:space="0" w:color="auto"/>
                <w:right w:val="none" w:sz="0" w:space="0" w:color="auto"/>
              </w:divBdr>
            </w:div>
            <w:div w:id="1275820089">
              <w:marLeft w:val="0"/>
              <w:marRight w:val="0"/>
              <w:marTop w:val="0"/>
              <w:marBottom w:val="0"/>
              <w:divBdr>
                <w:top w:val="none" w:sz="0" w:space="0" w:color="auto"/>
                <w:left w:val="none" w:sz="0" w:space="0" w:color="auto"/>
                <w:bottom w:val="none" w:sz="0" w:space="0" w:color="auto"/>
                <w:right w:val="none" w:sz="0" w:space="0" w:color="auto"/>
              </w:divBdr>
            </w:div>
            <w:div w:id="1252735793">
              <w:marLeft w:val="0"/>
              <w:marRight w:val="0"/>
              <w:marTop w:val="0"/>
              <w:marBottom w:val="0"/>
              <w:divBdr>
                <w:top w:val="none" w:sz="0" w:space="0" w:color="auto"/>
                <w:left w:val="none" w:sz="0" w:space="0" w:color="auto"/>
                <w:bottom w:val="none" w:sz="0" w:space="0" w:color="auto"/>
                <w:right w:val="none" w:sz="0" w:space="0" w:color="auto"/>
              </w:divBdr>
            </w:div>
            <w:div w:id="1624461013">
              <w:marLeft w:val="0"/>
              <w:marRight w:val="0"/>
              <w:marTop w:val="0"/>
              <w:marBottom w:val="0"/>
              <w:divBdr>
                <w:top w:val="none" w:sz="0" w:space="0" w:color="auto"/>
                <w:left w:val="none" w:sz="0" w:space="0" w:color="auto"/>
                <w:bottom w:val="none" w:sz="0" w:space="0" w:color="auto"/>
                <w:right w:val="none" w:sz="0" w:space="0" w:color="auto"/>
              </w:divBdr>
            </w:div>
            <w:div w:id="1411854264">
              <w:marLeft w:val="0"/>
              <w:marRight w:val="0"/>
              <w:marTop w:val="0"/>
              <w:marBottom w:val="0"/>
              <w:divBdr>
                <w:top w:val="none" w:sz="0" w:space="0" w:color="auto"/>
                <w:left w:val="none" w:sz="0" w:space="0" w:color="auto"/>
                <w:bottom w:val="none" w:sz="0" w:space="0" w:color="auto"/>
                <w:right w:val="none" w:sz="0" w:space="0" w:color="auto"/>
              </w:divBdr>
            </w:div>
            <w:div w:id="979304696">
              <w:marLeft w:val="0"/>
              <w:marRight w:val="0"/>
              <w:marTop w:val="0"/>
              <w:marBottom w:val="0"/>
              <w:divBdr>
                <w:top w:val="none" w:sz="0" w:space="0" w:color="auto"/>
                <w:left w:val="none" w:sz="0" w:space="0" w:color="auto"/>
                <w:bottom w:val="none" w:sz="0" w:space="0" w:color="auto"/>
                <w:right w:val="none" w:sz="0" w:space="0" w:color="auto"/>
              </w:divBdr>
            </w:div>
            <w:div w:id="578910757">
              <w:marLeft w:val="0"/>
              <w:marRight w:val="0"/>
              <w:marTop w:val="0"/>
              <w:marBottom w:val="0"/>
              <w:divBdr>
                <w:top w:val="none" w:sz="0" w:space="0" w:color="auto"/>
                <w:left w:val="none" w:sz="0" w:space="0" w:color="auto"/>
                <w:bottom w:val="none" w:sz="0" w:space="0" w:color="auto"/>
                <w:right w:val="none" w:sz="0" w:space="0" w:color="auto"/>
              </w:divBdr>
            </w:div>
            <w:div w:id="159977270">
              <w:marLeft w:val="0"/>
              <w:marRight w:val="0"/>
              <w:marTop w:val="0"/>
              <w:marBottom w:val="0"/>
              <w:divBdr>
                <w:top w:val="none" w:sz="0" w:space="0" w:color="auto"/>
                <w:left w:val="none" w:sz="0" w:space="0" w:color="auto"/>
                <w:bottom w:val="none" w:sz="0" w:space="0" w:color="auto"/>
                <w:right w:val="none" w:sz="0" w:space="0" w:color="auto"/>
              </w:divBdr>
            </w:div>
            <w:div w:id="156263643">
              <w:marLeft w:val="0"/>
              <w:marRight w:val="0"/>
              <w:marTop w:val="0"/>
              <w:marBottom w:val="0"/>
              <w:divBdr>
                <w:top w:val="none" w:sz="0" w:space="0" w:color="auto"/>
                <w:left w:val="none" w:sz="0" w:space="0" w:color="auto"/>
                <w:bottom w:val="none" w:sz="0" w:space="0" w:color="auto"/>
                <w:right w:val="none" w:sz="0" w:space="0" w:color="auto"/>
              </w:divBdr>
            </w:div>
            <w:div w:id="1173691048">
              <w:marLeft w:val="0"/>
              <w:marRight w:val="0"/>
              <w:marTop w:val="0"/>
              <w:marBottom w:val="0"/>
              <w:divBdr>
                <w:top w:val="none" w:sz="0" w:space="0" w:color="auto"/>
                <w:left w:val="none" w:sz="0" w:space="0" w:color="auto"/>
                <w:bottom w:val="none" w:sz="0" w:space="0" w:color="auto"/>
                <w:right w:val="none" w:sz="0" w:space="0" w:color="auto"/>
              </w:divBdr>
            </w:div>
            <w:div w:id="877085129">
              <w:marLeft w:val="0"/>
              <w:marRight w:val="0"/>
              <w:marTop w:val="0"/>
              <w:marBottom w:val="0"/>
              <w:divBdr>
                <w:top w:val="none" w:sz="0" w:space="0" w:color="auto"/>
                <w:left w:val="none" w:sz="0" w:space="0" w:color="auto"/>
                <w:bottom w:val="none" w:sz="0" w:space="0" w:color="auto"/>
                <w:right w:val="none" w:sz="0" w:space="0" w:color="auto"/>
              </w:divBdr>
            </w:div>
            <w:div w:id="17340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tyles" Target="styles.xml"/><Relationship Id="rId21" Type="http://schemas.openxmlformats.org/officeDocument/2006/relationships/image" Target="media/image15.svg"/><Relationship Id="rId34" Type="http://schemas.openxmlformats.org/officeDocument/2006/relationships/image" Target="media/image28.png"/><Relationship Id="rId7" Type="http://schemas.openxmlformats.org/officeDocument/2006/relationships/image" Target="media/image2.sv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svg"/><Relationship Id="rId36"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hyperlink" Target="https://github.com/cosfer65/ogl_tutori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s\Documents\Custom%20Office%20Templates\myB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85D7D-888E-45F0-8253-AEF9747D5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myBook.dotx</Template>
  <TotalTime>2652</TotalTime>
  <Pages>72</Pages>
  <Words>18427</Words>
  <Characters>105038</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L</dc:creator>
  <cp:keywords/>
  <dc:description/>
  <cp:lastModifiedBy>Costas L</cp:lastModifiedBy>
  <cp:revision>571</cp:revision>
  <cp:lastPrinted>2024-10-07T19:30:00Z</cp:lastPrinted>
  <dcterms:created xsi:type="dcterms:W3CDTF">2024-08-11T09:19:00Z</dcterms:created>
  <dcterms:modified xsi:type="dcterms:W3CDTF">2025-03-27T20:20:00Z</dcterms:modified>
</cp:coreProperties>
</file>